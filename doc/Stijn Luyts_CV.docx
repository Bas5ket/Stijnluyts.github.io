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729" w:type="dxa"/>
        <w:tblInd w:w="-7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22"/>
        <w:gridCol w:w="632"/>
        <w:gridCol w:w="2321"/>
        <w:gridCol w:w="424"/>
        <w:gridCol w:w="6630"/>
      </w:tblGrid>
      <w:tr w:rsidR="00CF4747" w14:paraId="4CDC9920" w14:textId="77777777">
        <w:trPr>
          <w:trHeight w:val="2114"/>
        </w:trPr>
        <w:tc>
          <w:tcPr>
            <w:tcW w:w="3675" w:type="dxa"/>
            <w:gridSpan w:val="3"/>
            <w:vMerge w:val="restar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4E8E78" w14:textId="098035C2" w:rsidR="00CF4747" w:rsidRDefault="00F97AEE">
            <w:pPr>
              <w:pStyle w:val="Plattetekst"/>
              <w:overflowPunct w:val="0"/>
              <w:ind w:left="-120"/>
            </w:pPr>
            <w:r w:rsidRPr="00F97AEE">
              <w:rPr>
                <w:noProof/>
              </w:rPr>
              <w:drawing>
                <wp:inline distT="0" distB="0" distL="0" distR="0" wp14:anchorId="169B1784" wp14:editId="164C53C0">
                  <wp:extent cx="1428949" cy="1428949"/>
                  <wp:effectExtent l="95250" t="76200" r="95250" b="895350"/>
                  <wp:docPr id="1021839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8397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428949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BC6DD5" w14:textId="77777777" w:rsidR="00CF4747" w:rsidRDefault="00CF4747">
            <w:pPr>
              <w:pStyle w:val="Plattetekst"/>
              <w:overflowPunct w:val="0"/>
              <w:rPr>
                <w:color w:val="0072C7"/>
                <w:sz w:val="22"/>
                <w:szCs w:val="22"/>
              </w:rPr>
            </w:pPr>
          </w:p>
        </w:tc>
        <w:tc>
          <w:tcPr>
            <w:tcW w:w="6630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1D11343" w14:textId="3FC5C4BF" w:rsidR="00CF4747" w:rsidRPr="00907145" w:rsidRDefault="00000000" w:rsidP="00907145">
            <w:pPr>
              <w:pStyle w:val="Titel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Naam: Stijn Luyts</w:t>
            </w:r>
          </w:p>
        </w:tc>
      </w:tr>
      <w:tr w:rsidR="00233F5D" w14:paraId="50D0FA73" w14:textId="77777777" w:rsidTr="004A2ECB">
        <w:trPr>
          <w:trHeight w:val="568"/>
        </w:trPr>
        <w:tc>
          <w:tcPr>
            <w:tcW w:w="3675" w:type="dxa"/>
            <w:gridSpan w:val="3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EB4BC6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C6D207" w14:textId="77777777" w:rsidR="00233F5D" w:rsidRDefault="00233F5D">
            <w:pPr>
              <w:pStyle w:val="Plattetekst"/>
              <w:overflowPunct w:val="0"/>
              <w:rPr>
                <w:sz w:val="22"/>
                <w:szCs w:val="22"/>
              </w:rPr>
            </w:pPr>
          </w:p>
        </w:tc>
        <w:tc>
          <w:tcPr>
            <w:tcW w:w="6630" w:type="dxa"/>
            <w:vMerge w:val="restart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D4B345" w14:textId="7870A12E" w:rsidR="00233F5D" w:rsidRDefault="00233F5D" w:rsidP="00643C11">
            <w:pPr>
              <w:pStyle w:val="Kop2"/>
              <w:rPr>
                <w:rStyle w:val="Standaardalinea-lettertype"/>
                <w:rFonts w:ascii="Calibri" w:hAnsi="Calibri" w:cs="Calibri"/>
                <w:sz w:val="22"/>
                <w:szCs w:val="22"/>
                <w:lang w:bidi="nl-NL"/>
              </w:rPr>
            </w:pPr>
            <w:r>
              <w:rPr>
                <w:rStyle w:val="Standaardalinea-lettertype"/>
                <w:rFonts w:ascii="Calibri" w:hAnsi="Calibri" w:cs="Calibri"/>
                <w:sz w:val="22"/>
                <w:szCs w:val="22"/>
                <w:lang w:bidi="nl-NL"/>
              </w:rPr>
              <w:t>Werkervaring</w:t>
            </w:r>
          </w:p>
          <w:p w14:paraId="47A53C1C" w14:textId="77777777" w:rsidR="00233F5D" w:rsidRPr="00233F5D" w:rsidRDefault="00233F5D" w:rsidP="00233F5D">
            <w:pPr>
              <w:pStyle w:val="Standaard"/>
              <w:rPr>
                <w:lang w:bidi="nl-NL"/>
              </w:rPr>
            </w:pPr>
          </w:p>
          <w:p w14:paraId="133760A7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Stage</w:t>
            </w:r>
          </w:p>
          <w:p w14:paraId="2D8323A9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</w:p>
          <w:p w14:paraId="006188E3" w14:textId="4E83B352" w:rsidR="00233F5D" w:rsidRDefault="00233F5D">
            <w:pPr>
              <w:pStyle w:val="Standaard"/>
              <w:rPr>
                <w:b/>
                <w:bCs/>
              </w:rPr>
            </w:pPr>
            <w:r w:rsidRPr="00907145">
              <w:rPr>
                <w:b/>
                <w:bCs/>
              </w:rPr>
              <w:t>2025</w:t>
            </w:r>
          </w:p>
          <w:p w14:paraId="22BA7289" w14:textId="022B140F" w:rsidR="00233F5D" w:rsidRDefault="00233F5D">
            <w:pPr>
              <w:pStyle w:val="Standaard"/>
            </w:pPr>
            <w:r w:rsidRPr="00907145">
              <w:t>Politiezone Geel-Laakdal-Meerhout</w:t>
            </w:r>
          </w:p>
          <w:p w14:paraId="44D61722" w14:textId="59704B92" w:rsidR="00233F5D" w:rsidRPr="00907145" w:rsidRDefault="00233F5D" w:rsidP="00907145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Uitrollen Aruba ClearPass</w:t>
            </w:r>
          </w:p>
          <w:p w14:paraId="6D071C50" w14:textId="462765F2" w:rsidR="00233F5D" w:rsidRDefault="00233F5D" w:rsidP="00570AD2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ICT support voor medewerkers</w:t>
            </w:r>
          </w:p>
          <w:p w14:paraId="5A1105BB" w14:textId="7E6874A7" w:rsidR="00233F5D" w:rsidRPr="00570AD2" w:rsidRDefault="00233F5D" w:rsidP="00570AD2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Troubelshooting van netwerkproblemen</w:t>
            </w:r>
          </w:p>
          <w:p w14:paraId="38CD1DD8" w14:textId="061F7CE5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2023</w:t>
            </w:r>
          </w:p>
          <w:p w14:paraId="2FFEB5D9" w14:textId="74FC0241" w:rsidR="00233F5D" w:rsidRDefault="00233F5D">
            <w:pPr>
              <w:pStyle w:val="Standaard"/>
            </w:pPr>
            <w:r>
              <w:t>Cisa</w:t>
            </w:r>
          </w:p>
          <w:p w14:paraId="5993078B" w14:textId="3B0914F4" w:rsidR="00233F5D" w:rsidRPr="00907145" w:rsidRDefault="00233F5D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 w:rsidRPr="00907145">
              <w:rPr>
                <w:sz w:val="22"/>
                <w:szCs w:val="28"/>
              </w:rPr>
              <w:t>Helpdesk</w:t>
            </w:r>
          </w:p>
          <w:p w14:paraId="789544CC" w14:textId="77777777" w:rsidR="00233F5D" w:rsidRPr="00907145" w:rsidRDefault="00233F5D">
            <w:pPr>
              <w:pStyle w:val="Lijstalinea"/>
              <w:numPr>
                <w:ilvl w:val="0"/>
                <w:numId w:val="15"/>
              </w:numPr>
              <w:rPr>
                <w:sz w:val="22"/>
                <w:szCs w:val="28"/>
              </w:rPr>
            </w:pPr>
            <w:r w:rsidRPr="00907145">
              <w:rPr>
                <w:sz w:val="22"/>
                <w:szCs w:val="28"/>
              </w:rPr>
              <w:t>Telefoneren naar klanten</w:t>
            </w:r>
          </w:p>
          <w:p w14:paraId="117D3621" w14:textId="77777777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2019</w:t>
            </w:r>
          </w:p>
          <w:p w14:paraId="0B9258BF" w14:textId="77777777" w:rsidR="00233F5D" w:rsidRDefault="00233F5D">
            <w:pPr>
              <w:pStyle w:val="Standaard"/>
            </w:pPr>
            <w:r>
              <w:t>Koffiehuis “Boke”</w:t>
            </w:r>
          </w:p>
          <w:p w14:paraId="0863592D" w14:textId="77777777" w:rsidR="00233F5D" w:rsidRDefault="00233F5D">
            <w:pPr>
              <w:pStyle w:val="Lijstalinea"/>
              <w:numPr>
                <w:ilvl w:val="0"/>
                <w:numId w:val="16"/>
              </w:numPr>
            </w:pPr>
            <w:r>
              <w:rPr>
                <w:rStyle w:val="Standaardalinea-lettertype"/>
                <w:sz w:val="22"/>
                <w:szCs w:val="22"/>
              </w:rPr>
              <w:t>Tafelbediening</w:t>
            </w:r>
          </w:p>
          <w:p w14:paraId="6660D941" w14:textId="77777777" w:rsidR="00233F5D" w:rsidRDefault="00233F5D">
            <w:pPr>
              <w:pStyle w:val="Lijstaline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Barman</w:t>
            </w:r>
          </w:p>
          <w:p w14:paraId="2C7B7E83" w14:textId="77777777" w:rsidR="00233F5D" w:rsidRDefault="00233F5D">
            <w:pPr>
              <w:pStyle w:val="Lijstaline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Afrekenen van klanten</w:t>
            </w:r>
          </w:p>
          <w:p w14:paraId="026188DA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Studentenjob</w:t>
            </w:r>
          </w:p>
          <w:p w14:paraId="72CBC4DF" w14:textId="77777777" w:rsidR="00233F5D" w:rsidRDefault="00233F5D">
            <w:pPr>
              <w:pStyle w:val="Standaard"/>
              <w:rPr>
                <w:b/>
                <w:bCs/>
                <w:u w:val="single"/>
              </w:rPr>
            </w:pPr>
          </w:p>
          <w:p w14:paraId="0E4C8944" w14:textId="77777777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2019–2024</w:t>
            </w:r>
          </w:p>
          <w:p w14:paraId="293AAFA0" w14:textId="77777777" w:rsidR="00233F5D" w:rsidRDefault="00233F5D">
            <w:pPr>
              <w:pStyle w:val="Standaard"/>
            </w:pPr>
            <w:r>
              <w:t>Janssen - Geudens kipspecialiteiten</w:t>
            </w:r>
          </w:p>
          <w:p w14:paraId="77FFA9F5" w14:textId="77777777" w:rsidR="00233F5D" w:rsidRDefault="00233F5D">
            <w:pPr>
              <w:pStyle w:val="Standaard"/>
              <w:rPr>
                <w:b/>
                <w:bCs/>
              </w:rPr>
            </w:pPr>
          </w:p>
          <w:p w14:paraId="2D0B6AF0" w14:textId="08C13AF6" w:rsidR="00233F5D" w:rsidRDefault="00233F5D">
            <w:pPr>
              <w:pStyle w:val="Standaard"/>
              <w:rPr>
                <w:b/>
                <w:bCs/>
              </w:rPr>
            </w:pPr>
            <w:r>
              <w:rPr>
                <w:b/>
                <w:bCs/>
              </w:rPr>
              <w:t>2019</w:t>
            </w:r>
          </w:p>
          <w:p w14:paraId="2A1248FD" w14:textId="77777777" w:rsidR="00233F5D" w:rsidRDefault="00233F5D">
            <w:pPr>
              <w:pStyle w:val="Standaard"/>
            </w:pPr>
            <w:r>
              <w:t>Omnicol fabriek</w:t>
            </w:r>
          </w:p>
          <w:p w14:paraId="02395792" w14:textId="77777777" w:rsidR="00233F5D" w:rsidRDefault="00233F5D">
            <w:pPr>
              <w:pStyle w:val="Kop2"/>
            </w:pPr>
            <w:r>
              <w:rPr>
                <w:rStyle w:val="Standaardalinea-lettertype"/>
                <w:rFonts w:ascii="Calibri" w:hAnsi="Calibri" w:cs="Calibri"/>
                <w:sz w:val="22"/>
                <w:szCs w:val="22"/>
                <w:lang w:bidi="nl-NL"/>
              </w:rPr>
              <w:t>Persoonlijke vaardigheden</w:t>
            </w:r>
          </w:p>
          <w:p w14:paraId="6CE12CF7" w14:textId="77777777" w:rsidR="00233F5D" w:rsidRDefault="00233F5D">
            <w:pPr>
              <w:pStyle w:val="Standaard"/>
            </w:pPr>
            <w:r>
              <w:t>Nauwkeurig: doet wat er gevraagd wordt met uitmuntende precisie.</w:t>
            </w:r>
          </w:p>
          <w:p w14:paraId="1586F107" w14:textId="77777777" w:rsidR="00233F5D" w:rsidRDefault="00233F5D">
            <w:pPr>
              <w:pStyle w:val="Standaard"/>
            </w:pPr>
            <w:r>
              <w:t>Flexibel: ben zeer flexibel met mijn uren en kan altijd langer werken.</w:t>
            </w:r>
          </w:p>
          <w:p w14:paraId="69E20079" w14:textId="77777777" w:rsidR="00233F5D" w:rsidRDefault="00233F5D" w:rsidP="00233F5D">
            <w:pPr>
              <w:pStyle w:val="Standaard"/>
            </w:pPr>
            <w:r>
              <w:t>Stipt: altijd op tijd en nooit te laat.</w:t>
            </w:r>
          </w:p>
          <w:p w14:paraId="74D9564F" w14:textId="632BB442" w:rsidR="00233F5D" w:rsidRDefault="00233F5D" w:rsidP="00233F5D">
            <w:pPr>
              <w:pStyle w:val="Standaard"/>
            </w:pPr>
          </w:p>
        </w:tc>
      </w:tr>
      <w:tr w:rsidR="00233F5D" w14:paraId="2B143368" w14:textId="77777777" w:rsidTr="004A2ECB">
        <w:trPr>
          <w:trHeight w:val="1165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250163" w14:textId="77777777" w:rsidR="00233F5D" w:rsidRDefault="00233F5D">
            <w:pPr>
              <w:pStyle w:val="Plattetekst"/>
              <w:overflowPunct w:val="0"/>
              <w:rPr>
                <w:color w:val="0072C7"/>
              </w:rPr>
            </w:pPr>
          </w:p>
        </w:tc>
        <w:tc>
          <w:tcPr>
            <w:tcW w:w="2953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B33D95" w14:textId="77777777" w:rsidR="00233F5D" w:rsidRDefault="00233F5D">
            <w:pPr>
              <w:pStyle w:val="Plattetekst"/>
              <w:overflowPunct w:val="0"/>
              <w:rPr>
                <w:color w:val="0072C7"/>
              </w:rPr>
            </w:pP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14E5878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55A4B72E" w14:textId="77777777" w:rsidR="00233F5D" w:rsidRDefault="00233F5D">
            <w:pPr>
              <w:pStyle w:val="Standaard"/>
            </w:pPr>
          </w:p>
        </w:tc>
      </w:tr>
      <w:tr w:rsidR="00233F5D" w14:paraId="65B7EF71" w14:textId="77777777" w:rsidTr="004A2ECB">
        <w:trPr>
          <w:trHeight w:val="543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04F280" w14:textId="77777777" w:rsidR="00233F5D" w:rsidRDefault="00233F5D">
            <w:pPr>
              <w:pStyle w:val="Informatie"/>
              <w:jc w:val="center"/>
            </w:pPr>
          </w:p>
        </w:tc>
        <w:tc>
          <w:tcPr>
            <w:tcW w:w="63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7EA8B" w14:textId="77777777" w:rsidR="00233F5D" w:rsidRDefault="00233F5D">
            <w:pPr>
              <w:pStyle w:val="Informatie"/>
              <w:jc w:val="center"/>
            </w:pPr>
            <w:r>
              <w:rPr>
                <w:rStyle w:val="Standaardalinea-lettertype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14AFB28" wp14:editId="2491E953">
                      <wp:extent cx="337185" cy="333371"/>
                      <wp:effectExtent l="0" t="0" r="5715" b="0"/>
                      <wp:docPr id="2042584184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1"/>
                                <a:chOff x="0" y="0"/>
                                <a:chExt cx="337185" cy="333371"/>
                              </a:xfrm>
                            </wpg:grpSpPr>
                            <wps:wsp>
                              <wps:cNvPr id="1877187273" name="Vrije vorm: Vorm 142"/>
                              <wps:cNvSpPr/>
                              <wps:spPr>
                                <a:xfrm>
                                  <a:off x="0" y="0"/>
                                  <a:ext cx="337185" cy="333371"/>
                                </a:xfrm>
                                <a:custGeom>
                                  <a:avLst/>
                                  <a:gdLst>
                                    <a:gd name="f0" fmla="val 10800000"/>
                                    <a:gd name="f1" fmla="val 5400000"/>
                                    <a:gd name="f2" fmla="val 180"/>
                                    <a:gd name="f3" fmla="val w"/>
                                    <a:gd name="f4" fmla="val h"/>
                                    <a:gd name="f5" fmla="val 0"/>
                                    <a:gd name="f6" fmla="val 2647519"/>
                                    <a:gd name="f7" fmla="val 2612594"/>
                                    <a:gd name="f8" fmla="val 1439383"/>
                                    <a:gd name="f9" fmla="val 2598425"/>
                                    <a:gd name="f10" fmla="val 1427010"/>
                                    <a:gd name="f11" fmla="val 2605087"/>
                                    <a:gd name="f12" fmla="val 1427751"/>
                                    <a:gd name="f13" fmla="val 2605405"/>
                                    <a:gd name="f14" fmla="val 1542263"/>
                                    <a:gd name="f15" fmla="val 2530792"/>
                                    <a:gd name="f16" fmla="val 1527023"/>
                                    <a:gd name="f17" fmla="val 2534602"/>
                                    <a:gd name="f18" fmla="val 1516545"/>
                                    <a:gd name="f19" fmla="val 2538412"/>
                                    <a:gd name="f20" fmla="val 1502258"/>
                                    <a:gd name="f21" fmla="val 2540317"/>
                                    <a:gd name="f22" fmla="val 1487970"/>
                                    <a:gd name="f23" fmla="val 2542222"/>
                                    <a:gd name="f24" fmla="val 1470825"/>
                                    <a:gd name="f25" fmla="val 2545079"/>
                                    <a:gd name="f26" fmla="val 1442250"/>
                                    <a:gd name="f27" fmla="val 2547937"/>
                                    <a:gd name="f28" fmla="val 1440345"/>
                                    <a:gd name="f29" fmla="val 2543174"/>
                                    <a:gd name="f30" fmla="val 1439393"/>
                                    <a:gd name="f31" fmla="val 1452728"/>
                                    <a:gd name="f32" fmla="val 1465110"/>
                                    <a:gd name="f33" fmla="val 1481303"/>
                                    <a:gd name="f34" fmla="val 2536507"/>
                                    <a:gd name="f35" fmla="val 1496543"/>
                                    <a:gd name="f36" fmla="val 1515593"/>
                                    <a:gd name="f37" fmla="val 2533649"/>
                                    <a:gd name="f38" fmla="val 1646323"/>
                                    <a:gd name="f39" fmla="val 2520821"/>
                                    <a:gd name="f40" fmla="val 1643881"/>
                                    <a:gd name="f41" fmla="val 2521511"/>
                                    <a:gd name="f42" fmla="val 1645133"/>
                                    <a:gd name="f43" fmla="val 2521267"/>
                                    <a:gd name="f44" fmla="val 899801"/>
                                    <a:gd name="f45" fmla="val 2506503"/>
                                    <a:gd name="f46" fmla="val 908612"/>
                                    <a:gd name="f47" fmla="val 2507932"/>
                                    <a:gd name="f48" fmla="val 922185"/>
                                    <a:gd name="f49" fmla="val 2511742"/>
                                    <a:gd name="f50" fmla="val 942187"/>
                                    <a:gd name="f51" fmla="val 2517457"/>
                                    <a:gd name="f52" fmla="val 947902"/>
                                    <a:gd name="f53" fmla="val 2518409"/>
                                    <a:gd name="f54" fmla="val 954570"/>
                                    <a:gd name="f55" fmla="val 960285"/>
                                    <a:gd name="f56" fmla="val 977430"/>
                                    <a:gd name="f57" fmla="val 2526982"/>
                                    <a:gd name="f58" fmla="val 993622"/>
                                    <a:gd name="f59" fmla="val 2535555"/>
                                    <a:gd name="f60" fmla="val 1010767"/>
                                    <a:gd name="f61" fmla="val 2543175"/>
                                    <a:gd name="f62" fmla="val 1017435"/>
                                    <a:gd name="f63" fmla="val 2544127"/>
                                    <a:gd name="f64" fmla="val 1026007"/>
                                    <a:gd name="f65" fmla="val 2546032"/>
                                    <a:gd name="f66" fmla="val 1033627"/>
                                    <a:gd name="f67" fmla="val 1035057"/>
                                    <a:gd name="f68" fmla="val 2548414"/>
                                    <a:gd name="f69" fmla="val 1040295"/>
                                    <a:gd name="f70" fmla="val 1046962"/>
                                    <a:gd name="f71" fmla="val 2545080"/>
                                    <a:gd name="f72" fmla="val 1053630"/>
                                    <a:gd name="f73" fmla="val 2546985"/>
                                    <a:gd name="f74" fmla="val 1060297"/>
                                    <a:gd name="f75" fmla="val 2548890"/>
                                    <a:gd name="f76" fmla="val 1066965"/>
                                    <a:gd name="f77" fmla="val 2550795"/>
                                    <a:gd name="f78" fmla="val 1073632"/>
                                    <a:gd name="f79" fmla="val 2551747"/>
                                    <a:gd name="f80" fmla="val 1080300"/>
                                    <a:gd name="f81" fmla="val 2553652"/>
                                    <a:gd name="f82" fmla="val 1119712"/>
                                    <a:gd name="f83" fmla="val 2562818"/>
                                    <a:gd name="f84" fmla="val 1120305"/>
                                    <a:gd name="f85" fmla="val 2562225"/>
                                    <a:gd name="f86" fmla="val 1134592"/>
                                    <a:gd name="f87" fmla="val 2564130"/>
                                    <a:gd name="f88" fmla="val 1150785"/>
                                    <a:gd name="f89" fmla="val 2566987"/>
                                    <a:gd name="f90" fmla="val 1166025"/>
                                    <a:gd name="f91" fmla="val 2569845"/>
                                    <a:gd name="f92" fmla="val 1172692"/>
                                    <a:gd name="f93" fmla="val 2570797"/>
                                    <a:gd name="f94" fmla="val 1180312"/>
                                    <a:gd name="f95" fmla="val 2571750"/>
                                    <a:gd name="f96" fmla="val 1187932"/>
                                    <a:gd name="f97" fmla="val 2573655"/>
                                    <a:gd name="f98" fmla="val 1195552"/>
                                    <a:gd name="f99" fmla="val 2574607"/>
                                    <a:gd name="f100" fmla="val 1203172"/>
                                    <a:gd name="f101" fmla="val 2575560"/>
                                    <a:gd name="f102" fmla="val 1209840"/>
                                    <a:gd name="f103" fmla="val 1223175"/>
                                    <a:gd name="f104" fmla="val 1237462"/>
                                    <a:gd name="f105" fmla="val 2576512"/>
                                    <a:gd name="f106" fmla="val 1254607"/>
                                    <a:gd name="f107" fmla="val 2577465"/>
                                    <a:gd name="f108" fmla="val 1271752"/>
                                    <a:gd name="f109" fmla="val 1291755"/>
                                    <a:gd name="f110" fmla="val 2578417"/>
                                    <a:gd name="f111" fmla="val 1315567"/>
                                    <a:gd name="f112" fmla="val 1318213"/>
                                    <a:gd name="f113" fmla="val 1324140"/>
                                    <a:gd name="f114" fmla="val 2573178"/>
                                    <a:gd name="f115" fmla="val 1328188"/>
                                    <a:gd name="f116" fmla="val 1333189"/>
                                    <a:gd name="f117" fmla="val 2570321"/>
                                    <a:gd name="f118" fmla="val 1337475"/>
                                    <a:gd name="f119" fmla="val 2568892"/>
                                    <a:gd name="f120" fmla="val 1342238"/>
                                    <a:gd name="f121" fmla="val 1347000"/>
                                    <a:gd name="f122" fmla="val 2568654"/>
                                    <a:gd name="f123" fmla="val 1351048"/>
                                    <a:gd name="f124" fmla="val 1355096"/>
                                    <a:gd name="f125" fmla="val 1358430"/>
                                    <a:gd name="f126" fmla="val 1360335"/>
                                    <a:gd name="f127" fmla="val 2569844"/>
                                    <a:gd name="f128" fmla="val 1362835"/>
                                    <a:gd name="f129" fmla="val 1384147"/>
                                    <a:gd name="f130" fmla="val 1382242"/>
                                    <a:gd name="f131" fmla="val 2579370"/>
                                    <a:gd name="f132" fmla="val 1379385"/>
                                    <a:gd name="f133" fmla="val 2583180"/>
                                    <a:gd name="f134" fmla="val 1377480"/>
                                    <a:gd name="f135" fmla="val 2586037"/>
                                    <a:gd name="f136" fmla="val 1376527"/>
                                    <a:gd name="f137" fmla="val 2586990"/>
                                    <a:gd name="f138" fmla="val 1375575"/>
                                    <a:gd name="f139" fmla="val 2587942"/>
                                    <a:gd name="f140" fmla="val 1373670"/>
                                    <a:gd name="f141" fmla="val 2590800"/>
                                    <a:gd name="f142" fmla="val 1370812"/>
                                    <a:gd name="f143" fmla="val 2592705"/>
                                    <a:gd name="f144" fmla="val 1366050"/>
                                    <a:gd name="f145" fmla="val 2594610"/>
                                    <a:gd name="f146" fmla="val 1361287"/>
                                    <a:gd name="f147" fmla="val 2596515"/>
                                    <a:gd name="f148" fmla="val 1352715"/>
                                    <a:gd name="f149" fmla="val 1338427"/>
                                    <a:gd name="f150" fmla="val 1328902"/>
                                    <a:gd name="f151" fmla="val 2595562"/>
                                    <a:gd name="f152" fmla="val 1318425"/>
                                    <a:gd name="f153" fmla="val 1308900"/>
                                    <a:gd name="f154" fmla="val 1286992"/>
                                    <a:gd name="f155" fmla="val 2593657"/>
                                    <a:gd name="f156" fmla="val 1266037"/>
                                    <a:gd name="f157" fmla="val 1245082"/>
                                    <a:gd name="f158" fmla="val 1229842"/>
                                    <a:gd name="f159" fmla="val 2591752"/>
                                    <a:gd name="f160" fmla="val 1213650"/>
                                    <a:gd name="f161" fmla="val 1197457"/>
                                    <a:gd name="f162" fmla="val 2588895"/>
                                    <a:gd name="f163" fmla="val 1184122"/>
                                    <a:gd name="f164" fmla="val 1169835"/>
                                    <a:gd name="f165" fmla="val 2585085"/>
                                    <a:gd name="f166" fmla="val 1155547"/>
                                    <a:gd name="f167" fmla="val 1141260"/>
                                    <a:gd name="f168" fmla="val 2581275"/>
                                    <a:gd name="f169" fmla="val 1127925"/>
                                    <a:gd name="f170" fmla="val 1113637"/>
                                    <a:gd name="f171" fmla="val 1092682"/>
                                    <a:gd name="f172" fmla="val 2572702"/>
                                    <a:gd name="f173" fmla="val 1069822"/>
                                    <a:gd name="f174" fmla="val 1049820"/>
                                    <a:gd name="f175" fmla="val 1029817"/>
                                    <a:gd name="f176" fmla="val 1011720"/>
                                    <a:gd name="f177" fmla="val 2557462"/>
                                    <a:gd name="f178" fmla="val 1000290"/>
                                    <a:gd name="f179" fmla="val 1000863"/>
                                    <a:gd name="f180" fmla="val 2550379"/>
                                    <a:gd name="f181" fmla="val 971715"/>
                                    <a:gd name="f182" fmla="val 2541270"/>
                                    <a:gd name="f183" fmla="val 964095"/>
                                    <a:gd name="f184" fmla="val 2537459"/>
                                    <a:gd name="f185" fmla="val 955522"/>
                                    <a:gd name="f186" fmla="val 2533650"/>
                                    <a:gd name="f187" fmla="val 945997"/>
                                    <a:gd name="f188" fmla="val 2529840"/>
                                    <a:gd name="f189" fmla="val 935520"/>
                                    <a:gd name="f190" fmla="val 925995"/>
                                    <a:gd name="f191" fmla="val 2524125"/>
                                    <a:gd name="f192" fmla="val 916470"/>
                                    <a:gd name="f193" fmla="val 2520315"/>
                                    <a:gd name="f194" fmla="val 905992"/>
                                    <a:gd name="f195" fmla="val 2516505"/>
                                    <a:gd name="f196" fmla="val 896467"/>
                                    <a:gd name="f197" fmla="val 2513647"/>
                                    <a:gd name="f198" fmla="val 885990"/>
                                    <a:gd name="f199" fmla="val 2509837"/>
                                    <a:gd name="f200" fmla="val 886943"/>
                                    <a:gd name="f201" fmla="val 2506027"/>
                                    <a:gd name="f202" fmla="val 890991"/>
                                    <a:gd name="f203" fmla="val 2505075"/>
                                    <a:gd name="f204" fmla="val 1460491"/>
                                    <a:gd name="f205" fmla="val 2486082"/>
                                    <a:gd name="f206" fmla="val 1445939"/>
                                    <a:gd name="f207" fmla="val 2488303"/>
                                    <a:gd name="f208" fmla="val 1345293"/>
                                    <a:gd name="f209" fmla="val 2493385"/>
                                    <a:gd name="f210" fmla="val 1378432"/>
                                    <a:gd name="f211" fmla="val 2497454"/>
                                    <a:gd name="f212" fmla="val 1380337"/>
                                    <a:gd name="f213" fmla="val 2496502"/>
                                    <a:gd name="f214" fmla="val 1383195"/>
                                    <a:gd name="f215" fmla="val 1387005"/>
                                    <a:gd name="f216" fmla="val 2495549"/>
                                    <a:gd name="f217" fmla="val 1407007"/>
                                    <a:gd name="f218" fmla="val 2492692"/>
                                    <a:gd name="f219" fmla="val 1426057"/>
                                    <a:gd name="f220" fmla="val 2490787"/>
                                    <a:gd name="f221" fmla="val 1446060"/>
                                    <a:gd name="f222" fmla="val 2488882"/>
                                    <a:gd name="f223" fmla="val 1448203"/>
                                    <a:gd name="f224" fmla="val 2488406"/>
                                    <a:gd name="f225" fmla="val 1451715"/>
                                    <a:gd name="f226" fmla="val 2487751"/>
                                    <a:gd name="f227" fmla="val 1455778"/>
                                    <a:gd name="f228" fmla="val 2486992"/>
                                    <a:gd name="f229" fmla="val 1550918"/>
                                    <a:gd name="f230" fmla="val 2472281"/>
                                    <a:gd name="f231" fmla="val 1501488"/>
                                    <a:gd name="f232" fmla="val 2479825"/>
                                    <a:gd name="f233" fmla="val 1518450"/>
                                    <a:gd name="f234" fmla="val 2480309"/>
                                    <a:gd name="f235" fmla="val 1528928"/>
                                    <a:gd name="f236" fmla="val 2479833"/>
                                    <a:gd name="f237" fmla="val 1536786"/>
                                    <a:gd name="f238" fmla="val 2477928"/>
                                    <a:gd name="f239" fmla="val 1542858"/>
                                    <a:gd name="f240" fmla="val 2475785"/>
                                    <a:gd name="f241" fmla="val 1731355"/>
                                    <a:gd name="f242" fmla="val 2470078"/>
                                    <a:gd name="f243" fmla="val 1576322"/>
                                    <a:gd name="f244" fmla="val 2511364"/>
                                    <a:gd name="f245" fmla="val 1654777"/>
                                    <a:gd name="f246" fmla="val 2493883"/>
                                    <a:gd name="f247" fmla="val 737400"/>
                                    <a:gd name="f248" fmla="val 2450782"/>
                                    <a:gd name="f249" fmla="val 787882"/>
                                    <a:gd name="f250" fmla="val 2468879"/>
                                    <a:gd name="f251" fmla="val 820267"/>
                                    <a:gd name="f252" fmla="val 2485072"/>
                                    <a:gd name="f253" fmla="val 846937"/>
                                    <a:gd name="f254" fmla="val 859320"/>
                                    <a:gd name="f255" fmla="val 2502217"/>
                                    <a:gd name="f256" fmla="val 872655"/>
                                    <a:gd name="f257" fmla="val 2516504"/>
                                    <a:gd name="f258" fmla="val 915517"/>
                                    <a:gd name="f259" fmla="val 2520314"/>
                                    <a:gd name="f260" fmla="val 925042"/>
                                    <a:gd name="f261" fmla="val 2524124"/>
                                    <a:gd name="f262" fmla="val 934567"/>
                                    <a:gd name="f263" fmla="val 945045"/>
                                    <a:gd name="f264" fmla="val 2529839"/>
                                    <a:gd name="f265" fmla="val 963142"/>
                                    <a:gd name="f266" fmla="val 970762"/>
                                    <a:gd name="f267" fmla="val 2541269"/>
                                    <a:gd name="f268" fmla="val 968857"/>
                                    <a:gd name="f269" fmla="val 966952"/>
                                    <a:gd name="f270" fmla="val 965047"/>
                                    <a:gd name="f271" fmla="val 949807"/>
                                    <a:gd name="f272" fmla="val 931710"/>
                                    <a:gd name="f273" fmla="val 913612"/>
                                    <a:gd name="f274" fmla="val 895515"/>
                                    <a:gd name="f275" fmla="val 2523172"/>
                                    <a:gd name="f276" fmla="val 868845"/>
                                    <a:gd name="f277" fmla="val 2512694"/>
                                    <a:gd name="f278" fmla="val 860272"/>
                                    <a:gd name="f279" fmla="val 2508884"/>
                                    <a:gd name="f280" fmla="val 850747"/>
                                    <a:gd name="f281" fmla="val 2505074"/>
                                    <a:gd name="f282" fmla="val 842175"/>
                                    <a:gd name="f283" fmla="val 2501264"/>
                                    <a:gd name="f284" fmla="val 829792"/>
                                    <a:gd name="f285" fmla="val 818362"/>
                                    <a:gd name="f286" fmla="val 806932"/>
                                    <a:gd name="f287" fmla="val 796455"/>
                                    <a:gd name="f288" fmla="val 2484119"/>
                                    <a:gd name="f289" fmla="val 785977"/>
                                    <a:gd name="f290" fmla="val 776452"/>
                                    <a:gd name="f291" fmla="val 2475547"/>
                                    <a:gd name="f292" fmla="val 766927"/>
                                    <a:gd name="f293" fmla="val 2471737"/>
                                    <a:gd name="f294" fmla="val 759307"/>
                                    <a:gd name="f295" fmla="val 2466974"/>
                                    <a:gd name="f296" fmla="val 752640"/>
                                    <a:gd name="f297" fmla="val 2463164"/>
                                    <a:gd name="f298" fmla="val 745972"/>
                                    <a:gd name="f299" fmla="val 2458402"/>
                                    <a:gd name="f300" fmla="val 741210"/>
                                    <a:gd name="f301" fmla="val 2454592"/>
                                    <a:gd name="f302" fmla="val 782168"/>
                                    <a:gd name="f303" fmla="val 2426970"/>
                                    <a:gd name="f304" fmla="val 800265"/>
                                    <a:gd name="f305" fmla="val 2436495"/>
                                    <a:gd name="f306" fmla="val 815505"/>
                                    <a:gd name="f307" fmla="val 2445067"/>
                                    <a:gd name="f308" fmla="val 834555"/>
                                    <a:gd name="f309" fmla="val 2453640"/>
                                    <a:gd name="f310" fmla="val 832650"/>
                                    <a:gd name="f311" fmla="val 830745"/>
                                    <a:gd name="f312" fmla="val 2455545"/>
                                    <a:gd name="f313" fmla="val 827888"/>
                                    <a:gd name="f314" fmla="val 2457450"/>
                                    <a:gd name="f315" fmla="val 807885"/>
                                    <a:gd name="f316" fmla="val 2447925"/>
                                    <a:gd name="f317" fmla="val 786930"/>
                                    <a:gd name="f318" fmla="val 2437447"/>
                                    <a:gd name="f319" fmla="val 766928"/>
                                    <a:gd name="f320" fmla="val 2427922"/>
                                    <a:gd name="f321" fmla="val 772643"/>
                                    <a:gd name="f322" fmla="val 776453"/>
                                    <a:gd name="f323" fmla="val 588810"/>
                                    <a:gd name="f324" fmla="val 2362200"/>
                                    <a:gd name="f325" fmla="val 620242"/>
                                    <a:gd name="f326" fmla="val 2375535"/>
                                    <a:gd name="f327" fmla="val 636435"/>
                                    <a:gd name="f328" fmla="val 2387917"/>
                                    <a:gd name="f329" fmla="val 653580"/>
                                    <a:gd name="f330" fmla="val 2398395"/>
                                    <a:gd name="f331" fmla="val 657390"/>
                                    <a:gd name="f332" fmla="val 2403157"/>
                                    <a:gd name="f333" fmla="val 669772"/>
                                    <a:gd name="f334" fmla="val 2412682"/>
                                    <a:gd name="f335" fmla="val 666915"/>
                                    <a:gd name="f336" fmla="val 2413635"/>
                                    <a:gd name="f337" fmla="val 655485"/>
                                    <a:gd name="f338" fmla="val 2407920"/>
                                    <a:gd name="f339" fmla="val 645007"/>
                                    <a:gd name="f340" fmla="val 2397442"/>
                                    <a:gd name="f341" fmla="val 627862"/>
                                    <a:gd name="f342" fmla="val 2392680"/>
                                    <a:gd name="f343" fmla="val 613575"/>
                                    <a:gd name="f344" fmla="val 2383155"/>
                                    <a:gd name="f345" fmla="val 601192"/>
                                    <a:gd name="f346" fmla="val 2374582"/>
                                    <a:gd name="f347" fmla="val 593572"/>
                                    <a:gd name="f348" fmla="val 2367915"/>
                                    <a:gd name="f349" fmla="val 702387"/>
                                    <a:gd name="f350" fmla="val 2337759"/>
                                    <a:gd name="f351" fmla="val 702396"/>
                                    <a:gd name="f352" fmla="val 2338030"/>
                                    <a:gd name="f353" fmla="val 705613"/>
                                    <a:gd name="f354" fmla="val 2341923"/>
                                    <a:gd name="f355" fmla="val 705967"/>
                                    <a:gd name="f356" fmla="val 2340292"/>
                                    <a:gd name="f357" fmla="val 2093409"/>
                                    <a:gd name="f358" fmla="val 2275234"/>
                                    <a:gd name="f359" fmla="val 2089950"/>
                                    <a:gd name="f360" fmla="val 2275522"/>
                                    <a:gd name="f361" fmla="val 2073757"/>
                                    <a:gd name="f362" fmla="val 2288857"/>
                                    <a:gd name="f363" fmla="val 2052802"/>
                                    <a:gd name="f364" fmla="val 2303145"/>
                                    <a:gd name="f365" fmla="val 2032800"/>
                                    <a:gd name="f366" fmla="val 2316480"/>
                                    <a:gd name="f367" fmla="val 2012797"/>
                                    <a:gd name="f368" fmla="val 2329815"/>
                                    <a:gd name="f369" fmla="val 1991842"/>
                                    <a:gd name="f370" fmla="val 1976602"/>
                                    <a:gd name="f371" fmla="val 2346960"/>
                                    <a:gd name="f372" fmla="val 1964220"/>
                                    <a:gd name="f373" fmla="val 2354580"/>
                                    <a:gd name="f374" fmla="val 1950885"/>
                                    <a:gd name="f375" fmla="val 1936597"/>
                                    <a:gd name="f376" fmla="val 2370772"/>
                                    <a:gd name="f377" fmla="val 1928977"/>
                                    <a:gd name="f378" fmla="val 2373630"/>
                                    <a:gd name="f379" fmla="val 1922310"/>
                                    <a:gd name="f380" fmla="val 2377440"/>
                                    <a:gd name="f381" fmla="val 1914690"/>
                                    <a:gd name="f382" fmla="val 2380297"/>
                                    <a:gd name="f383" fmla="val 1907070"/>
                                    <a:gd name="f384" fmla="val 1899450"/>
                                    <a:gd name="f385" fmla="val 2386012"/>
                                    <a:gd name="f386" fmla="val 1891830"/>
                                    <a:gd name="f387" fmla="val 2389822"/>
                                    <a:gd name="f388" fmla="val 1886115"/>
                                    <a:gd name="f389" fmla="val 2394585"/>
                                    <a:gd name="f390" fmla="val 1874685"/>
                                    <a:gd name="f391" fmla="val 2399347"/>
                                    <a:gd name="f392" fmla="val 1864207"/>
                                    <a:gd name="f393" fmla="val 2404110"/>
                                    <a:gd name="f394" fmla="val 1853730"/>
                                    <a:gd name="f395" fmla="val 2408872"/>
                                    <a:gd name="f396" fmla="val 1844205"/>
                                    <a:gd name="f397" fmla="val 1843252"/>
                                    <a:gd name="f398" fmla="val 2416492"/>
                                    <a:gd name="f399" fmla="val 1833727"/>
                                    <a:gd name="f400" fmla="val 2420302"/>
                                    <a:gd name="f401" fmla="val 1823250"/>
                                    <a:gd name="f402" fmla="val 2425065"/>
                                    <a:gd name="f403" fmla="val 1812772"/>
                                    <a:gd name="f404" fmla="val 2428875"/>
                                    <a:gd name="f405" fmla="val 1802295"/>
                                    <a:gd name="f406" fmla="val 2433637"/>
                                    <a:gd name="f407" fmla="val 1791817"/>
                                    <a:gd name="f408" fmla="val 1781340"/>
                                    <a:gd name="f409" fmla="val 2440305"/>
                                    <a:gd name="f410" fmla="val 1779435"/>
                                    <a:gd name="f411" fmla="val 2442210"/>
                                    <a:gd name="f412" fmla="val 1775625"/>
                                    <a:gd name="f413" fmla="val 2446020"/>
                                    <a:gd name="f414" fmla="val 1772767"/>
                                    <a:gd name="f415" fmla="val 2448877"/>
                                    <a:gd name="f416" fmla="val 1768005"/>
                                    <a:gd name="f417" fmla="val 1764195"/>
                                    <a:gd name="f418" fmla="val 2451735"/>
                                    <a:gd name="f419" fmla="val 1759432"/>
                                    <a:gd name="f420" fmla="val 1748002"/>
                                    <a:gd name="f421" fmla="val 2456497"/>
                                    <a:gd name="f422" fmla="val 1736572"/>
                                    <a:gd name="f423" fmla="val 1726095"/>
                                    <a:gd name="f424" fmla="val 2459355"/>
                                    <a:gd name="f425" fmla="val 1710855"/>
                                    <a:gd name="f426" fmla="val 2464117"/>
                                    <a:gd name="f427" fmla="val 1696567"/>
                                    <a:gd name="f428" fmla="val 2468880"/>
                                    <a:gd name="f429" fmla="val 1683232"/>
                                    <a:gd name="f430" fmla="val 2472690"/>
                                    <a:gd name="f431" fmla="val 1669897"/>
                                    <a:gd name="f432" fmla="val 2476500"/>
                                    <a:gd name="f433" fmla="val 1656562"/>
                                    <a:gd name="f434" fmla="val 2480310"/>
                                    <a:gd name="f435" fmla="val 1644180"/>
                                    <a:gd name="f436" fmla="val 1630845"/>
                                    <a:gd name="f437" fmla="val 2489835"/>
                                    <a:gd name="f438" fmla="val 1616557"/>
                                    <a:gd name="f439" fmla="val 1601317"/>
                                    <a:gd name="f440" fmla="val 2497455"/>
                                    <a:gd name="f441" fmla="val 1586077"/>
                                    <a:gd name="f442" fmla="val 1568932"/>
                                    <a:gd name="f443" fmla="val 2506980"/>
                                    <a:gd name="f444" fmla="val 1547977"/>
                                    <a:gd name="f445" fmla="val 2510790"/>
                                    <a:gd name="f446" fmla="val 1498447"/>
                                    <a:gd name="f447" fmla="val 1480350"/>
                                    <a:gd name="f448" fmla="val 2519362"/>
                                    <a:gd name="f449" fmla="val 1472730"/>
                                    <a:gd name="f450" fmla="val 1471777"/>
                                    <a:gd name="f451" fmla="val 2525077"/>
                                    <a:gd name="f452" fmla="val 2526030"/>
                                    <a:gd name="f453" fmla="val 1434645"/>
                                    <a:gd name="f454" fmla="val 2535075"/>
                                    <a:gd name="f455" fmla="val 1435583"/>
                                    <a:gd name="f456" fmla="val 1475761"/>
                                    <a:gd name="f457" fmla="val 2525510"/>
                                    <a:gd name="f458" fmla="val 1476540"/>
                                    <a:gd name="f459" fmla="val 1484160"/>
                                    <a:gd name="f460" fmla="val 2518410"/>
                                    <a:gd name="f461" fmla="val 1503210"/>
                                    <a:gd name="f462" fmla="val 1551788"/>
                                    <a:gd name="f463" fmla="val 1571790"/>
                                    <a:gd name="f464" fmla="val 1588935"/>
                                    <a:gd name="f465" fmla="val 1605128"/>
                                    <a:gd name="f466" fmla="val 1620368"/>
                                    <a:gd name="f467" fmla="val 1634655"/>
                                    <a:gd name="f468" fmla="val 1647990"/>
                                    <a:gd name="f469" fmla="val 1661325"/>
                                    <a:gd name="f470" fmla="val 2481262"/>
                                    <a:gd name="f471" fmla="val 1673708"/>
                                    <a:gd name="f472" fmla="val 2477452"/>
                                    <a:gd name="f473" fmla="val 1687043"/>
                                    <a:gd name="f474" fmla="val 1700378"/>
                                    <a:gd name="f475" fmla="val 1713713"/>
                                    <a:gd name="f476" fmla="val 1729905"/>
                                    <a:gd name="f477" fmla="val 1741335"/>
                                    <a:gd name="f478" fmla="val 1752765"/>
                                    <a:gd name="f479" fmla="val 1763243"/>
                                    <a:gd name="f480" fmla="val 1740675"/>
                                    <a:gd name="f481" fmla="val 2467181"/>
                                    <a:gd name="f482" fmla="val 2466975"/>
                                    <a:gd name="f483" fmla="val 1748955"/>
                                    <a:gd name="f484" fmla="val 2462212"/>
                                    <a:gd name="f485" fmla="val 1758480"/>
                                    <a:gd name="f486" fmla="val 1765148"/>
                                    <a:gd name="f487" fmla="val 2452687"/>
                                    <a:gd name="f488" fmla="val 1769910"/>
                                    <a:gd name="f489" fmla="val 1773720"/>
                                    <a:gd name="f490" fmla="val 2449830"/>
                                    <a:gd name="f491" fmla="val 1778483"/>
                                    <a:gd name="f492" fmla="val 1779371"/>
                                    <a:gd name="f493" fmla="val 2447679"/>
                                    <a:gd name="f494" fmla="val 1785150"/>
                                    <a:gd name="f495" fmla="val 2441257"/>
                                    <a:gd name="f496" fmla="val 1795628"/>
                                    <a:gd name="f497" fmla="val 1806105"/>
                                    <a:gd name="f498" fmla="val 1816583"/>
                                    <a:gd name="f499" fmla="val 2429827"/>
                                    <a:gd name="f500" fmla="val 1827060"/>
                                    <a:gd name="f501" fmla="val 1837538"/>
                                    <a:gd name="f502" fmla="val 2421255"/>
                                    <a:gd name="f503" fmla="val 1847063"/>
                                    <a:gd name="f504" fmla="val 2417445"/>
                                    <a:gd name="f505" fmla="val 1848015"/>
                                    <a:gd name="f506" fmla="val 1857540"/>
                                    <a:gd name="f507" fmla="val 2409825"/>
                                    <a:gd name="f508" fmla="val 1868018"/>
                                    <a:gd name="f509" fmla="val 2405062"/>
                                    <a:gd name="f510" fmla="val 1878495"/>
                                    <a:gd name="f511" fmla="val 2400300"/>
                                    <a:gd name="f512" fmla="val 1889925"/>
                                    <a:gd name="f513" fmla="val 2395537"/>
                                    <a:gd name="f514" fmla="val 1895640"/>
                                    <a:gd name="f515" fmla="val 2390775"/>
                                    <a:gd name="f516" fmla="val 1903260"/>
                                    <a:gd name="f517" fmla="val 1910880"/>
                                    <a:gd name="f518" fmla="val 2385060"/>
                                    <a:gd name="f519" fmla="val 1918500"/>
                                    <a:gd name="f520" fmla="val 2381250"/>
                                    <a:gd name="f521" fmla="val 1934176"/>
                                    <a:gd name="f522" fmla="val 2374435"/>
                                    <a:gd name="f523" fmla="val 1942313"/>
                                    <a:gd name="f524" fmla="val 2368867"/>
                                    <a:gd name="f525" fmla="val 1955648"/>
                                    <a:gd name="f526" fmla="val 2360295"/>
                                    <a:gd name="f527" fmla="val 1969935"/>
                                    <a:gd name="f528" fmla="val 2352675"/>
                                    <a:gd name="f529" fmla="val 1982318"/>
                                    <a:gd name="f530" fmla="val 2345055"/>
                                    <a:gd name="f531" fmla="val 1997558"/>
                                    <a:gd name="f532" fmla="val 2339340"/>
                                    <a:gd name="f533" fmla="val 2017560"/>
                                    <a:gd name="f534" fmla="val 2327910"/>
                                    <a:gd name="f535" fmla="val 2038515"/>
                                    <a:gd name="f536" fmla="val 2314575"/>
                                    <a:gd name="f537" fmla="val 460060"/>
                                    <a:gd name="f538" fmla="val 2262062"/>
                                    <a:gd name="f539" fmla="val 463676"/>
                                    <a:gd name="f540" fmla="val 2265164"/>
                                    <a:gd name="f541" fmla="val 464910"/>
                                    <a:gd name="f542" fmla="val 2265793"/>
                                    <a:gd name="f543" fmla="val 2099801"/>
                                    <a:gd name="f544" fmla="val 2237197"/>
                                    <a:gd name="f545" fmla="val 2099475"/>
                                    <a:gd name="f546" fmla="val 2237422"/>
                                    <a:gd name="f547" fmla="val 2237694"/>
                                    <a:gd name="f548" fmla="val 2100989"/>
                                    <a:gd name="f549" fmla="val 2237910"/>
                                    <a:gd name="f550" fmla="val 2101380"/>
                                    <a:gd name="f551" fmla="val 2120379"/>
                                    <a:gd name="f552" fmla="val 2222979"/>
                                    <a:gd name="f553" fmla="val 2114756"/>
                                    <a:gd name="f554" fmla="val 2226864"/>
                                    <a:gd name="f555" fmla="val 2113762"/>
                                    <a:gd name="f556" fmla="val 2227897"/>
                                    <a:gd name="f557" fmla="val 2117618"/>
                                    <a:gd name="f558" fmla="val 2225429"/>
                                    <a:gd name="f559" fmla="val 382287"/>
                                    <a:gd name="f560" fmla="val 2175002"/>
                                    <a:gd name="f561" fmla="val 418259"/>
                                    <a:gd name="f562" fmla="val 2217355"/>
                                    <a:gd name="f563" fmla="val 389737"/>
                                    <a:gd name="f564" fmla="val 2183129"/>
                                    <a:gd name="f565" fmla="val 2187820"/>
                                    <a:gd name="f566" fmla="val 2174974"/>
                                    <a:gd name="f567" fmla="val 2187735"/>
                                    <a:gd name="f568" fmla="val 2175004"/>
                                    <a:gd name="f569" fmla="val 2187105"/>
                                    <a:gd name="f570" fmla="val 2179320"/>
                                    <a:gd name="f571" fmla="val 2179485"/>
                                    <a:gd name="f572" fmla="val 2186940"/>
                                    <a:gd name="f573" fmla="val 2176627"/>
                                    <a:gd name="f574" fmla="val 2191702"/>
                                    <a:gd name="f575" fmla="val 2171865"/>
                                    <a:gd name="f576" fmla="val 2196465"/>
                                    <a:gd name="f577" fmla="val 2168055"/>
                                    <a:gd name="f578" fmla="val 2201227"/>
                                    <a:gd name="f579" fmla="val 2163292"/>
                                    <a:gd name="f580" fmla="val 2206942"/>
                                    <a:gd name="f581" fmla="val 2153767"/>
                                    <a:gd name="f582" fmla="val 2216467"/>
                                    <a:gd name="f583" fmla="val 2154858"/>
                                    <a:gd name="f584" fmla="val 2216215"/>
                                    <a:gd name="f585" fmla="val 2197417"/>
                                    <a:gd name="f586" fmla="val 2175675"/>
                                    <a:gd name="f587" fmla="val 2192655"/>
                                    <a:gd name="f588" fmla="val 2187892"/>
                                    <a:gd name="f589" fmla="val 2180272"/>
                                    <a:gd name="f590" fmla="val 2188296"/>
                                    <a:gd name="f591" fmla="val 2177177"/>
                                    <a:gd name="f592" fmla="val 2188474"/>
                                    <a:gd name="f593" fmla="val 2175510"/>
                                    <a:gd name="f594" fmla="val 475386"/>
                                    <a:gd name="f595" fmla="val 2153526"/>
                                    <a:gd name="f596" fmla="val 477272"/>
                                    <a:gd name="f597" fmla="val 2155821"/>
                                    <a:gd name="f598" fmla="val 477367"/>
                                    <a:gd name="f599" fmla="val 2155507"/>
                                    <a:gd name="f600" fmla="val 334493"/>
                                    <a:gd name="f601" fmla="val 2131694"/>
                                    <a:gd name="f602" fmla="val 337350"/>
                                    <a:gd name="f603" fmla="val 2128837"/>
                                    <a:gd name="f604" fmla="val 346875"/>
                                    <a:gd name="f605" fmla="val 2133599"/>
                                    <a:gd name="f606" fmla="val 359258"/>
                                    <a:gd name="f607" fmla="val 2147887"/>
                                    <a:gd name="f608" fmla="val 360474"/>
                                    <a:gd name="f609" fmla="val 2149319"/>
                                    <a:gd name="f610" fmla="val 371759"/>
                                    <a:gd name="f611" fmla="val 2151816"/>
                                    <a:gd name="f612" fmla="val 377593"/>
                                    <a:gd name="f613" fmla="val 2155745"/>
                                    <a:gd name="f614" fmla="val 385451"/>
                                    <a:gd name="f615" fmla="val 2163127"/>
                                    <a:gd name="f616" fmla="val 397357"/>
                                    <a:gd name="f617" fmla="val 2175509"/>
                                    <a:gd name="f618" fmla="val 409740"/>
                                    <a:gd name="f619" fmla="val 2185987"/>
                                    <a:gd name="f620" fmla="val 423075"/>
                                    <a:gd name="f621" fmla="val 2195512"/>
                                    <a:gd name="f622" fmla="val 432600"/>
                                    <a:gd name="f623" fmla="val 2204084"/>
                                    <a:gd name="f624" fmla="val 442125"/>
                                    <a:gd name="f625" fmla="val 2212657"/>
                                    <a:gd name="f626" fmla="val 447840"/>
                                    <a:gd name="f627" fmla="val 2220277"/>
                                    <a:gd name="f628" fmla="val 2225039"/>
                                    <a:gd name="f629" fmla="val 450697"/>
                                    <a:gd name="f630" fmla="val 2228849"/>
                                    <a:gd name="f631" fmla="val 452602"/>
                                    <a:gd name="f632" fmla="val 2231707"/>
                                    <a:gd name="f633" fmla="val 456412"/>
                                    <a:gd name="f634" fmla="val 2235517"/>
                                    <a:gd name="f635" fmla="val 468795"/>
                                    <a:gd name="f636" fmla="val 2245994"/>
                                    <a:gd name="f637" fmla="val 479272"/>
                                    <a:gd name="f638" fmla="val 2255519"/>
                                    <a:gd name="f639" fmla="val 492607"/>
                                    <a:gd name="f640" fmla="val 2265997"/>
                                    <a:gd name="f641" fmla="val 489750"/>
                                    <a:gd name="f642" fmla="val 2269807"/>
                                    <a:gd name="f643" fmla="val 484987"/>
                                    <a:gd name="f644" fmla="val 2271712"/>
                                    <a:gd name="f645" fmla="val 482130"/>
                                    <a:gd name="f646" fmla="val 2274569"/>
                                    <a:gd name="f647" fmla="val 448422"/>
                                    <a:gd name="f648" fmla="val 2237115"/>
                                    <a:gd name="f649" fmla="val 446888"/>
                                    <a:gd name="f650" fmla="val 478787"/>
                                    <a:gd name="f651" fmla="val 2272865"/>
                                    <a:gd name="f652" fmla="val 484988"/>
                                    <a:gd name="f653" fmla="val 488798"/>
                                    <a:gd name="f654" fmla="val 2268854"/>
                                    <a:gd name="f655" fmla="val 492608"/>
                                    <a:gd name="f656" fmla="val 521183"/>
                                    <a:gd name="f657" fmla="val 2290762"/>
                                    <a:gd name="f658" fmla="val 551663"/>
                                    <a:gd name="f659" fmla="val 2315527"/>
                                    <a:gd name="f660" fmla="val 583095"/>
                                    <a:gd name="f661" fmla="val 2337434"/>
                                    <a:gd name="f662" fmla="val 577380"/>
                                    <a:gd name="f663" fmla="val 2339339"/>
                                    <a:gd name="f664" fmla="val 572618"/>
                                    <a:gd name="f665" fmla="val 2341244"/>
                                    <a:gd name="f666" fmla="val 564998"/>
                                    <a:gd name="f667" fmla="val 2343149"/>
                                    <a:gd name="f668" fmla="val 567855"/>
                                    <a:gd name="f669" fmla="val 2345054"/>
                                    <a:gd name="f670" fmla="val 568808"/>
                                    <a:gd name="f671" fmla="val 2346007"/>
                                    <a:gd name="f672" fmla="val 571665"/>
                                    <a:gd name="f673" fmla="val 2347912"/>
                                    <a:gd name="f674" fmla="val 562140"/>
                                    <a:gd name="f675" fmla="val 554520"/>
                                    <a:gd name="f676" fmla="val 2348864"/>
                                    <a:gd name="f677" fmla="val 544995"/>
                                    <a:gd name="f678" fmla="val 539280"/>
                                    <a:gd name="f679" fmla="val 533565"/>
                                    <a:gd name="f680" fmla="val 527850"/>
                                    <a:gd name="f681" fmla="val 522135"/>
                                    <a:gd name="f682" fmla="val 2333624"/>
                                    <a:gd name="f683" fmla="val 517373"/>
                                    <a:gd name="f684" fmla="val 2328862"/>
                                    <a:gd name="f685" fmla="val 511658"/>
                                    <a:gd name="f686" fmla="val 2325052"/>
                                    <a:gd name="f687" fmla="val 498323"/>
                                    <a:gd name="f688" fmla="val 2313622"/>
                                    <a:gd name="f689" fmla="val 484035"/>
                                    <a:gd name="f690" fmla="val 2303144"/>
                                    <a:gd name="f691" fmla="val 471653"/>
                                    <a:gd name="f692" fmla="val 2291714"/>
                                    <a:gd name="f693" fmla="val 459270"/>
                                    <a:gd name="f694" fmla="val 2280284"/>
                                    <a:gd name="f695" fmla="val 434505"/>
                                    <a:gd name="f696" fmla="val 2258377"/>
                                    <a:gd name="f697" fmla="val 422123"/>
                                    <a:gd name="f698" fmla="val 2246947"/>
                                    <a:gd name="f699" fmla="val 411645"/>
                                    <a:gd name="f700" fmla="val 400215"/>
                                    <a:gd name="f701" fmla="val 394500"/>
                                    <a:gd name="f702" fmla="val 2219324"/>
                                    <a:gd name="f703" fmla="val 388785"/>
                                    <a:gd name="f704" fmla="val 2213609"/>
                                    <a:gd name="f705" fmla="val 384023"/>
                                    <a:gd name="f706" fmla="val 2208847"/>
                                    <a:gd name="f707" fmla="val 379260"/>
                                    <a:gd name="f708" fmla="val 2203132"/>
                                    <a:gd name="f709" fmla="val 373545"/>
                                    <a:gd name="f710" fmla="val 368783"/>
                                    <a:gd name="f711" fmla="val 369735"/>
                                    <a:gd name="f712" fmla="val 2189797"/>
                                    <a:gd name="f713" fmla="val 374498"/>
                                    <a:gd name="f714" fmla="val 2184082"/>
                                    <a:gd name="f715" fmla="val 381165"/>
                                    <a:gd name="f716" fmla="val 387833"/>
                                    <a:gd name="f717" fmla="val 393548"/>
                                    <a:gd name="f718" fmla="val 401168"/>
                                    <a:gd name="f719" fmla="val 407835"/>
                                    <a:gd name="f720" fmla="val 414503"/>
                                    <a:gd name="f721" fmla="val 2217419"/>
                                    <a:gd name="f722" fmla="val 2226944"/>
                                    <a:gd name="f723" fmla="val 431648"/>
                                    <a:gd name="f724" fmla="val 440220"/>
                                    <a:gd name="f725" fmla="val 2245042"/>
                                    <a:gd name="f726" fmla="val 442406"/>
                                    <a:gd name="f727" fmla="val 2246917"/>
                                    <a:gd name="f728" fmla="val 2211704"/>
                                    <a:gd name="f729" fmla="val 382118"/>
                                    <a:gd name="f730" fmla="val 375450"/>
                                    <a:gd name="f731" fmla="val 361163"/>
                                    <a:gd name="f732" fmla="val 2166937"/>
                                    <a:gd name="f733" fmla="val 354495"/>
                                    <a:gd name="f734" fmla="val 2158364"/>
                                    <a:gd name="f735" fmla="val 347828"/>
                                    <a:gd name="f736" fmla="val 2149792"/>
                                    <a:gd name="f737" fmla="val 341160"/>
                                    <a:gd name="f738" fmla="val 2140267"/>
                                    <a:gd name="f739" fmla="val 2432850"/>
                                    <a:gd name="f740" fmla="val 1980247"/>
                                    <a:gd name="f741" fmla="val 2432367"/>
                                    <a:gd name="f742" fmla="val 1980454"/>
                                    <a:gd name="f743" fmla="val 2421963"/>
                                    <a:gd name="f744" fmla="val 2005422"/>
                                    <a:gd name="f745" fmla="val 2422850"/>
                                    <a:gd name="f746" fmla="val 1860918"/>
                                    <a:gd name="f747" fmla="val 2397608"/>
                                    <a:gd name="f748" fmla="val 1897379"/>
                                    <a:gd name="f749" fmla="val 2392845"/>
                                    <a:gd name="f750" fmla="val 1904999"/>
                                    <a:gd name="f751" fmla="val 2389035"/>
                                    <a:gd name="f752" fmla="val 1912619"/>
                                    <a:gd name="f753" fmla="val 2385225"/>
                                    <a:gd name="f754" fmla="val 1920239"/>
                                    <a:gd name="f755" fmla="val 2380463"/>
                                    <a:gd name="f756" fmla="val 1927859"/>
                                    <a:gd name="f757" fmla="val 2376653"/>
                                    <a:gd name="f758" fmla="val 1934527"/>
                                    <a:gd name="f759" fmla="val 2372843"/>
                                    <a:gd name="f760" fmla="val 1941194"/>
                                    <a:gd name="f761" fmla="val 2363318"/>
                                    <a:gd name="f762" fmla="val 1954529"/>
                                    <a:gd name="f763" fmla="val 2353793"/>
                                    <a:gd name="f764" fmla="val 1967864"/>
                                    <a:gd name="f765" fmla="val 2343315"/>
                                    <a:gd name="f766" fmla="val 2334743"/>
                                    <a:gd name="f767" fmla="val 1993582"/>
                                    <a:gd name="f768" fmla="val 2327123"/>
                                    <a:gd name="f769" fmla="val 2005964"/>
                                    <a:gd name="f770" fmla="val 2317598"/>
                                    <a:gd name="f771" fmla="val 2019299"/>
                                    <a:gd name="f772" fmla="val 2309978"/>
                                    <a:gd name="f773" fmla="val 2029777"/>
                                    <a:gd name="f774" fmla="val 2302358"/>
                                    <a:gd name="f775" fmla="val 2040254"/>
                                    <a:gd name="f776" fmla="val 2294738"/>
                                    <a:gd name="f777" fmla="val 2050732"/>
                                    <a:gd name="f778" fmla="val 2292831"/>
                                    <a:gd name="f779" fmla="val 2051897"/>
                                    <a:gd name="f780" fmla="val 2291271"/>
                                    <a:gd name="f781" fmla="val 2054208"/>
                                    <a:gd name="f782" fmla="val 2293785"/>
                                    <a:gd name="f783" fmla="val 2052637"/>
                                    <a:gd name="f784" fmla="val 2301405"/>
                                    <a:gd name="f785" fmla="val 2042160"/>
                                    <a:gd name="f786" fmla="val 2309025"/>
                                    <a:gd name="f787" fmla="val 2031682"/>
                                    <a:gd name="f788" fmla="val 2316645"/>
                                    <a:gd name="f789" fmla="val 2021205"/>
                                    <a:gd name="f790" fmla="val 2325218"/>
                                    <a:gd name="f791" fmla="val 2007870"/>
                                    <a:gd name="f792" fmla="val 2333790"/>
                                    <a:gd name="f793" fmla="val 1995487"/>
                                    <a:gd name="f794" fmla="val 2342363"/>
                                    <a:gd name="f795" fmla="val 1982152"/>
                                    <a:gd name="f796" fmla="val 2352840"/>
                                    <a:gd name="f797" fmla="val 1969770"/>
                                    <a:gd name="f798" fmla="val 2362365"/>
                                    <a:gd name="f799" fmla="val 1956435"/>
                                    <a:gd name="f800" fmla="val 2371890"/>
                                    <a:gd name="f801" fmla="val 1943100"/>
                                    <a:gd name="f802" fmla="val 2375700"/>
                                    <a:gd name="f803" fmla="val 1936432"/>
                                    <a:gd name="f804" fmla="val 1929765"/>
                                    <a:gd name="f805" fmla="val 2384273"/>
                                    <a:gd name="f806" fmla="val 1922145"/>
                                    <a:gd name="f807" fmla="val 2388083"/>
                                    <a:gd name="f808" fmla="val 1914525"/>
                                    <a:gd name="f809" fmla="val 1906905"/>
                                    <a:gd name="f810" fmla="val 2396655"/>
                                    <a:gd name="f811" fmla="val 1899285"/>
                                    <a:gd name="f812" fmla="val 2405228"/>
                                    <a:gd name="f813" fmla="val 1884045"/>
                                    <a:gd name="f814" fmla="val 2414753"/>
                                    <a:gd name="f815" fmla="val 1870710"/>
                                    <a:gd name="f816" fmla="val 2422373"/>
                                    <a:gd name="f817" fmla="val 1862137"/>
                                    <a:gd name="f818" fmla="val 2498930"/>
                                    <a:gd name="f819" fmla="val 1857612"/>
                                    <a:gd name="f820" fmla="val 2494525"/>
                                    <a:gd name="f821" fmla="val 1865709"/>
                                    <a:gd name="f822" fmla="val 2490953"/>
                                    <a:gd name="f823" fmla="val 1872615"/>
                                    <a:gd name="f824" fmla="val 1875472"/>
                                    <a:gd name="f825" fmla="val 2486190"/>
                                    <a:gd name="f826" fmla="val 1885949"/>
                                    <a:gd name="f827" fmla="val 2480475"/>
                                    <a:gd name="f828" fmla="val 1898332"/>
                                    <a:gd name="f829" fmla="val 2473808"/>
                                    <a:gd name="f830" fmla="val 1909762"/>
                                    <a:gd name="f831" fmla="val 2521433"/>
                                    <a:gd name="f832" fmla="val 1847850"/>
                                    <a:gd name="f833" fmla="val 2518575"/>
                                    <a:gd name="f834" fmla="val 1860232"/>
                                    <a:gd name="f835" fmla="val 2514765"/>
                                    <a:gd name="f836" fmla="val 1871662"/>
                                    <a:gd name="f837" fmla="val 2509050"/>
                                    <a:gd name="f838" fmla="val 1884997"/>
                                    <a:gd name="f839" fmla="val 2503335"/>
                                    <a:gd name="f840" fmla="val 1897380"/>
                                    <a:gd name="f841" fmla="val 2496668"/>
                                    <a:gd name="f842" fmla="val 1910715"/>
                                    <a:gd name="f843" fmla="val 2487143"/>
                                    <a:gd name="f844" fmla="val 1925002"/>
                                    <a:gd name="f845" fmla="val 2479523"/>
                                    <a:gd name="f846" fmla="val 1940242"/>
                                    <a:gd name="f847" fmla="val 2471903"/>
                                    <a:gd name="f848" fmla="val 1954530"/>
                                    <a:gd name="f849" fmla="val 2465235"/>
                                    <a:gd name="f850" fmla="val 1965960"/>
                                    <a:gd name="f851" fmla="val 2457615"/>
                                    <a:gd name="f852" fmla="val 1977390"/>
                                    <a:gd name="f853" fmla="val 2450948"/>
                                    <a:gd name="f854" fmla="val 1985962"/>
                                    <a:gd name="f855" fmla="val 2445233"/>
                                    <a:gd name="f856" fmla="val 1991677"/>
                                    <a:gd name="f857" fmla="val 2458568"/>
                                    <a:gd name="f858" fmla="val 1965007"/>
                                    <a:gd name="f859" fmla="val 2461425"/>
                                    <a:gd name="f860" fmla="val 2466188"/>
                                    <a:gd name="f861" fmla="val 1947862"/>
                                    <a:gd name="f862" fmla="val 2469998"/>
                                    <a:gd name="f863" fmla="val 1938337"/>
                                    <a:gd name="f864" fmla="val 1932622"/>
                                    <a:gd name="f865" fmla="val 2475713"/>
                                    <a:gd name="f866" fmla="val 1928812"/>
                                    <a:gd name="f867" fmla="val 2478570"/>
                                    <a:gd name="f868" fmla="val 1924050"/>
                                    <a:gd name="f869" fmla="val 2482380"/>
                                    <a:gd name="f870" fmla="val 1917382"/>
                                    <a:gd name="f871" fmla="val 1911667"/>
                                    <a:gd name="f872" fmla="val 2490000"/>
                                    <a:gd name="f873" fmla="val 1905000"/>
                                    <a:gd name="f874" fmla="val 2493810"/>
                                    <a:gd name="f875" fmla="val 1892617"/>
                                    <a:gd name="f876" fmla="val 2500478"/>
                                    <a:gd name="f877" fmla="val 1885950"/>
                                    <a:gd name="f878" fmla="val 2507145"/>
                                    <a:gd name="f879" fmla="val 1873567"/>
                                    <a:gd name="f880" fmla="val 1861185"/>
                                    <a:gd name="f881" fmla="val 2459780"/>
                                    <a:gd name="f882" fmla="val 1766202"/>
                                    <a:gd name="f883" fmla="val 2436660"/>
                                    <a:gd name="f884" fmla="val 1806892"/>
                                    <a:gd name="f885" fmla="val 2436235"/>
                                    <a:gd name="f886" fmla="val 1807870"/>
                                    <a:gd name="f887" fmla="val 2459520"/>
                                    <a:gd name="f888" fmla="val 1766887"/>
                                    <a:gd name="f889" fmla="val 2472460"/>
                                    <a:gd name="f890" fmla="val 1674043"/>
                                    <a:gd name="f891" fmla="val 2444672"/>
                                    <a:gd name="f892" fmla="val 1749965"/>
                                    <a:gd name="f893" fmla="val 2427320"/>
                                    <a:gd name="f894" fmla="val 1790989"/>
                                    <a:gd name="f895" fmla="val 2407787"/>
                                    <a:gd name="f896" fmla="val 1830865"/>
                                    <a:gd name="f897" fmla="val 2386218"/>
                                    <a:gd name="f898" fmla="val 1869449"/>
                                    <a:gd name="f899" fmla="val 2377659"/>
                                    <a:gd name="f900" fmla="val 1882980"/>
                                    <a:gd name="f901" fmla="val 2377605"/>
                                    <a:gd name="f902" fmla="val 1883092"/>
                                    <a:gd name="f903" fmla="val 2373795"/>
                                    <a:gd name="f904" fmla="val 2366175"/>
                                    <a:gd name="f905" fmla="val 2357602"/>
                                    <a:gd name="f906" fmla="val 2349030"/>
                                    <a:gd name="f907" fmla="val 2341410"/>
                                    <a:gd name="f908" fmla="val 2337600"/>
                                    <a:gd name="f909" fmla="val 2330932"/>
                                    <a:gd name="f910" fmla="val 1963102"/>
                                    <a:gd name="f911" fmla="val 2322360"/>
                                    <a:gd name="f912" fmla="val 1972627"/>
                                    <a:gd name="f913" fmla="val 2314740"/>
                                    <a:gd name="f914" fmla="val 1983105"/>
                                    <a:gd name="f915" fmla="val 2307120"/>
                                    <a:gd name="f916" fmla="val 2300452"/>
                                    <a:gd name="f917" fmla="val 2005012"/>
                                    <a:gd name="f918" fmla="val 2295690"/>
                                    <a:gd name="f919" fmla="val 2015490"/>
                                    <a:gd name="f920" fmla="val 2268067"/>
                                    <a:gd name="f921" fmla="val 2053590"/>
                                    <a:gd name="f922" fmla="val 2223300"/>
                                    <a:gd name="f923" fmla="val 2102167"/>
                                    <a:gd name="f924" fmla="val 2183295"/>
                                    <a:gd name="f925" fmla="val 2142172"/>
                                    <a:gd name="f926" fmla="val 2170912"/>
                                    <a:gd name="f927" fmla="val 2152650"/>
                                    <a:gd name="f928" fmla="val 2158530"/>
                                    <a:gd name="f929" fmla="val 2146147"/>
                                    <a:gd name="f930" fmla="val 2173605"/>
                                    <a:gd name="f931" fmla="val 2142583"/>
                                    <a:gd name="f932" fmla="val 2176314"/>
                                    <a:gd name="f933" fmla="val 2141045"/>
                                    <a:gd name="f934" fmla="val 2177871"/>
                                    <a:gd name="f935" fmla="val 2125512"/>
                                    <a:gd name="f936" fmla="val 2190534"/>
                                    <a:gd name="f937" fmla="val 2112810"/>
                                    <a:gd name="f938" fmla="val 2205037"/>
                                    <a:gd name="f939" fmla="val 2097570"/>
                                    <a:gd name="f940" fmla="val 2217420"/>
                                    <a:gd name="f941" fmla="val 2082330"/>
                                    <a:gd name="f942" fmla="val 2228850"/>
                                    <a:gd name="f943" fmla="val 2066137"/>
                                    <a:gd name="f944" fmla="val 2240280"/>
                                    <a:gd name="f945" fmla="val 2058824"/>
                                    <a:gd name="f946" fmla="val 2244899"/>
                                    <a:gd name="f947" fmla="val 2038960"/>
                                    <a:gd name="f948" fmla="val 2261093"/>
                                    <a:gd name="f949" fmla="val 2036091"/>
                                    <a:gd name="f950" fmla="val 2262956"/>
                                    <a:gd name="f951" fmla="val 2031847"/>
                                    <a:gd name="f952" fmla="val 2266950"/>
                                    <a:gd name="f953" fmla="val 2019465"/>
                                    <a:gd name="f954" fmla="val 2007082"/>
                                    <a:gd name="f955" fmla="val 2284095"/>
                                    <a:gd name="f956" fmla="val 1994700"/>
                                    <a:gd name="f957" fmla="val 2291715"/>
                                    <a:gd name="f958" fmla="val 1982317"/>
                                    <a:gd name="f959" fmla="val 2299335"/>
                                    <a:gd name="f960" fmla="val 2306955"/>
                                    <a:gd name="f961" fmla="val 1957552"/>
                                    <a:gd name="f962" fmla="val 1953301"/>
                                    <a:gd name="f963" fmla="val 2316730"/>
                                    <a:gd name="f964" fmla="val 1928148"/>
                                    <a:gd name="f965" fmla="val 2333067"/>
                                    <a:gd name="f966" fmla="val 1920350"/>
                                    <a:gd name="f967" fmla="val 2337000"/>
                                    <a:gd name="f968" fmla="val 1912785"/>
                                    <a:gd name="f969" fmla="val 2342197"/>
                                    <a:gd name="f970" fmla="val 1905165"/>
                                    <a:gd name="f971" fmla="val 1896592"/>
                                    <a:gd name="f972" fmla="val 2351722"/>
                                    <a:gd name="f973" fmla="val 1887067"/>
                                    <a:gd name="f974" fmla="val 2356485"/>
                                    <a:gd name="f975" fmla="val 1863039"/>
                                    <a:gd name="f976" fmla="val 2365908"/>
                                    <a:gd name="f977" fmla="val 1809482"/>
                                    <a:gd name="f978" fmla="val 2392922"/>
                                    <a:gd name="f979" fmla="val 1768715"/>
                                    <a:gd name="f980" fmla="val 2410757"/>
                                    <a:gd name="f981" fmla="val 1726784"/>
                                    <a:gd name="f982" fmla="val 2426426"/>
                                    <a:gd name="f983" fmla="val 1683836"/>
                                    <a:gd name="f984" fmla="val 2439784"/>
                                    <a:gd name="f985" fmla="val 1596280"/>
                                    <a:gd name="f986" fmla="val 2462297"/>
                                    <a:gd name="f987" fmla="val 1667040"/>
                                    <a:gd name="f988" fmla="val 1671802"/>
                                    <a:gd name="f989" fmla="val 2447924"/>
                                    <a:gd name="f990" fmla="val 1675612"/>
                                    <a:gd name="f991" fmla="val 2446972"/>
                                    <a:gd name="f992" fmla="val 1680375"/>
                                    <a:gd name="f993" fmla="val 2446019"/>
                                    <a:gd name="f994" fmla="val 1690852"/>
                                    <a:gd name="f995" fmla="val 1711807"/>
                                    <a:gd name="f996" fmla="val 2432684"/>
                                    <a:gd name="f997" fmla="val 1723237"/>
                                    <a:gd name="f998" fmla="val 2430779"/>
                                    <a:gd name="f999" fmla="val 1732762"/>
                                    <a:gd name="f1000" fmla="val 1742287"/>
                                    <a:gd name="f1001" fmla="val 2425064"/>
                                    <a:gd name="f1002" fmla="val 1749907"/>
                                    <a:gd name="f1003" fmla="val 2422207"/>
                                    <a:gd name="f1004" fmla="val 1761337"/>
                                    <a:gd name="f1005" fmla="val 2411729"/>
                                    <a:gd name="f1006" fmla="val 1783245"/>
                                    <a:gd name="f1007" fmla="val 2406014"/>
                                    <a:gd name="f1008" fmla="val 1792770"/>
                                    <a:gd name="f1009" fmla="val 2400299"/>
                                    <a:gd name="f1010" fmla="val 1808962"/>
                                    <a:gd name="f1011" fmla="val 2394584"/>
                                    <a:gd name="f1012" fmla="val 1825155"/>
                                    <a:gd name="f1013" fmla="val 2388869"/>
                                    <a:gd name="f1014" fmla="val 1841347"/>
                                    <a:gd name="f1015" fmla="val 2383154"/>
                                    <a:gd name="f1016" fmla="val 1872470"/>
                                    <a:gd name="f1017" fmla="val 2370949"/>
                                    <a:gd name="f1018" fmla="val 2363152"/>
                                    <a:gd name="f1019" fmla="val 1898496"/>
                                    <a:gd name="f1020" fmla="val 2359343"/>
                                    <a:gd name="f1021" fmla="val 1915642"/>
                                    <a:gd name="f1022" fmla="val 2349817"/>
                                    <a:gd name="f1023" fmla="val 1920147"/>
                                    <a:gd name="f1024" fmla="val 2346686"/>
                                    <a:gd name="f1025" fmla="val 1931835"/>
                                    <a:gd name="f1026" fmla="val 2335530"/>
                                    <a:gd name="f1027" fmla="val 1939455"/>
                                    <a:gd name="f1028" fmla="val 2330767"/>
                                    <a:gd name="f1029" fmla="val 1948980"/>
                                    <a:gd name="f1030" fmla="val 2320290"/>
                                    <a:gd name="f1031" fmla="val 1986810"/>
                                    <a:gd name="f1032" fmla="val 2305948"/>
                                    <a:gd name="f1033" fmla="val 1997557"/>
                                    <a:gd name="f1034" fmla="val 2299334"/>
                                    <a:gd name="f1035" fmla="val 2009940"/>
                                    <a:gd name="f1036" fmla="val 2022322"/>
                                    <a:gd name="f1037" fmla="val 2283142"/>
                                    <a:gd name="f1038" fmla="val 2034705"/>
                                    <a:gd name="f1039" fmla="val 2037562"/>
                                    <a:gd name="f1040" fmla="val 2044230"/>
                                    <a:gd name="f1041" fmla="val 2264092"/>
                                    <a:gd name="f1042" fmla="val 2050897"/>
                                    <a:gd name="f1043" fmla="val 2259329"/>
                                    <a:gd name="f1044" fmla="val 2057565"/>
                                    <a:gd name="f1045" fmla="val 2254567"/>
                                    <a:gd name="f1046" fmla="val 2064232"/>
                                    <a:gd name="f1047" fmla="val 2249804"/>
                                    <a:gd name="f1048" fmla="val 2068995"/>
                                    <a:gd name="f1049" fmla="val 2247899"/>
                                    <a:gd name="f1050" fmla="val 2084235"/>
                                    <a:gd name="f1051" fmla="val 2236469"/>
                                    <a:gd name="f1052" fmla="val 2100427"/>
                                    <a:gd name="f1053" fmla="val 2115667"/>
                                    <a:gd name="f1054" fmla="val 2121382"/>
                                    <a:gd name="f1055" fmla="val 2199322"/>
                                    <a:gd name="f1056" fmla="val 2139480"/>
                                    <a:gd name="f1057" fmla="val 2149005"/>
                                    <a:gd name="f1058" fmla="val 2181224"/>
                                    <a:gd name="f1059" fmla="val 2161387"/>
                                    <a:gd name="f1060" fmla="val 2170747"/>
                                    <a:gd name="f1061" fmla="val 2173770"/>
                                    <a:gd name="f1062" fmla="val 2160269"/>
                                    <a:gd name="f1063" fmla="val 2186152"/>
                                    <a:gd name="f1064" fmla="val 2226157"/>
                                    <a:gd name="f1065" fmla="val 2109787"/>
                                    <a:gd name="f1066" fmla="val 2270925"/>
                                    <a:gd name="f1067" fmla="val 2061209"/>
                                    <a:gd name="f1068" fmla="val 2298547"/>
                                    <a:gd name="f1069" fmla="val 2023109"/>
                                    <a:gd name="f1070" fmla="val 2314015"/>
                                    <a:gd name="f1071" fmla="val 1996814"/>
                                    <a:gd name="f1072" fmla="val 1994534"/>
                                    <a:gd name="f1073" fmla="val 1983104"/>
                                    <a:gd name="f1074" fmla="val 2331885"/>
                                    <a:gd name="f1075" fmla="val 1969769"/>
                                    <a:gd name="f1076" fmla="val 2339505"/>
                                    <a:gd name="f1077" fmla="val 1956434"/>
                                    <a:gd name="f1078" fmla="val 1952624"/>
                                    <a:gd name="f1079" fmla="val 2344268"/>
                                    <a:gd name="f1080" fmla="val 1948814"/>
                                    <a:gd name="f1081" fmla="val 2347125"/>
                                    <a:gd name="f1082" fmla="val 1945004"/>
                                    <a:gd name="f1083" fmla="val 2357257"/>
                                    <a:gd name="f1084" fmla="val 1930951"/>
                                    <a:gd name="f1085" fmla="val 2360460"/>
                                    <a:gd name="f1086" fmla="val 2369032"/>
                                    <a:gd name="f1087" fmla="val 1900237"/>
                                    <a:gd name="f1088" fmla="val 2380462"/>
                                    <a:gd name="f1089" fmla="val 1890712"/>
                                    <a:gd name="f1090" fmla="val 2395702"/>
                                    <a:gd name="f1091" fmla="val 1864042"/>
                                    <a:gd name="f1092" fmla="val 2407132"/>
                                    <a:gd name="f1093" fmla="val 1837372"/>
                                    <a:gd name="f1094" fmla="val 2419515"/>
                                    <a:gd name="f1095" fmla="val 1809749"/>
                                    <a:gd name="f1096" fmla="val 2430945"/>
                                    <a:gd name="f1097" fmla="val 1782127"/>
                                    <a:gd name="f1098" fmla="val 2443327"/>
                                    <a:gd name="f1099" fmla="val 1754504"/>
                                    <a:gd name="f1100" fmla="val 1723072"/>
                                    <a:gd name="f1101" fmla="val 2459044"/>
                                    <a:gd name="f1102" fmla="val 1714500"/>
                                    <a:gd name="f1103" fmla="val 2464759"/>
                                    <a:gd name="f1104" fmla="val 1699974"/>
                                    <a:gd name="f1105" fmla="val 2468807"/>
                                    <a:gd name="f1106" fmla="val 1687829"/>
                                    <a:gd name="f1107" fmla="val 2576677"/>
                                    <a:gd name="f1108" fmla="val 1589722"/>
                                    <a:gd name="f1109" fmla="val 2573820"/>
                                    <a:gd name="f1110" fmla="val 1591627"/>
                                    <a:gd name="f1111" fmla="val 2585674"/>
                                    <a:gd name="f1112" fmla="val 1533271"/>
                                    <a:gd name="f1113" fmla="val 2585332"/>
                                    <a:gd name="f1114" fmla="val 1534956"/>
                                    <a:gd name="f1115" fmla="val 2588107"/>
                                    <a:gd name="f1116" fmla="val 1538287"/>
                                    <a:gd name="f1117" fmla="val 2590965"/>
                                    <a:gd name="f1118" fmla="val 1541145"/>
                                    <a:gd name="f1119" fmla="val 2593822"/>
                                    <a:gd name="f1120" fmla="val 1544955"/>
                                    <a:gd name="f1121" fmla="val 2596680"/>
                                    <a:gd name="f1122" fmla="val 1547812"/>
                                    <a:gd name="f1123" fmla="val 2598585"/>
                                    <a:gd name="f1124" fmla="val 1545907"/>
                                    <a:gd name="f1125" fmla="val 2600490"/>
                                    <a:gd name="f1126" fmla="val 1544002"/>
                                    <a:gd name="f1127" fmla="val 2602395"/>
                                    <a:gd name="f1128" fmla="val 2602539"/>
                                    <a:gd name="f1129" fmla="val 1543271"/>
                                    <a:gd name="f1130" fmla="val 2594775"/>
                                    <a:gd name="f1131" fmla="val 2591918"/>
                                    <a:gd name="f1132" fmla="val 1540192"/>
                                    <a:gd name="f1133" fmla="val 2589060"/>
                                    <a:gd name="f1134" fmla="val 1537334"/>
                                    <a:gd name="f1135" fmla="val 2577184"/>
                                    <a:gd name="f1136" fmla="val 1425070"/>
                                    <a:gd name="f1137" fmla="val 2576519"/>
                                    <a:gd name="f1138" fmla="val 1425107"/>
                                    <a:gd name="f1139" fmla="val 2575314"/>
                                    <a:gd name="f1140" fmla="val 1425174"/>
                                    <a:gd name="f1141" fmla="val 2575725"/>
                                    <a:gd name="f1142" fmla="val 1429702"/>
                                    <a:gd name="f1143" fmla="val 1438275"/>
                                    <a:gd name="f1144" fmla="val 1444942"/>
                                    <a:gd name="f1145" fmla="val 2574773"/>
                                    <a:gd name="f1146" fmla="val 1453515"/>
                                    <a:gd name="f1147" fmla="val 1458277"/>
                                    <a:gd name="f1148" fmla="val 2572868"/>
                                    <a:gd name="f1149" fmla="val 1462087"/>
                                    <a:gd name="f1150" fmla="val 2570963"/>
                                    <a:gd name="f1151" fmla="val 1467802"/>
                                    <a:gd name="f1152" fmla="val 2563343"/>
                                    <a:gd name="f1153" fmla="val 1480185"/>
                                    <a:gd name="f1154" fmla="val 2555723"/>
                                    <a:gd name="f1155" fmla="val 1492567"/>
                                    <a:gd name="f1156" fmla="val 2548103"/>
                                    <a:gd name="f1157" fmla="val 1503997"/>
                                    <a:gd name="f1158" fmla="val 2546198"/>
                                    <a:gd name="f1159" fmla="val 1515427"/>
                                    <a:gd name="f1160" fmla="val 2545245"/>
                                    <a:gd name="f1161" fmla="val 1524952"/>
                                    <a:gd name="f1162" fmla="val 2542388"/>
                                    <a:gd name="f1163" fmla="val 1535430"/>
                                    <a:gd name="f1164" fmla="val 2536673"/>
                                    <a:gd name="f1165" fmla="val 2533815"/>
                                    <a:gd name="f1166" fmla="val 1561147"/>
                                    <a:gd name="f1167" fmla="val 2530958"/>
                                    <a:gd name="f1168" fmla="val 1575435"/>
                                    <a:gd name="f1169" fmla="val 2527148"/>
                                    <a:gd name="f1170" fmla="val 2523338"/>
                                    <a:gd name="f1171" fmla="val 1604010"/>
                                    <a:gd name="f1172" fmla="val 2520480"/>
                                    <a:gd name="f1173" fmla="val 1615440"/>
                                    <a:gd name="f1174" fmla="val 2516670"/>
                                    <a:gd name="f1175" fmla="val 1627822"/>
                                    <a:gd name="f1176" fmla="val 2512860"/>
                                    <a:gd name="f1177" fmla="val 1640205"/>
                                    <a:gd name="f1178" fmla="val 2510003"/>
                                    <a:gd name="f1179" fmla="val 1651635"/>
                                    <a:gd name="f1180" fmla="val 2505240"/>
                                    <a:gd name="f1181" fmla="val 1663065"/>
                                    <a:gd name="f1182" fmla="val 1672590"/>
                                    <a:gd name="f1183" fmla="val 2501430"/>
                                    <a:gd name="f1184" fmla="val 1681162"/>
                                    <a:gd name="f1185" fmla="val 2498573"/>
                                    <a:gd name="f1186" fmla="val 1690687"/>
                                    <a:gd name="f1187" fmla="val 1700212"/>
                                    <a:gd name="f1188" fmla="val 2494763"/>
                                    <a:gd name="f1189" fmla="val 1709737"/>
                                    <a:gd name="f1190" fmla="val 1719262"/>
                                    <a:gd name="f1191" fmla="val 2497030"/>
                                    <a:gd name="f1192" fmla="val 1709809"/>
                                    <a:gd name="f1193" fmla="val 2502383"/>
                                    <a:gd name="f1194" fmla="val 1689734"/>
                                    <a:gd name="f1195" fmla="val 1679257"/>
                                    <a:gd name="f1196" fmla="val 1670684"/>
                                    <a:gd name="f1197" fmla="val 1661159"/>
                                    <a:gd name="f1198" fmla="val 2510955"/>
                                    <a:gd name="f1199" fmla="val 1649729"/>
                                    <a:gd name="f1200" fmla="val 1637347"/>
                                    <a:gd name="f1201" fmla="val 1625917"/>
                                    <a:gd name="f1202" fmla="val 2522385"/>
                                    <a:gd name="f1203" fmla="val 1613534"/>
                                    <a:gd name="f1204" fmla="val 2525243"/>
                                    <a:gd name="f1205" fmla="val 1602104"/>
                                    <a:gd name="f1206" fmla="val 2529053"/>
                                    <a:gd name="f1207" fmla="val 2532863"/>
                                    <a:gd name="f1208" fmla="val 1574482"/>
                                    <a:gd name="f1209" fmla="val 2534768"/>
                                    <a:gd name="f1210" fmla="val 1560194"/>
                                    <a:gd name="f1211" fmla="val 2538578"/>
                                    <a:gd name="f1212" fmla="val 2544293"/>
                                    <a:gd name="f1213" fmla="val 1533524"/>
                                    <a:gd name="f1214" fmla="val 2547150"/>
                                    <a:gd name="f1215" fmla="val 1523047"/>
                                    <a:gd name="f1216" fmla="val 1513522"/>
                                    <a:gd name="f1217" fmla="val 2550008"/>
                                    <a:gd name="f1218" fmla="val 1502092"/>
                                    <a:gd name="f1219" fmla="val 2557628"/>
                                    <a:gd name="f1220" fmla="val 1489709"/>
                                    <a:gd name="f1221" fmla="val 2565248"/>
                                    <a:gd name="f1222" fmla="val 1478279"/>
                                    <a:gd name="f1223" fmla="val 1465897"/>
                                    <a:gd name="f1224" fmla="val 2568105"/>
                                    <a:gd name="f1225" fmla="val 1490662"/>
                                    <a:gd name="f1226" fmla="val 1514474"/>
                                    <a:gd name="f1227" fmla="val 1539239"/>
                                    <a:gd name="f1228" fmla="val 1562099"/>
                                    <a:gd name="f1229" fmla="val 1593532"/>
                                    <a:gd name="f1230" fmla="val 1600199"/>
                                    <a:gd name="f1231" fmla="val 2537625"/>
                                    <a:gd name="f1232" fmla="val 1626869"/>
                                    <a:gd name="f1233" fmla="val 2530005"/>
                                    <a:gd name="f1234" fmla="val 1652587"/>
                                    <a:gd name="f1235" fmla="val 1678304"/>
                                    <a:gd name="f1236" fmla="val 2515392"/>
                                    <a:gd name="f1237" fmla="val 1686218"/>
                                    <a:gd name="f1238" fmla="val 2513217"/>
                                    <a:gd name="f1239" fmla="val 1698069"/>
                                    <a:gd name="f1240" fmla="val 2512146"/>
                                    <a:gd name="f1241" fmla="val 1704261"/>
                                    <a:gd name="f1242" fmla="val 2510479"/>
                                    <a:gd name="f1243" fmla="val 1710690"/>
                                    <a:gd name="f1244" fmla="val 2506193"/>
                                    <a:gd name="f1245" fmla="val 1718310"/>
                                    <a:gd name="f1246" fmla="val 2492858"/>
                                    <a:gd name="f1247" fmla="val 1737360"/>
                                    <a:gd name="f1248" fmla="val 1756410"/>
                                    <a:gd name="f1249" fmla="val 1776412"/>
                                    <a:gd name="f1250" fmla="val 1785937"/>
                                    <a:gd name="f1251" fmla="val 1796415"/>
                                    <a:gd name="f1252" fmla="val 2467140"/>
                                    <a:gd name="f1253" fmla="val 1812607"/>
                                    <a:gd name="f1254" fmla="val 2462378"/>
                                    <a:gd name="f1255" fmla="val 1817370"/>
                                    <a:gd name="f1256" fmla="val 1823085"/>
                                    <a:gd name="f1257" fmla="val 2456663"/>
                                    <a:gd name="f1258" fmla="val 1828800"/>
                                    <a:gd name="f1259" fmla="val 2453805"/>
                                    <a:gd name="f1260" fmla="val 1834515"/>
                                    <a:gd name="f1261" fmla="val 2449995"/>
                                    <a:gd name="f1262" fmla="val 1840230"/>
                                    <a:gd name="f1263" fmla="val 2441423"/>
                                    <a:gd name="f1264" fmla="val 1855470"/>
                                    <a:gd name="f1265" fmla="val 2424278"/>
                                    <a:gd name="f1266" fmla="val 2417610"/>
                                    <a:gd name="f1267" fmla="val 1903095"/>
                                    <a:gd name="f1268" fmla="val 2406180"/>
                                    <a:gd name="f1269" fmla="val 1930717"/>
                                    <a:gd name="f1270" fmla="val 1948815"/>
                                    <a:gd name="f1271" fmla="val 1970722"/>
                                    <a:gd name="f1272" fmla="val 2361413"/>
                                    <a:gd name="f1273" fmla="val 1990725"/>
                                    <a:gd name="f1274" fmla="val 2010727"/>
                                    <a:gd name="f1275" fmla="val 2332838"/>
                                    <a:gd name="f1276" fmla="val 2049780"/>
                                    <a:gd name="f1277" fmla="val 2313788"/>
                                    <a:gd name="f1278" fmla="val 2061210"/>
                                    <a:gd name="f1279" fmla="val 2305215"/>
                                    <a:gd name="f1280" fmla="val 2072640"/>
                                    <a:gd name="f1281" fmla="val 2296643"/>
                                    <a:gd name="f1282" fmla="val 2083117"/>
                                    <a:gd name="f1283" fmla="val 2287118"/>
                                    <a:gd name="f1284" fmla="val 2093595"/>
                                    <a:gd name="f1285" fmla="val 2278545"/>
                                    <a:gd name="f1286" fmla="val 2104072"/>
                                    <a:gd name="f1287" fmla="val 2269020"/>
                                    <a:gd name="f1288" fmla="val 2115502"/>
                                    <a:gd name="f1289" fmla="val 2266163"/>
                                    <a:gd name="f1290" fmla="val 2120265"/>
                                    <a:gd name="f1291" fmla="val 2262353"/>
                                    <a:gd name="f1292" fmla="val 2124075"/>
                                    <a:gd name="f1293" fmla="val 2259495"/>
                                    <a:gd name="f1294" fmla="val 2255685"/>
                                    <a:gd name="f1295" fmla="val 2133600"/>
                                    <a:gd name="f1296" fmla="val 2252828"/>
                                    <a:gd name="f1297" fmla="val 2137410"/>
                                    <a:gd name="f1298" fmla="val 2249018"/>
                                    <a:gd name="f1299" fmla="val 2243303"/>
                                    <a:gd name="f1300" fmla="val 2146935"/>
                                    <a:gd name="f1301" fmla="val 2237588"/>
                                    <a:gd name="f1302" fmla="val 2151697"/>
                                    <a:gd name="f1303" fmla="val 2232825"/>
                                    <a:gd name="f1304" fmla="val 2206342"/>
                                    <a:gd name="f1305" fmla="val 2184829"/>
                                    <a:gd name="f1306" fmla="val 2207107"/>
                                    <a:gd name="f1307" fmla="val 2195677"/>
                                    <a:gd name="f1308" fmla="val 2200275"/>
                                    <a:gd name="f1309" fmla="val 2188057"/>
                                    <a:gd name="f1310" fmla="val 2169960"/>
                                    <a:gd name="f1311" fmla="val 2223135"/>
                                    <a:gd name="f1312" fmla="val 2159482"/>
                                    <a:gd name="f1313" fmla="val 2229802"/>
                                    <a:gd name="f1314" fmla="val 2149957"/>
                                    <a:gd name="f1315" fmla="val 2126145"/>
                                    <a:gd name="f1316" fmla="val 2256472"/>
                                    <a:gd name="f1317" fmla="val 2103587"/>
                                    <a:gd name="f1318" fmla="val 2272957"/>
                                    <a:gd name="f1319" fmla="val 2107095"/>
                                    <a:gd name="f1320" fmla="val 2272665"/>
                                    <a:gd name="f1321" fmla="val 2131860"/>
                                    <a:gd name="f1322" fmla="val 2155673"/>
                                    <a:gd name="f1323" fmla="val 2165198"/>
                                    <a:gd name="f1324" fmla="val 2222182"/>
                                    <a:gd name="f1325" fmla="val 2185200"/>
                                    <a:gd name="f1326" fmla="val 2214562"/>
                                    <a:gd name="f1327" fmla="val 2192820"/>
                                    <a:gd name="f1328" fmla="val 2201393"/>
                                    <a:gd name="f1329" fmla="val 2198370"/>
                                    <a:gd name="f1330" fmla="val 2212823"/>
                                    <a:gd name="f1331" fmla="val 2185035"/>
                                    <a:gd name="f1332" fmla="val 2211870"/>
                                    <a:gd name="f1333" fmla="val 2182177"/>
                                    <a:gd name="f1334" fmla="val 2221395"/>
                                    <a:gd name="f1335" fmla="val 2172652"/>
                                    <a:gd name="f1336" fmla="val 2229968"/>
                                    <a:gd name="f1337" fmla="val 2238540"/>
                                    <a:gd name="f1338" fmla="val 2148840"/>
                                    <a:gd name="f1339" fmla="val 2144077"/>
                                    <a:gd name="f1340" fmla="val 2254733"/>
                                    <a:gd name="f1341" fmla="val 2139315"/>
                                    <a:gd name="f1342" fmla="val 2257590"/>
                                    <a:gd name="f1343" fmla="val 2135505"/>
                                    <a:gd name="f1344" fmla="val 2261400"/>
                                    <a:gd name="f1345" fmla="val 2130742"/>
                                    <a:gd name="f1346" fmla="val 2265210"/>
                                    <a:gd name="f1347" fmla="val 2125980"/>
                                    <a:gd name="f1348" fmla="val 2268068"/>
                                    <a:gd name="f1349" fmla="val 2121217"/>
                                    <a:gd name="f1350" fmla="val 2271878"/>
                                    <a:gd name="f1351" fmla="val 2116455"/>
                                    <a:gd name="f1352" fmla="val 2274735"/>
                                    <a:gd name="f1353" fmla="val 2112645"/>
                                    <a:gd name="f1354" fmla="val 2284260"/>
                                    <a:gd name="f1355" fmla="val 2292833"/>
                                    <a:gd name="f1356" fmla="val 2090737"/>
                                    <a:gd name="f1357" fmla="val 2080260"/>
                                    <a:gd name="f1358" fmla="val 2310930"/>
                                    <a:gd name="f1359" fmla="val 2069782"/>
                                    <a:gd name="f1360" fmla="val 2319503"/>
                                    <a:gd name="f1361" fmla="val 2058352"/>
                                    <a:gd name="f1362" fmla="val 2328075"/>
                                    <a:gd name="f1363" fmla="val 2046922"/>
                                    <a:gd name="f1364" fmla="val 2338553"/>
                                    <a:gd name="f1365" fmla="val 2028825"/>
                                    <a:gd name="f1366" fmla="val 2367128"/>
                                    <a:gd name="f1367" fmla="val 1987867"/>
                                    <a:gd name="f1368" fmla="val 2381415"/>
                                    <a:gd name="f1369" fmla="val 1966912"/>
                                    <a:gd name="f1370" fmla="val 2394750"/>
                                    <a:gd name="f1371" fmla="val 1945957"/>
                                    <a:gd name="f1372" fmla="val 2402370"/>
                                    <a:gd name="f1373" fmla="val 1927860"/>
                                    <a:gd name="f1374" fmla="val 2411895"/>
                                    <a:gd name="f1375" fmla="val 2423325"/>
                                    <a:gd name="f1376" fmla="val 2429993"/>
                                    <a:gd name="f1377" fmla="val 2438565"/>
                                    <a:gd name="f1378" fmla="val 1868805"/>
                                    <a:gd name="f1379" fmla="val 2447138"/>
                                    <a:gd name="f1380" fmla="val 1851660"/>
                                    <a:gd name="f1381" fmla="val 2455710"/>
                                    <a:gd name="f1382" fmla="val 1831657"/>
                                    <a:gd name="f1383" fmla="val 1825942"/>
                                    <a:gd name="f1384" fmla="val 1820227"/>
                                    <a:gd name="f1385" fmla="val 2468093"/>
                                    <a:gd name="f1386" fmla="val 1814512"/>
                                    <a:gd name="f1387" fmla="val 1808797"/>
                                    <a:gd name="f1388" fmla="val 2472855"/>
                                    <a:gd name="f1389" fmla="val 1804035"/>
                                    <a:gd name="f1390" fmla="val 2477618"/>
                                    <a:gd name="f1391" fmla="val 1793557"/>
                                    <a:gd name="f1392" fmla="val 2481428"/>
                                    <a:gd name="f1393" fmla="val 1783080"/>
                                    <a:gd name="f1394" fmla="val 2485238"/>
                                    <a:gd name="f1395" fmla="val 1773555"/>
                                    <a:gd name="f1396" fmla="val 1753552"/>
                                    <a:gd name="f1397" fmla="val 2499525"/>
                                    <a:gd name="f1398" fmla="val 1734502"/>
                                    <a:gd name="f1399" fmla="val 2511908"/>
                                    <a:gd name="f1400" fmla="val 1715452"/>
                                    <a:gd name="f1401" fmla="val 1688782"/>
                                    <a:gd name="f1402" fmla="val 1676400"/>
                                    <a:gd name="f1403" fmla="val 1650682"/>
                                    <a:gd name="f1404" fmla="val 2539530"/>
                                    <a:gd name="f1405" fmla="val 1624965"/>
                                    <a:gd name="f1406" fmla="val 1598295"/>
                                    <a:gd name="f1407" fmla="val 1590675"/>
                                    <a:gd name="f1408" fmla="val 1560195"/>
                                    <a:gd name="f1409" fmla="val 2559533"/>
                                    <a:gd name="f1410" fmla="val 1537335"/>
                                    <a:gd name="f1411" fmla="val 2570010"/>
                                    <a:gd name="f1412" fmla="val 1488757"/>
                                    <a:gd name="f1413" fmla="val 1463992"/>
                                    <a:gd name="f1414" fmla="val 2578209"/>
                                    <a:gd name="f1415" fmla="val 1451109"/>
                                    <a:gd name="f1416" fmla="val 1450657"/>
                                    <a:gd name="f1417" fmla="val 1443037"/>
                                    <a:gd name="f1418" fmla="val 1436370"/>
                                    <a:gd name="f1419" fmla="val 1426845"/>
                                    <a:gd name="f1420" fmla="val 2597632"/>
                                    <a:gd name="f1421" fmla="val 1404937"/>
                                    <a:gd name="f1422" fmla="val 2586540"/>
                                    <a:gd name="f1423" fmla="val 1451152"/>
                                    <a:gd name="f1424" fmla="val 2586541"/>
                                    <a:gd name="f1425" fmla="val 2597633"/>
                                    <a:gd name="f1426" fmla="val 1404938"/>
                                    <a:gd name="f1427" fmla="val 2606205"/>
                                    <a:gd name="f1428" fmla="val 1395412"/>
                                    <a:gd name="f1429" fmla="val 2604300"/>
                                    <a:gd name="f1430" fmla="val 1399222"/>
                                    <a:gd name="f1431" fmla="val 1402080"/>
                                    <a:gd name="f1432" fmla="val 1407795"/>
                                    <a:gd name="f1433" fmla="val 2599180"/>
                                    <a:gd name="f1434" fmla="val 1433750"/>
                                    <a:gd name="f1435" fmla="val 2599062"/>
                                    <a:gd name="f1436" fmla="val 1441132"/>
                                    <a:gd name="f1437" fmla="val 1448276"/>
                                    <a:gd name="f1438" fmla="val 1487586"/>
                                    <a:gd name="f1439" fmla="val 1490934"/>
                                    <a:gd name="f1440" fmla="val 2601443"/>
                                    <a:gd name="f1441" fmla="val 1438274"/>
                                    <a:gd name="f1442" fmla="val 1407794"/>
                                    <a:gd name="f1443" fmla="val 2606836"/>
                                    <a:gd name="f1444" fmla="val 1398173"/>
                                    <a:gd name="f1445" fmla="val 2565247"/>
                                    <a:gd name="f1446" fmla="val 1354454"/>
                                    <a:gd name="f1447" fmla="val 2559005"/>
                                    <a:gd name="f1448" fmla="val 1369208"/>
                                    <a:gd name="f1449" fmla="val 2556675"/>
                                    <a:gd name="f1450" fmla="val 1390650"/>
                                    <a:gd name="f1451" fmla="val 2553670"/>
                                    <a:gd name="f1452" fmla="val 1380633"/>
                                    <a:gd name="f1453" fmla="val 2552571"/>
                                    <a:gd name="f1454" fmla="val 1382047"/>
                                    <a:gd name="f1455" fmla="val 1392555"/>
                                    <a:gd name="f1456" fmla="val 2554770"/>
                                    <a:gd name="f1457" fmla="val 1397317"/>
                                    <a:gd name="f1458" fmla="val 2553818"/>
                                    <a:gd name="f1459" fmla="val 1410652"/>
                                    <a:gd name="f1460" fmla="val 1415415"/>
                                    <a:gd name="f1461" fmla="val 1420177"/>
                                    <a:gd name="f1462" fmla="val 2560581"/>
                                    <a:gd name="f1463" fmla="val 1420013"/>
                                    <a:gd name="f1464" fmla="val 2558580"/>
                                    <a:gd name="f1465" fmla="val 1413509"/>
                                    <a:gd name="f1466" fmla="val 2559532"/>
                                    <a:gd name="f1467" fmla="val 1403032"/>
                                    <a:gd name="f1468" fmla="val 2560485"/>
                                    <a:gd name="f1469" fmla="val 1398269"/>
                                    <a:gd name="f1470" fmla="val 2562390"/>
                                    <a:gd name="f1471" fmla="val 1384934"/>
                                    <a:gd name="f1472" fmla="val 2563342"/>
                                    <a:gd name="f1473" fmla="val 1369694"/>
                                    <a:gd name="f1474" fmla="val 2645258"/>
                                    <a:gd name="f1475" fmla="val 1328737"/>
                                    <a:gd name="f1476" fmla="val 2646210"/>
                                    <a:gd name="f1477" fmla="val 1329689"/>
                                    <a:gd name="f1478" fmla="val 2647163"/>
                                    <a:gd name="f1479" fmla="val 1345882"/>
                                    <a:gd name="f1480" fmla="val 1359217"/>
                                    <a:gd name="f1481" fmla="val 1380172"/>
                                    <a:gd name="f1482" fmla="val 1388744"/>
                                    <a:gd name="f1483" fmla="val 2648115"/>
                                    <a:gd name="f1484" fmla="val 1425892"/>
                                    <a:gd name="f1485" fmla="val 2644305"/>
                                    <a:gd name="f1486" fmla="val 1447799"/>
                                    <a:gd name="f1487" fmla="val 1453514"/>
                                    <a:gd name="f1488" fmla="val 2643353"/>
                                    <a:gd name="f1489" fmla="val 1463039"/>
                                    <a:gd name="f1490" fmla="val 2641448"/>
                                    <a:gd name="f1491" fmla="val 1476374"/>
                                    <a:gd name="f1492" fmla="val 2638590"/>
                                    <a:gd name="f1493" fmla="val 2635733"/>
                                    <a:gd name="f1494" fmla="val 2632875"/>
                                    <a:gd name="f1495" fmla="val 1518284"/>
                                    <a:gd name="f1496" fmla="val 2631923"/>
                                    <a:gd name="f1497" fmla="val 1529714"/>
                                    <a:gd name="f1498" fmla="val 1542097"/>
                                    <a:gd name="f1499" fmla="val 2630018"/>
                                    <a:gd name="f1500" fmla="val 1553527"/>
                                    <a:gd name="f1501" fmla="val 2623350"/>
                                    <a:gd name="f1502" fmla="val 2622398"/>
                                    <a:gd name="f1503" fmla="val 2615730"/>
                                    <a:gd name="f1504" fmla="val 1618297"/>
                                    <a:gd name="f1505" fmla="val 2610968"/>
                                    <a:gd name="f1506" fmla="val 2607158"/>
                                    <a:gd name="f1507" fmla="val 1656397"/>
                                    <a:gd name="f1508" fmla="val 1674494"/>
                                    <a:gd name="f1509" fmla="val 1685924"/>
                                    <a:gd name="f1510" fmla="val 1668779"/>
                                    <a:gd name="f1511" fmla="val 2578583"/>
                                    <a:gd name="f1512" fmla="val 1684972"/>
                                    <a:gd name="f1513" fmla="val 1684019"/>
                                    <a:gd name="f1514" fmla="val 2579535"/>
                                    <a:gd name="f1515" fmla="val 1680209"/>
                                    <a:gd name="f1516" fmla="val 2580488"/>
                                    <a:gd name="f1517" fmla="val 2581440"/>
                                    <a:gd name="f1518" fmla="val 1664017"/>
                                    <a:gd name="f1519" fmla="val 2577630"/>
                                    <a:gd name="f1520" fmla="val 1661160"/>
                                    <a:gd name="f1521" fmla="val 2584298"/>
                                    <a:gd name="f1522" fmla="val 1639252"/>
                                    <a:gd name="f1523" fmla="val 1611630"/>
                                    <a:gd name="f1524" fmla="val 1597342"/>
                                    <a:gd name="f1525" fmla="val 2610015"/>
                                    <a:gd name="f1526" fmla="val 1590674"/>
                                    <a:gd name="f1527" fmla="val 2618588"/>
                                    <a:gd name="f1528" fmla="val 1552574"/>
                                    <a:gd name="f1529" fmla="val 2624303"/>
                                    <a:gd name="f1530" fmla="val 1506854"/>
                                    <a:gd name="f1531" fmla="val 2627160"/>
                                    <a:gd name="f1532" fmla="val 1495424"/>
                                    <a:gd name="f1533" fmla="val 2629065"/>
                                    <a:gd name="f1534" fmla="val 1483994"/>
                                    <a:gd name="f1535" fmla="val 2630970"/>
                                    <a:gd name="f1536" fmla="val 1472564"/>
                                    <a:gd name="f1537" fmla="val 1460182"/>
                                    <a:gd name="f1538" fmla="val 2634780"/>
                                    <a:gd name="f1539" fmla="val 1448752"/>
                                    <a:gd name="f1540" fmla="val 2636685"/>
                                    <a:gd name="f1541" fmla="val 1437322"/>
                                    <a:gd name="f1542" fmla="val 2637638"/>
                                    <a:gd name="f1543" fmla="val 2639543"/>
                                    <a:gd name="f1544" fmla="val 1415414"/>
                                    <a:gd name="f1545" fmla="val 2640495"/>
                                    <a:gd name="f1546" fmla="val 1394459"/>
                                    <a:gd name="f1547" fmla="val 1383982"/>
                                    <a:gd name="f1548" fmla="val 1376362"/>
                                    <a:gd name="f1549" fmla="val 1366837"/>
                                    <a:gd name="f1550" fmla="val 2642400"/>
                                    <a:gd name="f1551" fmla="val 1357312"/>
                                    <a:gd name="f1552" fmla="val 1352549"/>
                                    <a:gd name="f1553" fmla="val 1347787"/>
                                    <a:gd name="f1554" fmla="val 1343024"/>
                                    <a:gd name="f1555" fmla="val 1338262"/>
                                    <a:gd name="f1556" fmla="val 1333499"/>
                                    <a:gd name="f1557" fmla="val 134151"/>
                                    <a:gd name="f1558" fmla="val 887095"/>
                                    <a:gd name="f1559" fmla="val 134625"/>
                                    <a:gd name="f1560" fmla="val 887332"/>
                                    <a:gd name="f1561" fmla="val 134670"/>
                                    <a:gd name="f1562" fmla="val 887199"/>
                                    <a:gd name="f1563" fmla="val 191618"/>
                                    <a:gd name="f1564" fmla="val 750570"/>
                                    <a:gd name="f1565" fmla="val 176378"/>
                                    <a:gd name="f1566" fmla="val 775335"/>
                                    <a:gd name="f1567" fmla="val 173520"/>
                                    <a:gd name="f1568" fmla="val 782955"/>
                                    <a:gd name="f1569" fmla="val 170663"/>
                                    <a:gd name="f1570" fmla="val 789622"/>
                                    <a:gd name="f1571" fmla="val 164948"/>
                                    <a:gd name="f1572" fmla="val 795337"/>
                                    <a:gd name="f1573" fmla="val 160185"/>
                                    <a:gd name="f1574" fmla="val 801052"/>
                                    <a:gd name="f1575" fmla="val 153518"/>
                                    <a:gd name="f1576" fmla="val 803910"/>
                                    <a:gd name="f1577" fmla="val 153477"/>
                                    <a:gd name="f1578" fmla="val 804822"/>
                                    <a:gd name="f1579" fmla="val 151819"/>
                                    <a:gd name="f1580" fmla="val 841286"/>
                                    <a:gd name="f1581" fmla="val 151866"/>
                                    <a:gd name="f1582" fmla="val 841199"/>
                                    <a:gd name="f1583" fmla="val 804862"/>
                                    <a:gd name="f1584" fmla="val 159233"/>
                                    <a:gd name="f1585" fmla="val 790574"/>
                                    <a:gd name="f1586" fmla="val 783907"/>
                                    <a:gd name="f1587" fmla="val 177330"/>
                                    <a:gd name="f1588" fmla="val 776287"/>
                                    <a:gd name="f1589" fmla="val 751522"/>
                                    <a:gd name="f1590" fmla="val 192332"/>
                                    <a:gd name="f1591" fmla="val 751998"/>
                                    <a:gd name="f1592" fmla="val 192689"/>
                                    <a:gd name="f1593" fmla="val 751284"/>
                                    <a:gd name="f1594" fmla="val 203047"/>
                                    <a:gd name="f1595" fmla="val 667702"/>
                                    <a:gd name="f1596" fmla="val 199237"/>
                                    <a:gd name="f1597" fmla="val 670560"/>
                                    <a:gd name="f1598" fmla="val 194475"/>
                                    <a:gd name="f1599" fmla="val 673417"/>
                                    <a:gd name="f1600" fmla="val 189712"/>
                                    <a:gd name="f1601" fmla="val 677227"/>
                                    <a:gd name="f1602" fmla="val 183045"/>
                                    <a:gd name="f1603" fmla="val 689610"/>
                                    <a:gd name="f1604" fmla="val 178282"/>
                                    <a:gd name="f1605" fmla="val 700087"/>
                                    <a:gd name="f1606" fmla="val 169710"/>
                                    <a:gd name="f1607" fmla="val 719137"/>
                                    <a:gd name="f1608" fmla="val 174286"/>
                                    <a:gd name="f1609" fmla="val 722798"/>
                                    <a:gd name="f1610" fmla="val 174435"/>
                                    <a:gd name="f1611" fmla="val 722155"/>
                                    <a:gd name="f1612" fmla="val 179235"/>
                                    <a:gd name="f1613" fmla="val 183998"/>
                                    <a:gd name="f1614" fmla="val 689609"/>
                                    <a:gd name="f1615" fmla="val 190665"/>
                                    <a:gd name="f1616" fmla="val 202473"/>
                                    <a:gd name="f1617" fmla="val 668793"/>
                                    <a:gd name="f1618" fmla="val 276390"/>
                                    <a:gd name="f1619" fmla="val 613410"/>
                                    <a:gd name="f1620" fmla="val 275187"/>
                                    <a:gd name="f1621" fmla="val 614373"/>
                                    <a:gd name="f1622" fmla="val 270080"/>
                                    <a:gd name="f1623" fmla="val 634008"/>
                                    <a:gd name="f1624" fmla="val 268770"/>
                                    <a:gd name="f1625" fmla="val 638413"/>
                                    <a:gd name="f1626" fmla="val 267818"/>
                                    <a:gd name="f1627" fmla="val 641033"/>
                                    <a:gd name="f1628" fmla="val 266865"/>
                                    <a:gd name="f1629" fmla="val 643890"/>
                                    <a:gd name="f1630" fmla="val 230670"/>
                                    <a:gd name="f1631" fmla="val 692467"/>
                                    <a:gd name="f1632" fmla="val 209715"/>
                                    <a:gd name="f1633" fmla="val 757237"/>
                                    <a:gd name="f1634" fmla="val 175425"/>
                                    <a:gd name="f1635" fmla="val 816292"/>
                                    <a:gd name="f1636" fmla="val 171615"/>
                                    <a:gd name="f1637" fmla="val 829627"/>
                                    <a:gd name="f1638" fmla="val 166852"/>
                                    <a:gd name="f1639" fmla="val 842962"/>
                                    <a:gd name="f1640" fmla="val 162090"/>
                                    <a:gd name="f1641" fmla="val 856297"/>
                                    <a:gd name="f1642" fmla="val 159232"/>
                                    <a:gd name="f1643" fmla="val 869632"/>
                                    <a:gd name="f1644" fmla="val 155422"/>
                                    <a:gd name="f1645" fmla="val 882967"/>
                                    <a:gd name="f1646" fmla="val 145897"/>
                                    <a:gd name="f1647" fmla="val 911542"/>
                                    <a:gd name="f1648" fmla="val 131610"/>
                                    <a:gd name="f1649" fmla="val 942022"/>
                                    <a:gd name="f1650" fmla="val 130657"/>
                                    <a:gd name="f1651" fmla="val 966787"/>
                                    <a:gd name="f1652" fmla="val 124942"/>
                                    <a:gd name="f1653" fmla="val 985837"/>
                                    <a:gd name="f1654" fmla="val 119227"/>
                                    <a:gd name="f1655" fmla="val 1004887"/>
                                    <a:gd name="f1656" fmla="val 114465"/>
                                    <a:gd name="f1657" fmla="val 1023937"/>
                                    <a:gd name="f1658" fmla="val 111607"/>
                                    <a:gd name="f1659" fmla="val 1038225"/>
                                    <a:gd name="f1660" fmla="val 109702"/>
                                    <a:gd name="f1661" fmla="val 1052512"/>
                                    <a:gd name="f1662" fmla="val 106845"/>
                                    <a:gd name="f1663" fmla="val 1066800"/>
                                    <a:gd name="f1664" fmla="val 103035"/>
                                    <a:gd name="f1665" fmla="val 1088707"/>
                                    <a:gd name="f1666" fmla="val 102082"/>
                                    <a:gd name="f1667" fmla="val 1096327"/>
                                    <a:gd name="f1668" fmla="val 101130"/>
                                    <a:gd name="f1669" fmla="val 1102995"/>
                                    <a:gd name="f1670" fmla="val 100177"/>
                                    <a:gd name="f1671" fmla="val 1110615"/>
                                    <a:gd name="f1672" fmla="val 97320"/>
                                    <a:gd name="f1673" fmla="val 1130617"/>
                                    <a:gd name="f1674" fmla="val 93510"/>
                                    <a:gd name="f1675" fmla="val 1149667"/>
                                    <a:gd name="f1676" fmla="val 91605"/>
                                    <a:gd name="f1677" fmla="val 1169670"/>
                                    <a:gd name="f1678" fmla="val 90652"/>
                                    <a:gd name="f1679" fmla="val 1182052"/>
                                    <a:gd name="f1680" fmla="val 89700"/>
                                    <a:gd name="f1681" fmla="val 1192530"/>
                                    <a:gd name="f1682" fmla="val 88747"/>
                                    <a:gd name="f1683" fmla="val 1205865"/>
                                    <a:gd name="f1684" fmla="val 1215390"/>
                                    <a:gd name="f1685" fmla="val 1224915"/>
                                    <a:gd name="f1686" fmla="val 1243965"/>
                                    <a:gd name="f1687" fmla="val 95742"/>
                                    <a:gd name="f1688" fmla="val 1223205"/>
                                    <a:gd name="f1689" fmla="val 95415"/>
                                    <a:gd name="f1690" fmla="val 1216342"/>
                                    <a:gd name="f1691" fmla="val 96367"/>
                                    <a:gd name="f1692" fmla="val 1203007"/>
                                    <a:gd name="f1693" fmla="val 98272"/>
                                    <a:gd name="f1694" fmla="val 1188719"/>
                                    <a:gd name="f1695" fmla="val 99225"/>
                                    <a:gd name="f1696" fmla="val 1176337"/>
                                    <a:gd name="f1697" fmla="val 1156334"/>
                                    <a:gd name="f1698" fmla="val 104940"/>
                                    <a:gd name="f1699" fmla="val 1137284"/>
                                    <a:gd name="f1700" fmla="val 107797"/>
                                    <a:gd name="f1701" fmla="val 1117282"/>
                                    <a:gd name="f1702" fmla="val 114596"/>
                                    <a:gd name="f1703" fmla="val 1109123"/>
                                    <a:gd name="f1704" fmla="val 124469"/>
                                    <a:gd name="f1705" fmla="val 1043051"/>
                                    <a:gd name="f1706" fmla="val 123990"/>
                                    <a:gd name="f1707" fmla="val 1031557"/>
                                    <a:gd name="f1708" fmla="val 133400"/>
                                    <a:gd name="f1709" fmla="val 1004581"/>
                                    <a:gd name="f1710" fmla="val 138999"/>
                                    <a:gd name="f1711" fmla="val 981931"/>
                                    <a:gd name="f1712" fmla="val 137325"/>
                                    <a:gd name="f1713" fmla="val 135420"/>
                                    <a:gd name="f1714" fmla="val 984885"/>
                                    <a:gd name="f1715" fmla="val 133515"/>
                                    <a:gd name="f1716" fmla="val 983932"/>
                                    <a:gd name="f1717" fmla="val 126847"/>
                                    <a:gd name="f1718" fmla="val 996315"/>
                                    <a:gd name="f1719" fmla="val 122085"/>
                                    <a:gd name="f1720" fmla="val 1010602"/>
                                    <a:gd name="f1721" fmla="val 117322"/>
                                    <a:gd name="f1722" fmla="val 1024890"/>
                                    <a:gd name="f1723" fmla="val 1039177"/>
                                    <a:gd name="f1724" fmla="val 118275"/>
                                    <a:gd name="f1725" fmla="val 1047750"/>
                                    <a:gd name="f1726" fmla="val 115417"/>
                                    <a:gd name="f1727" fmla="val 1062990"/>
                                    <a:gd name="f1728" fmla="val 113512"/>
                                    <a:gd name="f1729" fmla="val 1076325"/>
                                    <a:gd name="f1730" fmla="val 1091565"/>
                                    <a:gd name="f1731" fmla="val 1093470"/>
                                    <a:gd name="f1732" fmla="val 110655"/>
                                    <a:gd name="f1733" fmla="val 1099185"/>
                                    <a:gd name="f1734" fmla="val 1106805"/>
                                    <a:gd name="f1735" fmla="val 103987"/>
                                    <a:gd name="f1736" fmla="val 112560"/>
                                    <a:gd name="f1737" fmla="val 121132"/>
                                    <a:gd name="f1738" fmla="val 132562"/>
                                    <a:gd name="f1739" fmla="val 146850"/>
                                    <a:gd name="f1740" fmla="val 912495"/>
                                    <a:gd name="f1741" fmla="val 156375"/>
                                    <a:gd name="f1742" fmla="val 163042"/>
                                    <a:gd name="f1743" fmla="val 167805"/>
                                    <a:gd name="f1744" fmla="val 176377"/>
                                    <a:gd name="f1745" fmla="val 817245"/>
                                    <a:gd name="f1746" fmla="val 180187"/>
                                    <a:gd name="f1747" fmla="val 210667"/>
                                    <a:gd name="f1748" fmla="val 267817"/>
                                    <a:gd name="f1749" fmla="val 269722"/>
                                    <a:gd name="f1750" fmla="val 637222"/>
                                    <a:gd name="f1751" fmla="val 271627"/>
                                    <a:gd name="f1752" fmla="val 633412"/>
                                    <a:gd name="f1753" fmla="val 293536"/>
                                    <a:gd name="f1754" fmla="val 518160"/>
                                    <a:gd name="f1755" fmla="val 293535"/>
                                    <a:gd name="f1756" fmla="val 298297"/>
                                    <a:gd name="f1757" fmla="val 521970"/>
                                    <a:gd name="f1758" fmla="val 521969"/>
                                    <a:gd name="f1759" fmla="val 465169"/>
                                    <a:gd name="f1760" fmla="val 382550"/>
                                    <a:gd name="f1761" fmla="val 464986"/>
                                    <a:gd name="f1762" fmla="val 382696"/>
                                    <a:gd name="f1763" fmla="val 464431"/>
                                    <a:gd name="f1764" fmla="val 383323"/>
                                    <a:gd name="f1765" fmla="val 456650"/>
                                    <a:gd name="f1766" fmla="val 391477"/>
                                    <a:gd name="f1767" fmla="val 454683"/>
                                    <a:gd name="f1768" fmla="val 394339"/>
                                    <a:gd name="f1769" fmla="val 453399"/>
                                    <a:gd name="f1770" fmla="val 395790"/>
                                    <a:gd name="f1771" fmla="val 451546"/>
                                    <a:gd name="f1772" fmla="val 398815"/>
                                    <a:gd name="f1773" fmla="val 450698"/>
                                    <a:gd name="f1774" fmla="val 401003"/>
                                    <a:gd name="f1775" fmla="val 403860"/>
                                    <a:gd name="f1776" fmla="val 428790"/>
                                    <a:gd name="f1777" fmla="val 425767"/>
                                    <a:gd name="f1778" fmla="val 408788"/>
                                    <a:gd name="f1779" fmla="val 447675"/>
                                    <a:gd name="f1780" fmla="val 389738"/>
                                    <a:gd name="f1781" fmla="val 472440"/>
                                    <a:gd name="f1782" fmla="val 479107"/>
                                    <a:gd name="f1783" fmla="val 378308"/>
                                    <a:gd name="f1784" fmla="val 484822"/>
                                    <a:gd name="f1785" fmla="val 491490"/>
                                    <a:gd name="f1786" fmla="val 367830"/>
                                    <a:gd name="f1787" fmla="val 498157"/>
                                    <a:gd name="f1788" fmla="val 363068"/>
                                    <a:gd name="f1789" fmla="val 504825"/>
                                    <a:gd name="f1790" fmla="val 357353"/>
                                    <a:gd name="f1791" fmla="val 511492"/>
                                    <a:gd name="f1792" fmla="val 285782"/>
                                    <a:gd name="f1793" fmla="val 590597"/>
                                    <a:gd name="f1794" fmla="val 358305"/>
                                    <a:gd name="f1795" fmla="val 510540"/>
                                    <a:gd name="f1796" fmla="val 364020"/>
                                    <a:gd name="f1797" fmla="val 503872"/>
                                    <a:gd name="f1798" fmla="val 368782"/>
                                    <a:gd name="f1799" fmla="val 497205"/>
                                    <a:gd name="f1800" fmla="val 374497"/>
                                    <a:gd name="f1801" fmla="val 490537"/>
                                    <a:gd name="f1802" fmla="val 380212"/>
                                    <a:gd name="f1803" fmla="val 483870"/>
                                    <a:gd name="f1804" fmla="val 385927"/>
                                    <a:gd name="f1805" fmla="val 478155"/>
                                    <a:gd name="f1806" fmla="val 390690"/>
                                    <a:gd name="f1807" fmla="val 471487"/>
                                    <a:gd name="f1808" fmla="val 446722"/>
                                    <a:gd name="f1809" fmla="val 429742"/>
                                    <a:gd name="f1810" fmla="val 448792"/>
                                    <a:gd name="f1811" fmla="val 402907"/>
                                    <a:gd name="f1812" fmla="val 489348"/>
                                    <a:gd name="f1813" fmla="val 316869"/>
                                    <a:gd name="f1814" fmla="val 487763"/>
                                    <a:gd name="f1815" fmla="val 316669"/>
                                    <a:gd name="f1816" fmla="val 484470"/>
                                    <a:gd name="f1817" fmla="val 318175"/>
                                    <a:gd name="f1818" fmla="val 481127"/>
                                    <a:gd name="f1819" fmla="val 319733"/>
                                    <a:gd name="f1820" fmla="val 475013"/>
                                    <a:gd name="f1821" fmla="val 322003"/>
                                    <a:gd name="f1822" fmla="val 473558"/>
                                    <a:gd name="f1823" fmla="val 323849"/>
                                    <a:gd name="f1824" fmla="val 469748"/>
                                    <a:gd name="f1825" fmla="val 326707"/>
                                    <a:gd name="f1826" fmla="val 465938"/>
                                    <a:gd name="f1827" fmla="val 329564"/>
                                    <a:gd name="f1828" fmla="val 463080"/>
                                    <a:gd name="f1829" fmla="val 333374"/>
                                    <a:gd name="f1830" fmla="val 453555"/>
                                    <a:gd name="f1831" fmla="val 339089"/>
                                    <a:gd name="f1832" fmla="val 445935"/>
                                    <a:gd name="f1833" fmla="val 343852"/>
                                    <a:gd name="f1834" fmla="val 436410"/>
                                    <a:gd name="f1835" fmla="val 350519"/>
                                    <a:gd name="f1836" fmla="val 418313"/>
                                    <a:gd name="f1837" fmla="val 370522"/>
                                    <a:gd name="f1838" fmla="val 390524"/>
                                    <a:gd name="f1839" fmla="val 397358"/>
                                    <a:gd name="f1840" fmla="val 393382"/>
                                    <a:gd name="f1841" fmla="val 396239"/>
                                    <a:gd name="f1842" fmla="val 401002"/>
                                    <a:gd name="f1843" fmla="val 389349"/>
                                    <a:gd name="f1844" fmla="val 400516"/>
                                    <a:gd name="f1845" fmla="val 378546"/>
                                    <a:gd name="f1846" fmla="val 413504"/>
                                    <a:gd name="f1847" fmla="val 374736"/>
                                    <a:gd name="f1848" fmla="val 418862"/>
                                    <a:gd name="f1849" fmla="val 425768"/>
                                    <a:gd name="f1850" fmla="val 360210"/>
                                    <a:gd name="f1851" fmla="val 436245"/>
                                    <a:gd name="f1852" fmla="val 330683"/>
                                    <a:gd name="f1853" fmla="val 468630"/>
                                    <a:gd name="f1854" fmla="val 335445"/>
                                    <a:gd name="f1855" fmla="val 474344"/>
                                    <a:gd name="f1856" fmla="val 335536"/>
                                    <a:gd name="f1857" fmla="val 474264"/>
                                    <a:gd name="f1858" fmla="val 331635"/>
                                    <a:gd name="f1859" fmla="val 469582"/>
                                    <a:gd name="f1860" fmla="val 459105"/>
                                    <a:gd name="f1861" fmla="val 352590"/>
                                    <a:gd name="f1862" fmla="val 361162"/>
                                    <a:gd name="f1863" fmla="val 437197"/>
                                    <a:gd name="f1864" fmla="val 416242"/>
                                    <a:gd name="f1865" fmla="val 409575"/>
                                    <a:gd name="f1866" fmla="val 395452"/>
                                    <a:gd name="f1867" fmla="val 396240"/>
                                    <a:gd name="f1868" fmla="val 399262"/>
                                    <a:gd name="f1869" fmla="val 402120"/>
                                    <a:gd name="f1870" fmla="val 390525"/>
                                    <a:gd name="f1871" fmla="val 419265"/>
                                    <a:gd name="f1872" fmla="val 437362"/>
                                    <a:gd name="f1873" fmla="val 350520"/>
                                    <a:gd name="f1874" fmla="val 446887"/>
                                    <a:gd name="f1875" fmla="val 344805"/>
                                    <a:gd name="f1876" fmla="val 454507"/>
                                    <a:gd name="f1877" fmla="val 340042"/>
                                    <a:gd name="f1878" fmla="val 464032"/>
                                    <a:gd name="f1879" fmla="val 333375"/>
                                    <a:gd name="f1880" fmla="val 467842"/>
                                    <a:gd name="f1881" fmla="val 330517"/>
                                    <a:gd name="f1882" fmla="val 471652"/>
                                    <a:gd name="f1883" fmla="val 474510"/>
                                    <a:gd name="f1884" fmla="val 323850"/>
                                    <a:gd name="f1885" fmla="val 476415"/>
                                    <a:gd name="f1886" fmla="val 324326"/>
                                    <a:gd name="f1887" fmla="val 481654"/>
                                    <a:gd name="f1888" fmla="val 321469"/>
                                    <a:gd name="f1889" fmla="val 485940"/>
                                    <a:gd name="f1890" fmla="val 319564"/>
                                    <a:gd name="f1891" fmla="val 489548"/>
                                    <a:gd name="f1892" fmla="val 318444"/>
                                    <a:gd name="f1893" fmla="val 1868970"/>
                                    <a:gd name="f1894" fmla="val 144780"/>
                                    <a:gd name="f1895" fmla="val 1890877"/>
                                    <a:gd name="f1896" fmla="val 153352"/>
                                    <a:gd name="f1897" fmla="val 1906117"/>
                                    <a:gd name="f1898" fmla="val 160020"/>
                                    <a:gd name="f1899" fmla="val 1917547"/>
                                    <a:gd name="f1900" fmla="val 166687"/>
                                    <a:gd name="f1901" fmla="val 172402"/>
                                    <a:gd name="f1902" fmla="val 1935645"/>
                                    <a:gd name="f1903" fmla="val 178117"/>
                                    <a:gd name="f1904" fmla="val 1938502"/>
                                    <a:gd name="f1905" fmla="val 183832"/>
                                    <a:gd name="f1906" fmla="val 1920405"/>
                                    <a:gd name="f1907" fmla="val 174307"/>
                                    <a:gd name="f1908" fmla="val 1904212"/>
                                    <a:gd name="f1909" fmla="val 167640"/>
                                    <a:gd name="f1910" fmla="val 160972"/>
                                    <a:gd name="f1911" fmla="val 1879447"/>
                                    <a:gd name="f1912" fmla="val 154305"/>
                                    <a:gd name="f1913" fmla="val 1871827"/>
                                    <a:gd name="f1914" fmla="val 148590"/>
                                    <a:gd name="f1915" fmla="val 75247"/>
                                    <a:gd name="f1916" fmla="val 1719427"/>
                                    <a:gd name="f1917" fmla="val 1733715"/>
                                    <a:gd name="f1918" fmla="val 78104"/>
                                    <a:gd name="f1919" fmla="val 83819"/>
                                    <a:gd name="f1920" fmla="val 1765147"/>
                                    <a:gd name="f1921" fmla="val 90487"/>
                                    <a:gd name="f1922" fmla="val 100012"/>
                                    <a:gd name="f1923" fmla="val 110489"/>
                                    <a:gd name="f1924" fmla="val 1750860"/>
                                    <a:gd name="f1925" fmla="val 94297"/>
                                    <a:gd name="f1926" fmla="val 1716570"/>
                                    <a:gd name="f1927" fmla="val 1137451"/>
                                    <a:gd name="f1928" fmla="val 68937"/>
                                    <a:gd name="f1929" fmla="val 1133641"/>
                                    <a:gd name="f1930" fmla="val 68580"/>
                                    <a:gd name="f1931" fmla="val 1127926"/>
                                    <a:gd name="f1932" fmla="val 69056"/>
                                    <a:gd name="f1933" fmla="val 1117448"/>
                                    <a:gd name="f1934" fmla="val 71437"/>
                                    <a:gd name="f1935" fmla="val 1104113"/>
                                    <a:gd name="f1936" fmla="val 73342"/>
                                    <a:gd name="f1937" fmla="val 1088873"/>
                                    <a:gd name="f1938" fmla="val 1074585"/>
                                    <a:gd name="f1939" fmla="val 77152"/>
                                    <a:gd name="f1940" fmla="val 1061250"/>
                                    <a:gd name="f1941" fmla="val 80010"/>
                                    <a:gd name="f1942" fmla="val 1046010"/>
                                    <a:gd name="f1943" fmla="val 83820"/>
                                    <a:gd name="f1944" fmla="val 1032675"/>
                                    <a:gd name="f1945" fmla="val 86677"/>
                                    <a:gd name="f1946" fmla="val 1026960"/>
                                    <a:gd name="f1947" fmla="val 88582"/>
                                    <a:gd name="f1948" fmla="val 1021245"/>
                                    <a:gd name="f1949" fmla="val 1014578"/>
                                    <a:gd name="f1950" fmla="val 92392"/>
                                    <a:gd name="f1951" fmla="val 1007910"/>
                                    <a:gd name="f1952" fmla="val 1001243"/>
                                    <a:gd name="f1953" fmla="val 96202"/>
                                    <a:gd name="f1954" fmla="val 993623"/>
                                    <a:gd name="f1955" fmla="val 98107"/>
                                    <a:gd name="f1956" fmla="val 947769"/>
                                    <a:gd name="f1957" fmla="val 107115"/>
                                    <a:gd name="f1958" fmla="val 939330"/>
                                    <a:gd name="f1959" fmla="val 110490"/>
                                    <a:gd name="f1960" fmla="val 920280"/>
                                    <a:gd name="f1961" fmla="val 117157"/>
                                    <a:gd name="f1962" fmla="val 900278"/>
                                    <a:gd name="f1963" fmla="val 122872"/>
                                    <a:gd name="f1964" fmla="val 881228"/>
                                    <a:gd name="f1965" fmla="val 130492"/>
                                    <a:gd name="f1966" fmla="val 862178"/>
                                    <a:gd name="f1967" fmla="val 138112"/>
                                    <a:gd name="f1968" fmla="val 843128"/>
                                    <a:gd name="f1969" fmla="val 824078"/>
                                    <a:gd name="f1970" fmla="val 809790"/>
                                    <a:gd name="f1971" fmla="val 165735"/>
                                    <a:gd name="f1972" fmla="val 784073"/>
                                    <a:gd name="f1973" fmla="val 171450"/>
                                    <a:gd name="f1974" fmla="val 775500"/>
                                    <a:gd name="f1975" fmla="val 173355"/>
                                    <a:gd name="f1976" fmla="val 765975"/>
                                    <a:gd name="f1977" fmla="val 757403"/>
                                    <a:gd name="f1978" fmla="val 181927"/>
                                    <a:gd name="f1979" fmla="val 734543"/>
                                    <a:gd name="f1980" fmla="val 190500"/>
                                    <a:gd name="f1981" fmla="val 713588"/>
                                    <a:gd name="f1982" fmla="val 201930"/>
                                    <a:gd name="f1983" fmla="val 691680"/>
                                    <a:gd name="f1984" fmla="val 212407"/>
                                    <a:gd name="f1985" fmla="val 681203"/>
                                    <a:gd name="f1986" fmla="val 218122"/>
                                    <a:gd name="f1987" fmla="val 670725"/>
                                    <a:gd name="f1988" fmla="val 225742"/>
                                    <a:gd name="f1989" fmla="val 660248"/>
                                    <a:gd name="f1990" fmla="val 232410"/>
                                    <a:gd name="f1991" fmla="val 649770"/>
                                    <a:gd name="f1992" fmla="val 239077"/>
                                    <a:gd name="f1993" fmla="val 639293"/>
                                    <a:gd name="f1994" fmla="val 245745"/>
                                    <a:gd name="f1995" fmla="val 629768"/>
                                    <a:gd name="f1996" fmla="val 252412"/>
                                    <a:gd name="f1997" fmla="val 618338"/>
                                    <a:gd name="f1998" fmla="val 263842"/>
                                    <a:gd name="f1999" fmla="val 597383"/>
                                    <a:gd name="f2000" fmla="val 280035"/>
                                    <a:gd name="f2001" fmla="val 581190"/>
                                    <a:gd name="f2002" fmla="val 288607"/>
                                    <a:gd name="f2003" fmla="val 565950"/>
                                    <a:gd name="f2004" fmla="val 300037"/>
                                    <a:gd name="f2005" fmla="val 550710"/>
                                    <a:gd name="f2006" fmla="val 312420"/>
                                    <a:gd name="f2007" fmla="val 535470"/>
                                    <a:gd name="f2008" fmla="val 324802"/>
                                    <a:gd name="f2009" fmla="val 491713"/>
                                    <a:gd name="f2010" fmla="val 362974"/>
                                    <a:gd name="f2011" fmla="val 495465"/>
                                    <a:gd name="f2012" fmla="val 367665"/>
                                    <a:gd name="f2013" fmla="val 497370"/>
                                    <a:gd name="f2014" fmla="val 366713"/>
                                    <a:gd name="f2015" fmla="val 500763"/>
                                    <a:gd name="f2016" fmla="val 364272"/>
                                    <a:gd name="f2017" fmla="val 504752"/>
                                    <a:gd name="f2018" fmla="val 361295"/>
                                    <a:gd name="f2019" fmla="val 512656"/>
                                    <a:gd name="f2020" fmla="val 355403"/>
                                    <a:gd name="f2021" fmla="val 541185"/>
                                    <a:gd name="f2022" fmla="val 556425"/>
                                    <a:gd name="f2023" fmla="val 318134"/>
                                    <a:gd name="f2024" fmla="val 306704"/>
                                    <a:gd name="f2025" fmla="val 586905"/>
                                    <a:gd name="f2026" fmla="val 294322"/>
                                    <a:gd name="f2027" fmla="val 603097"/>
                                    <a:gd name="f2028" fmla="val 285749"/>
                                    <a:gd name="f2029" fmla="val 623100"/>
                                    <a:gd name="f2030" fmla="val 269557"/>
                                    <a:gd name="f2031" fmla="val 635482"/>
                                    <a:gd name="f2032" fmla="val 258127"/>
                                    <a:gd name="f2033" fmla="val 645960"/>
                                    <a:gd name="f2034" fmla="val 251459"/>
                                    <a:gd name="f2035" fmla="val 244792"/>
                                    <a:gd name="f2036" fmla="val 665962"/>
                                    <a:gd name="f2037" fmla="val 238124"/>
                                    <a:gd name="f2038" fmla="val 676440"/>
                                    <a:gd name="f2039" fmla="val 231457"/>
                                    <a:gd name="f2040" fmla="val 685965"/>
                                    <a:gd name="f2041" fmla="val 224789"/>
                                    <a:gd name="f2042" fmla="val 697395"/>
                                    <a:gd name="f2043" fmla="val 719302"/>
                                    <a:gd name="f2044" fmla="val 207644"/>
                                    <a:gd name="f2045" fmla="val 196214"/>
                                    <a:gd name="f2046" fmla="val 763117"/>
                                    <a:gd name="f2047" fmla="val 187642"/>
                                    <a:gd name="f2048" fmla="val 771690"/>
                                    <a:gd name="f2049" fmla="val 781215"/>
                                    <a:gd name="f2050" fmla="val 179069"/>
                                    <a:gd name="f2051" fmla="val 788835"/>
                                    <a:gd name="f2052" fmla="val 801217"/>
                                    <a:gd name="f2053" fmla="val 168592"/>
                                    <a:gd name="f2054" fmla="val 162877"/>
                                    <a:gd name="f2055" fmla="val 828840"/>
                                    <a:gd name="f2056" fmla="val 156209"/>
                                    <a:gd name="f2057" fmla="val 847890"/>
                                    <a:gd name="f2058" fmla="val 147637"/>
                                    <a:gd name="f2059" fmla="val 866940"/>
                                    <a:gd name="f2060" fmla="val 140969"/>
                                    <a:gd name="f2061" fmla="val 133349"/>
                                    <a:gd name="f2062" fmla="val 905040"/>
                                    <a:gd name="f2063" fmla="val 125729"/>
                                    <a:gd name="f2064" fmla="val 120014"/>
                                    <a:gd name="f2065" fmla="val 944092"/>
                                    <a:gd name="f2066" fmla="val 113347"/>
                                    <a:gd name="f2067" fmla="val 968499"/>
                                    <a:gd name="f2068" fmla="val 108553"/>
                                    <a:gd name="f2069" fmla="val 980289"/>
                                    <a:gd name="f2070" fmla="val 104524"/>
                                    <a:gd name="f2071" fmla="val 1140765"/>
                                    <a:gd name="f2072" fmla="val 69904"/>
                                    <a:gd name="f2073" fmla="val 1478087"/>
                                    <a:gd name="f2074" fmla="val 48458"/>
                                    <a:gd name="f2075" fmla="val 1484636"/>
                                    <a:gd name="f2076" fmla="val 48815"/>
                                    <a:gd name="f2077" fmla="val 1491780"/>
                                    <a:gd name="f2078" fmla="val 49530"/>
                                    <a:gd name="f2079" fmla="val 50482"/>
                                    <a:gd name="f2080" fmla="val 1511782"/>
                                    <a:gd name="f2081" fmla="val 52387"/>
                                    <a:gd name="f2082" fmla="val 1523212"/>
                                    <a:gd name="f2083" fmla="val 56197"/>
                                    <a:gd name="f2084" fmla="val 1526070"/>
                                    <a:gd name="f2085" fmla="val 60007"/>
                                    <a:gd name="f2086" fmla="val 1520355"/>
                                    <a:gd name="f2087" fmla="val 59055"/>
                                    <a:gd name="f2088" fmla="val 1514640"/>
                                    <a:gd name="f2089" fmla="val 58102"/>
                                    <a:gd name="f2090" fmla="val 1505115"/>
                                    <a:gd name="f2091" fmla="val 57150"/>
                                    <a:gd name="f2092" fmla="val 1495590"/>
                                    <a:gd name="f2093" fmla="val 1482255"/>
                                    <a:gd name="f2094" fmla="val 53340"/>
                                    <a:gd name="f2095" fmla="val 1461300"/>
                                    <a:gd name="f2096" fmla="val 48577"/>
                                    <a:gd name="f2097" fmla="val 1465586"/>
                                    <a:gd name="f2098" fmla="val 48101"/>
                                    <a:gd name="f2099" fmla="val 1471539"/>
                                    <a:gd name="f2100" fmla="val 40957"/>
                                    <a:gd name="f2101" fmla="val 1602270"/>
                                    <a:gd name="f2102" fmla="val 41909"/>
                                    <a:gd name="f2103" fmla="val 1614652"/>
                                    <a:gd name="f2104" fmla="val 42862"/>
                                    <a:gd name="f2105" fmla="val 1627987"/>
                                    <a:gd name="f2106" fmla="val 43814"/>
                                    <a:gd name="f2107" fmla="val 1659420"/>
                                    <a:gd name="f2108" fmla="val 62864"/>
                                    <a:gd name="f2109" fmla="val 1652752"/>
                                    <a:gd name="f2110" fmla="val 1631797"/>
                                    <a:gd name="f2111" fmla="val 55244"/>
                                    <a:gd name="f2112" fmla="val 1590840"/>
                                    <a:gd name="f2113" fmla="val 44767"/>
                                    <a:gd name="f2114" fmla="val 1270324"/>
                                    <a:gd name="f2115" fmla="val 40719"/>
                                    <a:gd name="f2116" fmla="val 1233652"/>
                                    <a:gd name="f2117" fmla="val 1196981"/>
                                    <a:gd name="f2118" fmla="val 1160310"/>
                                    <a:gd name="f2119" fmla="val 46672"/>
                                    <a:gd name="f2120" fmla="val 1135545"/>
                                    <a:gd name="f2121" fmla="val 47624"/>
                                    <a:gd name="f2122" fmla="val 1109827"/>
                                    <a:gd name="f2123" fmla="val 1084110"/>
                                    <a:gd name="f2124" fmla="val 57149"/>
                                    <a:gd name="f2125" fmla="val 1071727"/>
                                    <a:gd name="f2126" fmla="val 59054"/>
                                    <a:gd name="f2127" fmla="val 1059345"/>
                                    <a:gd name="f2128" fmla="val 1047915"/>
                                    <a:gd name="f2129" fmla="val 66674"/>
                                    <a:gd name="f2130" fmla="val 1036485"/>
                                    <a:gd name="f2131" fmla="val 70484"/>
                                    <a:gd name="f2132" fmla="val 74294"/>
                                    <a:gd name="f2133" fmla="val 1016482"/>
                                    <a:gd name="f2134" fmla="val 1001242"/>
                                    <a:gd name="f2135" fmla="val 80009"/>
                                    <a:gd name="f2136" fmla="val 987907"/>
                                    <a:gd name="f2137" fmla="val 81914"/>
                                    <a:gd name="f2138" fmla="val 972667"/>
                                    <a:gd name="f2139" fmla="val 914565"/>
                                    <a:gd name="f2140" fmla="val 101917"/>
                                    <a:gd name="f2141" fmla="val 123824"/>
                                    <a:gd name="f2142" fmla="val 155257"/>
                                    <a:gd name="f2143" fmla="val 165734"/>
                                    <a:gd name="f2144" fmla="val 746925"/>
                                    <a:gd name="f2145" fmla="val 176212"/>
                                    <a:gd name="f2146" fmla="val 734542"/>
                                    <a:gd name="f2147" fmla="val 728827"/>
                                    <a:gd name="f2148" fmla="val 180974"/>
                                    <a:gd name="f2149" fmla="val 723112"/>
                                    <a:gd name="f2150" fmla="val 717397"/>
                                    <a:gd name="f2151" fmla="val 186689"/>
                                    <a:gd name="f2152" fmla="val 712635"/>
                                    <a:gd name="f2153" fmla="val 189547"/>
                                    <a:gd name="f2154" fmla="val 702157"/>
                                    <a:gd name="f2155" fmla="val 195262"/>
                                    <a:gd name="f2156" fmla="val 200977"/>
                                    <a:gd name="f2157" fmla="val 682155"/>
                                    <a:gd name="f2158" fmla="val 205739"/>
                                    <a:gd name="f2159" fmla="val 663105"/>
                                    <a:gd name="f2160" fmla="val 216217"/>
                                    <a:gd name="f2161" fmla="val 647865"/>
                                    <a:gd name="f2162" fmla="val 634530"/>
                                    <a:gd name="f2163" fmla="val 230504"/>
                                    <a:gd name="f2164" fmla="val 619290"/>
                                    <a:gd name="f2165" fmla="val 610717"/>
                                    <a:gd name="f2166" fmla="val 248602"/>
                                    <a:gd name="f2167" fmla="val 598335"/>
                                    <a:gd name="f2168" fmla="val 259079"/>
                                    <a:gd name="f2169" fmla="val 555472"/>
                                    <a:gd name="f2170" fmla="val 283844"/>
                                    <a:gd name="f2171" fmla="val 517372"/>
                                    <a:gd name="f2172" fmla="val 493560"/>
                                    <a:gd name="f2173" fmla="val 340994"/>
                                    <a:gd name="f2174" fmla="val 471664"/>
                                    <a:gd name="f2175" fmla="val 360034"/>
                                    <a:gd name="f2176" fmla="val 450243"/>
                                    <a:gd name="f2177" fmla="val 379593"/>
                                    <a:gd name="f2178" fmla="val 380047"/>
                                    <a:gd name="f2179" fmla="val 439102"/>
                                    <a:gd name="f2180" fmla="val 334492"/>
                                    <a:gd name="f2181" fmla="val 285915"/>
                                    <a:gd name="f2182" fmla="val 573404"/>
                                    <a:gd name="f2183" fmla="val 593407"/>
                                    <a:gd name="f2184" fmla="val 260197"/>
                                    <a:gd name="f2185" fmla="val 607694"/>
                                    <a:gd name="f2186" fmla="val 252577"/>
                                    <a:gd name="f2187" fmla="val 619124"/>
                                    <a:gd name="f2188" fmla="val 244957"/>
                                    <a:gd name="f2189" fmla="val 630554"/>
                                    <a:gd name="f2190" fmla="val 240195"/>
                                    <a:gd name="f2191" fmla="val 639127"/>
                                    <a:gd name="f2192" fmla="val 237337"/>
                                    <a:gd name="f2193" fmla="val 646747"/>
                                    <a:gd name="f2194" fmla="val 232575"/>
                                    <a:gd name="f2195" fmla="val 655319"/>
                                    <a:gd name="f2196" fmla="val 226860"/>
                                    <a:gd name="f2197" fmla="val 663892"/>
                                    <a:gd name="f2198" fmla="val 222097"/>
                                    <a:gd name="f2199" fmla="val 672464"/>
                                    <a:gd name="f2200" fmla="val 212572"/>
                                    <a:gd name="f2201" fmla="val 690562"/>
                                    <a:gd name="f2202" fmla="val 708659"/>
                                    <a:gd name="f2203" fmla="val 193522"/>
                                    <a:gd name="f2204" fmla="val 725804"/>
                                    <a:gd name="f2205" fmla="val 162439"/>
                                    <a:gd name="f2206" fmla="val 774784"/>
                                    <a:gd name="f2207" fmla="val 158280"/>
                                    <a:gd name="f2208" fmla="val 784860"/>
                                    <a:gd name="f2209" fmla="val 151612"/>
                                    <a:gd name="f2210" fmla="val 148755"/>
                                    <a:gd name="f2211" fmla="val 810577"/>
                                    <a:gd name="f2212" fmla="val 814387"/>
                                    <a:gd name="f2213" fmla="val 143992"/>
                                    <a:gd name="f2214" fmla="val 818197"/>
                                    <a:gd name="f2215" fmla="val 142087"/>
                                    <a:gd name="f2216" fmla="val 820102"/>
                                    <a:gd name="f2217" fmla="val 133634"/>
                                    <a:gd name="f2218" fmla="val 848201"/>
                                    <a:gd name="f2219" fmla="val 132086"/>
                                    <a:gd name="f2220" fmla="val 855345"/>
                                    <a:gd name="f2221" fmla="val 860584"/>
                                    <a:gd name="f2222" fmla="val 864870"/>
                                    <a:gd name="f2223" fmla="val 873442"/>
                                    <a:gd name="f2224" fmla="val 879157"/>
                                    <a:gd name="f2225" fmla="val 129705"/>
                                    <a:gd name="f2226" fmla="val 888682"/>
                                    <a:gd name="f2227" fmla="val 902017"/>
                                    <a:gd name="f2228" fmla="val 914400"/>
                                    <a:gd name="f2229" fmla="val 116370"/>
                                    <a:gd name="f2230" fmla="val 927735"/>
                                    <a:gd name="f2231" fmla="val 941070"/>
                                    <a:gd name="f2232" fmla="val 953452"/>
                                    <a:gd name="f2233" fmla="val 986790"/>
                                    <a:gd name="f2234" fmla="val 87795"/>
                                    <a:gd name="f2235" fmla="val 1042035"/>
                                    <a:gd name="f2236" fmla="val 85890"/>
                                    <a:gd name="f2237" fmla="val 1059180"/>
                                    <a:gd name="f2238" fmla="val 83032"/>
                                    <a:gd name="f2239" fmla="val 80175"/>
                                    <a:gd name="f2240" fmla="val 79222"/>
                                    <a:gd name="f2241" fmla="val 1111567"/>
                                    <a:gd name="f2242" fmla="val 78270"/>
                                    <a:gd name="f2243" fmla="val 1128712"/>
                                    <a:gd name="f2244" fmla="val 81127"/>
                                    <a:gd name="f2245" fmla="val 1115377"/>
                                    <a:gd name="f2246" fmla="val 84937"/>
                                    <a:gd name="f2247" fmla="val 1092517"/>
                                    <a:gd name="f2248" fmla="val 85555"/>
                                    <a:gd name="f2249" fmla="val 1089530"/>
                                    <a:gd name="f2250" fmla="val 86842"/>
                                    <a:gd name="f2251" fmla="val 1075372"/>
                                    <a:gd name="f2252" fmla="val 1058227"/>
                                    <a:gd name="f2253" fmla="val 1040130"/>
                                    <a:gd name="f2254" fmla="val 94462"/>
                                    <a:gd name="f2255" fmla="val 1022985"/>
                                    <a:gd name="f2256" fmla="val 96848"/>
                                    <a:gd name="f2257" fmla="val 1023781"/>
                                    <a:gd name="f2258" fmla="val 97055"/>
                                    <a:gd name="f2259" fmla="val 1022896"/>
                                    <a:gd name="f2260" fmla="val 94463"/>
                                    <a:gd name="f2261" fmla="val 1022032"/>
                                    <a:gd name="f2262" fmla="val 1002029"/>
                                    <a:gd name="f2263" fmla="val 107798"/>
                                    <a:gd name="f2264" fmla="val 964882"/>
                                    <a:gd name="f2265" fmla="val 111608"/>
                                    <a:gd name="f2266" fmla="val 951547"/>
                                    <a:gd name="f2267" fmla="val 115418"/>
                                    <a:gd name="f2268" fmla="val 938212"/>
                                    <a:gd name="f2269" fmla="val 120180"/>
                                    <a:gd name="f2270" fmla="val 925829"/>
                                    <a:gd name="f2271" fmla="val 133454"/>
                                    <a:gd name="f2272" fmla="val 886956"/>
                                    <a:gd name="f2273" fmla="val 132563"/>
                                    <a:gd name="f2274" fmla="val 886777"/>
                                    <a:gd name="f2275" fmla="val 877252"/>
                                    <a:gd name="f2276" fmla="val 134468"/>
                                    <a:gd name="f2277" fmla="val 871537"/>
                                    <a:gd name="f2278" fmla="val 862965"/>
                                    <a:gd name="f2279" fmla="val 854392"/>
                                    <a:gd name="f2280" fmla="val 842010"/>
                                    <a:gd name="f2281" fmla="val 144945"/>
                                    <a:gd name="f2282" fmla="val 809625"/>
                                    <a:gd name="f2283" fmla="val 152565"/>
                                    <a:gd name="f2284" fmla="val 152821"/>
                                    <a:gd name="f2285" fmla="val 804166"/>
                                    <a:gd name="f2286" fmla="val 163043"/>
                                    <a:gd name="f2287" fmla="val 759142"/>
                                    <a:gd name="f2288" fmla="val 742950"/>
                                    <a:gd name="f2289" fmla="val 726757"/>
                                    <a:gd name="f2290" fmla="val 204000"/>
                                    <a:gd name="f2291" fmla="val 708660"/>
                                    <a:gd name="f2292" fmla="val 212573"/>
                                    <a:gd name="f2293" fmla="val 223050"/>
                                    <a:gd name="f2294" fmla="val 227813"/>
                                    <a:gd name="f2295" fmla="val 665797"/>
                                    <a:gd name="f2296" fmla="val 233528"/>
                                    <a:gd name="f2297" fmla="val 656272"/>
                                    <a:gd name="f2298" fmla="val 238290"/>
                                    <a:gd name="f2299" fmla="val 647700"/>
                                    <a:gd name="f2300" fmla="val 241148"/>
                                    <a:gd name="f2301" fmla="val 640080"/>
                                    <a:gd name="f2302" fmla="val 245910"/>
                                    <a:gd name="f2303" fmla="val 631507"/>
                                    <a:gd name="f2304" fmla="val 253530"/>
                                    <a:gd name="f2305" fmla="val 620077"/>
                                    <a:gd name="f2306" fmla="val 261150"/>
                                    <a:gd name="f2307" fmla="val 608647"/>
                                    <a:gd name="f2308" fmla="val 272580"/>
                                    <a:gd name="f2309" fmla="val 594360"/>
                                    <a:gd name="f2310" fmla="val 286868"/>
                                    <a:gd name="f2311" fmla="val 574357"/>
                                    <a:gd name="f2312" fmla="val 440055"/>
                                    <a:gd name="f2313" fmla="val 451650"/>
                                    <a:gd name="f2314" fmla="val 381000"/>
                                    <a:gd name="f2315" fmla="val 466890"/>
                                    <a:gd name="f2316" fmla="val 479273"/>
                                    <a:gd name="f2317" fmla="val 354330"/>
                                    <a:gd name="f2318" fmla="val 340995"/>
                                    <a:gd name="f2319" fmla="val 519278"/>
                                    <a:gd name="f2320" fmla="val 318135"/>
                                    <a:gd name="f2321" fmla="val 557378"/>
                                    <a:gd name="f2322" fmla="val 283845"/>
                                    <a:gd name="f2323" fmla="val 600240"/>
                                    <a:gd name="f2324" fmla="val 259080"/>
                                    <a:gd name="f2325" fmla="val 612623"/>
                                    <a:gd name="f2326" fmla="val 249555"/>
                                    <a:gd name="f2327" fmla="val 621195"/>
                                    <a:gd name="f2328" fmla="val 230505"/>
                                    <a:gd name="f2329" fmla="val 665010"/>
                                    <a:gd name="f2330" fmla="val 684060"/>
                                    <a:gd name="f2331" fmla="val 205740"/>
                                    <a:gd name="f2332" fmla="val 693585"/>
                                    <a:gd name="f2333" fmla="val 704063"/>
                                    <a:gd name="f2334" fmla="val 714540"/>
                                    <a:gd name="f2335" fmla="val 720255"/>
                                    <a:gd name="f2336" fmla="val 186690"/>
                                    <a:gd name="f2337" fmla="val 725018"/>
                                    <a:gd name="f2338" fmla="val 730733"/>
                                    <a:gd name="f2339" fmla="val 180975"/>
                                    <a:gd name="f2340" fmla="val 736448"/>
                                    <a:gd name="f2341" fmla="val 742163"/>
                                    <a:gd name="f2342" fmla="val 748830"/>
                                    <a:gd name="f2343" fmla="val 767880"/>
                                    <a:gd name="f2344" fmla="val 164782"/>
                                    <a:gd name="f2345" fmla="val 808838"/>
                                    <a:gd name="f2346" fmla="val 860273"/>
                                    <a:gd name="f2347" fmla="val 123825"/>
                                    <a:gd name="f2348" fmla="val 974573"/>
                                    <a:gd name="f2349" fmla="val 989813"/>
                                    <a:gd name="f2350" fmla="val 81915"/>
                                    <a:gd name="f2351" fmla="val 1003148"/>
                                    <a:gd name="f2352" fmla="val 1018388"/>
                                    <a:gd name="f2353" fmla="val 78105"/>
                                    <a:gd name="f2354" fmla="val 1027913"/>
                                    <a:gd name="f2355" fmla="val 74295"/>
                                    <a:gd name="f2356" fmla="val 1038390"/>
                                    <a:gd name="f2357" fmla="val 70485"/>
                                    <a:gd name="f2358" fmla="val 66675"/>
                                    <a:gd name="f2359" fmla="val 62865"/>
                                    <a:gd name="f2360" fmla="val 1073633"/>
                                    <a:gd name="f2361" fmla="val 1086015"/>
                                    <a:gd name="f2362" fmla="val 1111733"/>
                                    <a:gd name="f2363" fmla="val 1138403"/>
                                    <a:gd name="f2364" fmla="val 47625"/>
                                    <a:gd name="f2365" fmla="val 1162215"/>
                                    <a:gd name="f2366" fmla="val 1198887"/>
                                    <a:gd name="f2367" fmla="val 43338"/>
                                    <a:gd name="f2368" fmla="val 1235558"/>
                                    <a:gd name="f2369" fmla="val 41433"/>
                                    <a:gd name="f2370" fmla="val 1272229"/>
                                    <a:gd name="f2371" fmla="val 41076"/>
                                    <a:gd name="f2372" fmla="val 1360655"/>
                                    <a:gd name="f2373" fmla="val 44043"/>
                                    <a:gd name="f2374" fmla="val 1404150"/>
                                    <a:gd name="f2375" fmla="val 1418437"/>
                                    <a:gd name="f2376" fmla="val 952"/>
                                    <a:gd name="f2377" fmla="val 1434630"/>
                                    <a:gd name="f2378" fmla="val 1905"/>
                                    <a:gd name="f2379" fmla="val 1448917"/>
                                    <a:gd name="f2380" fmla="val 2857"/>
                                    <a:gd name="f2381" fmla="val 3810"/>
                                    <a:gd name="f2382" fmla="val 5715"/>
                                    <a:gd name="f2383" fmla="val 1494637"/>
                                    <a:gd name="f2384" fmla="val 7620"/>
                                    <a:gd name="f2385" fmla="val 1509877"/>
                                    <a:gd name="f2386" fmla="val 8572"/>
                                    <a:gd name="f2387" fmla="val 11430"/>
                                    <a:gd name="f2388" fmla="val 1525117"/>
                                    <a:gd name="f2389" fmla="val 15240"/>
                                    <a:gd name="f2390" fmla="val 1531785"/>
                                    <a:gd name="f2391" fmla="val 19050"/>
                                    <a:gd name="f2392" fmla="val 1536547"/>
                                    <a:gd name="f2393" fmla="val 22860"/>
                                    <a:gd name="f2394" fmla="val 1545120"/>
                                    <a:gd name="f2395" fmla="val 24765"/>
                                    <a:gd name="f2396" fmla="val 1558455"/>
                                    <a:gd name="f2397" fmla="val 1552740"/>
                                    <a:gd name="f2398" fmla="val 17145"/>
                                    <a:gd name="f2399" fmla="val 1569885"/>
                                    <a:gd name="f2400" fmla="val 20002"/>
                                    <a:gd name="f2401" fmla="val 1582267"/>
                                    <a:gd name="f2402" fmla="val 21907"/>
                                    <a:gd name="f2403" fmla="val 1594650"/>
                                    <a:gd name="f2404" fmla="val 25717"/>
                                    <a:gd name="f2405" fmla="val 1607032"/>
                                    <a:gd name="f2406" fmla="val 28575"/>
                                    <a:gd name="f2407" fmla="val 30480"/>
                                    <a:gd name="f2408" fmla="val 1622272"/>
                                    <a:gd name="f2409" fmla="val 33337"/>
                                    <a:gd name="f2410" fmla="val 1629892"/>
                                    <a:gd name="f2411" fmla="val 35242"/>
                                    <a:gd name="f2412" fmla="val 36195"/>
                                    <a:gd name="f2413" fmla="val 1628940"/>
                                    <a:gd name="f2414" fmla="val 39052"/>
                                    <a:gd name="f2415" fmla="val 41910"/>
                                    <a:gd name="f2416" fmla="val 40005"/>
                                    <a:gd name="f2417" fmla="val 1584172"/>
                                    <a:gd name="f2418" fmla="val 1580362"/>
                                    <a:gd name="f2419" fmla="val 38100"/>
                                    <a:gd name="f2420" fmla="val 1575600"/>
                                    <a:gd name="f2421" fmla="val 1570837"/>
                                    <a:gd name="f2422" fmla="val 1567027"/>
                                    <a:gd name="f2423" fmla="val 34290"/>
                                    <a:gd name="f2424" fmla="val 1562265"/>
                                    <a:gd name="f2425" fmla="val 1553692"/>
                                    <a:gd name="f2426" fmla="val 31432"/>
                                    <a:gd name="f2427" fmla="val 29527"/>
                                    <a:gd name="f2428" fmla="val 27622"/>
                                    <a:gd name="f2429" fmla="val 1527975"/>
                                    <a:gd name="f2430" fmla="val 1519402"/>
                                    <a:gd name="f2431" fmla="val 23812"/>
                                    <a:gd name="f2432" fmla="val 1510830"/>
                                    <a:gd name="f2433" fmla="val 1502257"/>
                                    <a:gd name="f2434" fmla="val 20955"/>
                                    <a:gd name="f2435" fmla="val 1493685"/>
                                    <a:gd name="f2436" fmla="val 18097"/>
                                    <a:gd name="f2437" fmla="val 1454633"/>
                                    <a:gd name="f2438" fmla="val 1437488"/>
                                    <a:gd name="f2439" fmla="val 1430820"/>
                                    <a:gd name="f2440" fmla="val 1416533"/>
                                    <a:gd name="f2441" fmla="val 1405103"/>
                                    <a:gd name="f2442" fmla="val 1393673"/>
                                    <a:gd name="f2443" fmla="val 1391928"/>
                                    <a:gd name="f2444" fmla="val 17540"/>
                                    <a:gd name="f2445" fmla="val 1367002"/>
                                    <a:gd name="f2446" fmla="val 28574"/>
                                    <a:gd name="f2447" fmla="val 1391767"/>
                                    <a:gd name="f2448" fmla="val 30479"/>
                                    <a:gd name="f2449" fmla="val 1381290"/>
                                    <a:gd name="f2450" fmla="val 1401292"/>
                                    <a:gd name="f2451" fmla="val 1421295"/>
                                    <a:gd name="f2452" fmla="val 1438440"/>
                                    <a:gd name="f2453" fmla="val 1413008"/>
                                    <a:gd name="f2454" fmla="val 47116"/>
                                    <a:gd name="f2455" fmla="val 1413437"/>
                                    <a:gd name="f2456" fmla="val 47149"/>
                                    <a:gd name="f2457" fmla="val 1423677"/>
                                    <a:gd name="f2458" fmla="val 47863"/>
                                    <a:gd name="f2459" fmla="val 1433202"/>
                                    <a:gd name="f2460" fmla="val 1447965"/>
                                    <a:gd name="f2461" fmla="val 1455585"/>
                                    <a:gd name="f2462" fmla="val 1463205"/>
                                    <a:gd name="f2463" fmla="val 54292"/>
                                    <a:gd name="f2464" fmla="val 1497495"/>
                                    <a:gd name="f2465" fmla="val 1507020"/>
                                    <a:gd name="f2466" fmla="val 1522260"/>
                                    <a:gd name="f2467" fmla="val 60960"/>
                                    <a:gd name="f2468" fmla="val 1539405"/>
                                    <a:gd name="f2469" fmla="val 63817"/>
                                    <a:gd name="f2470" fmla="val 1563218"/>
                                    <a:gd name="f2471" fmla="val 1587030"/>
                                    <a:gd name="f2472" fmla="val 1599413"/>
                                    <a:gd name="f2473" fmla="val 76200"/>
                                    <a:gd name="f2474" fmla="val 1610843"/>
                                    <a:gd name="f2475" fmla="val 79057"/>
                                    <a:gd name="f2476" fmla="val 1623225"/>
                                    <a:gd name="f2477" fmla="val 84772"/>
                                    <a:gd name="f2478" fmla="val 1669898"/>
                                    <a:gd name="f2479" fmla="val 95250"/>
                                    <a:gd name="f2480" fmla="val 1704188"/>
                                    <a:gd name="f2481" fmla="val 105727"/>
                                    <a:gd name="f2482" fmla="val 1704409"/>
                                    <a:gd name="f2483" fmla="val 105929"/>
                                    <a:gd name="f2484" fmla="val 1716704"/>
                                    <a:gd name="f2485" fmla="val 108049"/>
                                    <a:gd name="f2486" fmla="val 1727330"/>
                                    <a:gd name="f2487" fmla="val 110549"/>
                                    <a:gd name="f2488" fmla="val 1739921"/>
                                    <a:gd name="f2489" fmla="val 114716"/>
                                    <a:gd name="f2490" fmla="val 1746499"/>
                                    <a:gd name="f2491" fmla="val 119121"/>
                                    <a:gd name="f2492" fmla="val 1750661"/>
                                    <a:gd name="f2493" fmla="val 125427"/>
                                    <a:gd name="f2494" fmla="val 1751813"/>
                                    <a:gd name="f2495" fmla="val 125730"/>
                                    <a:gd name="f2496" fmla="val 1760385"/>
                                    <a:gd name="f2497" fmla="val 129540"/>
                                    <a:gd name="f2498" fmla="val 133350"/>
                                    <a:gd name="f2499" fmla="val 136207"/>
                                    <a:gd name="f2500" fmla="val 1786103"/>
                                    <a:gd name="f2501" fmla="val 139065"/>
                                    <a:gd name="f2502" fmla="val 1793723"/>
                                    <a:gd name="f2503" fmla="val 141922"/>
                                    <a:gd name="f2504" fmla="val 1801343"/>
                                    <a:gd name="f2505" fmla="val 145732"/>
                                    <a:gd name="f2506" fmla="val 1808963"/>
                                    <a:gd name="f2507" fmla="val 149542"/>
                                    <a:gd name="f2508" fmla="val 152400"/>
                                    <a:gd name="f2509" fmla="val 1824203"/>
                                    <a:gd name="f2510" fmla="val 156210"/>
                                    <a:gd name="f2511" fmla="val 1828013"/>
                                    <a:gd name="f2512" fmla="val 159067"/>
                                    <a:gd name="f2513" fmla="val 1833728"/>
                                    <a:gd name="f2514" fmla="val 161925"/>
                                    <a:gd name="f2515" fmla="val 1841348"/>
                                    <a:gd name="f2516" fmla="val 1845158"/>
                                    <a:gd name="f2517" fmla="val 1848968"/>
                                    <a:gd name="f2518" fmla="val 169545"/>
                                    <a:gd name="f2519" fmla="val 1852778"/>
                                    <a:gd name="f2520" fmla="val 1856588"/>
                                    <a:gd name="f2521" fmla="val 1861350"/>
                                    <a:gd name="f2522" fmla="val 175260"/>
                                    <a:gd name="f2523" fmla="val 1865160"/>
                                    <a:gd name="f2524" fmla="val 1882305"/>
                                    <a:gd name="f2525" fmla="val 1924215"/>
                                    <a:gd name="f2526" fmla="val 213360"/>
                                    <a:gd name="f2527" fmla="val 223837"/>
                                    <a:gd name="f2528" fmla="val 1960410"/>
                                    <a:gd name="f2529" fmla="val 236220"/>
                                    <a:gd name="f2530" fmla="val 1968983"/>
                                    <a:gd name="f2531" fmla="val 241935"/>
                                    <a:gd name="f2532" fmla="val 1978508"/>
                                    <a:gd name="f2533" fmla="val 1988033"/>
                                    <a:gd name="f2534" fmla="val 255270"/>
                                    <a:gd name="f2535" fmla="val 1988832"/>
                                    <a:gd name="f2536" fmla="val 255841"/>
                                    <a:gd name="f2537" fmla="val 2002949"/>
                                    <a:gd name="f2538" fmla="val 264417"/>
                                    <a:gd name="f2539" fmla="val 2327258"/>
                                    <a:gd name="f2540" fmla="val 483516"/>
                                    <a:gd name="f2541" fmla="val 2540483"/>
                                    <a:gd name="f2542" fmla="val 854556"/>
                                    <a:gd name="f2543" fmla="val 1275397"/>
                                    <a:gd name="f2544" fmla="val 2540080"/>
                                    <a:gd name="f2545" fmla="val 1283368"/>
                                    <a:gd name="f2546" fmla="val 2550960"/>
                                    <a:gd name="f2547" fmla="val 1284922"/>
                                    <a:gd name="f2548" fmla="val 1287779"/>
                                    <a:gd name="f2549" fmla="val 2557627"/>
                                    <a:gd name="f2550" fmla="val 1289684"/>
                                    <a:gd name="f2551" fmla="val 2561437"/>
                                    <a:gd name="f2552" fmla="val 1292542"/>
                                    <a:gd name="f2553" fmla="val 1303019"/>
                                    <a:gd name="f2554" fmla="val 2564295"/>
                                    <a:gd name="f2555" fmla="val 1305877"/>
                                    <a:gd name="f2556" fmla="val 2566200"/>
                                    <a:gd name="f2557" fmla="val 1318259"/>
                                    <a:gd name="f2558" fmla="val 2571915"/>
                                    <a:gd name="f2559" fmla="val 2578582"/>
                                    <a:gd name="f2560" fmla="val 1339214"/>
                                    <a:gd name="f2561" fmla="val 2584297"/>
                                    <a:gd name="f2562" fmla="val 1348739"/>
                                    <a:gd name="f2563" fmla="val 1349432"/>
                                    <a:gd name="f2564" fmla="val 1342072"/>
                                    <a:gd name="f2565" fmla="val 2599661"/>
                                    <a:gd name="f2566" fmla="val 1320563"/>
                                    <a:gd name="f2567" fmla="val 2599537"/>
                                    <a:gd name="f2568" fmla="val 1316355"/>
                                    <a:gd name="f2569" fmla="val 1287780"/>
                                    <a:gd name="f2570" fmla="val 1288732"/>
                                    <a:gd name="f2571" fmla="val 2607157"/>
                                    <a:gd name="f2572" fmla="val 1290637"/>
                                    <a:gd name="f2573" fmla="val 2610967"/>
                                    <a:gd name="f2574" fmla="val 1289685"/>
                                    <a:gd name="f2575" fmla="val 2614777"/>
                                    <a:gd name="f2576" fmla="val 2617635"/>
                                    <a:gd name="f2577" fmla="val 1286827"/>
                                    <a:gd name="f2578" fmla="val 2628112"/>
                                    <a:gd name="f2579" fmla="val 1282065"/>
                                    <a:gd name="f2580" fmla="val 2633827"/>
                                    <a:gd name="f2581" fmla="val 1280160"/>
                                    <a:gd name="f2582" fmla="val 1294447"/>
                                    <a:gd name="f2583" fmla="val 1306830"/>
                                    <a:gd name="f2584" fmla="val 2635732"/>
                                    <a:gd name="f2585" fmla="val 1322070"/>
                                    <a:gd name="f2586" fmla="val 1335405"/>
                                    <a:gd name="f2587" fmla="val 1348740"/>
                                    <a:gd name="f2588" fmla="val 1355407"/>
                                    <a:gd name="f2589" fmla="val 2625255"/>
                                    <a:gd name="f2590" fmla="val 1361122"/>
                                    <a:gd name="f2591" fmla="val 2624302"/>
                                    <a:gd name="f2592" fmla="val 1371600"/>
                                    <a:gd name="f2593" fmla="val 1382077"/>
                                    <a:gd name="f2594" fmla="val 2622397"/>
                                    <a:gd name="f2595" fmla="val 2621445"/>
                                    <a:gd name="f2596" fmla="val 1408747"/>
                                    <a:gd name="f2597" fmla="val 2620492"/>
                                    <a:gd name="f2598" fmla="val 1414462"/>
                                    <a:gd name="f2599" fmla="val 1419225"/>
                                    <a:gd name="f2600" fmla="val 2619540"/>
                                    <a:gd name="f2601" fmla="val 1424940"/>
                                    <a:gd name="f2602" fmla="val 2615478"/>
                                    <a:gd name="f2603" fmla="val 1427648"/>
                                    <a:gd name="f2604" fmla="val 1428749"/>
                                    <a:gd name="f2605" fmla="val 2619621"/>
                                    <a:gd name="f2606" fmla="val 1426155"/>
                                    <a:gd name="f2607" fmla="val 1394460"/>
                                    <a:gd name="f2608" fmla="val 1373505"/>
                                    <a:gd name="f2609" fmla="val 1363027"/>
                                    <a:gd name="f2610" fmla="val 1350645"/>
                                    <a:gd name="f2611" fmla="val 1343977"/>
                                    <a:gd name="f2612" fmla="val 1337310"/>
                                    <a:gd name="f2613" fmla="val 1330642"/>
                                    <a:gd name="f2614" fmla="val 1323975"/>
                                    <a:gd name="f2615" fmla="val 1325880"/>
                                    <a:gd name="f2616" fmla="val 1327785"/>
                                    <a:gd name="f2617" fmla="val 2643352"/>
                                    <a:gd name="f2618" fmla="val 1329690"/>
                                    <a:gd name="f2619" fmla="val 1334452"/>
                                    <a:gd name="f2620" fmla="val 1339215"/>
                                    <a:gd name="f2621" fmla="val 2641447"/>
                                    <a:gd name="f2622" fmla="val 1353502"/>
                                    <a:gd name="f2623" fmla="val 1358265"/>
                                    <a:gd name="f2624" fmla="val 2639542"/>
                                    <a:gd name="f2625" fmla="val 1367790"/>
                                    <a:gd name="f2626" fmla="val 1384935"/>
                                    <a:gd name="f2627" fmla="val 2637637"/>
                                    <a:gd name="f2628" fmla="val 1416367"/>
                                    <a:gd name="f2629" fmla="val 1449705"/>
                                    <a:gd name="f2630" fmla="val 1461135"/>
                                    <a:gd name="f2631" fmla="val 2630017"/>
                                    <a:gd name="f2632" fmla="val 1472565"/>
                                    <a:gd name="f2633" fmla="val 1484947"/>
                                    <a:gd name="f2634" fmla="val 1496377"/>
                                    <a:gd name="f2635" fmla="val 1507807"/>
                                    <a:gd name="f2636" fmla="val 1519237"/>
                                    <a:gd name="f2637" fmla="val 2613825"/>
                                    <a:gd name="f2638" fmla="val 2608110"/>
                                    <a:gd name="f2639" fmla="val 1595437"/>
                                    <a:gd name="f2640" fmla="val 2592870"/>
                                    <a:gd name="f2641" fmla="val 2587155"/>
                                    <a:gd name="f2642" fmla="val 1626870"/>
                                    <a:gd name="f2643" fmla="val 2582392"/>
                                    <a:gd name="f2644" fmla="val 1662112"/>
                                    <a:gd name="f2645" fmla="val 2580487"/>
                                    <a:gd name="f2646" fmla="val 1664970"/>
                                    <a:gd name="f2647" fmla="val 1680210"/>
                                    <a:gd name="f2648" fmla="val 1682115"/>
                                    <a:gd name="f2649" fmla="val 1685925"/>
                                    <a:gd name="f2650" fmla="val 2570962"/>
                                    <a:gd name="f2651" fmla="val 1701165"/>
                                    <a:gd name="f2652" fmla="val 1716405"/>
                                    <a:gd name="f2653" fmla="val 1729740"/>
                                    <a:gd name="f2654" fmla="val 1731645"/>
                                    <a:gd name="f2655" fmla="val 1732597"/>
                                    <a:gd name="f2656" fmla="val 2555722"/>
                                    <a:gd name="f2657" fmla="val 1733550"/>
                                    <a:gd name="f2658" fmla="val 2549055"/>
                                    <a:gd name="f2659" fmla="val 1748790"/>
                                    <a:gd name="f2660" fmla="val 2542387"/>
                                    <a:gd name="f2661" fmla="val 1764982"/>
                                    <a:gd name="f2662" fmla="val 2535720"/>
                                    <a:gd name="f2663" fmla="val 1780222"/>
                                    <a:gd name="f2664" fmla="val 2543340"/>
                                    <a:gd name="f2665" fmla="val 2550007"/>
                                    <a:gd name="f2666" fmla="val 2553817"/>
                                    <a:gd name="f2667" fmla="val 1770697"/>
                                    <a:gd name="f2668" fmla="val 2541435"/>
                                    <a:gd name="f2669" fmla="val 2530957"/>
                                    <a:gd name="f2670" fmla="val 1816417"/>
                                    <a:gd name="f2671" fmla="val 1824990"/>
                                    <a:gd name="f2672" fmla="val 2511407"/>
                                    <a:gd name="f2673" fmla="val 1831707"/>
                                    <a:gd name="f2674" fmla="val 1832609"/>
                                    <a:gd name="f2675" fmla="val 1830704"/>
                                    <a:gd name="f2676" fmla="val 2513813"/>
                                    <a:gd name="f2677" fmla="val 1827847"/>
                                    <a:gd name="f2678" fmla="val 2515718"/>
                                    <a:gd name="f2679" fmla="val 1824989"/>
                                    <a:gd name="f2680" fmla="val 1823084"/>
                                    <a:gd name="f2681" fmla="val 2526195"/>
                                    <a:gd name="f2682" fmla="val 2531910"/>
                                    <a:gd name="f2683" fmla="val 1826894"/>
                                    <a:gd name="f2684" fmla="val 1840229"/>
                                    <a:gd name="f2685" fmla="val 1848802"/>
                                    <a:gd name="f2686" fmla="val 1874519"/>
                                    <a:gd name="f2687" fmla="val 1886902"/>
                                    <a:gd name="f2688" fmla="val 2495715"/>
                                    <a:gd name="f2689" fmla="val 1893569"/>
                                    <a:gd name="f2690" fmla="val 1899284"/>
                                    <a:gd name="f2691" fmla="val 2489048"/>
                                    <a:gd name="f2692" fmla="val 1905952"/>
                                    <a:gd name="f2693" fmla="val 1918334"/>
                                    <a:gd name="f2694" fmla="val 2474760"/>
                                    <a:gd name="f2695" fmla="val 1933574"/>
                                    <a:gd name="f2696" fmla="val 2469045"/>
                                    <a:gd name="f2697" fmla="val 1939289"/>
                                    <a:gd name="f2698" fmla="val 1957387"/>
                                    <a:gd name="f2699" fmla="val 2443328"/>
                                    <a:gd name="f2700" fmla="val 2003107"/>
                                    <a:gd name="f2701" fmla="val 2013584"/>
                                    <a:gd name="f2702" fmla="val 2022157"/>
                                    <a:gd name="f2703" fmla="val 2415705"/>
                                    <a:gd name="f2704" fmla="val 2030729"/>
                                    <a:gd name="f2705" fmla="val 2408085"/>
                                    <a:gd name="f2706" fmla="val 2401418"/>
                                    <a:gd name="f2707" fmla="val 2048827"/>
                                    <a:gd name="f2708" fmla="val 2402291"/>
                                    <a:gd name="f2709" fmla="val 2047029"/>
                                    <a:gd name="f2710" fmla="val 2378557"/>
                                    <a:gd name="f2711" fmla="val 2079307"/>
                                    <a:gd name="f2712" fmla="val 2372842"/>
                                    <a:gd name="f2713" fmla="val 2073592"/>
                                    <a:gd name="f2714" fmla="val 2118360"/>
                                    <a:gd name="f2715" fmla="val 2327122"/>
                                    <a:gd name="f2716" fmla="val 2316995"/>
                                    <a:gd name="f2717" fmla="val 2151085"/>
                                    <a:gd name="f2718" fmla="val 2136457"/>
                                    <a:gd name="f2719" fmla="val 2120264"/>
                                    <a:gd name="f2720" fmla="val 2075497"/>
                                    <a:gd name="f2721" fmla="val 2080259"/>
                                    <a:gd name="f2722" fmla="val 2100262"/>
                                    <a:gd name="f2723" fmla="val 2348077"/>
                                    <a:gd name="f2724" fmla="val 2125979"/>
                                    <a:gd name="f2725" fmla="val 2139314"/>
                                    <a:gd name="f2726" fmla="val 2148363"/>
                                    <a:gd name="f2727" fmla="val 2325455"/>
                                    <a:gd name="f2728" fmla="val 2155031"/>
                                    <a:gd name="f2729" fmla="val 2319383"/>
                                    <a:gd name="f2730" fmla="val 2160388"/>
                                    <a:gd name="f2731" fmla="val 2303229"/>
                                    <a:gd name="f2732" fmla="val 2172263"/>
                                    <a:gd name="f2733" fmla="val 2302357"/>
                                    <a:gd name="f2734" fmla="val 2292258"/>
                                    <a:gd name="f2735" fmla="val 2181374"/>
                                    <a:gd name="f2736" fmla="val 2291880"/>
                                    <a:gd name="f2737" fmla="val 2277592"/>
                                    <a:gd name="f2738" fmla="val 2263305"/>
                                    <a:gd name="f2739" fmla="val 2215515"/>
                                    <a:gd name="f2740" fmla="val 2247112"/>
                                    <a:gd name="f2741" fmla="val 2231872"/>
                                    <a:gd name="f2742" fmla="val 2216632"/>
                                    <a:gd name="f2743" fmla="val 2260282"/>
                                    <a:gd name="f2744" fmla="val 2199487"/>
                                    <a:gd name="f2745" fmla="val 2273617"/>
                                    <a:gd name="f2746" fmla="val 2197284"/>
                                    <a:gd name="f2747" fmla="val 2275215"/>
                                    <a:gd name="f2748" fmla="val 2181390"/>
                                    <a:gd name="f2749" fmla="val 2295524"/>
                                    <a:gd name="f2750" fmla="val 2306002"/>
                                    <a:gd name="f2751" fmla="val 2156625"/>
                                    <a:gd name="f2752" fmla="val 2314574"/>
                                    <a:gd name="f2753" fmla="val 2143290"/>
                                    <a:gd name="f2754" fmla="val 2324099"/>
                                    <a:gd name="f2755" fmla="val 2107680"/>
                                    <a:gd name="f2756" fmla="val 2350806"/>
                                    <a:gd name="f2757" fmla="val 2107553"/>
                                    <a:gd name="f2758" fmla="val 2350961"/>
                                    <a:gd name="f2759" fmla="val 2155672"/>
                                    <a:gd name="f2760" fmla="val 2169007"/>
                                    <a:gd name="f2761" fmla="val 2296477"/>
                                    <a:gd name="f2762" fmla="val 2309812"/>
                                    <a:gd name="f2763" fmla="val 2318384"/>
                                    <a:gd name="f2764" fmla="val 2327909"/>
                                    <a:gd name="f2765" fmla="val 2139004"/>
                                    <a:gd name="f2766" fmla="val 2337911"/>
                                    <a:gd name="f2767" fmla="val 2131146"/>
                                    <a:gd name="f2768" fmla="val 2341959"/>
                                    <a:gd name="f2769" fmla="val 2124359"/>
                                    <a:gd name="f2770" fmla="val 2344578"/>
                                    <a:gd name="f2771" fmla="val 2106651"/>
                                    <a:gd name="f2772" fmla="val 2352057"/>
                                    <a:gd name="f2773" fmla="val 2106142"/>
                                    <a:gd name="f2774" fmla="val 2357437"/>
                                    <a:gd name="f2775" fmla="val 2093760"/>
                                    <a:gd name="f2776" fmla="val 2361247"/>
                                    <a:gd name="f2777" fmla="val 2087092"/>
                                    <a:gd name="f2778" fmla="val 2365057"/>
                                    <a:gd name="f2779" fmla="val 2079913"/>
                                    <a:gd name="f2780" fmla="val 2368384"/>
                                    <a:gd name="f2781" fmla="val 2061852"/>
                                    <a:gd name="f2782" fmla="val 2383036"/>
                                    <a:gd name="f2783" fmla="val 2055184"/>
                                    <a:gd name="f2784" fmla="val 2388156"/>
                                    <a:gd name="f2785" fmla="val 2049469"/>
                                    <a:gd name="f2786" fmla="val 2392204"/>
                                    <a:gd name="f2787" fmla="val 2027085"/>
                                    <a:gd name="f2788" fmla="val 2014703"/>
                                    <a:gd name="f2789" fmla="val 2411730"/>
                                    <a:gd name="f2790" fmla="val 2008988"/>
                                    <a:gd name="f2791" fmla="val 1999459"/>
                                    <a:gd name="f2792" fmla="val 2417870"/>
                                    <a:gd name="f2793" fmla="val 1997978"/>
                                    <a:gd name="f2794" fmla="val 2418994"/>
                                    <a:gd name="f2795" fmla="val 2414587"/>
                                    <a:gd name="f2796" fmla="val 2015655"/>
                                    <a:gd name="f2797" fmla="val 2410777"/>
                                    <a:gd name="f2798" fmla="val 2018513"/>
                                    <a:gd name="f2799" fmla="val 2011845"/>
                                    <a:gd name="f2800" fmla="val 2423160"/>
                                    <a:gd name="f2801" fmla="val 1998510"/>
                                    <a:gd name="f2802" fmla="val 2431732"/>
                                    <a:gd name="f2803" fmla="val 1984223"/>
                                    <a:gd name="f2804" fmla="val 2439352"/>
                                    <a:gd name="f2805" fmla="val 1976603"/>
                                    <a:gd name="f2806" fmla="val 2443162"/>
                                    <a:gd name="f2807" fmla="val 1962315"/>
                                    <a:gd name="f2808" fmla="val 2450783"/>
                                    <a:gd name="f2809" fmla="val 1954695"/>
                                    <a:gd name="f2810" fmla="val 1947075"/>
                                    <a:gd name="f2811" fmla="val 1940408"/>
                                    <a:gd name="f2812" fmla="val 2461260"/>
                                    <a:gd name="f2813" fmla="val 1924934"/>
                                    <a:gd name="f2814" fmla="val 2463581"/>
                                    <a:gd name="f2815" fmla="val 2465070"/>
                                    <a:gd name="f2816" fmla="val 1898497"/>
                                    <a:gd name="f2817" fmla="val 2486025"/>
                                    <a:gd name="f2818" fmla="val 1849920"/>
                                    <a:gd name="f2819" fmla="val 1846229"/>
                                    <a:gd name="f2820" fmla="val 2497341"/>
                                    <a:gd name="f2821" fmla="val 1829918"/>
                                    <a:gd name="f2822" fmla="val 2512695"/>
                                    <a:gd name="f2823" fmla="val 1832775"/>
                                    <a:gd name="f2824" fmla="val 1836585"/>
                                    <a:gd name="f2825" fmla="val 2515552"/>
                                    <a:gd name="f2826" fmla="val 1819440"/>
                                    <a:gd name="f2827" fmla="val 1796580"/>
                                    <a:gd name="f2828" fmla="val 1790865"/>
                                    <a:gd name="f2829" fmla="val 1791818"/>
                                    <a:gd name="f2830" fmla="val 2531745"/>
                                    <a:gd name="f2831" fmla="val 1794675"/>
                                    <a:gd name="f2832" fmla="val 2522220"/>
                                    <a:gd name="f2833" fmla="val 1789913"/>
                                    <a:gd name="f2834" fmla="val 2527935"/>
                                    <a:gd name="f2835" fmla="val 1774673"/>
                                    <a:gd name="f2836" fmla="val 2532697"/>
                                    <a:gd name="f2837" fmla="val 1755623"/>
                                    <a:gd name="f2838" fmla="val 1745145"/>
                                    <a:gd name="f2839" fmla="val 1735620"/>
                                    <a:gd name="f2840" fmla="val 1731675"/>
                                    <a:gd name="f2841" fmla="val 2537487"/>
                                    <a:gd name="f2842" fmla="val 1717522"/>
                                    <a:gd name="f2843" fmla="val 1706092"/>
                                    <a:gd name="f2844" fmla="val 1700377"/>
                                    <a:gd name="f2845" fmla="val 1688947"/>
                                    <a:gd name="f2846" fmla="val 1676565"/>
                                    <a:gd name="f2847" fmla="val 1665135"/>
                                    <a:gd name="f2848" fmla="val 2552700"/>
                                    <a:gd name="f2849" fmla="val 1663973"/>
                                    <a:gd name="f2850" fmla="val 2553240"/>
                                    <a:gd name="f2851" fmla="val 1697520"/>
                                    <a:gd name="f2852" fmla="val 1703235"/>
                                    <a:gd name="f2853" fmla="val 1708950"/>
                                    <a:gd name="f2854" fmla="val 1714665"/>
                                    <a:gd name="f2855" fmla="val 1720380"/>
                                    <a:gd name="f2856" fmla="val 1725142"/>
                                    <a:gd name="f2857" fmla="val 1728952"/>
                                    <a:gd name="f2858" fmla="val 1731810"/>
                                    <a:gd name="f2859" fmla="val 1734667"/>
                                    <a:gd name="f2860" fmla="val 1754670"/>
                                    <a:gd name="f2861" fmla="val 1768957"/>
                                    <a:gd name="f2862" fmla="val 2531744"/>
                                    <a:gd name="f2863" fmla="val 1778482"/>
                                    <a:gd name="f2864" fmla="val 2528887"/>
                                    <a:gd name="f2865" fmla="val 1788007"/>
                                    <a:gd name="f2866" fmla="val 1793722"/>
                                    <a:gd name="f2867" fmla="val 1789912"/>
                                    <a:gd name="f2868" fmla="val 1776577"/>
                                    <a:gd name="f2869" fmla="val 1763242"/>
                                    <a:gd name="f2870" fmla="val 2548889"/>
                                    <a:gd name="f2871" fmla="val 2555557"/>
                                    <a:gd name="f2872" fmla="val 1747946"/>
                                    <a:gd name="f2873" fmla="val 2555008"/>
                                    <a:gd name="f2874" fmla="val 2566034"/>
                                    <a:gd name="f2875" fmla="val 1711808"/>
                                    <a:gd name="f2876" fmla="val 1683233"/>
                                    <a:gd name="f2877" fmla="val 1672755"/>
                                    <a:gd name="f2878" fmla="val 1663230"/>
                                    <a:gd name="f2879" fmla="val 2581274"/>
                                    <a:gd name="f2880" fmla="val 1663707"/>
                                    <a:gd name="f2881" fmla="val 2578893"/>
                                    <a:gd name="f2882" fmla="val 1657754"/>
                                    <a:gd name="f2883" fmla="val 1649062"/>
                                    <a:gd name="f2884" fmla="val 2580084"/>
                                    <a:gd name="f2885" fmla="val 1619428"/>
                                    <a:gd name="f2886" fmla="val 2585850"/>
                                    <a:gd name="f2887" fmla="val 1618462"/>
                                    <a:gd name="f2888" fmla="val 1593697"/>
                                    <a:gd name="f2889" fmla="val 1566075"/>
                                    <a:gd name="f2890" fmla="val 2598419"/>
                                    <a:gd name="f2891" fmla="val 2603182"/>
                                    <a:gd name="f2892" fmla="val 1530832"/>
                                    <a:gd name="f2893" fmla="val 2602229"/>
                                    <a:gd name="f2894" fmla="val 2600324"/>
                                    <a:gd name="f2895" fmla="val 1521307"/>
                                    <a:gd name="f2896" fmla="val 1506067"/>
                                    <a:gd name="f2897" fmla="val 2601277"/>
                                    <a:gd name="f2898" fmla="val 1488922"/>
                                    <a:gd name="f2899" fmla="val 2604134"/>
                                    <a:gd name="f2900" fmla="val 1479397"/>
                                    <a:gd name="f2901" fmla="val 2606992"/>
                                    <a:gd name="f2902" fmla="val 2607944"/>
                                    <a:gd name="f2903" fmla="val 2608897"/>
                                    <a:gd name="f2904" fmla="val 2609849"/>
                                    <a:gd name="f2905" fmla="val 1431772"/>
                                    <a:gd name="f2906" fmla="val 1429185"/>
                                    <a:gd name="f2907" fmla="val 2608741"/>
                                    <a:gd name="f2908" fmla="val 1407484"/>
                                    <a:gd name="f2909" fmla="val 2612588"/>
                                    <a:gd name="f2910" fmla="val 1399626"/>
                                    <a:gd name="f2911" fmla="val 2612707"/>
                                    <a:gd name="f2912" fmla="val 1391768"/>
                                    <a:gd name="f2913" fmla="val 2611278"/>
                                    <a:gd name="f2914" fmla="val 1382243"/>
                                    <a:gd name="f2915" fmla="val 1384148"/>
                                    <a:gd name="f2916" fmla="val 1385100"/>
                                    <a:gd name="f2917" fmla="val 2599372"/>
                                    <a:gd name="f2918" fmla="val 1371765"/>
                                    <a:gd name="f2919" fmla="val 1365098"/>
                                    <a:gd name="f2920" fmla="val 2597467"/>
                                    <a:gd name="f2921" fmla="val 1367955"/>
                                    <a:gd name="f2922" fmla="val 1372718"/>
                                    <a:gd name="f2923" fmla="val 1386053"/>
                                    <a:gd name="f2924" fmla="val 1396530"/>
                                    <a:gd name="f2925" fmla="val 1407008"/>
                                    <a:gd name="f2926" fmla="val 2590799"/>
                                    <a:gd name="f2927" fmla="val 1417485"/>
                                    <a:gd name="f2928" fmla="val 2589847"/>
                                    <a:gd name="f2929" fmla="val 1481302"/>
                                    <a:gd name="f2930" fmla="val 2584132"/>
                                    <a:gd name="f2931" fmla="val 1550835"/>
                                    <a:gd name="f2932" fmla="val 2579369"/>
                                    <a:gd name="f2933" fmla="val 2575559"/>
                                    <a:gd name="f2934" fmla="val 1585125"/>
                                    <a:gd name="f2935" fmla="val 1596555"/>
                                    <a:gd name="f2936" fmla="val 1617510"/>
                                    <a:gd name="f2937" fmla="val 1627035"/>
                                    <a:gd name="f2938" fmla="val 1635607"/>
                                    <a:gd name="f2939" fmla="val 1637595"/>
                                    <a:gd name="f2940" fmla="val 2565111"/>
                                    <a:gd name="f2941" fmla="val 1609890"/>
                                    <a:gd name="f2942" fmla="val 2566035"/>
                                    <a:gd name="f2943" fmla="val 1599412"/>
                                    <a:gd name="f2944" fmla="val 1534642"/>
                                    <a:gd name="f2945" fmla="val 1420342"/>
                                    <a:gd name="f2946" fmla="val 1409865"/>
                                    <a:gd name="f2947" fmla="val 1399387"/>
                                    <a:gd name="f2948" fmla="val 1388910"/>
                                    <a:gd name="f2949" fmla="val 1386052"/>
                                    <a:gd name="f2950" fmla="val 1679422"/>
                                    <a:gd name="f2951" fmla="val 2508885"/>
                                    <a:gd name="f2952" fmla="val 1814677"/>
                                    <a:gd name="f2953" fmla="val 1893735"/>
                                    <a:gd name="f2954" fmla="val 1911832"/>
                                    <a:gd name="f2955" fmla="val 2435542"/>
                                    <a:gd name="f2956" fmla="val 1930882"/>
                                    <a:gd name="f2957" fmla="val 2426017"/>
                                    <a:gd name="f2958" fmla="val 1940407"/>
                                    <a:gd name="f2959" fmla="val 1980412"/>
                                    <a:gd name="f2960" fmla="val 1990890"/>
                                    <a:gd name="f2961" fmla="val 2010892"/>
                                    <a:gd name="f2962" fmla="val 2029942"/>
                                    <a:gd name="f2963" fmla="val 2371725"/>
                                    <a:gd name="f2964" fmla="val 2048040"/>
                                    <a:gd name="f2965" fmla="val 2081377"/>
                                    <a:gd name="f2966" fmla="val 2336482"/>
                                    <a:gd name="f2967" fmla="val 2122335"/>
                                    <a:gd name="f2968" fmla="val 2304097"/>
                                    <a:gd name="f2969" fmla="val 2150910"/>
                                    <a:gd name="f2970" fmla="val 2251710"/>
                                    <a:gd name="f2971" fmla="val 2245995"/>
                                    <a:gd name="f2972" fmla="val 2203297"/>
                                    <a:gd name="f2973" fmla="val 2239327"/>
                                    <a:gd name="f2974" fmla="val 2210917"/>
                                    <a:gd name="f2975" fmla="val 2232660"/>
                                    <a:gd name="f2976" fmla="val 2218537"/>
                                    <a:gd name="f2977" fmla="val 2225992"/>
                                    <a:gd name="f2978" fmla="val 2219325"/>
                                    <a:gd name="f2979" fmla="val 2249017"/>
                                    <a:gd name="f2980" fmla="val 2260447"/>
                                    <a:gd name="f2981" fmla="val 2171700"/>
                                    <a:gd name="f2982" fmla="val 2164080"/>
                                    <a:gd name="f2983" fmla="val 2295258"/>
                                    <a:gd name="f2984" fmla="val 2145267"/>
                                    <a:gd name="f2985" fmla="val 2295423"/>
                                    <a:gd name="f2986" fmla="val 2144085"/>
                                    <a:gd name="f2987" fmla="val 2275688"/>
                                    <a:gd name="f2988" fmla="val 2162175"/>
                                    <a:gd name="f2989" fmla="val 2169795"/>
                                    <a:gd name="f2990" fmla="val 2177415"/>
                                    <a:gd name="f2991" fmla="val 2249970"/>
                                    <a:gd name="f2992" fmla="val 2239493"/>
                                    <a:gd name="f2993" fmla="val 2227110"/>
                                    <a:gd name="f2994" fmla="val 2219490"/>
                                    <a:gd name="f2995" fmla="val 2224087"/>
                                    <a:gd name="f2996" fmla="val 2230755"/>
                                    <a:gd name="f2997" fmla="val 2204250"/>
                                    <a:gd name="f2998" fmla="val 2196630"/>
                                    <a:gd name="f2999" fmla="val 2244090"/>
                                    <a:gd name="f3000" fmla="val 2189010"/>
                                    <a:gd name="f3001" fmla="val 2249805"/>
                                    <a:gd name="f3002" fmla="val 2180438"/>
                                    <a:gd name="f3003" fmla="val 2151863"/>
                                    <a:gd name="f3004" fmla="val 2280285"/>
                                    <a:gd name="f3005" fmla="val 2124240"/>
                                    <a:gd name="f3006" fmla="val 2302192"/>
                                    <a:gd name="f3007" fmla="val 2094713"/>
                                    <a:gd name="f3008" fmla="val 2323147"/>
                                    <a:gd name="f3009" fmla="val 2334577"/>
                                    <a:gd name="f3010" fmla="val 2066138"/>
                                    <a:gd name="f3011" fmla="val 2048993"/>
                                    <a:gd name="f3012" fmla="val 2358390"/>
                                    <a:gd name="f3013" fmla="val 2030895"/>
                                    <a:gd name="f3014" fmla="val 2369820"/>
                                    <a:gd name="f3015" fmla="val 2382202"/>
                                    <a:gd name="f3016" fmla="val 1991843"/>
                                    <a:gd name="f3017" fmla="val 1981365"/>
                                    <a:gd name="f3018" fmla="val 1971840"/>
                                    <a:gd name="f3019" fmla="val 1961363"/>
                                    <a:gd name="f3020" fmla="val 1951838"/>
                                    <a:gd name="f3021" fmla="val 1941360"/>
                                    <a:gd name="f3022" fmla="val 2419350"/>
                                    <a:gd name="f3023" fmla="val 2424112"/>
                                    <a:gd name="f3024" fmla="val 1894688"/>
                                    <a:gd name="f3025" fmla="val 1879448"/>
                                    <a:gd name="f3026" fmla="val 1815630"/>
                                    <a:gd name="f3027" fmla="val 2482215"/>
                                    <a:gd name="f3028" fmla="val 1749908"/>
                                    <a:gd name="f3029" fmla="val 1586078"/>
                                    <a:gd name="f3030" fmla="val 1370813"/>
                                    <a:gd name="f3031" fmla="val 1364145"/>
                                    <a:gd name="f3032" fmla="val 1362240"/>
                                    <a:gd name="f3033" fmla="val 2567940"/>
                                    <a:gd name="f3034" fmla="val 1348905"/>
                                    <a:gd name="f3035" fmla="val 1339380"/>
                                    <a:gd name="f3036" fmla="val 1330808"/>
                                    <a:gd name="f3037" fmla="val 1319378"/>
                                    <a:gd name="f3038" fmla="val 1294613"/>
                                    <a:gd name="f3039" fmla="val 1275563"/>
                                    <a:gd name="f3040" fmla="val 1257465"/>
                                    <a:gd name="f3041" fmla="val 1240320"/>
                                    <a:gd name="f3042" fmla="val 1226033"/>
                                    <a:gd name="f3043" fmla="val 1212698"/>
                                    <a:gd name="f3044" fmla="val 1205078"/>
                                    <a:gd name="f3045" fmla="val 1198410"/>
                                    <a:gd name="f3046" fmla="val 1190790"/>
                                    <a:gd name="f3047" fmla="val 1183170"/>
                                    <a:gd name="f3048" fmla="val 1175550"/>
                                    <a:gd name="f3049" fmla="val 1168883"/>
                                    <a:gd name="f3050" fmla="val 1182079"/>
                                    <a:gd name="f3051" fmla="val 2554816"/>
                                    <a:gd name="f3052" fmla="val 1179360"/>
                                    <a:gd name="f3053" fmla="val 1130192"/>
                                    <a:gd name="f3054" fmla="val 2546452"/>
                                    <a:gd name="f3055" fmla="val 1090778"/>
                                    <a:gd name="f3056" fmla="val 1060298"/>
                                    <a:gd name="f3057" fmla="val 1033628"/>
                                    <a:gd name="f3058" fmla="val 1020293"/>
                                    <a:gd name="f3059" fmla="val 996480"/>
                                    <a:gd name="f3060" fmla="val 985050"/>
                                    <a:gd name="f3061" fmla="val 951713"/>
                                    <a:gd name="f3062" fmla="val 938378"/>
                                    <a:gd name="f3063" fmla="val 925043"/>
                                    <a:gd name="f3064" fmla="val 2498407"/>
                                    <a:gd name="f3065" fmla="val 911708"/>
                                    <a:gd name="f3066" fmla="val 2493645"/>
                                    <a:gd name="f3067" fmla="val 897420"/>
                                    <a:gd name="f3068" fmla="val 2487930"/>
                                    <a:gd name="f3069" fmla="val 876465"/>
                                    <a:gd name="f3070" fmla="val 2473642"/>
                                    <a:gd name="f3071" fmla="val 825983"/>
                                    <a:gd name="f3072" fmla="val 2460307"/>
                                    <a:gd name="f3073" fmla="val 846938"/>
                                    <a:gd name="f3074" fmla="val 858368"/>
                                    <a:gd name="f3075" fmla="val 869798"/>
                                    <a:gd name="f3076" fmla="val 875513"/>
                                    <a:gd name="f3077" fmla="val 880275"/>
                                    <a:gd name="f3078" fmla="val 885038"/>
                                    <a:gd name="f3079" fmla="val 898373"/>
                                    <a:gd name="f3080" fmla="val 912660"/>
                                    <a:gd name="f3081" fmla="val 937425"/>
                                    <a:gd name="f3082" fmla="val 975525"/>
                                    <a:gd name="f3083" fmla="val 2503170"/>
                                    <a:gd name="f3084" fmla="val 1006958"/>
                                    <a:gd name="f3085" fmla="val 1041248"/>
                                    <a:gd name="f3086" fmla="val 1058393"/>
                                    <a:gd name="f3087" fmla="val 1075538"/>
                                    <a:gd name="f3088" fmla="val 1085063"/>
                                    <a:gd name="f3089" fmla="val 1094588"/>
                                    <a:gd name="f3090" fmla="val 1114590"/>
                                    <a:gd name="f3091" fmla="val 1125068"/>
                                    <a:gd name="f3092" fmla="val 1158657"/>
                                    <a:gd name="f3093" fmla="val 2539008"/>
                                    <a:gd name="f3094" fmla="val 1161262"/>
                                    <a:gd name="f3095" fmla="val 1171740"/>
                                    <a:gd name="f3096" fmla="val 1181265"/>
                                    <a:gd name="f3097" fmla="val 1192695"/>
                                    <a:gd name="f3098" fmla="val 1193647"/>
                                    <a:gd name="f3099" fmla="val 1208887"/>
                                    <a:gd name="f3100" fmla="val 1225080"/>
                                    <a:gd name="f3101" fmla="val 1239367"/>
                                    <a:gd name="f3102" fmla="val 1242225"/>
                                    <a:gd name="f3103" fmla="val 1246035"/>
                                    <a:gd name="f3104" fmla="val 1246987"/>
                                    <a:gd name="f3105" fmla="val 1294612"/>
                                    <a:gd name="f3106" fmla="val 1317472"/>
                                    <a:gd name="f3107" fmla="val 1335570"/>
                                    <a:gd name="f3108" fmla="val 1368907"/>
                                    <a:gd name="f3109" fmla="val 1389862"/>
                                    <a:gd name="f3110" fmla="val 1410817"/>
                                    <a:gd name="f3111" fmla="val 1429867"/>
                                    <a:gd name="f3112" fmla="val 1432725"/>
                                    <a:gd name="f3113" fmla="val 1436535"/>
                                    <a:gd name="f3114" fmla="val 1437487"/>
                                    <a:gd name="f3115" fmla="val 1468920"/>
                                    <a:gd name="f3116" fmla="val 1486065"/>
                                    <a:gd name="f3117" fmla="val 1500352"/>
                                    <a:gd name="f3118" fmla="val 2539365"/>
                                    <a:gd name="f3119" fmla="val 1540357"/>
                                    <a:gd name="f3120" fmla="val 1555597"/>
                                    <a:gd name="f3121" fmla="val 1563217"/>
                                    <a:gd name="f3122" fmla="val 1567980"/>
                                    <a:gd name="f3123" fmla="val 1572742"/>
                                    <a:gd name="f3124" fmla="val 1577505"/>
                                    <a:gd name="f3125" fmla="val 1598460"/>
                                    <a:gd name="f3126" fmla="val 1608937"/>
                                    <a:gd name="f3127" fmla="val 1626082"/>
                                    <a:gd name="f3128" fmla="val 2514600"/>
                                    <a:gd name="f3129" fmla="val 1643227"/>
                                    <a:gd name="f3130" fmla="val 1651800"/>
                                    <a:gd name="f3131" fmla="val 1660372"/>
                                    <a:gd name="f3132" fmla="val 1707545"/>
                                    <a:gd name="f3133" fmla="val 2497863"/>
                                    <a:gd name="f3134" fmla="val 2495550"/>
                                    <a:gd name="f3135" fmla="val 2501265"/>
                                    <a:gd name="f3136" fmla="val 1664183"/>
                                    <a:gd name="f3137" fmla="val 2504122"/>
                                    <a:gd name="f3138" fmla="val 1655610"/>
                                    <a:gd name="f3139" fmla="val 1647038"/>
                                    <a:gd name="f3140" fmla="val 1638465"/>
                                    <a:gd name="f3141" fmla="val 1629893"/>
                                    <a:gd name="f3142" fmla="val 1621320"/>
                                    <a:gd name="f3143" fmla="val 1612748"/>
                                    <a:gd name="f3144" fmla="val 1601318"/>
                                    <a:gd name="f3145" fmla="val 1592745"/>
                                    <a:gd name="f3146" fmla="val 1581315"/>
                                    <a:gd name="f3147" fmla="val 1576553"/>
                                    <a:gd name="f3148" fmla="val 1567028"/>
                                    <a:gd name="f3149" fmla="val 1559408"/>
                                    <a:gd name="f3150" fmla="val 1544168"/>
                                    <a:gd name="f3151" fmla="val 1517498"/>
                                    <a:gd name="f3152" fmla="val 1498448"/>
                                    <a:gd name="f3153" fmla="val 1467015"/>
                                    <a:gd name="f3154" fmla="val 2537460"/>
                                    <a:gd name="f3155" fmla="val 1413675"/>
                                    <a:gd name="f3156" fmla="val 1392720"/>
                                    <a:gd name="f3157" fmla="val 1355573"/>
                                    <a:gd name="f3158" fmla="val 1338428"/>
                                    <a:gd name="f3159" fmla="val 1320330"/>
                                    <a:gd name="f3160" fmla="val 1297470"/>
                                    <a:gd name="f3161" fmla="val 1274610"/>
                                    <a:gd name="f3162" fmla="val 1249845"/>
                                    <a:gd name="f3163" fmla="val 1247940"/>
                                    <a:gd name="f3164" fmla="val 1245083"/>
                                    <a:gd name="f3165" fmla="val 1231748"/>
                                    <a:gd name="f3166" fmla="val 1224128"/>
                                    <a:gd name="f3167" fmla="val 1207935"/>
                                    <a:gd name="f3168" fmla="val 1201268"/>
                                    <a:gd name="f3169" fmla="val 1196505"/>
                                    <a:gd name="f3170" fmla="val 1196464"/>
                                    <a:gd name="f3171" fmla="val 2539447"/>
                                    <a:gd name="f3172" fmla="val 1221270"/>
                                    <a:gd name="f3173" fmla="val 2535554"/>
                                    <a:gd name="f3174" fmla="val 1229843"/>
                                    <a:gd name="f3175" fmla="val 2539364"/>
                                    <a:gd name="f3176" fmla="val 1239368"/>
                                    <a:gd name="f3177" fmla="val 1193648"/>
                                    <a:gd name="f3178" fmla="val 1194008"/>
                                    <a:gd name="f3179" fmla="val 2541036"/>
                                    <a:gd name="f3180" fmla="val 1164120"/>
                                    <a:gd name="f3181" fmla="val 1151738"/>
                                    <a:gd name="f3182" fmla="val 1140308"/>
                                    <a:gd name="f3183" fmla="val 1128878"/>
                                    <a:gd name="f3184" fmla="val 1118400"/>
                                    <a:gd name="f3185" fmla="val 1107923"/>
                                    <a:gd name="f3186" fmla="val 1098398"/>
                                    <a:gd name="f3187" fmla="val 1079348"/>
                                    <a:gd name="f3188" fmla="val 1070775"/>
                                    <a:gd name="f3189" fmla="val 1062203"/>
                                    <a:gd name="f3190" fmla="val 1045058"/>
                                    <a:gd name="f3191" fmla="val 1010768"/>
                                    <a:gd name="f3192" fmla="val 979335"/>
                                    <a:gd name="f3193" fmla="val 2500312"/>
                                    <a:gd name="f3194" fmla="val 941235"/>
                                    <a:gd name="f3195" fmla="val 902183"/>
                                    <a:gd name="f3196" fmla="val 2474595"/>
                                    <a:gd name="f3197" fmla="val 888848"/>
                                    <a:gd name="f3198" fmla="val 2470785"/>
                                    <a:gd name="f3199" fmla="val 883133"/>
                                    <a:gd name="f3200" fmla="val 878370"/>
                                    <a:gd name="f3201" fmla="val 873608"/>
                                    <a:gd name="f3202" fmla="val 850748"/>
                                    <a:gd name="f3203" fmla="val 838365"/>
                                    <a:gd name="f3204" fmla="val 820268"/>
                                    <a:gd name="f3205" fmla="val 804075"/>
                                    <a:gd name="f3206" fmla="val 785978"/>
                                    <a:gd name="f3207" fmla="val 780263"/>
                                    <a:gd name="f3208" fmla="val 770738"/>
                                    <a:gd name="f3209" fmla="val 751688"/>
                                    <a:gd name="f3210" fmla="val 2415540"/>
                                    <a:gd name="f3211" fmla="val 2406967"/>
                                    <a:gd name="f3212" fmla="val 716445"/>
                                    <a:gd name="f3213" fmla="val 2391727"/>
                                    <a:gd name="f3214" fmla="val 709778"/>
                                    <a:gd name="f3215" fmla="val 706920"/>
                                    <a:gd name="f3216" fmla="val 707873"/>
                                    <a:gd name="f3217" fmla="val 708825"/>
                                    <a:gd name="f3218" fmla="val 2379345"/>
                                    <a:gd name="f3219" fmla="val 719303"/>
                                    <a:gd name="f3220" fmla="val 753593"/>
                                    <a:gd name="f3221" fmla="val 764070"/>
                                    <a:gd name="f3222" fmla="val 779310"/>
                                    <a:gd name="f3223" fmla="val 785025"/>
                                    <a:gd name="f3224" fmla="val 2401252"/>
                                    <a:gd name="f3225" fmla="val 755498"/>
                                    <a:gd name="f3226" fmla="val 745973"/>
                                    <a:gd name="f3227" fmla="val 2384107"/>
                                    <a:gd name="f3228" fmla="val 2376487"/>
                                    <a:gd name="f3229" fmla="val 726923"/>
                                    <a:gd name="f3230" fmla="val 686918"/>
                                    <a:gd name="f3231" fmla="val 2350770"/>
                                    <a:gd name="f3232" fmla="val 678345"/>
                                    <a:gd name="f3233" fmla="val 668820"/>
                                    <a:gd name="f3234" fmla="val 2344102"/>
                                    <a:gd name="f3235" fmla="val 643103"/>
                                    <a:gd name="f3236" fmla="val 630720"/>
                                    <a:gd name="f3237" fmla="val 2319337"/>
                                    <a:gd name="f3238" fmla="val 608813"/>
                                    <a:gd name="f3239" fmla="val 570713"/>
                                    <a:gd name="f3240" fmla="val 2293620"/>
                                    <a:gd name="f3241" fmla="val 563093"/>
                                    <a:gd name="f3242" fmla="val 2287905"/>
                                    <a:gd name="f3243" fmla="val 2282190"/>
                                    <a:gd name="f3244" fmla="val 547853"/>
                                    <a:gd name="f3245" fmla="val 2274570"/>
                                    <a:gd name="f3246" fmla="val 549758"/>
                                    <a:gd name="f3247" fmla="val 552615"/>
                                    <a:gd name="f3248" fmla="val 561188"/>
                                    <a:gd name="f3249" fmla="val 2277427"/>
                                    <a:gd name="f3250" fmla="val 575475"/>
                                    <a:gd name="f3251" fmla="val 2279332"/>
                                    <a:gd name="f3252" fmla="val 559283"/>
                                    <a:gd name="f3253" fmla="val 2261235"/>
                                    <a:gd name="f3254" fmla="val 2253615"/>
                                    <a:gd name="f3255" fmla="val 518325"/>
                                    <a:gd name="f3256" fmla="val 509753"/>
                                    <a:gd name="f3257" fmla="val 501180"/>
                                    <a:gd name="f3258" fmla="val 2207895"/>
                                    <a:gd name="f3259" fmla="val 2193607"/>
                                    <a:gd name="f3260" fmla="val 470700"/>
                                    <a:gd name="f3261" fmla="val 455460"/>
                                    <a:gd name="f3262" fmla="val 2174557"/>
                                    <a:gd name="f3263" fmla="val 444983"/>
                                    <a:gd name="f3264" fmla="val 2160270"/>
                                    <a:gd name="f3265" fmla="val 2143125"/>
                                    <a:gd name="f3266" fmla="val 415455"/>
                                    <a:gd name="f3267" fmla="val 2126932"/>
                                    <a:gd name="f3268" fmla="val 399263"/>
                                    <a:gd name="f3269" fmla="val 396126"/>
                                    <a:gd name="f3270" fmla="val 2099983"/>
                                    <a:gd name="f3271" fmla="val 386880"/>
                                    <a:gd name="f3272" fmla="val 376403"/>
                                    <a:gd name="f3273" fmla="val 365925"/>
                                    <a:gd name="f3274" fmla="val 2068830"/>
                                    <a:gd name="f3275" fmla="val 355448"/>
                                    <a:gd name="f3276" fmla="val 2056447"/>
                                    <a:gd name="f3277" fmla="val 353543"/>
                                    <a:gd name="f3278" fmla="val 339255"/>
                                    <a:gd name="f3279" fmla="val 351638"/>
                                    <a:gd name="f3280" fmla="val 2039302"/>
                                    <a:gd name="f3281" fmla="val 2033587"/>
                                    <a:gd name="f3282" fmla="val 343065"/>
                                    <a:gd name="f3283" fmla="val 2026920"/>
                                    <a:gd name="f3284" fmla="val 337780"/>
                                    <a:gd name="f3285" fmla="val 2019844"/>
                                    <a:gd name="f3286" fmla="val 323062"/>
                                    <a:gd name="f3287" fmla="val 2009774"/>
                                    <a:gd name="f3288" fmla="val 311632"/>
                                    <a:gd name="f3289" fmla="val 1996439"/>
                                    <a:gd name="f3290" fmla="val 302107"/>
                                    <a:gd name="f3291" fmla="val 294487"/>
                                    <a:gd name="f3292" fmla="val 1968817"/>
                                    <a:gd name="f3293" fmla="val 286867"/>
                                    <a:gd name="f3294" fmla="val 281152"/>
                                    <a:gd name="f3295" fmla="val 278295"/>
                                    <a:gd name="f3296" fmla="val 254483"/>
                                    <a:gd name="f3297" fmla="val 1888807"/>
                                    <a:gd name="f3298" fmla="val 247815"/>
                                    <a:gd name="f3299" fmla="val 1874520"/>
                                    <a:gd name="f3300" fmla="val 1846897"/>
                                    <a:gd name="f3301" fmla="val 225908"/>
                                    <a:gd name="f3302" fmla="val 1830705"/>
                                    <a:gd name="f3303" fmla="val 218288"/>
                                    <a:gd name="f3304" fmla="val 211620"/>
                                    <a:gd name="f3305" fmla="val 1798320"/>
                                    <a:gd name="f3306" fmla="val 204953"/>
                                    <a:gd name="f3307" fmla="val 198285"/>
                                    <a:gd name="f3308" fmla="val 199238"/>
                                    <a:gd name="f3309" fmla="val 1759267"/>
                                    <a:gd name="f3310" fmla="val 205905"/>
                                    <a:gd name="f3311" fmla="val 1769745"/>
                                    <a:gd name="f3312" fmla="val 217335"/>
                                    <a:gd name="f3313" fmla="val 1794510"/>
                                    <a:gd name="f3314" fmla="val 1807845"/>
                                    <a:gd name="f3315" fmla="val 231623"/>
                                    <a:gd name="f3316" fmla="val 1824037"/>
                                    <a:gd name="f3317" fmla="val 235433"/>
                                    <a:gd name="f3318" fmla="val 1829752"/>
                                    <a:gd name="f3319" fmla="val 236385"/>
                                    <a:gd name="f3320" fmla="val 1839277"/>
                                    <a:gd name="f3321" fmla="val 241045"/>
                                    <a:gd name="f3322" fmla="val 1850938"/>
                                    <a:gd name="f3323" fmla="val 237654"/>
                                    <a:gd name="f3324" fmla="val 1833304"/>
                                    <a:gd name="f3325" fmla="val 228808"/>
                                    <a:gd name="f3326" fmla="val 1817251"/>
                                    <a:gd name="f3327" fmla="val 214410"/>
                                    <a:gd name="f3328" fmla="val 1784873"/>
                                    <a:gd name="f3329" fmla="val 197332"/>
                                    <a:gd name="f3330" fmla="val 1756409"/>
                                    <a:gd name="f3331" fmla="val 1737359"/>
                                    <a:gd name="f3332" fmla="val 1718309"/>
                                    <a:gd name="f3333" fmla="val 1699259"/>
                                    <a:gd name="f3334" fmla="val 158426"/>
                                    <a:gd name="f3335" fmla="val 1640679"/>
                                    <a:gd name="f3336" fmla="val 152529"/>
                                    <a:gd name="f3337" fmla="val 1623596"/>
                                    <a:gd name="f3338" fmla="val 142540"/>
                                    <a:gd name="f3339" fmla="val 1590017"/>
                                    <a:gd name="f3340" fmla="val 133958"/>
                                    <a:gd name="f3341" fmla="val 1555831"/>
                                    <a:gd name="f3342" fmla="val 126853"/>
                                    <a:gd name="f3343" fmla="val 1521108"/>
                                    <a:gd name="f3344" fmla="val 115498"/>
                                    <a:gd name="f3345" fmla="val 1446707"/>
                                    <a:gd name="f3346" fmla="val 1457325"/>
                                    <a:gd name="f3347" fmla="val 1475422"/>
                                    <a:gd name="f3348" fmla="val 1486852"/>
                                    <a:gd name="f3349" fmla="val 1499235"/>
                                    <a:gd name="f3350" fmla="val 123037"/>
                                    <a:gd name="f3351" fmla="val 1511617"/>
                                    <a:gd name="f3352" fmla="val 1524000"/>
                                    <a:gd name="f3353" fmla="val 1526857"/>
                                    <a:gd name="f3354" fmla="val 1491615"/>
                                    <a:gd name="f3355" fmla="val 1478280"/>
                                    <a:gd name="f3356" fmla="val 105892"/>
                                    <a:gd name="f3357" fmla="val 1443990"/>
                                    <a:gd name="f3358" fmla="val 1427797"/>
                                    <a:gd name="f3359" fmla="val 1412557"/>
                                    <a:gd name="f3360" fmla="val 1389697"/>
                                    <a:gd name="f3361" fmla="val 1383030"/>
                                    <a:gd name="f3362" fmla="val 75412"/>
                                    <a:gd name="f3363" fmla="val 69697"/>
                                    <a:gd name="f3364" fmla="val 1365885"/>
                                    <a:gd name="f3365" fmla="val 67792"/>
                                    <a:gd name="f3366" fmla="val 66840"/>
                                    <a:gd name="f3367" fmla="val 64935"/>
                                    <a:gd name="f3368" fmla="val 63030"/>
                                    <a:gd name="f3369" fmla="val 1360170"/>
                                    <a:gd name="f3370" fmla="val 61125"/>
                                    <a:gd name="f3371" fmla="val 1351597"/>
                                    <a:gd name="f3372" fmla="val 60172"/>
                                    <a:gd name="f3373" fmla="val 59220"/>
                                    <a:gd name="f3374" fmla="val 1332547"/>
                                    <a:gd name="f3375" fmla="val 58267"/>
                                    <a:gd name="f3376" fmla="val 1311592"/>
                                    <a:gd name="f3377" fmla="val 1291590"/>
                                    <a:gd name="f3378" fmla="val 1273492"/>
                                    <a:gd name="f3379" fmla="val 62077"/>
                                    <a:gd name="f3380" fmla="val 1268730"/>
                                    <a:gd name="f3381" fmla="val 1263015"/>
                                    <a:gd name="f3382" fmla="val 1258252"/>
                                    <a:gd name="f3383" fmla="val 63982"/>
                                    <a:gd name="f3384" fmla="val 1253490"/>
                                    <a:gd name="f3385" fmla="val 67226"/>
                                    <a:gd name="f3386" fmla="val 1243037"/>
                                    <a:gd name="f3387" fmla="val 65649"/>
                                    <a:gd name="f3388" fmla="val 1219200"/>
                                    <a:gd name="f3389" fmla="val 65887"/>
                                    <a:gd name="f3390" fmla="val 1207294"/>
                                    <a:gd name="f3391" fmla="val 66839"/>
                                    <a:gd name="f3392" fmla="val 1194911"/>
                                    <a:gd name="f3393" fmla="val 1183957"/>
                                    <a:gd name="f3394" fmla="val 71602"/>
                                    <a:gd name="f3395" fmla="val 1176814"/>
                                    <a:gd name="f3396" fmla="val 1172527"/>
                                    <a:gd name="f3397" fmla="val 1178242"/>
                                    <a:gd name="f3398" fmla="val 1186815"/>
                                    <a:gd name="f3399" fmla="val 1183005"/>
                                    <a:gd name="f3400" fmla="val 1181100"/>
                                    <a:gd name="f3401" fmla="val 57315"/>
                                    <a:gd name="f3402" fmla="val 1177290"/>
                                    <a:gd name="f3403" fmla="val 53505"/>
                                    <a:gd name="f3404" fmla="val 1171575"/>
                                    <a:gd name="f3405" fmla="val 54457"/>
                                    <a:gd name="f3406" fmla="val 1120140"/>
                                    <a:gd name="f3407" fmla="val 44932"/>
                                    <a:gd name="f3408" fmla="val 1160145"/>
                                    <a:gd name="f3409" fmla="val 42670"/>
                                    <a:gd name="f3410" fmla="val 1146572"/>
                                    <a:gd name="f3411" fmla="val 42075"/>
                                    <a:gd name="f3412" fmla="val 1147762"/>
                                    <a:gd name="f3413" fmla="val 41122"/>
                                    <a:gd name="f3414" fmla="val 39217"/>
                                    <a:gd name="f3415" fmla="val 1173480"/>
                                    <a:gd name="f3416" fmla="val 38265"/>
                                    <a:gd name="f3417" fmla="val 1185862"/>
                                    <a:gd name="f3418" fmla="val 37312"/>
                                    <a:gd name="f3419" fmla="val 1198245"/>
                                    <a:gd name="f3420" fmla="val 35407"/>
                                    <a:gd name="f3421" fmla="val 1211580"/>
                                    <a:gd name="f3422" fmla="val 1223962"/>
                                    <a:gd name="f3423" fmla="val 34455"/>
                                    <a:gd name="f3424" fmla="val 1233487"/>
                                    <a:gd name="f3425" fmla="val 33502"/>
                                    <a:gd name="f3426" fmla="val 32550"/>
                                    <a:gd name="f3427" fmla="val 1314449"/>
                                    <a:gd name="f3428" fmla="val 1324927"/>
                                    <a:gd name="f3429" fmla="val 1335404"/>
                                    <a:gd name="f3430" fmla="val 1356359"/>
                                    <a:gd name="f3431" fmla="val 1377314"/>
                                    <a:gd name="f3432" fmla="val 31597"/>
                                    <a:gd name="f3433" fmla="val 1378267"/>
                                    <a:gd name="f3434" fmla="val 26835"/>
                                    <a:gd name="f3435" fmla="val 1406842"/>
                                    <a:gd name="f3436" fmla="val 25882"/>
                                    <a:gd name="f3437" fmla="val 24930"/>
                                    <a:gd name="f3438" fmla="val 19215"/>
                                    <a:gd name="f3439" fmla="val 1385887"/>
                                    <a:gd name="f3440" fmla="val 1367789"/>
                                    <a:gd name="f3441" fmla="val 1349692"/>
                                    <a:gd name="f3442" fmla="val 1331594"/>
                                    <a:gd name="f3443" fmla="val 22072"/>
                                    <a:gd name="f3444" fmla="val 1313497"/>
                                    <a:gd name="f3445" fmla="val 20167"/>
                                    <a:gd name="f3446" fmla="val 1274444"/>
                                    <a:gd name="f3447" fmla="val 1260157"/>
                                    <a:gd name="f3448" fmla="val 23977"/>
                                    <a:gd name="f3449" fmla="val 1244917"/>
                                    <a:gd name="f3450" fmla="val 32546"/>
                                    <a:gd name="f3451" fmla="val 1253485"/>
                                    <a:gd name="f3452" fmla="val 23025"/>
                                    <a:gd name="f3453" fmla="val 1234440"/>
                                    <a:gd name="f3454" fmla="val 1209675"/>
                                    <a:gd name="f3455" fmla="val 1195387"/>
                                    <a:gd name="f3456" fmla="val 1157287"/>
                                    <a:gd name="f3457" fmla="val 1152525"/>
                                    <a:gd name="f3458" fmla="val 1143000"/>
                                    <a:gd name="f3459" fmla="val 1135380"/>
                                    <a:gd name="f3460" fmla="val 27787"/>
                                    <a:gd name="f3461" fmla="val 1126807"/>
                                    <a:gd name="f3462" fmla="val 28740"/>
                                    <a:gd name="f3463" fmla="val 1119187"/>
                                    <a:gd name="f3464" fmla="val 1105852"/>
                                    <a:gd name="f3465" fmla="val 36360"/>
                                    <a:gd name="f3466" fmla="val 1089660"/>
                                    <a:gd name="f3467" fmla="val 40170"/>
                                    <a:gd name="f3468" fmla="val 45865"/>
                                    <a:gd name="f3469" fmla="val 1047851"/>
                                    <a:gd name="f3470" fmla="val 43980"/>
                                    <a:gd name="f3471" fmla="val 1041082"/>
                                    <a:gd name="f3472" fmla="val 1053465"/>
                                    <a:gd name="f3473" fmla="val 1064895"/>
                                    <a:gd name="f3474" fmla="val 1079182"/>
                                    <a:gd name="f3475" fmla="val 29692"/>
                                    <a:gd name="f3476" fmla="val 1108710"/>
                                    <a:gd name="f3477" fmla="val 1122045"/>
                                    <a:gd name="f3478" fmla="val 1129665"/>
                                    <a:gd name="f3479" fmla="val 1138237"/>
                                    <a:gd name="f3480" fmla="val 1145857"/>
                                    <a:gd name="f3481" fmla="val 1150620"/>
                                    <a:gd name="f3482" fmla="val 1155382"/>
                                    <a:gd name="f3483" fmla="val 21120"/>
                                    <a:gd name="f3484" fmla="val 1212532"/>
                                    <a:gd name="f3485" fmla="val 1226820"/>
                                    <a:gd name="f3486" fmla="val 1237297"/>
                                    <a:gd name="f3487" fmla="val 1246822"/>
                                    <a:gd name="f3488" fmla="val 18262"/>
                                    <a:gd name="f3489" fmla="val 1277302"/>
                                    <a:gd name="f3490" fmla="val 17310"/>
                                    <a:gd name="f3491" fmla="val 1315402"/>
                                    <a:gd name="f3492" fmla="val 1333500"/>
                                    <a:gd name="f3493" fmla="val 1369695"/>
                                    <a:gd name="f3494" fmla="val 1387792"/>
                                    <a:gd name="f3495" fmla="val 1463040"/>
                                    <a:gd name="f3496" fmla="val 48742"/>
                                    <a:gd name="f3497" fmla="val 1539240"/>
                                    <a:gd name="f3498" fmla="val 60410"/>
                                    <a:gd name="f3499" fmla="val 1580673"/>
                                    <a:gd name="f3500" fmla="val 74877"/>
                                    <a:gd name="f3501" fmla="val 1623893"/>
                                    <a:gd name="f3502" fmla="val 80770"/>
                                    <a:gd name="f3503" fmla="val 1651843"/>
                                    <a:gd name="f3504" fmla="val 82734"/>
                                    <a:gd name="f3505" fmla="val 1670685"/>
                                    <a:gd name="f3506" fmla="val 86843"/>
                                    <a:gd name="f3507" fmla="val 1697355"/>
                                    <a:gd name="f3508" fmla="val 103988"/>
                                    <a:gd name="f3509" fmla="val 1711642"/>
                                    <a:gd name="f3510" fmla="val 1721167"/>
                                    <a:gd name="f3511" fmla="val 1730692"/>
                                    <a:gd name="f3512" fmla="val 1746885"/>
                                    <a:gd name="f3513" fmla="val 1745932"/>
                                    <a:gd name="f3514" fmla="val 1736407"/>
                                    <a:gd name="f3515" fmla="val 1724977"/>
                                    <a:gd name="f3516" fmla="val 1713547"/>
                                    <a:gd name="f3517" fmla="val 90653"/>
                                    <a:gd name="f3518" fmla="val 81128"/>
                                    <a:gd name="f3519" fmla="val 1678305"/>
                                    <a:gd name="f3520" fmla="val 1712595"/>
                                    <a:gd name="f3521" fmla="val 84938"/>
                                    <a:gd name="f3522" fmla="val 76651"/>
                                    <a:gd name="f3523" fmla="val 1674524"/>
                                    <a:gd name="f3524" fmla="val 70650"/>
                                    <a:gd name="f3525" fmla="val 1675447"/>
                                    <a:gd name="f3526" fmla="val 1667827"/>
                                    <a:gd name="f3527" fmla="val 1660207"/>
                                    <a:gd name="f3528" fmla="val 1653540"/>
                                    <a:gd name="f3529" fmla="val 1643062"/>
                                    <a:gd name="f3530" fmla="val 45885"/>
                                    <a:gd name="f3531" fmla="val 1621155"/>
                                    <a:gd name="f3532" fmla="val 1601152"/>
                                    <a:gd name="f3533" fmla="val 1581150"/>
                                    <a:gd name="f3534" fmla="val 1562100"/>
                                    <a:gd name="f3535" fmla="val 1554480"/>
                                    <a:gd name="f3536" fmla="val 1500187"/>
                                    <a:gd name="f3537" fmla="val 1469707"/>
                                    <a:gd name="f3538" fmla="val 1454467"/>
                                    <a:gd name="f3539" fmla="val 16357"/>
                                    <a:gd name="f3540" fmla="val 1439227"/>
                                    <a:gd name="f3541" fmla="val 14452"/>
                                    <a:gd name="f3542" fmla="val 1423987"/>
                                    <a:gd name="f3543" fmla="val 10642"/>
                                    <a:gd name="f3544" fmla="val 6832"/>
                                    <a:gd name="f3545" fmla="val 3975"/>
                                    <a:gd name="f3546" fmla="+- 0 0 1740"/>
                                    <a:gd name="f3547" fmla="+- 0 0 2693"/>
                                    <a:gd name="f3548" fmla="val 1250632"/>
                                    <a:gd name="f3549" fmla="val 1213485"/>
                                    <a:gd name="f3550" fmla="val 11595"/>
                                    <a:gd name="f3551" fmla="val 1197292"/>
                                    <a:gd name="f3552" fmla="val 12547"/>
                                    <a:gd name="f3553" fmla="val 1167765"/>
                                    <a:gd name="f3554" fmla="val 15405"/>
                                    <a:gd name="f3555" fmla="val 1159192"/>
                                    <a:gd name="f3556" fmla="val 13500"/>
                                    <a:gd name="f3557" fmla="val 1151572"/>
                                    <a:gd name="f3558" fmla="val 1074420"/>
                                    <a:gd name="f3559" fmla="val 1067752"/>
                                    <a:gd name="f3560" fmla="val 1034415"/>
                                    <a:gd name="f3561" fmla="val 1018222"/>
                                    <a:gd name="f3562" fmla="val 1002982"/>
                                    <a:gd name="f3563" fmla="val 989647"/>
                                    <a:gd name="f3564" fmla="val 967740"/>
                                    <a:gd name="f3565" fmla="val 962977"/>
                                    <a:gd name="f3566" fmla="val 973455"/>
                                    <a:gd name="f3567" fmla="val 46837"/>
                                    <a:gd name="f3568" fmla="val 1000125"/>
                                    <a:gd name="f3569" fmla="val 1017270"/>
                                    <a:gd name="f3570" fmla="val 53503"/>
                                    <a:gd name="f3571" fmla="val 1007964"/>
                                    <a:gd name="f3572" fmla="val 56362"/>
                                    <a:gd name="f3573" fmla="val 985718"/>
                                    <a:gd name="f3574" fmla="val 975597"/>
                                    <a:gd name="f3575" fmla="val 59696"/>
                                    <a:gd name="f3576" fmla="val 966311"/>
                                    <a:gd name="f3577" fmla="val 961072"/>
                                    <a:gd name="f3578" fmla="val 949642"/>
                                    <a:gd name="f3579" fmla="val 941069"/>
                                    <a:gd name="f3580" fmla="val 929639"/>
                                    <a:gd name="f3581" fmla="val 914399"/>
                                    <a:gd name="f3582" fmla="val 74460"/>
                                    <a:gd name="f3583" fmla="val 898207"/>
                                    <a:gd name="f3584" fmla="val 882014"/>
                                    <a:gd name="f3585" fmla="val 83985"/>
                                    <a:gd name="f3586" fmla="val 865822"/>
                                    <a:gd name="f3587" fmla="val 849629"/>
                                    <a:gd name="f3588" fmla="val 833437"/>
                                    <a:gd name="f3589" fmla="val 96628"/>
                                    <a:gd name="f3590" fmla="val 832072"/>
                                    <a:gd name="f3591" fmla="val 793432"/>
                                    <a:gd name="f3592" fmla="val 785812"/>
                                    <a:gd name="f3593" fmla="val 775334"/>
                                    <a:gd name="f3594" fmla="val 765809"/>
                                    <a:gd name="f3595" fmla="val 756284"/>
                                    <a:gd name="f3596" fmla="val 123038"/>
                                    <a:gd name="f3597" fmla="val 748664"/>
                                    <a:gd name="f3598" fmla="val 126848"/>
                                    <a:gd name="f3599" fmla="val 742949"/>
                                    <a:gd name="f3600" fmla="val 142088"/>
                                    <a:gd name="f3601" fmla="val 710564"/>
                                    <a:gd name="f3602" fmla="val 151613"/>
                                    <a:gd name="f3603" fmla="val 695324"/>
                                    <a:gd name="f3604" fmla="val 680084"/>
                                    <a:gd name="f3605" fmla="val 652462"/>
                                    <a:gd name="f3606" fmla="val 172568"/>
                                    <a:gd name="f3607" fmla="val 614362"/>
                                    <a:gd name="f3608" fmla="val 200190"/>
                                    <a:gd name="f3609" fmla="val 597217"/>
                                    <a:gd name="f3610" fmla="val 591502"/>
                                    <a:gd name="f3611" fmla="val 210668"/>
                                    <a:gd name="f3612" fmla="val 585787"/>
                                    <a:gd name="f3613" fmla="val 221145"/>
                                    <a:gd name="f3614" fmla="val 559117"/>
                                    <a:gd name="f3615" fmla="val 548639"/>
                                    <a:gd name="f3616" fmla="val 540067"/>
                                    <a:gd name="f3617" fmla="val 243053"/>
                                    <a:gd name="f3618" fmla="val 531494"/>
                                    <a:gd name="f3619" fmla="val 525779"/>
                                    <a:gd name="f3620" fmla="val 252578"/>
                                    <a:gd name="f3621" fmla="val 519112"/>
                                    <a:gd name="f3622" fmla="val 258293"/>
                                    <a:gd name="f3623" fmla="val 513397"/>
                                    <a:gd name="f3624" fmla="val 510539"/>
                                    <a:gd name="f3625" fmla="val 270675"/>
                                    <a:gd name="f3626" fmla="val 507682"/>
                                    <a:gd name="f3627" fmla="val 271628"/>
                                    <a:gd name="f3628" fmla="val 505777"/>
                                    <a:gd name="f3629" fmla="val 495299"/>
                                    <a:gd name="f3630" fmla="val 281153"/>
                                    <a:gd name="f3631" fmla="val 485774"/>
                                    <a:gd name="f3632" fmla="val 475297"/>
                                    <a:gd name="f3633" fmla="val 296393"/>
                                    <a:gd name="f3634" fmla="val 464819"/>
                                    <a:gd name="f3635" fmla="val 307823"/>
                                    <a:gd name="f3636" fmla="val 316395"/>
                                    <a:gd name="f3637" fmla="val 441007"/>
                                    <a:gd name="f3638" fmla="val 309966"/>
                                    <a:gd name="f3639" fmla="val 453151"/>
                                    <a:gd name="f3640" fmla="val 316931"/>
                                    <a:gd name="f3641" fmla="val 450829"/>
                                    <a:gd name="f3642" fmla="val 317199"/>
                                    <a:gd name="f3643" fmla="val 455339"/>
                                    <a:gd name="f3644" fmla="val 315045"/>
                                    <a:gd name="f3645" fmla="val 461363"/>
                                    <a:gd name="f3646" fmla="val 345922"/>
                                    <a:gd name="f3647" fmla="val 429577"/>
                                    <a:gd name="f3648" fmla="val 348780"/>
                                    <a:gd name="f3649" fmla="val 423862"/>
                                    <a:gd name="f3650" fmla="val 417195"/>
                                    <a:gd name="f3651" fmla="val 382888"/>
                                    <a:gd name="f3652" fmla="val 392440"/>
                                    <a:gd name="f3653" fmla="val 382904"/>
                                    <a:gd name="f3654" fmla="val 398310"/>
                                    <a:gd name="f3655" fmla="val 374332"/>
                                    <a:gd name="f3656" fmla="val 406883"/>
                                    <a:gd name="f3657" fmla="val 366712"/>
                                    <a:gd name="f3658" fmla="val 359092"/>
                                    <a:gd name="f3659" fmla="val 351472"/>
                                    <a:gd name="f3660" fmla="val 448793"/>
                                    <a:gd name="f3661" fmla="val 458318"/>
                                    <a:gd name="f3662" fmla="val 315277"/>
                                    <a:gd name="f3663" fmla="val 305752"/>
                                    <a:gd name="f3664" fmla="val 296227"/>
                                    <a:gd name="f3665" fmla="val 287654"/>
                                    <a:gd name="f3666" fmla="val 508800"/>
                                    <a:gd name="f3667" fmla="val 277177"/>
                                    <a:gd name="f3668" fmla="val 267652"/>
                                    <a:gd name="f3669" fmla="val 559389"/>
                                    <a:gd name="f3670" fmla="val 241440"/>
                                    <a:gd name="f3671" fmla="val 226694"/>
                                    <a:gd name="f3672" fmla="val 585000"/>
                                    <a:gd name="f3673" fmla="val 220979"/>
                                    <a:gd name="f3674" fmla="val 594525"/>
                                    <a:gd name="f3675" fmla="val 215264"/>
                                    <a:gd name="f3676" fmla="val 604050"/>
                                    <a:gd name="f3677" fmla="val 209549"/>
                                    <a:gd name="f3678" fmla="val 203834"/>
                                    <a:gd name="f3679" fmla="val 624052"/>
                                    <a:gd name="f3680" fmla="val 199072"/>
                                    <a:gd name="f3681" fmla="val 193357"/>
                                    <a:gd name="f3682" fmla="val 638565"/>
                                    <a:gd name="f3683" fmla="val 191282"/>
                                    <a:gd name="f3684" fmla="val 648937"/>
                                    <a:gd name="f3685" fmla="val 181094"/>
                                    <a:gd name="f3686" fmla="val 654771"/>
                                    <a:gd name="f3687" fmla="val 176688"/>
                                    <a:gd name="f3688" fmla="val 661201"/>
                                    <a:gd name="f3689" fmla="val 665963"/>
                                    <a:gd name="f3690" fmla="val 673583"/>
                                    <a:gd name="f3691" fmla="val 679298"/>
                                    <a:gd name="f3692" fmla="val 160496"/>
                                    <a:gd name="f3693" fmla="val 684656"/>
                                    <a:gd name="f3694" fmla="val 697880"/>
                                    <a:gd name="f3695" fmla="val 156023"/>
                                    <a:gd name="f3696" fmla="val 700252"/>
                                    <a:gd name="f3697" fmla="val 154304"/>
                                    <a:gd name="f3698" fmla="val 782167"/>
                                    <a:gd name="f3699" fmla="val 109537"/>
                                    <a:gd name="f3700" fmla="val 869797"/>
                                    <a:gd name="f3701" fmla="val 959332"/>
                                    <a:gd name="f3702" fmla="val 49529"/>
                                    <a:gd name="f3703" fmla="val 968944"/>
                                    <a:gd name="f3704" fmla="val 47439"/>
                                    <a:gd name="f3705" fmla="val 995527"/>
                                    <a:gd name="f3706" fmla="val 38099"/>
                                    <a:gd name="f3707" fmla="val 1001719"/>
                                    <a:gd name="f3708" fmla="val 36194"/>
                                    <a:gd name="f3709" fmla="val 1008148"/>
                                    <a:gd name="f3710" fmla="val 35003"/>
                                    <a:gd name="f3711" fmla="val 1013863"/>
                                    <a:gd name="f3712" fmla="val 34408"/>
                                    <a:gd name="f3713" fmla="val 1023424"/>
                                    <a:gd name="f3714" fmla="val 34327"/>
                                    <a:gd name="f3715" fmla="val 1097445"/>
                                    <a:gd name="f3716" fmla="val 17144"/>
                                    <a:gd name="f3717" fmla="val 7619"/>
                                    <a:gd name="f3718" fmla="val 1244130"/>
                                    <a:gd name="f3719" fmla="val 4762"/>
                                    <a:gd name="f3720" fmla="val 1262704"/>
                                    <a:gd name="f3721" fmla="val 5238"/>
                                    <a:gd name="f3722" fmla="val 1283897"/>
                                    <a:gd name="f3723" fmla="val 1305804"/>
                                    <a:gd name="f3724" fmla="val 4524"/>
                                    <a:gd name="f3725" fmla="val 1327712"/>
                                    <a:gd name="f3726" fmla="val 4285"/>
                                    <a:gd name="f3727" fmla="val 1350334"/>
                                    <a:gd name="f3728" fmla="val 5714"/>
                                    <a:gd name="f3729" fmla="val 1372993"/>
                                    <a:gd name="f3730" fmla="val 6635"/>
                                    <a:gd name="f3731" fmla="val 1415580"/>
                                    <a:gd name="f3732" fmla="val 1425105"/>
                                    <a:gd name="f3733" fmla="val 1444155"/>
                                    <a:gd name="f3734" fmla="val 9524"/>
                                    <a:gd name="f3735" fmla="val 1453680"/>
                                    <a:gd name="f3736" fmla="val 10477"/>
                                    <a:gd name="f3737" fmla="val 1464158"/>
                                    <a:gd name="f3738" fmla="val 13334"/>
                                    <a:gd name="f3739" fmla="val 1479392"/>
                                    <a:gd name="f3740" fmla="val 16797"/>
                                    <a:gd name="f3741" fmla="val 12382"/>
                                    <a:gd name="f3742" fmla="val 1443202"/>
                                    <a:gd name="f3743" fmla="val 1433677"/>
                                    <a:gd name="f3744" fmla="val 6667"/>
                                    <a:gd name="f3745" fmla="val 1424152"/>
                                    <a:gd name="f3746" fmla="val 1414627"/>
                                    <a:gd name="f3747" fmla="+- 0 0 -90"/>
                                    <a:gd name="f3748" fmla="*/ f3 1 2647519"/>
                                    <a:gd name="f3749" fmla="*/ f4 1 2612594"/>
                                    <a:gd name="f3750" fmla="+- f7 0 f5"/>
                                    <a:gd name="f3751" fmla="+- f6 0 f5"/>
                                    <a:gd name="f3752" fmla="*/ f3747 f0 1"/>
                                    <a:gd name="f3753" fmla="*/ f3751 1 2647519"/>
                                    <a:gd name="f3754" fmla="*/ f3750 1 2612594"/>
                                    <a:gd name="f3755" fmla="*/ 1439383 f3751 1"/>
                                    <a:gd name="f3756" fmla="*/ 2598425 f3750 1"/>
                                    <a:gd name="f3757" fmla="*/ 1427010 f3751 1"/>
                                    <a:gd name="f3758" fmla="*/ 2605087 f3750 1"/>
                                    <a:gd name="f3759" fmla="*/ 1427751 f3751 1"/>
                                    <a:gd name="f3760" fmla="*/ 2605405 f3750 1"/>
                                    <a:gd name="f3761" fmla="*/ 1542263 f3751 1"/>
                                    <a:gd name="f3762" fmla="*/ 2530792 f3750 1"/>
                                    <a:gd name="f3763" fmla="*/ 1502258 f3751 1"/>
                                    <a:gd name="f3764" fmla="*/ 2540317 f3750 1"/>
                                    <a:gd name="f3765" fmla="*/ 1442250 f3751 1"/>
                                    <a:gd name="f3766" fmla="*/ 2547937 f3750 1"/>
                                    <a:gd name="f3767" fmla="*/ 1439393 f3751 1"/>
                                    <a:gd name="f3768" fmla="*/ 1481303 f3751 1"/>
                                    <a:gd name="f3769" fmla="*/ 2536507 f3750 1"/>
                                    <a:gd name="f3770" fmla="*/ 1646323 f3751 1"/>
                                    <a:gd name="f3771" fmla="*/ 2520821 f3750 1"/>
                                    <a:gd name="f3772" fmla="*/ 1643881 f3751 1"/>
                                    <a:gd name="f3773" fmla="*/ 2521511 f3750 1"/>
                                    <a:gd name="f3774" fmla="*/ 1645133 f3751 1"/>
                                    <a:gd name="f3775" fmla="*/ 2521267 f3750 1"/>
                                    <a:gd name="f3776" fmla="*/ 899801 f3751 1"/>
                                    <a:gd name="f3777" fmla="*/ 2506503 f3750 1"/>
                                    <a:gd name="f3778" fmla="*/ 942187 f3751 1"/>
                                    <a:gd name="f3779" fmla="*/ 2517457 f3750 1"/>
                                    <a:gd name="f3780" fmla="*/ 960285 f3751 1"/>
                                    <a:gd name="f3781" fmla="*/ 2518409 f3750 1"/>
                                    <a:gd name="f3782" fmla="*/ 1010767 f3751 1"/>
                                    <a:gd name="f3783" fmla="*/ 2543175 f3750 1"/>
                                    <a:gd name="f3784" fmla="*/ 1033627 f3751 1"/>
                                    <a:gd name="f3785" fmla="*/ 1035057 f3751 1"/>
                                    <a:gd name="f3786" fmla="*/ 2548414 f3750 1"/>
                                    <a:gd name="f3787" fmla="*/ 1040295 f3751 1"/>
                                    <a:gd name="f3788" fmla="*/ 1060297 f3751 1"/>
                                    <a:gd name="f3789" fmla="*/ 2548890 f3750 1"/>
                                    <a:gd name="f3790" fmla="*/ 1080300 f3751 1"/>
                                    <a:gd name="f3791" fmla="*/ 2553652 f3750 1"/>
                                    <a:gd name="f3792" fmla="*/ 1119712 f3751 1"/>
                                    <a:gd name="f3793" fmla="*/ 2562818 f3750 1"/>
                                    <a:gd name="f3794" fmla="*/ 1120305 f3751 1"/>
                                    <a:gd name="f3795" fmla="*/ 2562225 f3750 1"/>
                                    <a:gd name="f3796" fmla="*/ 1166025 f3751 1"/>
                                    <a:gd name="f3797" fmla="*/ 2569845 f3750 1"/>
                                    <a:gd name="f3798" fmla="*/ 1187932 f3751 1"/>
                                    <a:gd name="f3799" fmla="*/ 2573655 f3750 1"/>
                                    <a:gd name="f3800" fmla="*/ 1209840 f3751 1"/>
                                    <a:gd name="f3801" fmla="*/ 2575560 f3750 1"/>
                                    <a:gd name="f3802" fmla="*/ 1254607 f3751 1"/>
                                    <a:gd name="f3803" fmla="*/ 2577465 f3750 1"/>
                                    <a:gd name="f3804" fmla="*/ 1315567 f3751 1"/>
                                    <a:gd name="f3805" fmla="*/ 2576512 f3750 1"/>
                                    <a:gd name="f3806" fmla="*/ 1318213 f3751 1"/>
                                    <a:gd name="f3807" fmla="*/ 1324140 f3751 1"/>
                                    <a:gd name="f3808" fmla="*/ 2573178 f3750 1"/>
                                    <a:gd name="f3809" fmla="*/ 1337475 f3751 1"/>
                                    <a:gd name="f3810" fmla="*/ 2568892 f3750 1"/>
                                    <a:gd name="f3811" fmla="*/ 1351048 f3751 1"/>
                                    <a:gd name="f3812" fmla="*/ 2568654 f3750 1"/>
                                    <a:gd name="f3813" fmla="*/ 1360335 f3751 1"/>
                                    <a:gd name="f3814" fmla="*/ 2569844 f3750 1"/>
                                    <a:gd name="f3815" fmla="*/ 1362835 f3751 1"/>
                                    <a:gd name="f3816" fmla="*/ 1384147 f3751 1"/>
                                    <a:gd name="f3817" fmla="*/ 1377480 f3751 1"/>
                                    <a:gd name="f3818" fmla="*/ 2586037 f3750 1"/>
                                    <a:gd name="f3819" fmla="*/ 1373670 f3751 1"/>
                                    <a:gd name="f3820" fmla="*/ 2590800 f3750 1"/>
                                    <a:gd name="f3821" fmla="*/ 1361287 f3751 1"/>
                                    <a:gd name="f3822" fmla="*/ 2596515 f3750 1"/>
                                    <a:gd name="f3823" fmla="*/ 1338427 f3751 1"/>
                                    <a:gd name="f3824" fmla="*/ 1308900 f3751 1"/>
                                    <a:gd name="f3825" fmla="*/ 2594610 f3750 1"/>
                                    <a:gd name="f3826" fmla="*/ 1245082 f3751 1"/>
                                    <a:gd name="f3827" fmla="*/ 2592705 f3750 1"/>
                                    <a:gd name="f3828" fmla="*/ 1197457 f3751 1"/>
                                    <a:gd name="f3829" fmla="*/ 2588895 f3750 1"/>
                                    <a:gd name="f3830" fmla="*/ 1155547 f3751 1"/>
                                    <a:gd name="f3831" fmla="*/ 2583180 f3750 1"/>
                                    <a:gd name="f3832" fmla="*/ 1113637 f3751 1"/>
                                    <a:gd name="f3833" fmla="*/ 1049820 f3751 1"/>
                                    <a:gd name="f3834" fmla="*/ 2566987 f3750 1"/>
                                    <a:gd name="f3835" fmla="*/ 1000290 f3751 1"/>
                                    <a:gd name="f3836" fmla="*/ 2550795 f3750 1"/>
                                    <a:gd name="f3837" fmla="*/ 1000863 f3751 1"/>
                                    <a:gd name="f3838" fmla="*/ 2550379 f3750 1"/>
                                    <a:gd name="f3839" fmla="*/ 971715 f3751 1"/>
                                    <a:gd name="f3840" fmla="*/ 2541270 f3750 1"/>
                                    <a:gd name="f3841" fmla="*/ 945997 f3751 1"/>
                                    <a:gd name="f3842" fmla="*/ 2529840 f3750 1"/>
                                    <a:gd name="f3843" fmla="*/ 916470 f3751 1"/>
                                    <a:gd name="f3844" fmla="*/ 2520315 f3750 1"/>
                                    <a:gd name="f3845" fmla="*/ 885990 f3751 1"/>
                                    <a:gd name="f3846" fmla="*/ 2509837 f3750 1"/>
                                    <a:gd name="f3847" fmla="*/ 1460491 f3751 1"/>
                                    <a:gd name="f3848" fmla="*/ 2486082 f3750 1"/>
                                    <a:gd name="f3849" fmla="*/ 1445939 f3751 1"/>
                                    <a:gd name="f3850" fmla="*/ 2488303 f3750 1"/>
                                    <a:gd name="f3851" fmla="*/ 1345293 f3751 1"/>
                                    <a:gd name="f3852" fmla="*/ 2493385 f3750 1"/>
                                    <a:gd name="f3853" fmla="*/ 1378432 f3751 1"/>
                                    <a:gd name="f3854" fmla="*/ 2497454 f3750 1"/>
                                    <a:gd name="f3855" fmla="*/ 1387005 f3751 1"/>
                                    <a:gd name="f3856" fmla="*/ 2495549 f3750 1"/>
                                    <a:gd name="f3857" fmla="*/ 1446060 f3751 1"/>
                                    <a:gd name="f3858" fmla="*/ 2488882 f3750 1"/>
                                    <a:gd name="f3859" fmla="*/ 1455778 f3751 1"/>
                                    <a:gd name="f3860" fmla="*/ 2486992 f3750 1"/>
                                    <a:gd name="f3861" fmla="*/ 1550918 f3751 1"/>
                                    <a:gd name="f3862" fmla="*/ 2472281 f3750 1"/>
                                    <a:gd name="f3863" fmla="*/ 1501488 f3751 1"/>
                                    <a:gd name="f3864" fmla="*/ 2479825 f3750 1"/>
                                    <a:gd name="f3865" fmla="*/ 1518450 f3751 1"/>
                                    <a:gd name="f3866" fmla="*/ 2480309 f3750 1"/>
                                    <a:gd name="f3867" fmla="*/ 1542858 f3751 1"/>
                                    <a:gd name="f3868" fmla="*/ 2475785 f3750 1"/>
                                    <a:gd name="f3869" fmla="*/ 1731355 f3751 1"/>
                                    <a:gd name="f3870" fmla="*/ 2470078 f3750 1"/>
                                    <a:gd name="f3871" fmla="*/ 1576322 f3751 1"/>
                                    <a:gd name="f3872" fmla="*/ 2511364 f3750 1"/>
                                    <a:gd name="f3873" fmla="*/ 1654777 f3751 1"/>
                                    <a:gd name="f3874" fmla="*/ 2493883 f3750 1"/>
                                    <a:gd name="f3875" fmla="*/ 737400 f3751 1"/>
                                    <a:gd name="f3876" fmla="*/ 2450782 f3750 1"/>
                                    <a:gd name="f3877" fmla="*/ 846937 f3751 1"/>
                                    <a:gd name="f3878" fmla="*/ 915517 f3751 1"/>
                                    <a:gd name="f3879" fmla="*/ 2520314 f3750 1"/>
                                    <a:gd name="f3880" fmla="*/ 945045 f3751 1"/>
                                    <a:gd name="f3881" fmla="*/ 2529839 f3750 1"/>
                                    <a:gd name="f3882" fmla="*/ 970762 f3751 1"/>
                                    <a:gd name="f3883" fmla="*/ 2541269 f3750 1"/>
                                    <a:gd name="f3884" fmla="*/ 965047 f3751 1"/>
                                    <a:gd name="f3885" fmla="*/ 2546032 f3750 1"/>
                                    <a:gd name="f3886" fmla="*/ 949807 f3751 1"/>
                                    <a:gd name="f3887" fmla="*/ 2543174 f3750 1"/>
                                    <a:gd name="f3888" fmla="*/ 895515 f3751 1"/>
                                    <a:gd name="f3889" fmla="*/ 2523172 f3750 1"/>
                                    <a:gd name="f3890" fmla="*/ 868845 f3751 1"/>
                                    <a:gd name="f3891" fmla="*/ 2512694 f3750 1"/>
                                    <a:gd name="f3892" fmla="*/ 842175 f3751 1"/>
                                    <a:gd name="f3893" fmla="*/ 2501264 f3750 1"/>
                                    <a:gd name="f3894" fmla="*/ 806932 f3751 1"/>
                                    <a:gd name="f3895" fmla="*/ 776452 f3751 1"/>
                                    <a:gd name="f3896" fmla="*/ 2475547 f3750 1"/>
                                    <a:gd name="f3897" fmla="*/ 752640 f3751 1"/>
                                    <a:gd name="f3898" fmla="*/ 2463164 f3750 1"/>
                                    <a:gd name="f3899" fmla="*/ 782168 f3751 1"/>
                                    <a:gd name="f3900" fmla="*/ 2426970 f3750 1"/>
                                    <a:gd name="f3901" fmla="*/ 834555 f3751 1"/>
                                    <a:gd name="f3902" fmla="*/ 2453640 f3750 1"/>
                                    <a:gd name="f3903" fmla="*/ 827888 f3751 1"/>
                                    <a:gd name="f3904" fmla="*/ 2457450 f3750 1"/>
                                    <a:gd name="f3905" fmla="*/ 766928 f3751 1"/>
                                    <a:gd name="f3906" fmla="*/ 2427922 f3750 1"/>
                                    <a:gd name="f3907" fmla="*/ 588810 f3751 1"/>
                                    <a:gd name="f3908" fmla="*/ 2362200 f3750 1"/>
                                    <a:gd name="f3909" fmla="*/ 653580 f3751 1"/>
                                    <a:gd name="f3910" fmla="*/ 2398395 f3750 1"/>
                                    <a:gd name="f3911" fmla="*/ 666915 f3751 1"/>
                                    <a:gd name="f3912" fmla="*/ 2413635 f3750 1"/>
                                    <a:gd name="f3913" fmla="*/ 636435 f3751 1"/>
                                    <a:gd name="f3914" fmla="*/ 2397442 f3750 1"/>
                                    <a:gd name="f3915" fmla="*/ 613575 f3751 1"/>
                                    <a:gd name="f3916" fmla="*/ 2383155 f3750 1"/>
                                    <a:gd name="f3917" fmla="*/ 702387 f3751 1"/>
                                    <a:gd name="f3918" fmla="*/ 2337759 f3750 1"/>
                                    <a:gd name="f3919" fmla="*/ 702396 f3751 1"/>
                                    <a:gd name="f3920" fmla="*/ 2338030 f3750 1"/>
                                    <a:gd name="f3921" fmla="*/ 705613 f3751 1"/>
                                    <a:gd name="f3922" fmla="*/ 2341923 f3750 1"/>
                                    <a:gd name="f3923" fmla="*/ 705967 f3751 1"/>
                                    <a:gd name="f3924" fmla="*/ 2340292 f3750 1"/>
                                    <a:gd name="f3925" fmla="*/ 2093409 f3751 1"/>
                                    <a:gd name="f3926" fmla="*/ 2275234 f3750 1"/>
                                    <a:gd name="f3927" fmla="*/ 2089950 f3751 1"/>
                                    <a:gd name="f3928" fmla="*/ 2275522 f3750 1"/>
                                    <a:gd name="f3929" fmla="*/ 2032800 f3751 1"/>
                                    <a:gd name="f3930" fmla="*/ 2316480 f3750 1"/>
                                    <a:gd name="f3931" fmla="*/ 1976602 f3751 1"/>
                                    <a:gd name="f3932" fmla="*/ 2346960 f3750 1"/>
                                    <a:gd name="f3933" fmla="*/ 1936597 f3751 1"/>
                                    <a:gd name="f3934" fmla="*/ 2370772 f3750 1"/>
                                    <a:gd name="f3935" fmla="*/ 1914690 f3751 1"/>
                                    <a:gd name="f3936" fmla="*/ 2380297 f3750 1"/>
                                    <a:gd name="f3937" fmla="*/ 1891830 f3751 1"/>
                                    <a:gd name="f3938" fmla="*/ 2389822 f3750 1"/>
                                    <a:gd name="f3939" fmla="*/ 1864207 f3751 1"/>
                                    <a:gd name="f3940" fmla="*/ 2404110 f3750 1"/>
                                    <a:gd name="f3941" fmla="*/ 1843252 f3751 1"/>
                                    <a:gd name="f3942" fmla="*/ 2416492 f3750 1"/>
                                    <a:gd name="f3943" fmla="*/ 1812772 f3751 1"/>
                                    <a:gd name="f3944" fmla="*/ 2428875 f3750 1"/>
                                    <a:gd name="f3945" fmla="*/ 1781340 f3751 1"/>
                                    <a:gd name="f3946" fmla="*/ 2440305 f3750 1"/>
                                    <a:gd name="f3947" fmla="*/ 1772767 f3751 1"/>
                                    <a:gd name="f3948" fmla="*/ 2448877 f3750 1"/>
                                    <a:gd name="f3949" fmla="*/ 1759432 f3751 1"/>
                                    <a:gd name="f3950" fmla="*/ 1726095 f3751 1"/>
                                    <a:gd name="f3951" fmla="*/ 2459355 f3750 1"/>
                                    <a:gd name="f3952" fmla="*/ 1683232 f3751 1"/>
                                    <a:gd name="f3953" fmla="*/ 2472690 f3750 1"/>
                                    <a:gd name="f3954" fmla="*/ 1644180 f3751 1"/>
                                    <a:gd name="f3955" fmla="*/ 2485072 f3750 1"/>
                                    <a:gd name="f3956" fmla="*/ 1601317 f3751 1"/>
                                    <a:gd name="f3957" fmla="*/ 2497455 f3750 1"/>
                                    <a:gd name="f3958" fmla="*/ 1547977 f3751 1"/>
                                    <a:gd name="f3959" fmla="*/ 2510790 f3750 1"/>
                                    <a:gd name="f3960" fmla="*/ 1472730 f3751 1"/>
                                    <a:gd name="f3961" fmla="*/ 1470825 f3751 1"/>
                                    <a:gd name="f3962" fmla="*/ 2526030 f3750 1"/>
                                    <a:gd name="f3963" fmla="*/ 1434645 f3751 1"/>
                                    <a:gd name="f3964" fmla="*/ 2535075 f3750 1"/>
                                    <a:gd name="f3965" fmla="*/ 1435583 f3751 1"/>
                                    <a:gd name="f3966" fmla="*/ 2535555 f3750 1"/>
                                    <a:gd name="f3967" fmla="*/ 1475761 f3751 1"/>
                                    <a:gd name="f3968" fmla="*/ 2525510 f3750 1"/>
                                    <a:gd name="f3969" fmla="*/ 1476540 f3751 1"/>
                                    <a:gd name="f3970" fmla="*/ 1551788 f3751 1"/>
                                    <a:gd name="f3971" fmla="*/ 1605128 f3751 1"/>
                                    <a:gd name="f3972" fmla="*/ 1647990 f3751 1"/>
                                    <a:gd name="f3973" fmla="*/ 1687043 f3751 1"/>
                                    <a:gd name="f3974" fmla="*/ 1729905 f3751 1"/>
                                    <a:gd name="f3975" fmla="*/ 1763243 f3751 1"/>
                                    <a:gd name="f3976" fmla="*/ 1740675 f3751 1"/>
                                    <a:gd name="f3977" fmla="*/ 2467181 f3750 1"/>
                                    <a:gd name="f3978" fmla="*/ 1741335 f3751 1"/>
                                    <a:gd name="f3979" fmla="*/ 2466975 f3750 1"/>
                                    <a:gd name="f3980" fmla="*/ 1765148 f3751 1"/>
                                    <a:gd name="f3981" fmla="*/ 2452687 f3750 1"/>
                                    <a:gd name="f3982" fmla="*/ 1778483 f3751 1"/>
                                    <a:gd name="f3983" fmla="*/ 2447925 f3750 1"/>
                                    <a:gd name="f3984" fmla="*/ 1779371 f3751 1"/>
                                    <a:gd name="f3985" fmla="*/ 2447679 f3750 1"/>
                                    <a:gd name="f3986" fmla="*/ 1785150 f3751 1"/>
                                    <a:gd name="f3987" fmla="*/ 2441257 f3750 1"/>
                                    <a:gd name="f3988" fmla="*/ 1816583 f3751 1"/>
                                    <a:gd name="f3989" fmla="*/ 2429827 f3750 1"/>
                                    <a:gd name="f3990" fmla="*/ 1847063 f3751 1"/>
                                    <a:gd name="f3991" fmla="*/ 2417445 f3750 1"/>
                                    <a:gd name="f3992" fmla="*/ 1868018 f3751 1"/>
                                    <a:gd name="f3993" fmla="*/ 2405062 f3750 1"/>
                                    <a:gd name="f3994" fmla="*/ 1895640 f3751 1"/>
                                    <a:gd name="f3995" fmla="*/ 2390775 f3750 1"/>
                                    <a:gd name="f3996" fmla="*/ 1918500 f3751 1"/>
                                    <a:gd name="f3997" fmla="*/ 2381250 f3750 1"/>
                                    <a:gd name="f3998" fmla="*/ 1934176 f3751 1"/>
                                    <a:gd name="f3999" fmla="*/ 2374435 f3750 1"/>
                                    <a:gd name="f4000" fmla="*/ 1942313 f3751 1"/>
                                    <a:gd name="f4001" fmla="*/ 2368867 f3750 1"/>
                                    <a:gd name="f4002" fmla="*/ 1982318 f3751 1"/>
                                    <a:gd name="f4003" fmla="*/ 2345055 f3750 1"/>
                                    <a:gd name="f4004" fmla="*/ 2038515 f3751 1"/>
                                    <a:gd name="f4005" fmla="*/ 2314575 f3750 1"/>
                                    <a:gd name="f4006" fmla="*/ 460060 f3751 1"/>
                                    <a:gd name="f4007" fmla="*/ 2262062 f3750 1"/>
                                    <a:gd name="f4008" fmla="*/ 463676 f3751 1"/>
                                    <a:gd name="f4009" fmla="*/ 2265164 f3750 1"/>
                                    <a:gd name="f4010" fmla="*/ 464910 f3751 1"/>
                                    <a:gd name="f4011" fmla="*/ 2265793 f3750 1"/>
                                    <a:gd name="f4012" fmla="*/ 2099801 f3751 1"/>
                                    <a:gd name="f4013" fmla="*/ 2237197 f3750 1"/>
                                    <a:gd name="f4014" fmla="*/ 2099475 f3751 1"/>
                                    <a:gd name="f4015" fmla="*/ 2237422 f3750 1"/>
                                    <a:gd name="f4016" fmla="*/ 2237694 f3750 1"/>
                                    <a:gd name="f4017" fmla="*/ 2100989 f3751 1"/>
                                    <a:gd name="f4018" fmla="*/ 2237910 f3750 1"/>
                                    <a:gd name="f4019" fmla="*/ 2101380 f3751 1"/>
                                    <a:gd name="f4020" fmla="*/ 2120379 f3751 1"/>
                                    <a:gd name="f4021" fmla="*/ 2222979 f3750 1"/>
                                    <a:gd name="f4022" fmla="*/ 2114756 f3751 1"/>
                                    <a:gd name="f4023" fmla="*/ 2226864 f3750 1"/>
                                    <a:gd name="f4024" fmla="*/ 2113762 f3751 1"/>
                                    <a:gd name="f4025" fmla="*/ 2227897 f3750 1"/>
                                    <a:gd name="f4026" fmla="*/ 2117618 f3751 1"/>
                                    <a:gd name="f4027" fmla="*/ 2225429 f3750 1"/>
                                    <a:gd name="f4028" fmla="*/ 382287 f3751 1"/>
                                    <a:gd name="f4029" fmla="*/ 2175002 f3750 1"/>
                                    <a:gd name="f4030" fmla="*/ 418259 f3751 1"/>
                                    <a:gd name="f4031" fmla="*/ 2217355 f3750 1"/>
                                    <a:gd name="f4032" fmla="*/ 389737 f3751 1"/>
                                    <a:gd name="f4033" fmla="*/ 2183129 f3750 1"/>
                                    <a:gd name="f4034" fmla="*/ 2187820 f3751 1"/>
                                    <a:gd name="f4035" fmla="*/ 2174974 f3750 1"/>
                                    <a:gd name="f4036" fmla="*/ 2187735 f3751 1"/>
                                    <a:gd name="f4037" fmla="*/ 2175004 f3750 1"/>
                                    <a:gd name="f4038" fmla="*/ 2187105 f3751 1"/>
                                    <a:gd name="f4039" fmla="*/ 2179320 f3750 1"/>
                                    <a:gd name="f4040" fmla="*/ 2171865 f3751 1"/>
                                    <a:gd name="f4041" fmla="*/ 2196465 f3750 1"/>
                                    <a:gd name="f4042" fmla="*/ 2153767 f3751 1"/>
                                    <a:gd name="f4043" fmla="*/ 2216467 f3750 1"/>
                                    <a:gd name="f4044" fmla="*/ 2154858 f3751 1"/>
                                    <a:gd name="f4045" fmla="*/ 2216215 f3750 1"/>
                                    <a:gd name="f4046" fmla="*/ 2197417 f3750 1"/>
                                    <a:gd name="f4047" fmla="*/ 2180272 f3750 1"/>
                                    <a:gd name="f4048" fmla="*/ 475386 f3751 1"/>
                                    <a:gd name="f4049" fmla="*/ 2153526 f3750 1"/>
                                    <a:gd name="f4050" fmla="*/ 477272 f3751 1"/>
                                    <a:gd name="f4051" fmla="*/ 2155821 f3750 1"/>
                                    <a:gd name="f4052" fmla="*/ 477367 f3751 1"/>
                                    <a:gd name="f4053" fmla="*/ 2155507 f3750 1"/>
                                    <a:gd name="f4054" fmla="*/ 334493 f3751 1"/>
                                    <a:gd name="f4055" fmla="*/ 2131694 f3750 1"/>
                                    <a:gd name="f4056" fmla="*/ 359258 f3751 1"/>
                                    <a:gd name="f4057" fmla="*/ 2147887 f3750 1"/>
                                    <a:gd name="f4058" fmla="*/ 360474 f3751 1"/>
                                    <a:gd name="f4059" fmla="*/ 2149319 f3750 1"/>
                                    <a:gd name="f4060" fmla="*/ 371759 f3751 1"/>
                                    <a:gd name="f4061" fmla="*/ 2151816 f3750 1"/>
                                    <a:gd name="f4062" fmla="*/ 397357 f3751 1"/>
                                    <a:gd name="f4063" fmla="*/ 2175509 f3750 1"/>
                                    <a:gd name="f4064" fmla="*/ 432600 f3751 1"/>
                                    <a:gd name="f4065" fmla="*/ 2204084 f3750 1"/>
                                    <a:gd name="f4066" fmla="*/ 447840 f3751 1"/>
                                    <a:gd name="f4067" fmla="*/ 2225039 f3750 1"/>
                                    <a:gd name="f4068" fmla="*/ 456412 f3751 1"/>
                                    <a:gd name="f4069" fmla="*/ 2235517 f3750 1"/>
                                    <a:gd name="f4070" fmla="*/ 492607 f3751 1"/>
                                    <a:gd name="f4071" fmla="*/ 2265997 f3750 1"/>
                                    <a:gd name="f4072" fmla="*/ 482130 f3751 1"/>
                                    <a:gd name="f4073" fmla="*/ 2274569 f3750 1"/>
                                    <a:gd name="f4074" fmla="*/ 448422 f3751 1"/>
                                    <a:gd name="f4075" fmla="*/ 2237115 f3750 1"/>
                                    <a:gd name="f4076" fmla="*/ 446888 f3751 1"/>
                                    <a:gd name="f4077" fmla="*/ 478787 f3751 1"/>
                                    <a:gd name="f4078" fmla="*/ 2272865 f3750 1"/>
                                    <a:gd name="f4079" fmla="*/ 492608 f3751 1"/>
                                    <a:gd name="f4080" fmla="*/ 583095 f3751 1"/>
                                    <a:gd name="f4081" fmla="*/ 2337434 f3750 1"/>
                                    <a:gd name="f4082" fmla="*/ 564998 f3751 1"/>
                                    <a:gd name="f4083" fmla="*/ 2343149 f3750 1"/>
                                    <a:gd name="f4084" fmla="*/ 571665 f3751 1"/>
                                    <a:gd name="f4085" fmla="*/ 2347912 f3750 1"/>
                                    <a:gd name="f4086" fmla="*/ 544995 f3751 1"/>
                                    <a:gd name="f4087" fmla="*/ 2348864 f3750 1"/>
                                    <a:gd name="f4088" fmla="*/ 527850 f3751 1"/>
                                    <a:gd name="f4089" fmla="*/ 511658 f3751 1"/>
                                    <a:gd name="f4090" fmla="*/ 2325052 f3750 1"/>
                                    <a:gd name="f4091" fmla="*/ 471653 f3751 1"/>
                                    <a:gd name="f4092" fmla="*/ 2291714 f3750 1"/>
                                    <a:gd name="f4093" fmla="*/ 434505 f3751 1"/>
                                    <a:gd name="f4094" fmla="*/ 2258377 f3750 1"/>
                                    <a:gd name="f4095" fmla="*/ 400215 f3751 1"/>
                                    <a:gd name="f4096" fmla="*/ 384023 f3751 1"/>
                                    <a:gd name="f4097" fmla="*/ 2208847 f3750 1"/>
                                    <a:gd name="f4098" fmla="*/ 368783 f3751 1"/>
                                    <a:gd name="f4099" fmla="*/ 2191702 f3750 1"/>
                                    <a:gd name="f4100" fmla="*/ 374498 f3751 1"/>
                                    <a:gd name="f4101" fmla="*/ 2184082 f3750 1"/>
                                    <a:gd name="f4102" fmla="*/ 393548 f3751 1"/>
                                    <a:gd name="f4103" fmla="*/ 2201227 f3750 1"/>
                                    <a:gd name="f4104" fmla="*/ 414503 f3751 1"/>
                                    <a:gd name="f4105" fmla="*/ 2217419 f3750 1"/>
                                    <a:gd name="f4106" fmla="*/ 440220 f3751 1"/>
                                    <a:gd name="f4107" fmla="*/ 2245042 f3750 1"/>
                                    <a:gd name="f4108" fmla="*/ 442406 f3751 1"/>
                                    <a:gd name="f4109" fmla="*/ 2246917 f3750 1"/>
                                    <a:gd name="f4110" fmla="*/ 394500 f3751 1"/>
                                    <a:gd name="f4111" fmla="*/ 375450 f3751 1"/>
                                    <a:gd name="f4112" fmla="*/ 354495 f3751 1"/>
                                    <a:gd name="f4113" fmla="*/ 2158364 f3750 1"/>
                                    <a:gd name="f4114" fmla="*/ 2432850 f3751 1"/>
                                    <a:gd name="f4115" fmla="*/ 1980247 f3750 1"/>
                                    <a:gd name="f4116" fmla="*/ 2432367 f3751 1"/>
                                    <a:gd name="f4117" fmla="*/ 1980454 f3750 1"/>
                                    <a:gd name="f4118" fmla="*/ 2421963 f3751 1"/>
                                    <a:gd name="f4119" fmla="*/ 2005422 f3750 1"/>
                                    <a:gd name="f4120" fmla="*/ 2422850 f3751 1"/>
                                    <a:gd name="f4121" fmla="*/ 1860918 f3750 1"/>
                                    <a:gd name="f4122" fmla="*/ 2397608 f3751 1"/>
                                    <a:gd name="f4123" fmla="*/ 1897379 f3750 1"/>
                                    <a:gd name="f4124" fmla="*/ 2385225 f3751 1"/>
                                    <a:gd name="f4125" fmla="*/ 1920239 f3750 1"/>
                                    <a:gd name="f4126" fmla="*/ 2372843 f3751 1"/>
                                    <a:gd name="f4127" fmla="*/ 1941194 f3750 1"/>
                                    <a:gd name="f4128" fmla="*/ 2343315 f3751 1"/>
                                    <a:gd name="f4129" fmla="*/ 2317598 f3751 1"/>
                                    <a:gd name="f4130" fmla="*/ 2019299 f3750 1"/>
                                    <a:gd name="f4131" fmla="*/ 2294738 f3751 1"/>
                                    <a:gd name="f4132" fmla="*/ 2050732 f3750 1"/>
                                    <a:gd name="f4133" fmla="*/ 2292831 f3751 1"/>
                                    <a:gd name="f4134" fmla="*/ 2051897 f3750 1"/>
                                    <a:gd name="f4135" fmla="*/ 2291271 f3751 1"/>
                                    <a:gd name="f4136" fmla="*/ 2054208 f3750 1"/>
                                    <a:gd name="f4137" fmla="*/ 2293785 f3751 1"/>
                                    <a:gd name="f4138" fmla="*/ 2052637 f3750 1"/>
                                    <a:gd name="f4139" fmla="*/ 2316645 f3751 1"/>
                                    <a:gd name="f4140" fmla="*/ 2021205 f3750 1"/>
                                    <a:gd name="f4141" fmla="*/ 2342363 f3751 1"/>
                                    <a:gd name="f4142" fmla="*/ 1982152 f3750 1"/>
                                    <a:gd name="f4143" fmla="*/ 2371890 f3751 1"/>
                                    <a:gd name="f4144" fmla="*/ 1943100 f3750 1"/>
                                    <a:gd name="f4145" fmla="*/ 2384273 f3751 1"/>
                                    <a:gd name="f4146" fmla="*/ 1922145 f3750 1"/>
                                    <a:gd name="f4147" fmla="*/ 2396655 f3751 1"/>
                                    <a:gd name="f4148" fmla="*/ 1899285 f3750 1"/>
                                    <a:gd name="f4149" fmla="*/ 2422373 f3751 1"/>
                                    <a:gd name="f4150" fmla="*/ 1862137 f3750 1"/>
                                    <a:gd name="f4151" fmla="*/ 2498930 f3751 1"/>
                                    <a:gd name="f4152" fmla="*/ 1857612 f3750 1"/>
                                    <a:gd name="f4153" fmla="*/ 2490953 f3751 1"/>
                                    <a:gd name="f4154" fmla="*/ 1875472 f3750 1"/>
                                    <a:gd name="f4155" fmla="*/ 2473808 f3751 1"/>
                                    <a:gd name="f4156" fmla="*/ 1909762 f3750 1"/>
                                    <a:gd name="f4157" fmla="*/ 2521433 f3751 1"/>
                                    <a:gd name="f4158" fmla="*/ 1847850 f3750 1"/>
                                    <a:gd name="f4159" fmla="*/ 2509050 f3751 1"/>
                                    <a:gd name="f4160" fmla="*/ 1884997 f3750 1"/>
                                    <a:gd name="f4161" fmla="*/ 2487143 f3751 1"/>
                                    <a:gd name="f4162" fmla="*/ 1925002 f3750 1"/>
                                    <a:gd name="f4163" fmla="*/ 2465235 f3751 1"/>
                                    <a:gd name="f4164" fmla="*/ 1965960 f3750 1"/>
                                    <a:gd name="f4165" fmla="*/ 2445233 f3751 1"/>
                                    <a:gd name="f4166" fmla="*/ 1991677 f3750 1"/>
                                    <a:gd name="f4167" fmla="*/ 2458568 f3751 1"/>
                                    <a:gd name="f4168" fmla="*/ 1965007 f3750 1"/>
                                    <a:gd name="f4169" fmla="*/ 2469998 f3751 1"/>
                                    <a:gd name="f4170" fmla="*/ 1938337 f3750 1"/>
                                    <a:gd name="f4171" fmla="*/ 2478570 f3751 1"/>
                                    <a:gd name="f4172" fmla="*/ 1924050 f3750 1"/>
                                    <a:gd name="f4173" fmla="*/ 2490000 f3751 1"/>
                                    <a:gd name="f4174" fmla="*/ 1905000 f3750 1"/>
                                    <a:gd name="f4175" fmla="*/ 2500478 f3751 1"/>
                                    <a:gd name="f4176" fmla="*/ 1885950 f3750 1"/>
                                    <a:gd name="f4177" fmla="*/ 2459780 f3751 1"/>
                                    <a:gd name="f4178" fmla="*/ 1766202 f3750 1"/>
                                    <a:gd name="f4179" fmla="*/ 2436660 f3751 1"/>
                                    <a:gd name="f4180" fmla="*/ 1806892 f3750 1"/>
                                    <a:gd name="f4181" fmla="*/ 2436235 f3751 1"/>
                                    <a:gd name="f4182" fmla="*/ 1807870 f3750 1"/>
                                    <a:gd name="f4183" fmla="*/ 2459520 f3751 1"/>
                                    <a:gd name="f4184" fmla="*/ 1766887 f3750 1"/>
                                    <a:gd name="f4185" fmla="*/ 2472460 f3751 1"/>
                                    <a:gd name="f4186" fmla="*/ 1674043 f3750 1"/>
                                    <a:gd name="f4187" fmla="*/ 2444672 f3751 1"/>
                                    <a:gd name="f4188" fmla="*/ 1749965 f3750 1"/>
                                    <a:gd name="f4189" fmla="*/ 2386218 f3751 1"/>
                                    <a:gd name="f4190" fmla="*/ 1869449 f3750 1"/>
                                    <a:gd name="f4191" fmla="*/ 2377659 f3751 1"/>
                                    <a:gd name="f4192" fmla="*/ 1882980 f3750 1"/>
                                    <a:gd name="f4193" fmla="*/ 2377605 f3751 1"/>
                                    <a:gd name="f4194" fmla="*/ 1883092 f3750 1"/>
                                    <a:gd name="f4195" fmla="*/ 2357602 f3751 1"/>
                                    <a:gd name="f4196" fmla="*/ 1917382 f3750 1"/>
                                    <a:gd name="f4197" fmla="*/ 2337600 f3751 1"/>
                                    <a:gd name="f4198" fmla="*/ 1954530 f3750 1"/>
                                    <a:gd name="f4199" fmla="*/ 2314740 f3751 1"/>
                                    <a:gd name="f4200" fmla="*/ 1983105 f3750 1"/>
                                    <a:gd name="f4201" fmla="*/ 2295690 f3751 1"/>
                                    <a:gd name="f4202" fmla="*/ 2015490 f3750 1"/>
                                    <a:gd name="f4203" fmla="*/ 2183295 f3751 1"/>
                                    <a:gd name="f4204" fmla="*/ 2142172 f3750 1"/>
                                    <a:gd name="f4205" fmla="*/ 2146147 f3751 1"/>
                                    <a:gd name="f4206" fmla="*/ 2173605 f3750 1"/>
                                    <a:gd name="f4207" fmla="*/ 2142583 f3751 1"/>
                                    <a:gd name="f4208" fmla="*/ 2176314 f3750 1"/>
                                    <a:gd name="f4209" fmla="*/ 2141045 f3751 1"/>
                                    <a:gd name="f4210" fmla="*/ 2177871 f3750 1"/>
                                    <a:gd name="f4211" fmla="*/ 2125512 f3751 1"/>
                                    <a:gd name="f4212" fmla="*/ 2190534 f3750 1"/>
                                    <a:gd name="f4213" fmla="*/ 2112810 f3751 1"/>
                                    <a:gd name="f4214" fmla="*/ 2205037 f3750 1"/>
                                    <a:gd name="f4215" fmla="*/ 2066137 f3751 1"/>
                                    <a:gd name="f4216" fmla="*/ 2240280 f3750 1"/>
                                    <a:gd name="f4217" fmla="*/ 2058824 f3751 1"/>
                                    <a:gd name="f4218" fmla="*/ 2244899 f3750 1"/>
                                    <a:gd name="f4219" fmla="*/ 2038960 f3751 1"/>
                                    <a:gd name="f4220" fmla="*/ 2261093 f3750 1"/>
                                    <a:gd name="f4221" fmla="*/ 2036091 f3751 1"/>
                                    <a:gd name="f4222" fmla="*/ 2262956 f3750 1"/>
                                    <a:gd name="f4223" fmla="*/ 2031847 f3751 1"/>
                                    <a:gd name="f4224" fmla="*/ 2266950 f3750 1"/>
                                    <a:gd name="f4225" fmla="*/ 1994700 f3751 1"/>
                                    <a:gd name="f4226" fmla="*/ 2291715 f3750 1"/>
                                    <a:gd name="f4227" fmla="*/ 1957552 f3751 1"/>
                                    <a:gd name="f4228" fmla="*/ 1953301 f3751 1"/>
                                    <a:gd name="f4229" fmla="*/ 2316730 f3750 1"/>
                                    <a:gd name="f4230" fmla="*/ 1928148 f3751 1"/>
                                    <a:gd name="f4231" fmla="*/ 2333067 f3750 1"/>
                                    <a:gd name="f4232" fmla="*/ 1920350 f3751 1"/>
                                    <a:gd name="f4233" fmla="*/ 2337000 f3750 1"/>
                                    <a:gd name="f4234" fmla="*/ 1912785 f3751 1"/>
                                    <a:gd name="f4235" fmla="*/ 2342197 f3750 1"/>
                                    <a:gd name="f4236" fmla="*/ 1887067 f3751 1"/>
                                    <a:gd name="f4237" fmla="*/ 2356485 f3750 1"/>
                                    <a:gd name="f4238" fmla="*/ 1863039 f3751 1"/>
                                    <a:gd name="f4239" fmla="*/ 2365908 f3750 1"/>
                                    <a:gd name="f4240" fmla="*/ 1809482 f3751 1"/>
                                    <a:gd name="f4241" fmla="*/ 2392922 f3750 1"/>
                                    <a:gd name="f4242" fmla="*/ 1683836 f3751 1"/>
                                    <a:gd name="f4243" fmla="*/ 2439784 f3750 1"/>
                                    <a:gd name="f4244" fmla="*/ 1596280 f3751 1"/>
                                    <a:gd name="f4245" fmla="*/ 2462297 f3750 1"/>
                                    <a:gd name="f4246" fmla="*/ 1667040 f3751 1"/>
                                    <a:gd name="f4247" fmla="*/ 1680375 f3751 1"/>
                                    <a:gd name="f4248" fmla="*/ 2446019 f3750 1"/>
                                    <a:gd name="f4249" fmla="*/ 1723237 f3751 1"/>
                                    <a:gd name="f4250" fmla="*/ 2430779 f3750 1"/>
                                    <a:gd name="f4251" fmla="*/ 1749907 f3751 1"/>
                                    <a:gd name="f4252" fmla="*/ 2422207 f3750 1"/>
                                    <a:gd name="f4253" fmla="*/ 1792770 f3751 1"/>
                                    <a:gd name="f4254" fmla="*/ 2400299 f3750 1"/>
                                    <a:gd name="f4255" fmla="*/ 1841347 f3751 1"/>
                                    <a:gd name="f4256" fmla="*/ 2383154 f3750 1"/>
                                    <a:gd name="f4257" fmla="*/ 1872470 f3751 1"/>
                                    <a:gd name="f4258" fmla="*/ 2370949 f3750 1"/>
                                    <a:gd name="f4259" fmla="*/ 1886115 f3751 1"/>
                                    <a:gd name="f4260" fmla="*/ 2363152 f3750 1"/>
                                    <a:gd name="f4261" fmla="*/ 1898496 f3751 1"/>
                                    <a:gd name="f4262" fmla="*/ 2359343 f3750 1"/>
                                    <a:gd name="f4263" fmla="*/ 1915642 f3751 1"/>
                                    <a:gd name="f4264" fmla="*/ 2349817 f3750 1"/>
                                    <a:gd name="f4265" fmla="*/ 1920147 f3751 1"/>
                                    <a:gd name="f4266" fmla="*/ 2346686 f3750 1"/>
                                    <a:gd name="f4267" fmla="*/ 1931835 f3751 1"/>
                                    <a:gd name="f4268" fmla="*/ 2335530 f3750 1"/>
                                    <a:gd name="f4269" fmla="*/ 2320290 f3750 1"/>
                                    <a:gd name="f4270" fmla="*/ 1986810 f3751 1"/>
                                    <a:gd name="f4271" fmla="*/ 2305948 f3750 1"/>
                                    <a:gd name="f4272" fmla="*/ 1997557 f3751 1"/>
                                    <a:gd name="f4273" fmla="*/ 2299334 f3750 1"/>
                                    <a:gd name="f4274" fmla="*/ 2034705 f3751 1"/>
                                    <a:gd name="f4275" fmla="*/ 2050897 f3751 1"/>
                                    <a:gd name="f4276" fmla="*/ 2259329 f3750 1"/>
                                    <a:gd name="f4277" fmla="*/ 2068995 f3751 1"/>
                                    <a:gd name="f4278" fmla="*/ 2247899 f3750 1"/>
                                    <a:gd name="f4279" fmla="*/ 2115667 f3751 1"/>
                                    <a:gd name="f4280" fmla="*/ 2212657 f3750 1"/>
                                    <a:gd name="f4281" fmla="*/ 2149005 f3751 1"/>
                                    <a:gd name="f4282" fmla="*/ 2181224 f3750 1"/>
                                    <a:gd name="f4283" fmla="*/ 2186152 f3751 1"/>
                                    <a:gd name="f4284" fmla="*/ 2149792 f3750 1"/>
                                    <a:gd name="f4285" fmla="*/ 2298547 f3751 1"/>
                                    <a:gd name="f4286" fmla="*/ 2023109 f3750 1"/>
                                    <a:gd name="f4287" fmla="*/ 2314015 f3751 1"/>
                                    <a:gd name="f4288" fmla="*/ 1996814 f3750 1"/>
                                    <a:gd name="f4289" fmla="*/ 1994534 f3750 1"/>
                                    <a:gd name="f4290" fmla="*/ 2339505 f3751 1"/>
                                    <a:gd name="f4291" fmla="*/ 1956434 f3750 1"/>
                                    <a:gd name="f4292" fmla="*/ 2347125 f3751 1"/>
                                    <a:gd name="f4293" fmla="*/ 1945004 f3750 1"/>
                                    <a:gd name="f4294" fmla="*/ 2357257 f3751 1"/>
                                    <a:gd name="f4295" fmla="*/ 1930951 f3750 1"/>
                                    <a:gd name="f4296" fmla="*/ 2360460 f3751 1"/>
                                    <a:gd name="f4297" fmla="*/ 2380462 f3751 1"/>
                                    <a:gd name="f4298" fmla="*/ 1890712 f3750 1"/>
                                    <a:gd name="f4299" fmla="*/ 2419515 f3751 1"/>
                                    <a:gd name="f4300" fmla="*/ 1809749 f3750 1"/>
                                    <a:gd name="f4301" fmla="*/ 2457615 f3751 1"/>
                                    <a:gd name="f4302" fmla="*/ 1723072 f3750 1"/>
                                    <a:gd name="f4303" fmla="*/ 2468807 f3751 1"/>
                                    <a:gd name="f4304" fmla="*/ 1687829 f3750 1"/>
                                    <a:gd name="f4305" fmla="*/ 2576677 f3751 1"/>
                                    <a:gd name="f4306" fmla="*/ 1589722 f3750 1"/>
                                    <a:gd name="f4307" fmla="*/ 2573820 f3751 1"/>
                                    <a:gd name="f4308" fmla="*/ 1591627 f3750 1"/>
                                    <a:gd name="f4309" fmla="*/ 2585674 f3751 1"/>
                                    <a:gd name="f4310" fmla="*/ 1533271 f3750 1"/>
                                    <a:gd name="f4311" fmla="*/ 2585332 f3751 1"/>
                                    <a:gd name="f4312" fmla="*/ 1534956 f3750 1"/>
                                    <a:gd name="f4313" fmla="*/ 2588107 f3751 1"/>
                                    <a:gd name="f4314" fmla="*/ 1538287 f3750 1"/>
                                    <a:gd name="f4315" fmla="*/ 2596680 f3751 1"/>
                                    <a:gd name="f4316" fmla="*/ 1547812 f3750 1"/>
                                    <a:gd name="f4317" fmla="*/ 2602395 f3751 1"/>
                                    <a:gd name="f4318" fmla="*/ 1544002 f3750 1"/>
                                    <a:gd name="f4319" fmla="*/ 2602539 f3751 1"/>
                                    <a:gd name="f4320" fmla="*/ 1543271 f3750 1"/>
                                    <a:gd name="f4321" fmla="*/ 2598585 f3751 1"/>
                                    <a:gd name="f4322" fmla="*/ 1545907 f3750 1"/>
                                    <a:gd name="f4323" fmla="*/ 2589060 f3751 1"/>
                                    <a:gd name="f4324" fmla="*/ 1537334 f3750 1"/>
                                    <a:gd name="f4325" fmla="*/ 2577184 f3751 1"/>
                                    <a:gd name="f4326" fmla="*/ 1425070 f3750 1"/>
                                    <a:gd name="f4327" fmla="*/ 2576519 f3751 1"/>
                                    <a:gd name="f4328" fmla="*/ 1425107 f3750 1"/>
                                    <a:gd name="f4329" fmla="*/ 2575314 f3751 1"/>
                                    <a:gd name="f4330" fmla="*/ 1425174 f3750 1"/>
                                    <a:gd name="f4331" fmla="*/ 2575725 f3751 1"/>
                                    <a:gd name="f4332" fmla="*/ 1429702 f3750 1"/>
                                    <a:gd name="f4333" fmla="*/ 2574773 f3751 1"/>
                                    <a:gd name="f4334" fmla="*/ 1453515 f3750 1"/>
                                    <a:gd name="f4335" fmla="*/ 2570963 f3751 1"/>
                                    <a:gd name="f4336" fmla="*/ 1467802 f3750 1"/>
                                    <a:gd name="f4337" fmla="*/ 2548103 f3751 1"/>
                                    <a:gd name="f4338" fmla="*/ 1503997 f3750 1"/>
                                    <a:gd name="f4339" fmla="*/ 2542388 f3751 1"/>
                                    <a:gd name="f4340" fmla="*/ 1535430 f3750 1"/>
                                    <a:gd name="f4341" fmla="*/ 2536673 f3751 1"/>
                                    <a:gd name="f4342" fmla="*/ 2527148 f3751 1"/>
                                    <a:gd name="f4343" fmla="*/ 2516670 f3751 1"/>
                                    <a:gd name="f4344" fmla="*/ 1627822 f3750 1"/>
                                    <a:gd name="f4345" fmla="*/ 2505240 f3751 1"/>
                                    <a:gd name="f4346" fmla="*/ 1663065 f3750 1"/>
                                    <a:gd name="f4347" fmla="*/ 2498573 f3751 1"/>
                                    <a:gd name="f4348" fmla="*/ 1690687 f3750 1"/>
                                    <a:gd name="f4349" fmla="*/ 1719262 f3750 1"/>
                                    <a:gd name="f4350" fmla="*/ 2497030 f3751 1"/>
                                    <a:gd name="f4351" fmla="*/ 1709809 f3750 1"/>
                                    <a:gd name="f4352" fmla="*/ 2502383 f3751 1"/>
                                    <a:gd name="f4353" fmla="*/ 1689734 f3750 1"/>
                                    <a:gd name="f4354" fmla="*/ 2507145 f3751 1"/>
                                    <a:gd name="f4355" fmla="*/ 1661159 f3750 1"/>
                                    <a:gd name="f4356" fmla="*/ 2518575 f3751 1"/>
                                    <a:gd name="f4357" fmla="*/ 1625917 f3750 1"/>
                                    <a:gd name="f4358" fmla="*/ 2529053 f3751 1"/>
                                    <a:gd name="f4359" fmla="*/ 2538578 f3751 1"/>
                                    <a:gd name="f4360" fmla="*/ 2544293 f3751 1"/>
                                    <a:gd name="f4361" fmla="*/ 1533524 f3750 1"/>
                                    <a:gd name="f4362" fmla="*/ 2550008 f3751 1"/>
                                    <a:gd name="f4363" fmla="*/ 1502092 f3750 1"/>
                                    <a:gd name="f4364" fmla="*/ 2572868 f3751 1"/>
                                    <a:gd name="f4365" fmla="*/ 1465897 f3750 1"/>
                                    <a:gd name="f4366" fmla="*/ 2557628 f3751 1"/>
                                    <a:gd name="f4367" fmla="*/ 1539239 f3750 1"/>
                                    <a:gd name="f4368" fmla="*/ 2546198 f3751 1"/>
                                    <a:gd name="f4369" fmla="*/ 1600199 f3750 1"/>
                                    <a:gd name="f4370" fmla="*/ 2520480 f3751 1"/>
                                    <a:gd name="f4371" fmla="*/ 1678304 f3750 1"/>
                                    <a:gd name="f4372" fmla="*/ 2515392 f3751 1"/>
                                    <a:gd name="f4373" fmla="*/ 1686218 f3750 1"/>
                                    <a:gd name="f4374" fmla="*/ 2513217 f3751 1"/>
                                    <a:gd name="f4375" fmla="*/ 1698069 f3750 1"/>
                                    <a:gd name="f4376" fmla="*/ 2506193 f3751 1"/>
                                    <a:gd name="f4377" fmla="*/ 1718310 f3750 1"/>
                                    <a:gd name="f4378" fmla="*/ 2479523 f3751 1"/>
                                    <a:gd name="f4379" fmla="*/ 1776412 f3750 1"/>
                                    <a:gd name="f4380" fmla="*/ 2467140 f3751 1"/>
                                    <a:gd name="f4381" fmla="*/ 1823085 f3750 1"/>
                                    <a:gd name="f4382" fmla="*/ 2449995 f3751 1"/>
                                    <a:gd name="f4383" fmla="*/ 1840230 f3750 1"/>
                                    <a:gd name="f4384" fmla="*/ 2424278 f3751 1"/>
                                    <a:gd name="f4385" fmla="*/ 1930717 f3750 1"/>
                                    <a:gd name="f4386" fmla="*/ 2361413 f3751 1"/>
                                    <a:gd name="f4387" fmla="*/ 1990725 f3750 1"/>
                                    <a:gd name="f4388" fmla="*/ 2322360 f3751 1"/>
                                    <a:gd name="f4389" fmla="*/ 2049780 f3750 1"/>
                                    <a:gd name="f4390" fmla="*/ 2296643 f3751 1"/>
                                    <a:gd name="f4391" fmla="*/ 2083117 f3750 1"/>
                                    <a:gd name="f4392" fmla="*/ 2269020 f3751 1"/>
                                    <a:gd name="f4393" fmla="*/ 2115502 f3750 1"/>
                                    <a:gd name="f4394" fmla="*/ 2259495 f3751 1"/>
                                    <a:gd name="f4395" fmla="*/ 2128837 f3750 1"/>
                                    <a:gd name="f4396" fmla="*/ 2249018 f3751 1"/>
                                    <a:gd name="f4397" fmla="*/ 2232825 f3751 1"/>
                                    <a:gd name="f4398" fmla="*/ 2206342 f3751 1"/>
                                    <a:gd name="f4399" fmla="*/ 2184829 f3750 1"/>
                                    <a:gd name="f4400" fmla="*/ 2207107 f3751 1"/>
                                    <a:gd name="f4401" fmla="*/ 2187892 f3750 1"/>
                                    <a:gd name="f4402" fmla="*/ 2179485 f3751 1"/>
                                    <a:gd name="f4403" fmla="*/ 2149957 f3751 1"/>
                                    <a:gd name="f4404" fmla="*/ 2126145 f3751 1"/>
                                    <a:gd name="f4405" fmla="*/ 2256472 f3750 1"/>
                                    <a:gd name="f4406" fmla="*/ 2103587 f3751 1"/>
                                    <a:gd name="f4407" fmla="*/ 2272957 f3750 1"/>
                                    <a:gd name="f4408" fmla="*/ 2107095 f3751 1"/>
                                    <a:gd name="f4409" fmla="*/ 2272665 f3750 1"/>
                                    <a:gd name="f4410" fmla="*/ 2131860 f3751 1"/>
                                    <a:gd name="f4411" fmla="*/ 2254567 f3750 1"/>
                                    <a:gd name="f4412" fmla="*/ 2155673 f3751 1"/>
                                    <a:gd name="f4413" fmla="*/ 2185200 f3751 1"/>
                                    <a:gd name="f4414" fmla="*/ 2214562 f3750 1"/>
                                    <a:gd name="f4415" fmla="*/ 2212823 f3751 1"/>
                                    <a:gd name="f4416" fmla="*/ 2185987 f3750 1"/>
                                    <a:gd name="f4417" fmla="*/ 2211870 f3751 1"/>
                                    <a:gd name="f4418" fmla="*/ 2182177 f3750 1"/>
                                    <a:gd name="f4419" fmla="*/ 2238540 f3751 1"/>
                                    <a:gd name="f4420" fmla="*/ 2152650 f3750 1"/>
                                    <a:gd name="f4421" fmla="*/ 2254733 f3751 1"/>
                                    <a:gd name="f4422" fmla="*/ 2139315 f3750 1"/>
                                    <a:gd name="f4423" fmla="*/ 2265210 f3751 1"/>
                                    <a:gd name="f4424" fmla="*/ 2125980 f3750 1"/>
                                    <a:gd name="f4425" fmla="*/ 2274735 f3751 1"/>
                                    <a:gd name="f4426" fmla="*/ 2112645 f3750 1"/>
                                    <a:gd name="f4427" fmla="*/ 2302358 f3751 1"/>
                                    <a:gd name="f4428" fmla="*/ 2080260 f3750 1"/>
                                    <a:gd name="f4429" fmla="*/ 2328075 f3751 1"/>
                                    <a:gd name="f4430" fmla="*/ 2046922 f3750 1"/>
                                    <a:gd name="f4431" fmla="*/ 2367128 f3751 1"/>
                                    <a:gd name="f4432" fmla="*/ 1987867 f3750 1"/>
                                    <a:gd name="f4433" fmla="*/ 2402370 f3751 1"/>
                                    <a:gd name="f4434" fmla="*/ 1927860 f3750 1"/>
                                    <a:gd name="f4435" fmla="*/ 2429993 f3751 1"/>
                                    <a:gd name="f4436" fmla="*/ 2455710 f3751 1"/>
                                    <a:gd name="f4437" fmla="*/ 1837372 f3750 1"/>
                                    <a:gd name="f4438" fmla="*/ 1820227 f3750 1"/>
                                    <a:gd name="f4439" fmla="*/ 2472855 f3751 1"/>
                                    <a:gd name="f4440" fmla="*/ 1804035 f3750 1"/>
                                    <a:gd name="f4441" fmla="*/ 2485238 f3751 1"/>
                                    <a:gd name="f4442" fmla="*/ 1773555 f3750 1"/>
                                    <a:gd name="f4443" fmla="*/ 2511908 f3751 1"/>
                                    <a:gd name="f4444" fmla="*/ 1715452 f3750 1"/>
                                    <a:gd name="f4445" fmla="*/ 2522385 f3751 1"/>
                                    <a:gd name="f4446" fmla="*/ 1676400 f3750 1"/>
                                    <a:gd name="f4447" fmla="*/ 1598295 f3750 1"/>
                                    <a:gd name="f4448" fmla="*/ 2559533 f3751 1"/>
                                    <a:gd name="f4449" fmla="*/ 1537335 f3750 1"/>
                                    <a:gd name="f4450" fmla="*/ 1463992 f3750 1"/>
                                    <a:gd name="f4451" fmla="*/ 2578209 f3751 1"/>
                                    <a:gd name="f4452" fmla="*/ 1451109 f3750 1"/>
                                    <a:gd name="f4453" fmla="*/ 1450657 f3750 1"/>
                                    <a:gd name="f4454" fmla="*/ 1426845 f3750 1"/>
                                    <a:gd name="f4455" fmla="*/ 2597632 f3751 1"/>
                                    <a:gd name="f4456" fmla="*/ 1404937 f3750 1"/>
                                    <a:gd name="f4457" fmla="*/ 2586540 f3751 1"/>
                                    <a:gd name="f4458" fmla="*/ 1451152 f3750 1"/>
                                    <a:gd name="f4459" fmla="*/ 2586541 f3751 1"/>
                                    <a:gd name="f4460" fmla="*/ 2597633 f3751 1"/>
                                    <a:gd name="f4461" fmla="*/ 1404938 f3750 1"/>
                                    <a:gd name="f4462" fmla="*/ 2606205 f3751 1"/>
                                    <a:gd name="f4463" fmla="*/ 1395412 f3750 1"/>
                                    <a:gd name="f4464" fmla="*/ 2600490 f3751 1"/>
                                    <a:gd name="f4465" fmla="*/ 1407795 f3750 1"/>
                                    <a:gd name="f4466" fmla="*/ 2599180 f3751 1"/>
                                    <a:gd name="f4467" fmla="*/ 1433750 f3750 1"/>
                                    <a:gd name="f4468" fmla="*/ 1458277 f3750 1"/>
                                    <a:gd name="f4469" fmla="*/ 1487586 f3750 1"/>
                                    <a:gd name="f4470" fmla="*/ 1490934 f3750 1"/>
                                    <a:gd name="f4471" fmla="*/ 1407794 f3750 1"/>
                                    <a:gd name="f4472" fmla="*/ 2606836 f3751 1"/>
                                    <a:gd name="f4473" fmla="*/ 1398173 f3750 1"/>
                                    <a:gd name="f4474" fmla="*/ 2565247 f3751 1"/>
                                    <a:gd name="f4475" fmla="*/ 1354454 f3750 1"/>
                                    <a:gd name="f4476" fmla="*/ 2559005 f3751 1"/>
                                    <a:gd name="f4477" fmla="*/ 1369208 f3750 1"/>
                                    <a:gd name="f4478" fmla="*/ 2556675 f3751 1"/>
                                    <a:gd name="f4479" fmla="*/ 1390650 f3750 1"/>
                                    <a:gd name="f4480" fmla="*/ 2553670 f3751 1"/>
                                    <a:gd name="f4481" fmla="*/ 1380633 f3750 1"/>
                                    <a:gd name="f4482" fmla="*/ 2552571 f3751 1"/>
                                    <a:gd name="f4483" fmla="*/ 1382047 f3750 1"/>
                                    <a:gd name="f4484" fmla="*/ 2555723 f3751 1"/>
                                    <a:gd name="f4485" fmla="*/ 1392555 f3750 1"/>
                                    <a:gd name="f4486" fmla="*/ 2553818 f3751 1"/>
                                    <a:gd name="f4487" fmla="*/ 1420177 f3750 1"/>
                                    <a:gd name="f4488" fmla="*/ 2560581 f3751 1"/>
                                    <a:gd name="f4489" fmla="*/ 1420013 f3750 1"/>
                                    <a:gd name="f4490" fmla="*/ 2558580 f3751 1"/>
                                    <a:gd name="f4491" fmla="*/ 1413509 f3750 1"/>
                                    <a:gd name="f4492" fmla="*/ 2560485 f3751 1"/>
                                    <a:gd name="f4493" fmla="*/ 1398269 f3750 1"/>
                                    <a:gd name="f4494" fmla="*/ 2645258 f3751 1"/>
                                    <a:gd name="f4495" fmla="*/ 1328737 f3750 1"/>
                                    <a:gd name="f4496" fmla="*/ 2647163 f3751 1"/>
                                    <a:gd name="f4497" fmla="*/ 1329689 f3750 1"/>
                                    <a:gd name="f4498" fmla="*/ 2646210 f3751 1"/>
                                    <a:gd name="f4499" fmla="*/ 1369694 f3750 1"/>
                                    <a:gd name="f4500" fmla="*/ 1397317 f3750 1"/>
                                    <a:gd name="f4501" fmla="*/ 2644305 f3751 1"/>
                                    <a:gd name="f4502" fmla="*/ 1447799 f3750 1"/>
                                    <a:gd name="f4503" fmla="*/ 2641448 f3751 1"/>
                                    <a:gd name="f4504" fmla="*/ 1476374 f3750 1"/>
                                    <a:gd name="f4505" fmla="*/ 2632875 f3751 1"/>
                                    <a:gd name="f4506" fmla="*/ 1518284 f3750 1"/>
                                    <a:gd name="f4507" fmla="*/ 2630018 f3751 1"/>
                                    <a:gd name="f4508" fmla="*/ 1553527 f3750 1"/>
                                    <a:gd name="f4509" fmla="*/ 2615730 f3751 1"/>
                                    <a:gd name="f4510" fmla="*/ 1618297 f3750 1"/>
                                    <a:gd name="f4511" fmla="*/ 1674494 f3750 1"/>
                                    <a:gd name="f4512" fmla="*/ 2578583 f3751 1"/>
                                    <a:gd name="f4513" fmla="*/ 1684972 f3750 1"/>
                                    <a:gd name="f4514" fmla="*/ 2580488 f3751 1"/>
                                    <a:gd name="f4515" fmla="*/ 1679257 f3750 1"/>
                                    <a:gd name="f4516" fmla="*/ 2584298 f3751 1"/>
                                    <a:gd name="f4517" fmla="*/ 1639252 f3750 1"/>
                                    <a:gd name="f4518" fmla="*/ 1597342 f3750 1"/>
                                    <a:gd name="f4519" fmla="*/ 2610015 f3751 1"/>
                                    <a:gd name="f4520" fmla="*/ 1590675 f3750 1"/>
                                    <a:gd name="f4521" fmla="*/ 1590674 f3750 1"/>
                                    <a:gd name="f4522" fmla="*/ 2622398 f3751 1"/>
                                    <a:gd name="f4523" fmla="*/ 2629065 f3751 1"/>
                                    <a:gd name="f4524" fmla="*/ 1483994 f3750 1"/>
                                    <a:gd name="f4525" fmla="*/ 2634780 f3751 1"/>
                                    <a:gd name="f4526" fmla="*/ 1448752 f3750 1"/>
                                    <a:gd name="f4527" fmla="*/ 2639543 f3751 1"/>
                                    <a:gd name="f4528" fmla="*/ 1415414 f3750 1"/>
                                    <a:gd name="f4529" fmla="*/ 1383982 f3750 1"/>
                                    <a:gd name="f4530" fmla="*/ 2642400 f3751 1"/>
                                    <a:gd name="f4531" fmla="*/ 1357312 f3750 1"/>
                                    <a:gd name="f4532" fmla="*/ 1343024 f3750 1"/>
                                    <a:gd name="f4533" fmla="*/ 134151 f3751 1"/>
                                    <a:gd name="f4534" fmla="*/ 887095 f3750 1"/>
                                    <a:gd name="f4535" fmla="*/ 134625 f3751 1"/>
                                    <a:gd name="f4536" fmla="*/ 887332 f3750 1"/>
                                    <a:gd name="f4537" fmla="*/ 134670 f3751 1"/>
                                    <a:gd name="f4538" fmla="*/ 887199 f3750 1"/>
                                    <a:gd name="f4539" fmla="*/ 191618 f3751 1"/>
                                    <a:gd name="f4540" fmla="*/ 750570 f3750 1"/>
                                    <a:gd name="f4541" fmla="*/ 170663 f3751 1"/>
                                    <a:gd name="f4542" fmla="*/ 789622 f3750 1"/>
                                    <a:gd name="f4543" fmla="*/ 153518 f3751 1"/>
                                    <a:gd name="f4544" fmla="*/ 803910 f3750 1"/>
                                    <a:gd name="f4545" fmla="*/ 153477 f3751 1"/>
                                    <a:gd name="f4546" fmla="*/ 804822 f3750 1"/>
                                    <a:gd name="f4547" fmla="*/ 151819 f3751 1"/>
                                    <a:gd name="f4548" fmla="*/ 841286 f3750 1"/>
                                    <a:gd name="f4549" fmla="*/ 151866 f3751 1"/>
                                    <a:gd name="f4550" fmla="*/ 841199 f3750 1"/>
                                    <a:gd name="f4551" fmla="*/ 804862 f3750 1"/>
                                    <a:gd name="f4552" fmla="*/ 790574 f3750 1"/>
                                    <a:gd name="f4553" fmla="*/ 751522 f3750 1"/>
                                    <a:gd name="f4554" fmla="*/ 192332 f3751 1"/>
                                    <a:gd name="f4555" fmla="*/ 751998 f3750 1"/>
                                    <a:gd name="f4556" fmla="*/ 192689 f3751 1"/>
                                    <a:gd name="f4557" fmla="*/ 751284 f3750 1"/>
                                    <a:gd name="f4558" fmla="*/ 203047 f3751 1"/>
                                    <a:gd name="f4559" fmla="*/ 667702 f3750 1"/>
                                    <a:gd name="f4560" fmla="*/ 189712 f3751 1"/>
                                    <a:gd name="f4561" fmla="*/ 677227 f3750 1"/>
                                    <a:gd name="f4562" fmla="*/ 169710 f3751 1"/>
                                    <a:gd name="f4563" fmla="*/ 719137 f3750 1"/>
                                    <a:gd name="f4564" fmla="*/ 174286 f3751 1"/>
                                    <a:gd name="f4565" fmla="*/ 722798 f3750 1"/>
                                    <a:gd name="f4566" fmla="*/ 174435 f3751 1"/>
                                    <a:gd name="f4567" fmla="*/ 722155 f3750 1"/>
                                    <a:gd name="f4568" fmla="*/ 190665 f3751 1"/>
                                    <a:gd name="f4569" fmla="*/ 202473 f3751 1"/>
                                    <a:gd name="f4570" fmla="*/ 668793 f3750 1"/>
                                    <a:gd name="f4571" fmla="*/ 276390 f3751 1"/>
                                    <a:gd name="f4572" fmla="*/ 613410 f3750 1"/>
                                    <a:gd name="f4573" fmla="*/ 275187 f3751 1"/>
                                    <a:gd name="f4574" fmla="*/ 614373 f3750 1"/>
                                    <a:gd name="f4575" fmla="*/ 270080 f3751 1"/>
                                    <a:gd name="f4576" fmla="*/ 634008 f3750 1"/>
                                    <a:gd name="f4577" fmla="*/ 266865 f3751 1"/>
                                    <a:gd name="f4578" fmla="*/ 643890 f3750 1"/>
                                    <a:gd name="f4579" fmla="*/ 179235 f3751 1"/>
                                    <a:gd name="f4580" fmla="*/ 166852 f3751 1"/>
                                    <a:gd name="f4581" fmla="*/ 842962 f3750 1"/>
                                    <a:gd name="f4582" fmla="*/ 155422 f3751 1"/>
                                    <a:gd name="f4583" fmla="*/ 882967 f3750 1"/>
                                    <a:gd name="f4584" fmla="*/ 130657 f3751 1"/>
                                    <a:gd name="f4585" fmla="*/ 966787 f3750 1"/>
                                    <a:gd name="f4586" fmla="*/ 114465 f3751 1"/>
                                    <a:gd name="f4587" fmla="*/ 1023937 f3750 1"/>
                                    <a:gd name="f4588" fmla="*/ 106845 f3751 1"/>
                                    <a:gd name="f4589" fmla="*/ 1066800 f3750 1"/>
                                    <a:gd name="f4590" fmla="*/ 103035 f3751 1"/>
                                    <a:gd name="f4591" fmla="*/ 1088707 f3750 1"/>
                                    <a:gd name="f4592" fmla="*/ 100177 f3751 1"/>
                                    <a:gd name="f4593" fmla="*/ 1110615 f3750 1"/>
                                    <a:gd name="f4594" fmla="*/ 91605 f3751 1"/>
                                    <a:gd name="f4595" fmla="*/ 1169670 f3750 1"/>
                                    <a:gd name="f4596" fmla="*/ 88747 f3751 1"/>
                                    <a:gd name="f4597" fmla="*/ 1205865 f3750 1"/>
                                    <a:gd name="f4598" fmla="*/ 93510 f3751 1"/>
                                    <a:gd name="f4599" fmla="*/ 1243965 f3750 1"/>
                                    <a:gd name="f4600" fmla="*/ 95742 f3751 1"/>
                                    <a:gd name="f4601" fmla="*/ 1223205 f3750 1"/>
                                    <a:gd name="f4602" fmla="*/ 95415 f3751 1"/>
                                    <a:gd name="f4603" fmla="*/ 1216342 f3750 1"/>
                                    <a:gd name="f4604" fmla="*/ 99225 f3751 1"/>
                                    <a:gd name="f4605" fmla="*/ 1176337 f3750 1"/>
                                    <a:gd name="f4606" fmla="*/ 107797 f3751 1"/>
                                    <a:gd name="f4607" fmla="*/ 1117282 f3750 1"/>
                                    <a:gd name="f4608" fmla="*/ 114596 f3751 1"/>
                                    <a:gd name="f4609" fmla="*/ 1109123 f3750 1"/>
                                    <a:gd name="f4610" fmla="*/ 124469 f3751 1"/>
                                    <a:gd name="f4611" fmla="*/ 1043051 f3750 1"/>
                                    <a:gd name="f4612" fmla="*/ 123990 f3751 1"/>
                                    <a:gd name="f4613" fmla="*/ 1031557 f3750 1"/>
                                    <a:gd name="f4614" fmla="*/ 133400 f3751 1"/>
                                    <a:gd name="f4615" fmla="*/ 1004581 f3750 1"/>
                                    <a:gd name="f4616" fmla="*/ 138999 f3751 1"/>
                                    <a:gd name="f4617" fmla="*/ 981931 f3750 1"/>
                                    <a:gd name="f4618" fmla="*/ 137325 f3751 1"/>
                                    <a:gd name="f4619" fmla="*/ 985837 f3750 1"/>
                                    <a:gd name="f4620" fmla="*/ 131610 f3751 1"/>
                                    <a:gd name="f4621" fmla="*/ 983932 f3750 1"/>
                                    <a:gd name="f4622" fmla="*/ 117322 f3751 1"/>
                                    <a:gd name="f4623" fmla="*/ 1024890 f3750 1"/>
                                    <a:gd name="f4624" fmla="*/ 118275 f3751 1"/>
                                    <a:gd name="f4625" fmla="*/ 1047750 f3750 1"/>
                                    <a:gd name="f4626" fmla="*/ 111607 f3751 1"/>
                                    <a:gd name="f4627" fmla="*/ 1091565 f3750 1"/>
                                    <a:gd name="f4628" fmla="*/ 110655 f3751 1"/>
                                    <a:gd name="f4629" fmla="*/ 1099185 f3750 1"/>
                                    <a:gd name="f4630" fmla="*/ 101130 f3751 1"/>
                                    <a:gd name="f4631" fmla="*/ 103987 f3751 1"/>
                                    <a:gd name="f4632" fmla="*/ 115417 f3751 1"/>
                                    <a:gd name="f4633" fmla="*/ 156375 f3751 1"/>
                                    <a:gd name="f4634" fmla="*/ 167805 f3751 1"/>
                                    <a:gd name="f4635" fmla="*/ 180187 f3751 1"/>
                                    <a:gd name="f4636" fmla="*/ 267817 f3751 1"/>
                                    <a:gd name="f4637" fmla="*/ 293536 f3751 1"/>
                                    <a:gd name="f4638" fmla="*/ 518160 f3750 1"/>
                                    <a:gd name="f4639" fmla="*/ 293535 f3751 1"/>
                                    <a:gd name="f4640" fmla="*/ 298297 f3751 1"/>
                                    <a:gd name="f4641" fmla="*/ 521970 f3750 1"/>
                                    <a:gd name="f4642" fmla="*/ 521969 f3750 1"/>
                                    <a:gd name="f4643" fmla="*/ 465169 f3751 1"/>
                                    <a:gd name="f4644" fmla="*/ 382550 f3750 1"/>
                                    <a:gd name="f4645" fmla="*/ 464986 f3751 1"/>
                                    <a:gd name="f4646" fmla="*/ 382696 f3750 1"/>
                                    <a:gd name="f4647" fmla="*/ 464431 f3751 1"/>
                                    <a:gd name="f4648" fmla="*/ 383323 f3750 1"/>
                                    <a:gd name="f4649" fmla="*/ 456650 f3751 1"/>
                                    <a:gd name="f4650" fmla="*/ 391477 f3750 1"/>
                                    <a:gd name="f4651" fmla="*/ 454683 f3751 1"/>
                                    <a:gd name="f4652" fmla="*/ 394339 f3750 1"/>
                                    <a:gd name="f4653" fmla="*/ 453399 f3751 1"/>
                                    <a:gd name="f4654" fmla="*/ 395790 f3750 1"/>
                                    <a:gd name="f4655" fmla="*/ 403860 f3750 1"/>
                                    <a:gd name="f4656" fmla="*/ 389738 f3751 1"/>
                                    <a:gd name="f4657" fmla="*/ 472440 f3750 1"/>
                                    <a:gd name="f4658" fmla="*/ 373545 f3751 1"/>
                                    <a:gd name="f4659" fmla="*/ 491490 f3750 1"/>
                                    <a:gd name="f4660" fmla="*/ 357353 f3751 1"/>
                                    <a:gd name="f4661" fmla="*/ 511492 f3750 1"/>
                                    <a:gd name="f4662" fmla="*/ 285782 f3751 1"/>
                                    <a:gd name="f4663" fmla="*/ 590597 f3750 1"/>
                                    <a:gd name="f4664" fmla="*/ 358305 f3751 1"/>
                                    <a:gd name="f4665" fmla="*/ 510540 f3750 1"/>
                                    <a:gd name="f4666" fmla="*/ 374497 f3751 1"/>
                                    <a:gd name="f4667" fmla="*/ 490537 f3750 1"/>
                                    <a:gd name="f4668" fmla="*/ 390690 f3751 1"/>
                                    <a:gd name="f4669" fmla="*/ 471487 f3750 1"/>
                                    <a:gd name="f4670" fmla="*/ 448792 f3751 1"/>
                                    <a:gd name="f4671" fmla="*/ 402907 f3750 1"/>
                                    <a:gd name="f4672" fmla="*/ 489348 f3751 1"/>
                                    <a:gd name="f4673" fmla="*/ 316869 f3750 1"/>
                                    <a:gd name="f4674" fmla="*/ 481127 f3751 1"/>
                                    <a:gd name="f4675" fmla="*/ 319733 f3750 1"/>
                                    <a:gd name="f4676" fmla="*/ 475013 f3751 1"/>
                                    <a:gd name="f4677" fmla="*/ 322003 f3750 1"/>
                                    <a:gd name="f4678" fmla="*/ 473558 f3751 1"/>
                                    <a:gd name="f4679" fmla="*/ 323849 f3750 1"/>
                                    <a:gd name="f4680" fmla="*/ 463080 f3751 1"/>
                                    <a:gd name="f4681" fmla="*/ 333374 f3750 1"/>
                                    <a:gd name="f4682" fmla="*/ 436410 f3751 1"/>
                                    <a:gd name="f4683" fmla="*/ 350519 f3750 1"/>
                                    <a:gd name="f4684" fmla="*/ 418313 f3751 1"/>
                                    <a:gd name="f4685" fmla="*/ 370522 f3750 1"/>
                                    <a:gd name="f4686" fmla="*/ 401168 f3751 1"/>
                                    <a:gd name="f4687" fmla="*/ 390524 f3750 1"/>
                                    <a:gd name="f4688" fmla="*/ 401002 f3750 1"/>
                                    <a:gd name="f4689" fmla="*/ 389349 f3751 1"/>
                                    <a:gd name="f4690" fmla="*/ 400516 f3750 1"/>
                                    <a:gd name="f4691" fmla="*/ 378546 f3751 1"/>
                                    <a:gd name="f4692" fmla="*/ 413504 f3750 1"/>
                                    <a:gd name="f4693" fmla="*/ 360210 f3751 1"/>
                                    <a:gd name="f4694" fmla="*/ 436245 f3750 1"/>
                                    <a:gd name="f4695" fmla="*/ 330683 f3751 1"/>
                                    <a:gd name="f4696" fmla="*/ 468630 f3750 1"/>
                                    <a:gd name="f4697" fmla="*/ 335445 f3751 1"/>
                                    <a:gd name="f4698" fmla="*/ 474344 f3750 1"/>
                                    <a:gd name="f4699" fmla="*/ 335536 f3751 1"/>
                                    <a:gd name="f4700" fmla="*/ 474264 f3750 1"/>
                                    <a:gd name="f4701" fmla="*/ 331635 f3751 1"/>
                                    <a:gd name="f4702" fmla="*/ 469582 f3750 1"/>
                                    <a:gd name="f4703" fmla="*/ 361162 f3751 1"/>
                                    <a:gd name="f4704" fmla="*/ 437197 f3750 1"/>
                                    <a:gd name="f4705" fmla="*/ 402120 f3751 1"/>
                                    <a:gd name="f4706" fmla="*/ 390525 f3750 1"/>
                                    <a:gd name="f4707" fmla="*/ 419265 f3751 1"/>
                                    <a:gd name="f4708" fmla="*/ 437362 f3751 1"/>
                                    <a:gd name="f4709" fmla="*/ 350520 f3750 1"/>
                                    <a:gd name="f4710" fmla="*/ 464032 f3751 1"/>
                                    <a:gd name="f4711" fmla="*/ 333375 f3750 1"/>
                                    <a:gd name="f4712" fmla="*/ 474510 f3751 1"/>
                                    <a:gd name="f4713" fmla="*/ 323850 f3750 1"/>
                                    <a:gd name="f4714" fmla="*/ 485940 f3751 1"/>
                                    <a:gd name="f4715" fmla="*/ 319564 f3750 1"/>
                                    <a:gd name="f4716" fmla="*/ 489548 f3751 1"/>
                                    <a:gd name="f4717" fmla="*/ 318444 f3750 1"/>
                                    <a:gd name="f4718" fmla="*/ 1868970 f3751 1"/>
                                    <a:gd name="f4719" fmla="*/ 144780 f3750 1"/>
                                    <a:gd name="f4720" fmla="*/ 1917547 f3751 1"/>
                                    <a:gd name="f4721" fmla="*/ 166687 f3750 1"/>
                                    <a:gd name="f4722" fmla="*/ 1938502 f3751 1"/>
                                    <a:gd name="f4723" fmla="*/ 183832 f3750 1"/>
                                    <a:gd name="f4724" fmla="*/ 160972 f3750 1"/>
                                    <a:gd name="f4725" fmla="*/ 1710855 f3751 1"/>
                                    <a:gd name="f4726" fmla="*/ 75247 f3750 1"/>
                                    <a:gd name="f4727" fmla="*/ 1748955 f3751 1"/>
                                    <a:gd name="f4728" fmla="*/ 83819 f3750 1"/>
                                    <a:gd name="f4729" fmla="*/ 1802295 f3751 1"/>
                                    <a:gd name="f4730" fmla="*/ 110489 f3750 1"/>
                                    <a:gd name="f4731" fmla="*/ 1137451 f3751 1"/>
                                    <a:gd name="f4732" fmla="*/ 68937 f3750 1"/>
                                    <a:gd name="f4733" fmla="*/ 1117448 f3751 1"/>
                                    <a:gd name="f4734" fmla="*/ 71437 f3750 1"/>
                                    <a:gd name="f4735" fmla="*/ 1074585 f3751 1"/>
                                    <a:gd name="f4736" fmla="*/ 77152 f3750 1"/>
                                    <a:gd name="f4737" fmla="*/ 1032675 f3751 1"/>
                                    <a:gd name="f4738" fmla="*/ 86677 f3750 1"/>
                                    <a:gd name="f4739" fmla="*/ 1014578 f3751 1"/>
                                    <a:gd name="f4740" fmla="*/ 92392 f3750 1"/>
                                    <a:gd name="f4741" fmla="*/ 993623 f3751 1"/>
                                    <a:gd name="f4742" fmla="*/ 98107 f3750 1"/>
                                    <a:gd name="f4743" fmla="*/ 947769 f3751 1"/>
                                    <a:gd name="f4744" fmla="*/ 107115 f3750 1"/>
                                    <a:gd name="f4745" fmla="*/ 939330 f3751 1"/>
                                    <a:gd name="f4746" fmla="*/ 110490 f3750 1"/>
                                    <a:gd name="f4747" fmla="*/ 881228 f3751 1"/>
                                    <a:gd name="f4748" fmla="*/ 130492 f3750 1"/>
                                    <a:gd name="f4749" fmla="*/ 824078 f3751 1"/>
                                    <a:gd name="f4750" fmla="*/ 153352 f3750 1"/>
                                    <a:gd name="f4751" fmla="*/ 784073 f3751 1"/>
                                    <a:gd name="f4752" fmla="*/ 171450 f3750 1"/>
                                    <a:gd name="f4753" fmla="*/ 757403 f3751 1"/>
                                    <a:gd name="f4754" fmla="*/ 181927 f3750 1"/>
                                    <a:gd name="f4755" fmla="*/ 691680 f3751 1"/>
                                    <a:gd name="f4756" fmla="*/ 212407 f3750 1"/>
                                    <a:gd name="f4757" fmla="*/ 660248 f3751 1"/>
                                    <a:gd name="f4758" fmla="*/ 232410 f3750 1"/>
                                    <a:gd name="f4759" fmla="*/ 629768 f3751 1"/>
                                    <a:gd name="f4760" fmla="*/ 252412 f3750 1"/>
                                    <a:gd name="f4761" fmla="*/ 581190 f3751 1"/>
                                    <a:gd name="f4762" fmla="*/ 288607 f3750 1"/>
                                    <a:gd name="f4763" fmla="*/ 535470 f3751 1"/>
                                    <a:gd name="f4764" fmla="*/ 324802 f3750 1"/>
                                    <a:gd name="f4765" fmla="*/ 491713 f3751 1"/>
                                    <a:gd name="f4766" fmla="*/ 362974 f3750 1"/>
                                    <a:gd name="f4767" fmla="*/ 495465 f3751 1"/>
                                    <a:gd name="f4768" fmla="*/ 367665 f3750 1"/>
                                    <a:gd name="f4769" fmla="*/ 504752 f3751 1"/>
                                    <a:gd name="f4770" fmla="*/ 361295 f3750 1"/>
                                    <a:gd name="f4771" fmla="*/ 512656 f3751 1"/>
                                    <a:gd name="f4772" fmla="*/ 355403 f3750 1"/>
                                    <a:gd name="f4773" fmla="*/ 541185 f3751 1"/>
                                    <a:gd name="f4774" fmla="*/ 330517 f3750 1"/>
                                    <a:gd name="f4775" fmla="*/ 586905 f3751 1"/>
                                    <a:gd name="f4776" fmla="*/ 294322 f3750 1"/>
                                    <a:gd name="f4777" fmla="*/ 635482 f3751 1"/>
                                    <a:gd name="f4778" fmla="*/ 258127 f3750 1"/>
                                    <a:gd name="f4779" fmla="*/ 665962 f3751 1"/>
                                    <a:gd name="f4780" fmla="*/ 238124 f3750 1"/>
                                    <a:gd name="f4781" fmla="*/ 697395 f3751 1"/>
                                    <a:gd name="f4782" fmla="*/ 218122 f3750 1"/>
                                    <a:gd name="f4783" fmla="*/ 763117 f3751 1"/>
                                    <a:gd name="f4784" fmla="*/ 187642 f3750 1"/>
                                    <a:gd name="f4785" fmla="*/ 788835 f3751 1"/>
                                    <a:gd name="f4786" fmla="*/ 174307 f3750 1"/>
                                    <a:gd name="f4787" fmla="*/ 828840 f3751 1"/>
                                    <a:gd name="f4788" fmla="*/ 156209 f3750 1"/>
                                    <a:gd name="f4789" fmla="*/ 133349 f3750 1"/>
                                    <a:gd name="f4790" fmla="*/ 944092 f3751 1"/>
                                    <a:gd name="f4791" fmla="*/ 113347 f3750 1"/>
                                    <a:gd name="f4792" fmla="*/ 968499 f3751 1"/>
                                    <a:gd name="f4793" fmla="*/ 108553 f3750 1"/>
                                    <a:gd name="f4794" fmla="*/ 980289 f3751 1"/>
                                    <a:gd name="f4795" fmla="*/ 104524 f3750 1"/>
                                    <a:gd name="f4796" fmla="*/ 1140765 f3751 1"/>
                                    <a:gd name="f4797" fmla="*/ 69904 f3750 1"/>
                                    <a:gd name="f4798" fmla="*/ 1478087 f3751 1"/>
                                    <a:gd name="f4799" fmla="*/ 48458 f3750 1"/>
                                    <a:gd name="f4800" fmla="*/ 1498447 f3751 1"/>
                                    <a:gd name="f4801" fmla="*/ 50482 f3750 1"/>
                                    <a:gd name="f4802" fmla="*/ 1526070 f3751 1"/>
                                    <a:gd name="f4803" fmla="*/ 60007 f3750 1"/>
                                    <a:gd name="f4804" fmla="*/ 1505115 f3751 1"/>
                                    <a:gd name="f4805" fmla="*/ 57150 f3750 1"/>
                                    <a:gd name="f4806" fmla="*/ 1461300 f3751 1"/>
                                    <a:gd name="f4807" fmla="*/ 48577 f3750 1"/>
                                    <a:gd name="f4808" fmla="*/ 1588935 f3751 1"/>
                                    <a:gd name="f4809" fmla="*/ 40957 f3750 1"/>
                                    <a:gd name="f4810" fmla="*/ 1627987 f3751 1"/>
                                    <a:gd name="f4811" fmla="*/ 43814 f3750 1"/>
                                    <a:gd name="f4812" fmla="*/ 1675612 f3751 1"/>
                                    <a:gd name="f4813" fmla="*/ 62864 f3750 1"/>
                                    <a:gd name="f4814" fmla="*/ 1616557 f3751 1"/>
                                    <a:gd name="f4815" fmla="*/ 52387 f3750 1"/>
                                    <a:gd name="f4816" fmla="*/ 1270324 f3751 1"/>
                                    <a:gd name="f4817" fmla="*/ 40719 f3750 1"/>
                                    <a:gd name="f4818" fmla="*/ 1160310 f3751 1"/>
                                    <a:gd name="f4819" fmla="*/ 46672 f3750 1"/>
                                    <a:gd name="f4820" fmla="*/ 1084110 f3751 1"/>
                                    <a:gd name="f4821" fmla="*/ 57149 f3750 1"/>
                                    <a:gd name="f4822" fmla="*/ 1047915 f3751 1"/>
                                    <a:gd name="f4823" fmla="*/ 66674 f3750 1"/>
                                    <a:gd name="f4824" fmla="*/ 1016482 f3751 1"/>
                                    <a:gd name="f4825" fmla="*/ 78104 f3750 1"/>
                                    <a:gd name="f4826" fmla="*/ 972667 f3751 1"/>
                                    <a:gd name="f4827" fmla="*/ 147637 f3750 1"/>
                                    <a:gd name="f4828" fmla="*/ 746925 f3751 1"/>
                                    <a:gd name="f4829" fmla="*/ 728827 f3751 1"/>
                                    <a:gd name="f4830" fmla="*/ 180974 f3750 1"/>
                                    <a:gd name="f4831" fmla="*/ 712635 f3751 1"/>
                                    <a:gd name="f4832" fmla="*/ 189547 f3750 1"/>
                                    <a:gd name="f4833" fmla="*/ 682155 f3751 1"/>
                                    <a:gd name="f4834" fmla="*/ 205739 f3750 1"/>
                                    <a:gd name="f4835" fmla="*/ 634530 f3751 1"/>
                                    <a:gd name="f4836" fmla="*/ 230504 f3750 1"/>
                                    <a:gd name="f4837" fmla="*/ 598335 f3751 1"/>
                                    <a:gd name="f4838" fmla="*/ 259079 f3750 1"/>
                                    <a:gd name="f4839" fmla="*/ 493560 f3751 1"/>
                                    <a:gd name="f4840" fmla="*/ 340994 f3750 1"/>
                                    <a:gd name="f4841" fmla="*/ 471664 f3751 1"/>
                                    <a:gd name="f4842" fmla="*/ 360034 f3750 1"/>
                                    <a:gd name="f4843" fmla="*/ 450243 f3751 1"/>
                                    <a:gd name="f4844" fmla="*/ 379593 f3750 1"/>
                                    <a:gd name="f4845" fmla="*/ 450697 f3751 1"/>
                                    <a:gd name="f4846" fmla="*/ 380047 f3750 1"/>
                                    <a:gd name="f4847" fmla="*/ 285915 f3751 1"/>
                                    <a:gd name="f4848" fmla="*/ 573404 f3750 1"/>
                                    <a:gd name="f4849" fmla="*/ 252577 f3751 1"/>
                                    <a:gd name="f4850" fmla="*/ 619124 f3750 1"/>
                                    <a:gd name="f4851" fmla="*/ 237337 f3751 1"/>
                                    <a:gd name="f4852" fmla="*/ 646747 f3750 1"/>
                                    <a:gd name="f4853" fmla="*/ 222097 f3751 1"/>
                                    <a:gd name="f4854" fmla="*/ 672464 f3750 1"/>
                                    <a:gd name="f4855" fmla="*/ 193522 f3751 1"/>
                                    <a:gd name="f4856" fmla="*/ 725804 f3750 1"/>
                                    <a:gd name="f4857" fmla="*/ 162439 f3751 1"/>
                                    <a:gd name="f4858" fmla="*/ 774784 f3750 1"/>
                                    <a:gd name="f4859" fmla="*/ 162090 f3751 1"/>
                                    <a:gd name="f4860" fmla="*/ 776287 f3750 1"/>
                                    <a:gd name="f4861" fmla="*/ 151612 f3751 1"/>
                                    <a:gd name="f4862" fmla="*/ 143992 f3751 1"/>
                                    <a:gd name="f4863" fmla="*/ 818197 f3750 1"/>
                                    <a:gd name="f4864" fmla="*/ 142087 f3751 1"/>
                                    <a:gd name="f4865" fmla="*/ 820102 f3750 1"/>
                                    <a:gd name="f4866" fmla="*/ 133634 f3751 1"/>
                                    <a:gd name="f4867" fmla="*/ 848201 f3750 1"/>
                                    <a:gd name="f4868" fmla="*/ 864870 f3750 1"/>
                                    <a:gd name="f4869" fmla="*/ 129705 f3751 1"/>
                                    <a:gd name="f4870" fmla="*/ 888682 f3750 1"/>
                                    <a:gd name="f4871" fmla="*/ 116370 f3751 1"/>
                                    <a:gd name="f4872" fmla="*/ 927735 f3750 1"/>
                                    <a:gd name="f4873" fmla="*/ 90652 f3751 1"/>
                                    <a:gd name="f4874" fmla="*/ 83032 f3751 1"/>
                                    <a:gd name="f4875" fmla="*/ 1076325 f3750 1"/>
                                    <a:gd name="f4876" fmla="*/ 78270 f3751 1"/>
                                    <a:gd name="f4877" fmla="*/ 1128712 f3750 1"/>
                                    <a:gd name="f4878" fmla="*/ 84937 f3751 1"/>
                                    <a:gd name="f4879" fmla="*/ 1092517 f3750 1"/>
                                    <a:gd name="f4880" fmla="*/ 85555 f3751 1"/>
                                    <a:gd name="f4881" fmla="*/ 1089530 f3750 1"/>
                                    <a:gd name="f4882" fmla="*/ 86842 f3751 1"/>
                                    <a:gd name="f4883" fmla="*/ 1075372 f3750 1"/>
                                    <a:gd name="f4884" fmla="*/ 94462 f3751 1"/>
                                    <a:gd name="f4885" fmla="*/ 1022985 f3750 1"/>
                                    <a:gd name="f4886" fmla="*/ 96848 f3751 1"/>
                                    <a:gd name="f4887" fmla="*/ 1023781 f3750 1"/>
                                    <a:gd name="f4888" fmla="*/ 97055 f3751 1"/>
                                    <a:gd name="f4889" fmla="*/ 1022896 f3750 1"/>
                                    <a:gd name="f4890" fmla="*/ 94463 f3751 1"/>
                                    <a:gd name="f4891" fmla="*/ 1022032 f3750 1"/>
                                    <a:gd name="f4892" fmla="*/ 107798 f3751 1"/>
                                    <a:gd name="f4893" fmla="*/ 964882 f3750 1"/>
                                    <a:gd name="f4894" fmla="*/ 120180 f3751 1"/>
                                    <a:gd name="f4895" fmla="*/ 925829 f3750 1"/>
                                    <a:gd name="f4896" fmla="*/ 133454 f3751 1"/>
                                    <a:gd name="f4897" fmla="*/ 886956 f3750 1"/>
                                    <a:gd name="f4898" fmla="*/ 132563 f3751 1"/>
                                    <a:gd name="f4899" fmla="*/ 886777 f3750 1"/>
                                    <a:gd name="f4900" fmla="*/ 134468 f3751 1"/>
                                    <a:gd name="f4901" fmla="*/ 862965 f3750 1"/>
                                    <a:gd name="f4902" fmla="*/ 144945 f3751 1"/>
                                    <a:gd name="f4903" fmla="*/ 152565 f3751 1"/>
                                    <a:gd name="f4904" fmla="*/ 152821 f3751 1"/>
                                    <a:gd name="f4905" fmla="*/ 804166 f3750 1"/>
                                    <a:gd name="f4906" fmla="*/ 163043 f3751 1"/>
                                    <a:gd name="f4907" fmla="*/ 194475 f3751 1"/>
                                    <a:gd name="f4908" fmla="*/ 726757 f3750 1"/>
                                    <a:gd name="f4909" fmla="*/ 223050 f3751 1"/>
                                    <a:gd name="f4910" fmla="*/ 673417 f3750 1"/>
                                    <a:gd name="f4911" fmla="*/ 238290 f3751 1"/>
                                    <a:gd name="f4912" fmla="*/ 647700 f3750 1"/>
                                    <a:gd name="f4913" fmla="*/ 253530 f3751 1"/>
                                    <a:gd name="f4914" fmla="*/ 620077 f3750 1"/>
                                    <a:gd name="f4915" fmla="*/ 286868 f3751 1"/>
                                    <a:gd name="f4916" fmla="*/ 574357 f3750 1"/>
                                    <a:gd name="f4917" fmla="*/ 451650 f3751 1"/>
                                    <a:gd name="f4918" fmla="*/ 381000 f3750 1"/>
                                    <a:gd name="f4919" fmla="*/ 340995 f3750 1"/>
                                    <a:gd name="f4920" fmla="*/ 600240 f3751 1"/>
                                    <a:gd name="f4921" fmla="*/ 259080 f3750 1"/>
                                    <a:gd name="f4922" fmla="*/ 230505 f3750 1"/>
                                    <a:gd name="f4923" fmla="*/ 684060 f3751 1"/>
                                    <a:gd name="f4924" fmla="*/ 205740 f3750 1"/>
                                    <a:gd name="f4925" fmla="*/ 714540 f3751 1"/>
                                    <a:gd name="f4926" fmla="*/ 730733 f3751 1"/>
                                    <a:gd name="f4927" fmla="*/ 180975 f3750 1"/>
                                    <a:gd name="f4928" fmla="*/ 748830 f3751 1"/>
                                    <a:gd name="f4929" fmla="*/ 808838 f3751 1"/>
                                    <a:gd name="f4930" fmla="*/ 974573 f3751 1"/>
                                    <a:gd name="f4931" fmla="*/ 83820 f3750 1"/>
                                    <a:gd name="f4932" fmla="*/ 1018388 f3751 1"/>
                                    <a:gd name="f4933" fmla="*/ 78105 f3750 1"/>
                                    <a:gd name="f4934" fmla="*/ 66675 f3750 1"/>
                                    <a:gd name="f4935" fmla="*/ 1086015 f3751 1"/>
                                    <a:gd name="f4936" fmla="*/ 1162215 f3751 1"/>
                                    <a:gd name="f4937" fmla="*/ 1272229 f3751 1"/>
                                    <a:gd name="f4938" fmla="*/ 41076 f3750 1"/>
                                    <a:gd name="f4939" fmla="*/ 1360655 f3751 1"/>
                                    <a:gd name="f4940" fmla="*/ 44043 f3750 1"/>
                                    <a:gd name="f4941" fmla="*/ 1404150 f3751 1"/>
                                    <a:gd name="f4942" fmla="*/ 0 f3750 1"/>
                                    <a:gd name="f4943" fmla="*/ 1448917 f3751 1"/>
                                    <a:gd name="f4944" fmla="*/ 2857 f3750 1"/>
                                    <a:gd name="f4945" fmla="*/ 1494637 f3751 1"/>
                                    <a:gd name="f4946" fmla="*/ 7620 f3750 1"/>
                                    <a:gd name="f4947" fmla="*/ 1525117 f3751 1"/>
                                    <a:gd name="f4948" fmla="*/ 15240 f3750 1"/>
                                    <a:gd name="f4949" fmla="*/ 1545120 f3751 1"/>
                                    <a:gd name="f4950" fmla="*/ 24765 f3750 1"/>
                                    <a:gd name="f4951" fmla="*/ 1569885 f3751 1"/>
                                    <a:gd name="f4952" fmla="*/ 20002 f3750 1"/>
                                    <a:gd name="f4953" fmla="*/ 1607032 f3751 1"/>
                                    <a:gd name="f4954" fmla="*/ 28575 f3750 1"/>
                                    <a:gd name="f4955" fmla="*/ 1629892 f3751 1"/>
                                    <a:gd name="f4956" fmla="*/ 35242 f3750 1"/>
                                    <a:gd name="f4957" fmla="*/ 1628940 f3751 1"/>
                                    <a:gd name="f4958" fmla="*/ 36195 f3750 1"/>
                                    <a:gd name="f4959" fmla="*/ 42862 f3750 1"/>
                                    <a:gd name="f4960" fmla="*/ 40005 f3750 1"/>
                                    <a:gd name="f4961" fmla="*/ 1575600 f3751 1"/>
                                    <a:gd name="f4962" fmla="*/ 1562265 f3751 1"/>
                                    <a:gd name="f4963" fmla="*/ 33337 f3750 1"/>
                                    <a:gd name="f4964" fmla="*/ 1536547 f3751 1"/>
                                    <a:gd name="f4965" fmla="*/ 27622 f3750 1"/>
                                    <a:gd name="f4966" fmla="*/ 1510830 f3751 1"/>
                                    <a:gd name="f4967" fmla="*/ 21907 f3750 1"/>
                                    <a:gd name="f4968" fmla="*/ 1484160 f3751 1"/>
                                    <a:gd name="f4969" fmla="*/ 18097 f3750 1"/>
                                    <a:gd name="f4970" fmla="*/ 1454633 f3751 1"/>
                                    <a:gd name="f4971" fmla="*/ 1430820 f3751 1"/>
                                    <a:gd name="f4972" fmla="*/ 1393673 f3751 1"/>
                                    <a:gd name="f4973" fmla="*/ 1391928 f3751 1"/>
                                    <a:gd name="f4974" fmla="*/ 17540 f3750 1"/>
                                    <a:gd name="f4975" fmla="*/ 1375575 f3751 1"/>
                                    <a:gd name="f4976" fmla="*/ 25717 f3750 1"/>
                                    <a:gd name="f4977" fmla="*/ 1381290 f3751 1"/>
                                    <a:gd name="f4978" fmla="*/ 1438440 f3751 1"/>
                                    <a:gd name="f4979" fmla="*/ 1413008 f3751 1"/>
                                    <a:gd name="f4980" fmla="*/ 47116 f3750 1"/>
                                    <a:gd name="f4981" fmla="*/ 1413437 f3751 1"/>
                                    <a:gd name="f4982" fmla="*/ 47149 f3750 1"/>
                                    <a:gd name="f4983" fmla="*/ 1440345 f3751 1"/>
                                    <a:gd name="f4984" fmla="*/ 1463205 f3751 1"/>
                                    <a:gd name="f4985" fmla="*/ 49530 f3750 1"/>
                                    <a:gd name="f4986" fmla="*/ 1507020 f3751 1"/>
                                    <a:gd name="f4987" fmla="*/ 58102 f3750 1"/>
                                    <a:gd name="f4988" fmla="*/ 1527975 f3751 1"/>
                                    <a:gd name="f4989" fmla="*/ 60960 f3750 1"/>
                                    <a:gd name="f4990" fmla="*/ 1563218 f3751 1"/>
                                    <a:gd name="f4991" fmla="*/ 68580 f3750 1"/>
                                    <a:gd name="f4992" fmla="*/ 1599413 f3751 1"/>
                                    <a:gd name="f4993" fmla="*/ 76200 f3750 1"/>
                                    <a:gd name="f4994" fmla="*/ 1634655 f3751 1"/>
                                    <a:gd name="f4995" fmla="*/ 84772 f3750 1"/>
                                    <a:gd name="f4996" fmla="*/ 1669898 f3751 1"/>
                                    <a:gd name="f4997" fmla="*/ 95250 f3750 1"/>
                                    <a:gd name="f4998" fmla="*/ 100012 f3750 1"/>
                                    <a:gd name="f4999" fmla="*/ 1704188 f3751 1"/>
                                    <a:gd name="f5000" fmla="*/ 105727 f3750 1"/>
                                    <a:gd name="f5001" fmla="*/ 1704409 f3751 1"/>
                                    <a:gd name="f5002" fmla="*/ 105929 f3750 1"/>
                                    <a:gd name="f5003" fmla="*/ 1716704 f3751 1"/>
                                    <a:gd name="f5004" fmla="*/ 108049 f3750 1"/>
                                    <a:gd name="f5005" fmla="*/ 1746499 f3751 1"/>
                                    <a:gd name="f5006" fmla="*/ 119121 f3750 1"/>
                                    <a:gd name="f5007" fmla="*/ 1750661 f3751 1"/>
                                    <a:gd name="f5008" fmla="*/ 125427 f3750 1"/>
                                    <a:gd name="f5009" fmla="*/ 1751813 f3751 1"/>
                                    <a:gd name="f5010" fmla="*/ 125730 f3750 1"/>
                                    <a:gd name="f5011" fmla="*/ 136207 f3750 1"/>
                                    <a:gd name="f5012" fmla="*/ 1801343 f3751 1"/>
                                    <a:gd name="f5013" fmla="*/ 145732 f3750 1"/>
                                    <a:gd name="f5014" fmla="*/ 1824203 f3751 1"/>
                                    <a:gd name="f5015" fmla="*/ 156210 f3750 1"/>
                                    <a:gd name="f5016" fmla="*/ 1841348 f3751 1"/>
                                    <a:gd name="f5017" fmla="*/ 165735 f3750 1"/>
                                    <a:gd name="f5018" fmla="*/ 1852778 f3751 1"/>
                                    <a:gd name="f5019" fmla="*/ 1865160 f3751 1"/>
                                    <a:gd name="f5020" fmla="*/ 178117 f3750 1"/>
                                    <a:gd name="f5021" fmla="*/ 1907070 f3751 1"/>
                                    <a:gd name="f5022" fmla="*/ 201930 f3750 1"/>
                                    <a:gd name="f5023" fmla="*/ 1960410 f3751 1"/>
                                    <a:gd name="f5024" fmla="*/ 236220 f3750 1"/>
                                    <a:gd name="f5025" fmla="*/ 1988033 f3751 1"/>
                                    <a:gd name="f5026" fmla="*/ 255270 f3750 1"/>
                                    <a:gd name="f5027" fmla="*/ 1988832 f3751 1"/>
                                    <a:gd name="f5028" fmla="*/ 255841 f3750 1"/>
                                    <a:gd name="f5029" fmla="*/ 2002949 f3751 1"/>
                                    <a:gd name="f5030" fmla="*/ 264417 f3750 1"/>
                                    <a:gd name="f5031" fmla="*/ 2540483 f3751 1"/>
                                    <a:gd name="f5032" fmla="*/ 1275397 f3750 1"/>
                                    <a:gd name="f5033" fmla="*/ 2540080 f3751 1"/>
                                    <a:gd name="f5034" fmla="*/ 1283368 f3750 1"/>
                                    <a:gd name="f5035" fmla="*/ 2550960 f3751 1"/>
                                    <a:gd name="f5036" fmla="*/ 1284922 f3750 1"/>
                                    <a:gd name="f5037" fmla="*/ 2561437 f3751 1"/>
                                    <a:gd name="f5038" fmla="*/ 1292542 f3750 1"/>
                                    <a:gd name="f5039" fmla="*/ 2566200 f3751 1"/>
                                    <a:gd name="f5040" fmla="*/ 1318259 f3750 1"/>
                                    <a:gd name="f5041" fmla="*/ 2584297 f3751 1"/>
                                    <a:gd name="f5042" fmla="*/ 1348739 f3750 1"/>
                                    <a:gd name="f5043" fmla="*/ 2591918 f3751 1"/>
                                    <a:gd name="f5044" fmla="*/ 1349432 f3750 1"/>
                                    <a:gd name="f5045" fmla="*/ 1342072 f3750 1"/>
                                    <a:gd name="f5046" fmla="*/ 2599661 f3751 1"/>
                                    <a:gd name="f5047" fmla="*/ 1320563 f3750 1"/>
                                    <a:gd name="f5048" fmla="*/ 2599537 f3751 1"/>
                                    <a:gd name="f5049" fmla="*/ 1316355 f3750 1"/>
                                    <a:gd name="f5050" fmla="*/ 2607157 f3751 1"/>
                                    <a:gd name="f5051" fmla="*/ 1290637 f3750 1"/>
                                    <a:gd name="f5052" fmla="*/ 2617635 f3751 1"/>
                                    <a:gd name="f5053" fmla="*/ 2633827 f3751 1"/>
                                    <a:gd name="f5054" fmla="*/ 1280160 f3750 1"/>
                                    <a:gd name="f5055" fmla="*/ 2635732 f3751 1"/>
                                    <a:gd name="f5056" fmla="*/ 1322070 f3750 1"/>
                                    <a:gd name="f5057" fmla="*/ 2630970 f3751 1"/>
                                    <a:gd name="f5058" fmla="*/ 2625255 f3751 1"/>
                                    <a:gd name="f5059" fmla="*/ 1361122 f3750 1"/>
                                    <a:gd name="f5060" fmla="*/ 2622397 f3751 1"/>
                                    <a:gd name="f5061" fmla="*/ 2621445 f3751 1"/>
                                    <a:gd name="f5062" fmla="*/ 1408747 f3750 1"/>
                                    <a:gd name="f5063" fmla="*/ 2619540 f3751 1"/>
                                    <a:gd name="f5064" fmla="*/ 1424940 f3750 1"/>
                                    <a:gd name="f5065" fmla="*/ 2615478 f3751 1"/>
                                    <a:gd name="f5066" fmla="*/ 1427648 f3750 1"/>
                                    <a:gd name="f5067" fmla="*/ 1428749 f3750 1"/>
                                    <a:gd name="f5068" fmla="*/ 2619621 f3751 1"/>
                                    <a:gd name="f5069" fmla="*/ 1426155 f3750 1"/>
                                    <a:gd name="f5070" fmla="*/ 1410652 f3750 1"/>
                                    <a:gd name="f5071" fmla="*/ 1394460 f3750 1"/>
                                    <a:gd name="f5072" fmla="*/ 1363027 f3750 1"/>
                                    <a:gd name="f5073" fmla="*/ 1343977 f3750 1"/>
                                    <a:gd name="f5074" fmla="*/ 1323975 f3750 1"/>
                                    <a:gd name="f5075" fmla="*/ 2643352 f3751 1"/>
                                    <a:gd name="f5076" fmla="*/ 1329690 f3750 1"/>
                                    <a:gd name="f5077" fmla="*/ 2640495 f3751 1"/>
                                    <a:gd name="f5078" fmla="*/ 1358265 f3750 1"/>
                                    <a:gd name="f5079" fmla="*/ 2639542 f3751 1"/>
                                    <a:gd name="f5080" fmla="*/ 1384935 f3750 1"/>
                                    <a:gd name="f5081" fmla="*/ 2637637 f3751 1"/>
                                    <a:gd name="f5082" fmla="*/ 1416367 f3750 1"/>
                                    <a:gd name="f5083" fmla="*/ 1449705 f3750 1"/>
                                    <a:gd name="f5084" fmla="*/ 2627160 f3751 1"/>
                                    <a:gd name="f5085" fmla="*/ 1484947 f3750 1"/>
                                    <a:gd name="f5086" fmla="*/ 2620492 f3751 1"/>
                                    <a:gd name="f5087" fmla="*/ 1519237 f3750 1"/>
                                    <a:gd name="f5088" fmla="*/ 2608110 f3751 1"/>
                                    <a:gd name="f5089" fmla="*/ 2582392 f3751 1"/>
                                    <a:gd name="f5090" fmla="*/ 1640205 f3750 1"/>
                                    <a:gd name="f5091" fmla="*/ 2578582 f3751 1"/>
                                    <a:gd name="f5092" fmla="*/ 1680210 f3750 1"/>
                                    <a:gd name="f5093" fmla="*/ 1685925 f3750 1"/>
                                    <a:gd name="f5094" fmla="*/ 1729740 f3750 1"/>
                                    <a:gd name="f5095" fmla="*/ 2555722 f3751 1"/>
                                    <a:gd name="f5096" fmla="*/ 1733550 f3750 1"/>
                                    <a:gd name="f5097" fmla="*/ 2535720 f3751 1"/>
                                    <a:gd name="f5098" fmla="*/ 1780222 f3750 1"/>
                                    <a:gd name="f5099" fmla="*/ 2530957 f3751 1"/>
                                    <a:gd name="f5100" fmla="*/ 1816417 f3750 1"/>
                                    <a:gd name="f5101" fmla="*/ 2514765 f3751 1"/>
                                    <a:gd name="f5102" fmla="*/ 1824990 f3750 1"/>
                                    <a:gd name="f5103" fmla="*/ 2511407 f3751 1"/>
                                    <a:gd name="f5104" fmla="*/ 1831707 f3750 1"/>
                                    <a:gd name="f5105" fmla="*/ 1832609 f3750 1"/>
                                    <a:gd name="f5106" fmla="*/ 2515718 f3751 1"/>
                                    <a:gd name="f5107" fmla="*/ 1824989 f3750 1"/>
                                    <a:gd name="f5108" fmla="*/ 2531910 f3751 1"/>
                                    <a:gd name="f5109" fmla="*/ 1848802 f3750 1"/>
                                    <a:gd name="f5110" fmla="*/ 2499525 f3751 1"/>
                                    <a:gd name="f5111" fmla="*/ 1886902 f3750 1"/>
                                    <a:gd name="f5112" fmla="*/ 2489048 f3751 1"/>
                                    <a:gd name="f5113" fmla="*/ 1905952 f3750 1"/>
                                    <a:gd name="f5114" fmla="*/ 2477618 f3751 1"/>
                                    <a:gd name="f5115" fmla="*/ 2469045 f3751 1"/>
                                    <a:gd name="f5116" fmla="*/ 1939289 f3750 1"/>
                                    <a:gd name="f5117" fmla="*/ 2456663 f3751 1"/>
                                    <a:gd name="f5118" fmla="*/ 1966912 f3750 1"/>
                                    <a:gd name="f5119" fmla="*/ 2443328 f3751 1"/>
                                    <a:gd name="f5120" fmla="*/ 1993582 f3750 1"/>
                                    <a:gd name="f5121" fmla="*/ 2022157 f3750 1"/>
                                    <a:gd name="f5122" fmla="*/ 2401418 f3751 1"/>
                                    <a:gd name="f5123" fmla="*/ 2048827 f3750 1"/>
                                    <a:gd name="f5124" fmla="*/ 2402291 f3751 1"/>
                                    <a:gd name="f5125" fmla="*/ 2047029 f3750 1"/>
                                    <a:gd name="f5126" fmla="*/ 2378557 f3751 1"/>
                                    <a:gd name="f5127" fmla="*/ 2079307 f3750 1"/>
                                    <a:gd name="f5128" fmla="*/ 2327122 f3751 1"/>
                                    <a:gd name="f5129" fmla="*/ 2135505 f3750 1"/>
                                    <a:gd name="f5130" fmla="*/ 2316995 f3751 1"/>
                                    <a:gd name="f5131" fmla="*/ 2151085 f3750 1"/>
                                    <a:gd name="f5132" fmla="*/ 2136457 f3750 1"/>
                                    <a:gd name="f5133" fmla="*/ 2080259 f3750 1"/>
                                    <a:gd name="f5134" fmla="*/ 2139314 f3750 1"/>
                                    <a:gd name="f5135" fmla="*/ 2319383 f3751 1"/>
                                    <a:gd name="f5136" fmla="*/ 2160388 f3750 1"/>
                                    <a:gd name="f5137" fmla="*/ 2303229 f3751 1"/>
                                    <a:gd name="f5138" fmla="*/ 2172263 f3750 1"/>
                                    <a:gd name="f5139" fmla="*/ 2302357 f3751 1"/>
                                    <a:gd name="f5140" fmla="*/ 2292258 f3751 1"/>
                                    <a:gd name="f5141" fmla="*/ 2181374 f3750 1"/>
                                    <a:gd name="f5142" fmla="*/ 2291880 f3751 1"/>
                                    <a:gd name="f5143" fmla="*/ 2247112 f3751 1"/>
                                    <a:gd name="f5144" fmla="*/ 2229802 f3750 1"/>
                                    <a:gd name="f5145" fmla="*/ 2199487 f3751 1"/>
                                    <a:gd name="f5146" fmla="*/ 2273617 f3750 1"/>
                                    <a:gd name="f5147" fmla="*/ 2197284 f3751 1"/>
                                    <a:gd name="f5148" fmla="*/ 2275215 f3750 1"/>
                                    <a:gd name="f5149" fmla="*/ 2181390 f3751 1"/>
                                    <a:gd name="f5150" fmla="*/ 2295524 f3750 1"/>
                                    <a:gd name="f5151" fmla="*/ 2143290 f3751 1"/>
                                    <a:gd name="f5152" fmla="*/ 2324099 f3750 1"/>
                                    <a:gd name="f5153" fmla="*/ 2107680 f3751 1"/>
                                    <a:gd name="f5154" fmla="*/ 2350806 f3750 1"/>
                                    <a:gd name="f5155" fmla="*/ 2107553 f3751 1"/>
                                    <a:gd name="f5156" fmla="*/ 2350961 f3750 1"/>
                                    <a:gd name="f5157" fmla="*/ 2296477 f3750 1"/>
                                    <a:gd name="f5158" fmla="*/ 2327909 f3750 1"/>
                                    <a:gd name="f5159" fmla="*/ 2124359 f3751 1"/>
                                    <a:gd name="f5160" fmla="*/ 2344578 f3750 1"/>
                                    <a:gd name="f5161" fmla="*/ 2106651 f3751 1"/>
                                    <a:gd name="f5162" fmla="*/ 2352057 f3750 1"/>
                                    <a:gd name="f5163" fmla="*/ 2106142 f3751 1"/>
                                    <a:gd name="f5164" fmla="*/ 2352675 f3750 1"/>
                                    <a:gd name="f5165" fmla="*/ 2087092 f3751 1"/>
                                    <a:gd name="f5166" fmla="*/ 2365057 f3750 1"/>
                                    <a:gd name="f5167" fmla="*/ 2079913 f3751 1"/>
                                    <a:gd name="f5168" fmla="*/ 2368384 f3750 1"/>
                                    <a:gd name="f5169" fmla="*/ 2061852 f3751 1"/>
                                    <a:gd name="f5170" fmla="*/ 2383036 f3750 1"/>
                                    <a:gd name="f5171" fmla="*/ 2044230 f3751 1"/>
                                    <a:gd name="f5172" fmla="*/ 2395537 f3750 1"/>
                                    <a:gd name="f5173" fmla="*/ 2017560 f3751 1"/>
                                    <a:gd name="f5174" fmla="*/ 2412682 f3750 1"/>
                                    <a:gd name="f5175" fmla="*/ 2008988 f3751 1"/>
                                    <a:gd name="f5176" fmla="*/ 1999459 f3751 1"/>
                                    <a:gd name="f5177" fmla="*/ 2417870 f3750 1"/>
                                    <a:gd name="f5178" fmla="*/ 1997978 f3751 1"/>
                                    <a:gd name="f5179" fmla="*/ 2418994 f3750 1"/>
                                    <a:gd name="f5180" fmla="*/ 2009940 f3751 1"/>
                                    <a:gd name="f5181" fmla="*/ 2414587 f3750 1"/>
                                    <a:gd name="f5182" fmla="*/ 2018513 f3751 1"/>
                                    <a:gd name="f5183" fmla="*/ 1984223 f3751 1"/>
                                    <a:gd name="f5184" fmla="*/ 2439352 f3750 1"/>
                                    <a:gd name="f5185" fmla="*/ 1962315 f3751 1"/>
                                    <a:gd name="f5186" fmla="*/ 2450783 f3750 1"/>
                                    <a:gd name="f5187" fmla="*/ 1940408 f3751 1"/>
                                    <a:gd name="f5188" fmla="*/ 2461260 f3750 1"/>
                                    <a:gd name="f5189" fmla="*/ 1924934 f3751 1"/>
                                    <a:gd name="f5190" fmla="*/ 2463581 f3750 1"/>
                                    <a:gd name="f5191" fmla="*/ 1922310 f3751 1"/>
                                    <a:gd name="f5192" fmla="*/ 2465070 f3750 1"/>
                                    <a:gd name="f5193" fmla="*/ 1849920 f3751 1"/>
                                    <a:gd name="f5194" fmla="*/ 2496502 f3750 1"/>
                                    <a:gd name="f5195" fmla="*/ 1846229 f3751 1"/>
                                    <a:gd name="f5196" fmla="*/ 2497341 f3750 1"/>
                                    <a:gd name="f5197" fmla="*/ 2511742 f3750 1"/>
                                    <a:gd name="f5198" fmla="*/ 1836585 f3751 1"/>
                                    <a:gd name="f5199" fmla="*/ 2515552 f3750 1"/>
                                    <a:gd name="f5200" fmla="*/ 1790865 f3751 1"/>
                                    <a:gd name="f5201" fmla="*/ 1794675 f3751 1"/>
                                    <a:gd name="f5202" fmla="*/ 2522220 f3750 1"/>
                                    <a:gd name="f5203" fmla="*/ 1779435 f3751 1"/>
                                    <a:gd name="f5204" fmla="*/ 2527935 f3750 1"/>
                                    <a:gd name="f5205" fmla="*/ 2532697 f3750 1"/>
                                    <a:gd name="f5206" fmla="*/ 1735620 f3751 1"/>
                                    <a:gd name="f5207" fmla="*/ 2542222 f3750 1"/>
                                    <a:gd name="f5208" fmla="*/ 1731675 f3751 1"/>
                                    <a:gd name="f5209" fmla="*/ 2537487 f3750 1"/>
                                    <a:gd name="f5210" fmla="*/ 1717522 f3751 1"/>
                                    <a:gd name="f5211" fmla="*/ 1700377 f3751 1"/>
                                    <a:gd name="f5212" fmla="*/ 2544127 f3750 1"/>
                                    <a:gd name="f5213" fmla="*/ 1665135 f3751 1"/>
                                    <a:gd name="f5214" fmla="*/ 2552700 f3750 1"/>
                                    <a:gd name="f5215" fmla="*/ 1663973 f3751 1"/>
                                    <a:gd name="f5216" fmla="*/ 2553240 f3750 1"/>
                                    <a:gd name="f5217" fmla="*/ 1697520 f3751 1"/>
                                    <a:gd name="f5218" fmla="*/ 2545079 f3750 1"/>
                                    <a:gd name="f5219" fmla="*/ 1714665 f3751 1"/>
                                    <a:gd name="f5220" fmla="*/ 1728952 f3751 1"/>
                                    <a:gd name="f5221" fmla="*/ 2538412 f3750 1"/>
                                    <a:gd name="f5222" fmla="*/ 1734667 f3751 1"/>
                                    <a:gd name="f5223" fmla="*/ 1764195 f3751 1"/>
                                    <a:gd name="f5224" fmla="*/ 2533649 f3750 1"/>
                                    <a:gd name="f5225" fmla="*/ 1778482 f3751 1"/>
                                    <a:gd name="f5226" fmla="*/ 2528887 f3750 1"/>
                                    <a:gd name="f5227" fmla="*/ 1793722 f3751 1"/>
                                    <a:gd name="f5228" fmla="*/ 1789912 f3751 1"/>
                                    <a:gd name="f5229" fmla="*/ 2555557 f3750 1"/>
                                    <a:gd name="f5230" fmla="*/ 1747946 f3751 1"/>
                                    <a:gd name="f5231" fmla="*/ 2555008 f3750 1"/>
                                    <a:gd name="f5232" fmla="*/ 1720380 f3751 1"/>
                                    <a:gd name="f5233" fmla="*/ 2566034 f3750 1"/>
                                    <a:gd name="f5234" fmla="*/ 2572702 f3750 1"/>
                                    <a:gd name="f5235" fmla="*/ 1663230 f3751 1"/>
                                    <a:gd name="f5236" fmla="*/ 2581274 f3750 1"/>
                                    <a:gd name="f5237" fmla="*/ 1649062 f3751 1"/>
                                    <a:gd name="f5238" fmla="*/ 2580084 f3750 1"/>
                                    <a:gd name="f5239" fmla="*/ 1619428 f3751 1"/>
                                    <a:gd name="f5240" fmla="*/ 2585850 f3750 1"/>
                                    <a:gd name="f5241" fmla="*/ 1618462 f3751 1"/>
                                    <a:gd name="f5242" fmla="*/ 2587942 f3750 1"/>
                                    <a:gd name="f5243" fmla="*/ 1539405 f3751 1"/>
                                    <a:gd name="f5244" fmla="*/ 2603182 f3750 1"/>
                                    <a:gd name="f5245" fmla="*/ 1521307 f3751 1"/>
                                    <a:gd name="f5246" fmla="*/ 2598419 f3750 1"/>
                                    <a:gd name="f5247" fmla="*/ 1506067 f3751 1"/>
                                    <a:gd name="f5248" fmla="*/ 1479397 f3751 1"/>
                                    <a:gd name="f5249" fmla="*/ 2606992 f3750 1"/>
                                    <a:gd name="f5250" fmla="*/ 1455585 f3751 1"/>
                                    <a:gd name="f5251" fmla="*/ 2608897 f3750 1"/>
                                    <a:gd name="f5252" fmla="*/ 1431772 f3751 1"/>
                                    <a:gd name="f5253" fmla="*/ 2609849 f3750 1"/>
                                    <a:gd name="f5254" fmla="*/ 1429185 f3751 1"/>
                                    <a:gd name="f5255" fmla="*/ 2608741 f3750 1"/>
                                    <a:gd name="f5256" fmla="*/ 1407484 f3751 1"/>
                                    <a:gd name="f5257" fmla="*/ 2612588 f3750 1"/>
                                    <a:gd name="f5258" fmla="*/ 2607944 f3750 1"/>
                                    <a:gd name="f5259" fmla="*/ 1382243 f3751 1"/>
                                    <a:gd name="f5260" fmla="*/ 2600324 f3750 1"/>
                                    <a:gd name="f5261" fmla="*/ 1365098 f3751 1"/>
                                    <a:gd name="f5262" fmla="*/ 2597467 f3750 1"/>
                                    <a:gd name="f5263" fmla="*/ 2591752 f3750 1"/>
                                    <a:gd name="f5264" fmla="*/ 1407008 f3751 1"/>
                                    <a:gd name="f5265" fmla="*/ 2590799 f3750 1"/>
                                    <a:gd name="f5266" fmla="*/ 1437488 f3751 1"/>
                                    <a:gd name="f5267" fmla="*/ 2589847 f3750 1"/>
                                    <a:gd name="f5268" fmla="*/ 1481302 f3751 1"/>
                                    <a:gd name="f5269" fmla="*/ 1511782 f3751 1"/>
                                    <a:gd name="f5270" fmla="*/ 1568932 f3751 1"/>
                                    <a:gd name="f5271" fmla="*/ 2575559 f3750 1"/>
                                    <a:gd name="f5272" fmla="*/ 1635607 f3751 1"/>
                                    <a:gd name="f5273" fmla="*/ 1637595 f3751 1"/>
                                    <a:gd name="f5274" fmla="*/ 2565111 f3750 1"/>
                                    <a:gd name="f5275" fmla="*/ 1609890 f3751 1"/>
                                    <a:gd name="f5276" fmla="*/ 2566035 f3750 1"/>
                                    <a:gd name="f5277" fmla="*/ 1571790 f3751 1"/>
                                    <a:gd name="f5278" fmla="*/ 2574607 f3750 1"/>
                                    <a:gd name="f5279" fmla="*/ 1514640 f3751 1"/>
                                    <a:gd name="f5280" fmla="*/ 2586990 f3750 1"/>
                                    <a:gd name="f5281" fmla="*/ 1409865 f3751 1"/>
                                    <a:gd name="f5282" fmla="*/ 1379385 f3751 1"/>
                                    <a:gd name="f5283" fmla="*/ 1386052 f3751 1"/>
                                    <a:gd name="f5284" fmla="*/ 1679422 f3751 1"/>
                                    <a:gd name="f5285" fmla="*/ 1878495 f3751 1"/>
                                    <a:gd name="f5286" fmla="*/ 1930882 f3751 1"/>
                                    <a:gd name="f5287" fmla="*/ 2426017 f3750 1"/>
                                    <a:gd name="f5288" fmla="*/ 2410777 f3750 1"/>
                                    <a:gd name="f5289" fmla="*/ 1990890 f3751 1"/>
                                    <a:gd name="f5290" fmla="*/ 2394585 f3750 1"/>
                                    <a:gd name="f5291" fmla="*/ 2048040 f3751 1"/>
                                    <a:gd name="f5292" fmla="*/ 2360295 f3750 1"/>
                                    <a:gd name="f5293" fmla="*/ 2093760 f3751 1"/>
                                    <a:gd name="f5294" fmla="*/ 2203297 f3751 1"/>
                                    <a:gd name="f5295" fmla="*/ 2239327 f3750 1"/>
                                    <a:gd name="f5296" fmla="*/ 2226157 f3751 1"/>
                                    <a:gd name="f5297" fmla="*/ 2219325 f3750 1"/>
                                    <a:gd name="f5298" fmla="*/ 2260447 f3751 1"/>
                                    <a:gd name="f5299" fmla="*/ 2164080 f3750 1"/>
                                    <a:gd name="f5300" fmla="*/ 2295258 f3751 1"/>
                                    <a:gd name="f5301" fmla="*/ 2145267 f3750 1"/>
                                    <a:gd name="f5302" fmla="*/ 2295423 f3751 1"/>
                                    <a:gd name="f5303" fmla="*/ 2144085 f3750 1"/>
                                    <a:gd name="f5304" fmla="*/ 2275688 f3751 1"/>
                                    <a:gd name="f5305" fmla="*/ 2162175 f3750 1"/>
                                    <a:gd name="f5306" fmla="*/ 2261400 f3751 1"/>
                                    <a:gd name="f5307" fmla="*/ 2227110 f3751 1"/>
                                    <a:gd name="f5308" fmla="*/ 2217420 f3750 1"/>
                                    <a:gd name="f5309" fmla="*/ 2204250 f3751 1"/>
                                    <a:gd name="f5310" fmla="*/ 2180438 f3751 1"/>
                                    <a:gd name="f5311" fmla="*/ 2094713 f3751 1"/>
                                    <a:gd name="f5312" fmla="*/ 2323147 f3750 1"/>
                                    <a:gd name="f5313" fmla="*/ 2048993 f3751 1"/>
                                    <a:gd name="f5314" fmla="*/ 2358390 f3750 1"/>
                                    <a:gd name="f5315" fmla="*/ 1991843 f3751 1"/>
                                    <a:gd name="f5316" fmla="*/ 2392680 f3750 1"/>
                                    <a:gd name="f5317" fmla="*/ 1961363 f3751 1"/>
                                    <a:gd name="f5318" fmla="*/ 2408872 f3750 1"/>
                                    <a:gd name="f5319" fmla="*/ 2424112 f3750 1"/>
                                    <a:gd name="f5320" fmla="*/ 1879448 f3751 1"/>
                                    <a:gd name="f5321" fmla="*/ 2451735 f3750 1"/>
                                    <a:gd name="f5322" fmla="*/ 2526982 f3750 1"/>
                                    <a:gd name="f5323" fmla="*/ 1362240 f3751 1"/>
                                    <a:gd name="f5324" fmla="*/ 2567940 f3750 1"/>
                                    <a:gd name="f5325" fmla="*/ 1339380 f3751 1"/>
                                    <a:gd name="f5326" fmla="*/ 1318425 f3751 1"/>
                                    <a:gd name="f5327" fmla="*/ 1257465 f3751 1"/>
                                    <a:gd name="f5328" fmla="*/ 1212698 f3751 1"/>
                                    <a:gd name="f5329" fmla="*/ 1190790 f3751 1"/>
                                    <a:gd name="f5330" fmla="*/ 1168883 f3751 1"/>
                                    <a:gd name="f5331" fmla="*/ 1182079 f3751 1"/>
                                    <a:gd name="f5332" fmla="*/ 2554816 f3750 1"/>
                                    <a:gd name="f5333" fmla="*/ 1179360 f3751 1"/>
                                    <a:gd name="f5334" fmla="*/ 1130192 f3751 1"/>
                                    <a:gd name="f5335" fmla="*/ 2546452 f3750 1"/>
                                    <a:gd name="f5336" fmla="*/ 1127925 f3751 1"/>
                                    <a:gd name="f5337" fmla="*/ 2546985 f3750 1"/>
                                    <a:gd name="f5338" fmla="*/ 1033628 f3751 1"/>
                                    <a:gd name="f5339" fmla="*/ 996480 f3751 1"/>
                                    <a:gd name="f5340" fmla="*/ 964095 f3751 1"/>
                                    <a:gd name="f5341" fmla="*/ 2516505 f3750 1"/>
                                    <a:gd name="f5342" fmla="*/ 925043 f3751 1"/>
                                    <a:gd name="f5343" fmla="*/ 2498407 f3750 1"/>
                                    <a:gd name="f5344" fmla="*/ 876465 f3751 1"/>
                                    <a:gd name="f5345" fmla="*/ 2480310 f3750 1"/>
                                    <a:gd name="f5346" fmla="*/ 825983 f3751 1"/>
                                    <a:gd name="f5347" fmla="*/ 2460307 f3750 1"/>
                                    <a:gd name="f5348" fmla="*/ 869798 f3751 1"/>
                                    <a:gd name="f5349" fmla="*/ 885038 f3751 1"/>
                                    <a:gd name="f5350" fmla="*/ 2473642 f3750 1"/>
                                    <a:gd name="f5351" fmla="*/ 937425 f3751 1"/>
                                    <a:gd name="f5352" fmla="*/ 1041248 f3751 1"/>
                                    <a:gd name="f5353" fmla="*/ 1066965 f3751 1"/>
                                    <a:gd name="f5354" fmla="*/ 1094588 f3751 1"/>
                                    <a:gd name="f5355" fmla="*/ 2525077 f3750 1"/>
                                    <a:gd name="f5356" fmla="*/ 1125068 f3751 1"/>
                                    <a:gd name="f5357" fmla="*/ 2531745 f3750 1"/>
                                    <a:gd name="f5358" fmla="*/ 1158657 f3751 1"/>
                                    <a:gd name="f5359" fmla="*/ 2539008 f3750 1"/>
                                    <a:gd name="f5360" fmla="*/ 1161262 f3751 1"/>
                                    <a:gd name="f5361" fmla="*/ 1192695 f3751 1"/>
                                    <a:gd name="f5362" fmla="*/ 1193647 f3751 1"/>
                                    <a:gd name="f5363" fmla="*/ 1239367 f3751 1"/>
                                    <a:gd name="f5364" fmla="*/ 1246987 f3751 1"/>
                                    <a:gd name="f5365" fmla="*/ 1317472 f3751 1"/>
                                    <a:gd name="f5366" fmla="*/ 1368907 f3751 1"/>
                                    <a:gd name="f5367" fmla="*/ 1429867 f3751 1"/>
                                    <a:gd name="f5368" fmla="*/ 1437487 f3751 1"/>
                                    <a:gd name="f5369" fmla="*/ 1500352 f3751 1"/>
                                    <a:gd name="f5370" fmla="*/ 1540357 f3751 1"/>
                                    <a:gd name="f5371" fmla="*/ 1563217 f3751 1"/>
                                    <a:gd name="f5372" fmla="*/ 1577505 f3751 1"/>
                                    <a:gd name="f5373" fmla="*/ 1608937 f3751 1"/>
                                    <a:gd name="f5374" fmla="*/ 2518410 f3750 1"/>
                                    <a:gd name="f5375" fmla="*/ 2512695 f3750 1"/>
                                    <a:gd name="f5376" fmla="*/ 1660372 f3751 1"/>
                                    <a:gd name="f5377" fmla="*/ 2506027 f3750 1"/>
                                    <a:gd name="f5378" fmla="*/ 1707545 f3751 1"/>
                                    <a:gd name="f5379" fmla="*/ 2497863 f3750 1"/>
                                    <a:gd name="f5380" fmla="*/ 1713713 f3751 1"/>
                                    <a:gd name="f5381" fmla="*/ 2495550 f3750 1"/>
                                    <a:gd name="f5382" fmla="*/ 1664183 f3751 1"/>
                                    <a:gd name="f5383" fmla="*/ 2504122 f3750 1"/>
                                    <a:gd name="f5384" fmla="*/ 1638465 f3751 1"/>
                                    <a:gd name="f5385" fmla="*/ 1612748 f3751 1"/>
                                    <a:gd name="f5386" fmla="*/ 1581315 f3751 1"/>
                                    <a:gd name="f5387" fmla="*/ 2524125 f3750 1"/>
                                    <a:gd name="f5388" fmla="*/ 1567028 f3751 1"/>
                                    <a:gd name="f5389" fmla="*/ 1544168 f3751 1"/>
                                    <a:gd name="f5390" fmla="*/ 1482255 f3751 1"/>
                                    <a:gd name="f5391" fmla="*/ 2539365 f3750 1"/>
                                    <a:gd name="f5392" fmla="*/ 1432725 f3751 1"/>
                                    <a:gd name="f5393" fmla="*/ 1371765 f3751 1"/>
                                    <a:gd name="f5394" fmla="*/ 1320330 f3751 1"/>
                                    <a:gd name="f5395" fmla="*/ 1249845 f3751 1"/>
                                    <a:gd name="f5396" fmla="*/ 1242225 f3751 1"/>
                                    <a:gd name="f5397" fmla="*/ 1196505 f3751 1"/>
                                    <a:gd name="f5398" fmla="*/ 1196464 f3751 1"/>
                                    <a:gd name="f5399" fmla="*/ 2539447 f3750 1"/>
                                    <a:gd name="f5400" fmla="*/ 1239368 f3751 1"/>
                                    <a:gd name="f5401" fmla="*/ 1193648 f3751 1"/>
                                    <a:gd name="f5402" fmla="*/ 1194008 f3751 1"/>
                                    <a:gd name="f5403" fmla="*/ 2541036 f3750 1"/>
                                    <a:gd name="f5404" fmla="*/ 1164120 f3751 1"/>
                                    <a:gd name="f5405" fmla="*/ 1128878 f3751 1"/>
                                    <a:gd name="f5406" fmla="*/ 1098398 f3751 1"/>
                                    <a:gd name="f5407" fmla="*/ 1070775 f3751 1"/>
                                    <a:gd name="f5408" fmla="*/ 1045058 f3751 1"/>
                                    <a:gd name="f5409" fmla="*/ 941235 f3751 1"/>
                                    <a:gd name="f5410" fmla="*/ 2486025 f3750 1"/>
                                    <a:gd name="f5411" fmla="*/ 888848 f3751 1"/>
                                    <a:gd name="f5412" fmla="*/ 2470785 f3750 1"/>
                                    <a:gd name="f5413" fmla="*/ 873608 f3751 1"/>
                                    <a:gd name="f5414" fmla="*/ 838365 f3751 1"/>
                                    <a:gd name="f5415" fmla="*/ 785978 f3751 1"/>
                                    <a:gd name="f5416" fmla="*/ 770738 f3751 1"/>
                                    <a:gd name="f5417" fmla="*/ 2425065 f3750 1"/>
                                    <a:gd name="f5418" fmla="*/ 716445 f3751 1"/>
                                    <a:gd name="f5419" fmla="*/ 706920 f3751 1"/>
                                    <a:gd name="f5420" fmla="*/ 708825 f3751 1"/>
                                    <a:gd name="f5421" fmla="*/ 2379345 f3750 1"/>
                                    <a:gd name="f5422" fmla="*/ 742163 f3751 1"/>
                                    <a:gd name="f5423" fmla="*/ 775500 f3751 1"/>
                                    <a:gd name="f5424" fmla="*/ 2415540 f3750 1"/>
                                    <a:gd name="f5425" fmla="*/ 785025 f3751 1"/>
                                    <a:gd name="f5426" fmla="*/ 2409825 f3750 1"/>
                                    <a:gd name="f5427" fmla="*/ 745973 f3751 1"/>
                                    <a:gd name="f5428" fmla="*/ 2384107 f3750 1"/>
                                    <a:gd name="f5429" fmla="*/ 713588 f3751 1"/>
                                    <a:gd name="f5430" fmla="*/ 2369820 f3750 1"/>
                                    <a:gd name="f5431" fmla="*/ 668820 f3751 1"/>
                                    <a:gd name="f5432" fmla="*/ 2344102 f3750 1"/>
                                    <a:gd name="f5433" fmla="*/ 630720 f3751 1"/>
                                    <a:gd name="f5434" fmla="*/ 2319337 f3750 1"/>
                                    <a:gd name="f5435" fmla="*/ 570713 f3751 1"/>
                                    <a:gd name="f5436" fmla="*/ 2293620 f3750 1"/>
                                    <a:gd name="f5437" fmla="*/ 547853 f3751 1"/>
                                    <a:gd name="f5438" fmla="*/ 2274570 f3750 1"/>
                                    <a:gd name="f5439" fmla="*/ 552615 f3751 1"/>
                                    <a:gd name="f5440" fmla="*/ 575475 f3751 1"/>
                                    <a:gd name="f5441" fmla="*/ 2279332 f3750 1"/>
                                    <a:gd name="f5442" fmla="*/ 501180 f3751 1"/>
                                    <a:gd name="f5443" fmla="*/ 2207895 f3750 1"/>
                                    <a:gd name="f5444" fmla="*/ 476415 f3751 1"/>
                                    <a:gd name="f5445" fmla="*/ 444983 f3751 1"/>
                                    <a:gd name="f5446" fmla="*/ 2160270 f3750 1"/>
                                    <a:gd name="f5447" fmla="*/ 399263 f3751 1"/>
                                    <a:gd name="f5448" fmla="*/ 2109787 f3750 1"/>
                                    <a:gd name="f5449" fmla="*/ 396126 f3751 1"/>
                                    <a:gd name="f5450" fmla="*/ 2099983 f3750 1"/>
                                    <a:gd name="f5451" fmla="*/ 386880 f3751 1"/>
                                    <a:gd name="f5452" fmla="*/ 2090737 f3750 1"/>
                                    <a:gd name="f5453" fmla="*/ 355448 f3751 1"/>
                                    <a:gd name="f5454" fmla="*/ 2056447 f3750 1"/>
                                    <a:gd name="f5455" fmla="*/ 351638 f3751 1"/>
                                    <a:gd name="f5456" fmla="*/ 2039302 f3750 1"/>
                                    <a:gd name="f5457" fmla="*/ 339255 f3751 1"/>
                                    <a:gd name="f5458" fmla="*/ 337780 f3751 1"/>
                                    <a:gd name="f5459" fmla="*/ 2019844 f3750 1"/>
                                    <a:gd name="f5460" fmla="*/ 323062 f3751 1"/>
                                    <a:gd name="f5461" fmla="*/ 2009774 f3750 1"/>
                                    <a:gd name="f5462" fmla="*/ 294487 f3751 1"/>
                                    <a:gd name="f5463" fmla="*/ 1968817 f3750 1"/>
                                    <a:gd name="f5464" fmla="*/ 278295 f3751 1"/>
                                    <a:gd name="f5465" fmla="*/ 254483 f3751 1"/>
                                    <a:gd name="f5466" fmla="*/ 1888807 f3750 1"/>
                                    <a:gd name="f5467" fmla="*/ 233528 f3751 1"/>
                                    <a:gd name="f5468" fmla="*/ 1846897 f3750 1"/>
                                    <a:gd name="f5469" fmla="*/ 211620 f3751 1"/>
                                    <a:gd name="f5470" fmla="*/ 1798320 f3750 1"/>
                                    <a:gd name="f5471" fmla="*/ 1748790 f3750 1"/>
                                    <a:gd name="f5472" fmla="*/ 1782127 f3750 1"/>
                                    <a:gd name="f5473" fmla="*/ 231623 f3751 1"/>
                                    <a:gd name="f5474" fmla="*/ 1824037 f3750 1"/>
                                    <a:gd name="f5475" fmla="*/ 241045 f3751 1"/>
                                    <a:gd name="f5476" fmla="*/ 1850938 f3750 1"/>
                                    <a:gd name="f5477" fmla="*/ 237654 f3751 1"/>
                                    <a:gd name="f5478" fmla="*/ 1833304 f3750 1"/>
                                    <a:gd name="f5479" fmla="*/ 228808 f3751 1"/>
                                    <a:gd name="f5480" fmla="*/ 1817251 f3750 1"/>
                                    <a:gd name="f5481" fmla="*/ 214410 f3751 1"/>
                                    <a:gd name="f5482" fmla="*/ 1784873 f3750 1"/>
                                    <a:gd name="f5483" fmla="*/ 197332 f3751 1"/>
                                    <a:gd name="f5484" fmla="*/ 1756409 f3750 1"/>
                                    <a:gd name="f5485" fmla="*/ 176377 f3751 1"/>
                                    <a:gd name="f5486" fmla="*/ 1699259 f3750 1"/>
                                    <a:gd name="f5487" fmla="*/ 158426 f3751 1"/>
                                    <a:gd name="f5488" fmla="*/ 1640679 f3750 1"/>
                                    <a:gd name="f5489" fmla="*/ 152529 f3751 1"/>
                                    <a:gd name="f5490" fmla="*/ 1623596 f3750 1"/>
                                    <a:gd name="f5491" fmla="*/ 126853 f3751 1"/>
                                    <a:gd name="f5492" fmla="*/ 1521108 f3750 1"/>
                                    <a:gd name="f5493" fmla="*/ 115498 f3751 1"/>
                                    <a:gd name="f5494" fmla="*/ 1446707 f3750 1"/>
                                    <a:gd name="f5495" fmla="*/ 121132 f3751 1"/>
                                    <a:gd name="f5496" fmla="*/ 1499235 f3750 1"/>
                                    <a:gd name="f5497" fmla="*/ 126847 f3751 1"/>
                                    <a:gd name="f5498" fmla="*/ 98272 f3751 1"/>
                                    <a:gd name="f5499" fmla="*/ 1427797 f3750 1"/>
                                    <a:gd name="f5500" fmla="*/ 85890 f3751 1"/>
                                    <a:gd name="f5501" fmla="*/ 1383030 f3750 1"/>
                                    <a:gd name="f5502" fmla="*/ 69697 f3751 1"/>
                                    <a:gd name="f5503" fmla="*/ 1365885 f3750 1"/>
                                    <a:gd name="f5504" fmla="*/ 64935 f3751 1"/>
                                    <a:gd name="f5505" fmla="*/ 60172 f3751 1"/>
                                    <a:gd name="f5506" fmla="*/ 58267 f3751 1"/>
                                    <a:gd name="f5507" fmla="*/ 1311592 f3750 1"/>
                                    <a:gd name="f5508" fmla="*/ 62077 f3751 1"/>
                                    <a:gd name="f5509" fmla="*/ 1268730 f3750 1"/>
                                    <a:gd name="f5510" fmla="*/ 63982 f3751 1"/>
                                    <a:gd name="f5511" fmla="*/ 1253490 f3750 1"/>
                                    <a:gd name="f5512" fmla="*/ 67226 f3751 1"/>
                                    <a:gd name="f5513" fmla="*/ 1243037 f3750 1"/>
                                    <a:gd name="f5514" fmla="*/ 65649 f3751 1"/>
                                    <a:gd name="f5515" fmla="*/ 1219200 f3750 1"/>
                                    <a:gd name="f5516" fmla="*/ 67792 f3751 1"/>
                                    <a:gd name="f5517" fmla="*/ 1183957 f3750 1"/>
                                    <a:gd name="f5518" fmla="*/ 71602 f3751 1"/>
                                    <a:gd name="f5519" fmla="*/ 1176814 f3750 1"/>
                                    <a:gd name="f5520" fmla="*/ 1172527 f3750 1"/>
                                    <a:gd name="f5521" fmla="*/ 1186815 f3750 1"/>
                                    <a:gd name="f5522" fmla="*/ 57315 f3751 1"/>
                                    <a:gd name="f5523" fmla="*/ 1177290 f3750 1"/>
                                    <a:gd name="f5524" fmla="*/ 44932 f3751 1"/>
                                    <a:gd name="f5525" fmla="*/ 1160145 f3750 1"/>
                                    <a:gd name="f5526" fmla="*/ 42670 f3751 1"/>
                                    <a:gd name="f5527" fmla="*/ 1146572 f3750 1"/>
                                    <a:gd name="f5528" fmla="*/ 42075 f3751 1"/>
                                    <a:gd name="f5529" fmla="*/ 1147762 f3750 1"/>
                                    <a:gd name="f5530" fmla="*/ 38265 f3751 1"/>
                                    <a:gd name="f5531" fmla="*/ 1185862 f3750 1"/>
                                    <a:gd name="f5532" fmla="*/ 35407 f3751 1"/>
                                    <a:gd name="f5533" fmla="*/ 1223962 f3750 1"/>
                                    <a:gd name="f5534" fmla="*/ 32550 f3751 1"/>
                                    <a:gd name="f5535" fmla="*/ 1314449 f3750 1"/>
                                    <a:gd name="f5536" fmla="*/ 33502 f3751 1"/>
                                    <a:gd name="f5537" fmla="*/ 1345882 f3750 1"/>
                                    <a:gd name="f5538" fmla="*/ 1377314 f3750 1"/>
                                    <a:gd name="f5539" fmla="*/ 26835 f3751 1"/>
                                    <a:gd name="f5540" fmla="*/ 1406842 f3750 1"/>
                                    <a:gd name="f5541" fmla="*/ 24930 f3751 1"/>
                                    <a:gd name="f5542" fmla="*/ 19215 f3751 1"/>
                                    <a:gd name="f5543" fmla="*/ 1349692 f3750 1"/>
                                    <a:gd name="f5544" fmla="*/ 23977 f3751 1"/>
                                    <a:gd name="f5545" fmla="*/ 1244917 f3750 1"/>
                                    <a:gd name="f5546" fmla="*/ 32546 f3751 1"/>
                                    <a:gd name="f5547" fmla="*/ 1253485 f3750 1"/>
                                    <a:gd name="f5548" fmla="*/ 23025 f3751 1"/>
                                    <a:gd name="f5549" fmla="*/ 1209675 f3750 1"/>
                                    <a:gd name="f5550" fmla="*/ 1157287 f3750 1"/>
                                    <a:gd name="f5551" fmla="*/ 25882 f3751 1"/>
                                    <a:gd name="f5552" fmla="*/ 1143000 f3750 1"/>
                                    <a:gd name="f5553" fmla="*/ 28740 f3751 1"/>
                                    <a:gd name="f5554" fmla="*/ 1119187 f3750 1"/>
                                    <a:gd name="f5555" fmla="*/ 40170 f3751 1"/>
                                    <a:gd name="f5556" fmla="*/ 45865 f3751 1"/>
                                    <a:gd name="f5557" fmla="*/ 1047851 f3750 1"/>
                                    <a:gd name="f5558" fmla="*/ 43980 f3751 1"/>
                                    <a:gd name="f5559" fmla="*/ 1041082 f3750 1"/>
                                    <a:gd name="f5560" fmla="*/ 37312 f3751 1"/>
                                    <a:gd name="f5561" fmla="*/ 1079182 f3750 1"/>
                                    <a:gd name="f5562" fmla="*/ 1122045 f3750 1"/>
                                    <a:gd name="f5563" fmla="*/ 1145857 f3750 1"/>
                                    <a:gd name="f5564" fmla="*/ 22072 f3751 1"/>
                                    <a:gd name="f5565" fmla="*/ 20167 f3751 1"/>
                                    <a:gd name="f5566" fmla="*/ 1212532 f3750 1"/>
                                    <a:gd name="f5567" fmla="*/ 1246822 f3750 1"/>
                                    <a:gd name="f5568" fmla="*/ 17310 f3751 1"/>
                                    <a:gd name="f5569" fmla="*/ 1351597 f3750 1"/>
                                    <a:gd name="f5570" fmla="*/ 1463040 f3750 1"/>
                                    <a:gd name="f5571" fmla="*/ 1507807 f3750 1"/>
                                    <a:gd name="f5572" fmla="*/ 80770 f3751 1"/>
                                    <a:gd name="f5573" fmla="*/ 1651843 f3750 1"/>
                                    <a:gd name="f5574" fmla="*/ 82734 f3751 1"/>
                                    <a:gd name="f5575" fmla="*/ 1670685 f3750 1"/>
                                    <a:gd name="f5576" fmla="*/ 86843 f3751 1"/>
                                    <a:gd name="f5577" fmla="*/ 1721167 f3750 1"/>
                                    <a:gd name="f5578" fmla="*/ 115418 f3751 1"/>
                                    <a:gd name="f5579" fmla="*/ 1746885 f3750 1"/>
                                    <a:gd name="f5580" fmla="*/ 1724977 f3750 1"/>
                                    <a:gd name="f5581" fmla="*/ 84938 f3751 1"/>
                                    <a:gd name="f5582" fmla="*/ 1700212 f3750 1"/>
                                    <a:gd name="f5583" fmla="*/ 76651 f3751 1"/>
                                    <a:gd name="f5584" fmla="*/ 1674524 f3750 1"/>
                                    <a:gd name="f5585" fmla="*/ 70650 f3751 1"/>
                                    <a:gd name="f5586" fmla="*/ 1675447 f3750 1"/>
                                    <a:gd name="f5587" fmla="*/ 1653540 f3750 1"/>
                                    <a:gd name="f5588" fmla="*/ 41122 f3751 1"/>
                                    <a:gd name="f5589" fmla="*/ 1601152 f3750 1"/>
                                    <a:gd name="f5590" fmla="*/ 1554480 f3750 1"/>
                                    <a:gd name="f5591" fmla="*/ 1515427 f3750 1"/>
                                    <a:gd name="f5592" fmla="*/ 1469707 f3750 1"/>
                                    <a:gd name="f5593" fmla="*/ 14452 f3751 1"/>
                                    <a:gd name="f5594" fmla="*/ 1423987 f3750 1"/>
                                    <a:gd name="f5595" fmla="*/ 3975 f3751 1"/>
                                    <a:gd name="f5596" fmla="*/ 10642 f3751 1"/>
                                    <a:gd name="f5597" fmla="*/ 1213485 f3750 1"/>
                                    <a:gd name="f5598" fmla="*/ 1167765 f3750 1"/>
                                    <a:gd name="f5599" fmla="*/ 11595 f3751 1"/>
                                    <a:gd name="f5600" fmla="*/ 1074420 f3750 1"/>
                                    <a:gd name="f5601" fmla="*/ 1058227 f3750 1"/>
                                    <a:gd name="f5602" fmla="*/ 1002982 f3750 1"/>
                                    <a:gd name="f5603" fmla="*/ 53505 f3751 1"/>
                                    <a:gd name="f5604" fmla="*/ 962977 f3750 1"/>
                                    <a:gd name="f5605" fmla="*/ 48742 f3751 1"/>
                                    <a:gd name="f5606" fmla="*/ 1017270 f3750 1"/>
                                    <a:gd name="f5607" fmla="*/ 53503 f3751 1"/>
                                    <a:gd name="f5608" fmla="*/ 1007964 f3750 1"/>
                                    <a:gd name="f5609" fmla="*/ 56362 f3751 1"/>
                                    <a:gd name="f5610" fmla="*/ 985718 f3750 1"/>
                                    <a:gd name="f5611" fmla="*/ 961072 f3750 1"/>
                                    <a:gd name="f5612" fmla="*/ 65887 f3751 1"/>
                                    <a:gd name="f5613" fmla="*/ 929639 f3750 1"/>
                                    <a:gd name="f5614" fmla="*/ 79222 f3751 1"/>
                                    <a:gd name="f5615" fmla="*/ 882014 f3750 1"/>
                                    <a:gd name="f5616" fmla="*/ 833437 f3750 1"/>
                                    <a:gd name="f5617" fmla="*/ 96628 f3751 1"/>
                                    <a:gd name="f5618" fmla="*/ 832072 f3750 1"/>
                                    <a:gd name="f5619" fmla="*/ 103988 f3751 1"/>
                                    <a:gd name="f5620" fmla="*/ 793432 f3750 1"/>
                                    <a:gd name="f5621" fmla="*/ 765809 f3750 1"/>
                                    <a:gd name="f5622" fmla="*/ 126848 f3751 1"/>
                                    <a:gd name="f5623" fmla="*/ 742949 f3750 1"/>
                                    <a:gd name="f5624" fmla="*/ 151613 f3751 1"/>
                                    <a:gd name="f5625" fmla="*/ 695324 f3750 1"/>
                                    <a:gd name="f5626" fmla="*/ 171615 f3751 1"/>
                                    <a:gd name="f5627" fmla="*/ 652462 f3750 1"/>
                                    <a:gd name="f5628" fmla="*/ 200190 f3751 1"/>
                                    <a:gd name="f5629" fmla="*/ 597217 f3750 1"/>
                                    <a:gd name="f5630" fmla="*/ 221145 f3751 1"/>
                                    <a:gd name="f5631" fmla="*/ 540067 f3750 1"/>
                                    <a:gd name="f5632" fmla="*/ 252578 f3751 1"/>
                                    <a:gd name="f5633" fmla="*/ 519112 f3750 1"/>
                                    <a:gd name="f5634" fmla="*/ 267818 f3751 1"/>
                                    <a:gd name="f5635" fmla="*/ 271628 f3751 1"/>
                                    <a:gd name="f5636" fmla="*/ 505777 f3750 1"/>
                                    <a:gd name="f5637" fmla="*/ 475297 f3750 1"/>
                                    <a:gd name="f5638" fmla="*/ 316395 f3751 1"/>
                                    <a:gd name="f5639" fmla="*/ 441007 f3750 1"/>
                                    <a:gd name="f5640" fmla="*/ 317199 f3751 1"/>
                                    <a:gd name="f5641" fmla="*/ 455339 f3750 1"/>
                                    <a:gd name="f5642" fmla="*/ 315045 f3751 1"/>
                                    <a:gd name="f5643" fmla="*/ 461363 f3750 1"/>
                                    <a:gd name="f5644" fmla="*/ 345922 f3751 1"/>
                                    <a:gd name="f5645" fmla="*/ 429577 f3750 1"/>
                                    <a:gd name="f5646" fmla="*/ 409575 f3750 1"/>
                                    <a:gd name="f5647" fmla="*/ 381165 f3751 1"/>
                                    <a:gd name="f5648" fmla="*/ 382888 f3751 1"/>
                                    <a:gd name="f5649" fmla="*/ 392440 f3750 1"/>
                                    <a:gd name="f5650" fmla="*/ 382118 f3751 1"/>
                                    <a:gd name="f5651" fmla="*/ 406883 f3751 1"/>
                                    <a:gd name="f5652" fmla="*/ 366712 f3750 1"/>
                                    <a:gd name="f5653" fmla="*/ 431648 f3751 1"/>
                                    <a:gd name="f5654" fmla="*/ 343852 f3750 1"/>
                                    <a:gd name="f5655" fmla="*/ 458318 f3751 1"/>
                                    <a:gd name="f5656" fmla="*/ 315277 f3750 1"/>
                                    <a:gd name="f5657" fmla="*/ 287654 f3750 1"/>
                                    <a:gd name="f5658" fmla="*/ 559389 f3751 1"/>
                                    <a:gd name="f5659" fmla="*/ 241440 f3750 1"/>
                                    <a:gd name="f5660" fmla="*/ 226694 f3750 1"/>
                                    <a:gd name="f5661" fmla="*/ 604050 f3751 1"/>
                                    <a:gd name="f5662" fmla="*/ 209549 f3750 1"/>
                                    <a:gd name="f5663" fmla="*/ 193357 f3750 1"/>
                                    <a:gd name="f5664" fmla="*/ 638565 f3751 1"/>
                                    <a:gd name="f5665" fmla="*/ 191282 f3750 1"/>
                                    <a:gd name="f5666" fmla="*/ 648937 f3751 1"/>
                                    <a:gd name="f5667" fmla="*/ 181094 f3750 1"/>
                                    <a:gd name="f5668" fmla="*/ 665963 f3751 1"/>
                                    <a:gd name="f5669" fmla="*/ 168592 f3750 1"/>
                                    <a:gd name="f5670" fmla="*/ 684656 f3751 1"/>
                                    <a:gd name="f5671" fmla="*/ 159067 f3750 1"/>
                                    <a:gd name="f5672" fmla="*/ 697880 f3751 1"/>
                                    <a:gd name="f5673" fmla="*/ 156023 f3750 1"/>
                                    <a:gd name="f5674" fmla="*/ 700252 f3751 1"/>
                                    <a:gd name="f5675" fmla="*/ 154304 f3750 1"/>
                                    <a:gd name="f5676" fmla="*/ 959332 f3751 1"/>
                                    <a:gd name="f5677" fmla="*/ 49529 f3750 1"/>
                                    <a:gd name="f5678" fmla="*/ 968944 f3751 1"/>
                                    <a:gd name="f5679" fmla="*/ 47439 f3750 1"/>
                                    <a:gd name="f5680" fmla="*/ 995527 f3751 1"/>
                                    <a:gd name="f5681" fmla="*/ 38099 f3750 1"/>
                                    <a:gd name="f5682" fmla="*/ 1013863 f3751 1"/>
                                    <a:gd name="f5683" fmla="*/ 34408 f3750 1"/>
                                    <a:gd name="f5684" fmla="*/ 1023424 f3751 1"/>
                                    <a:gd name="f5685" fmla="*/ 34327 f3750 1"/>
                                    <a:gd name="f5686" fmla="*/ 1026960 f3751 1"/>
                                    <a:gd name="f5687" fmla="*/ 1244130 f3751 1"/>
                                    <a:gd name="f5688" fmla="*/ 4762 f3750 1"/>
                                    <a:gd name="f5689" fmla="*/ 1305804 f3751 1"/>
                                    <a:gd name="f5690" fmla="*/ 4524 f3750 1"/>
                                    <a:gd name="f5691" fmla="*/ 5714 f3750 1"/>
                                    <a:gd name="f5692" fmla="*/ 1372993 f3751 1"/>
                                    <a:gd name="f5693" fmla="*/ 6635 f3750 1"/>
                                    <a:gd name="f5694" fmla="*/ 1405103 f3751 1"/>
                                    <a:gd name="f5695" fmla="*/ 1434630 f3751 1"/>
                                    <a:gd name="f5696" fmla="*/ 7619 f3750 1"/>
                                    <a:gd name="f5697" fmla="*/ 1464158 f3751 1"/>
                                    <a:gd name="f5698" fmla="*/ 13334 f3750 1"/>
                                    <a:gd name="f5699" fmla="*/ 1479392 f3751 1"/>
                                    <a:gd name="f5700" fmla="*/ 16797 f3750 1"/>
                                    <a:gd name="f5701" fmla="*/ 12382 f3750 1"/>
                                    <a:gd name="f5702" fmla="*/ 1433677 f3751 1"/>
                                    <a:gd name="f5703" fmla="*/ 6667 f3750 1"/>
                                    <a:gd name="f5704" fmla="*/ 1905 f3750 1"/>
                                    <a:gd name="f5705" fmla="*/ f3752 1 f2"/>
                                    <a:gd name="f5706" fmla="*/ f3755 1 2647519"/>
                                    <a:gd name="f5707" fmla="*/ f3756 1 2612594"/>
                                    <a:gd name="f5708" fmla="*/ f3757 1 2647519"/>
                                    <a:gd name="f5709" fmla="*/ f3758 1 2612594"/>
                                    <a:gd name="f5710" fmla="*/ f3759 1 2647519"/>
                                    <a:gd name="f5711" fmla="*/ f3760 1 2612594"/>
                                    <a:gd name="f5712" fmla="*/ f3761 1 2647519"/>
                                    <a:gd name="f5713" fmla="*/ f3762 1 2612594"/>
                                    <a:gd name="f5714" fmla="*/ f3763 1 2647519"/>
                                    <a:gd name="f5715" fmla="*/ f3764 1 2612594"/>
                                    <a:gd name="f5716" fmla="*/ f3765 1 2647519"/>
                                    <a:gd name="f5717" fmla="*/ f3766 1 2612594"/>
                                    <a:gd name="f5718" fmla="*/ f3767 1 2647519"/>
                                    <a:gd name="f5719" fmla="*/ f3768 1 2647519"/>
                                    <a:gd name="f5720" fmla="*/ f3769 1 2612594"/>
                                    <a:gd name="f5721" fmla="*/ f3770 1 2647519"/>
                                    <a:gd name="f5722" fmla="*/ f3771 1 2612594"/>
                                    <a:gd name="f5723" fmla="*/ f3772 1 2647519"/>
                                    <a:gd name="f5724" fmla="*/ f3773 1 2612594"/>
                                    <a:gd name="f5725" fmla="*/ f3774 1 2647519"/>
                                    <a:gd name="f5726" fmla="*/ f3775 1 2612594"/>
                                    <a:gd name="f5727" fmla="*/ f3776 1 2647519"/>
                                    <a:gd name="f5728" fmla="*/ f3777 1 2612594"/>
                                    <a:gd name="f5729" fmla="*/ f3778 1 2647519"/>
                                    <a:gd name="f5730" fmla="*/ f3779 1 2612594"/>
                                    <a:gd name="f5731" fmla="*/ f3780 1 2647519"/>
                                    <a:gd name="f5732" fmla="*/ f3781 1 2612594"/>
                                    <a:gd name="f5733" fmla="*/ f3782 1 2647519"/>
                                    <a:gd name="f5734" fmla="*/ f3783 1 2612594"/>
                                    <a:gd name="f5735" fmla="*/ f3784 1 2647519"/>
                                    <a:gd name="f5736" fmla="*/ f3785 1 2647519"/>
                                    <a:gd name="f5737" fmla="*/ f3786 1 2612594"/>
                                    <a:gd name="f5738" fmla="*/ f3787 1 2647519"/>
                                    <a:gd name="f5739" fmla="*/ f3788 1 2647519"/>
                                    <a:gd name="f5740" fmla="*/ f3789 1 2612594"/>
                                    <a:gd name="f5741" fmla="*/ f3790 1 2647519"/>
                                    <a:gd name="f5742" fmla="*/ f3791 1 2612594"/>
                                    <a:gd name="f5743" fmla="*/ f3792 1 2647519"/>
                                    <a:gd name="f5744" fmla="*/ f3793 1 2612594"/>
                                    <a:gd name="f5745" fmla="*/ f3794 1 2647519"/>
                                    <a:gd name="f5746" fmla="*/ f3795 1 2612594"/>
                                    <a:gd name="f5747" fmla="*/ f3796 1 2647519"/>
                                    <a:gd name="f5748" fmla="*/ f3797 1 2612594"/>
                                    <a:gd name="f5749" fmla="*/ f3798 1 2647519"/>
                                    <a:gd name="f5750" fmla="*/ f3799 1 2612594"/>
                                    <a:gd name="f5751" fmla="*/ f3800 1 2647519"/>
                                    <a:gd name="f5752" fmla="*/ f3801 1 2612594"/>
                                    <a:gd name="f5753" fmla="*/ f3802 1 2647519"/>
                                    <a:gd name="f5754" fmla="*/ f3803 1 2612594"/>
                                    <a:gd name="f5755" fmla="*/ f3804 1 2647519"/>
                                    <a:gd name="f5756" fmla="*/ f3805 1 2612594"/>
                                    <a:gd name="f5757" fmla="*/ f3806 1 2647519"/>
                                    <a:gd name="f5758" fmla="*/ f3807 1 2647519"/>
                                    <a:gd name="f5759" fmla="*/ f3808 1 2612594"/>
                                    <a:gd name="f5760" fmla="*/ f3809 1 2647519"/>
                                    <a:gd name="f5761" fmla="*/ f3810 1 2612594"/>
                                    <a:gd name="f5762" fmla="*/ f3811 1 2647519"/>
                                    <a:gd name="f5763" fmla="*/ f3812 1 2612594"/>
                                    <a:gd name="f5764" fmla="*/ f3813 1 2647519"/>
                                    <a:gd name="f5765" fmla="*/ f3814 1 2612594"/>
                                    <a:gd name="f5766" fmla="*/ f3815 1 2647519"/>
                                    <a:gd name="f5767" fmla="*/ f3816 1 2647519"/>
                                    <a:gd name="f5768" fmla="*/ f3817 1 2647519"/>
                                    <a:gd name="f5769" fmla="*/ f3818 1 2612594"/>
                                    <a:gd name="f5770" fmla="*/ f3819 1 2647519"/>
                                    <a:gd name="f5771" fmla="*/ f3820 1 2612594"/>
                                    <a:gd name="f5772" fmla="*/ f3821 1 2647519"/>
                                    <a:gd name="f5773" fmla="*/ f3822 1 2612594"/>
                                    <a:gd name="f5774" fmla="*/ f3823 1 2647519"/>
                                    <a:gd name="f5775" fmla="*/ f3824 1 2647519"/>
                                    <a:gd name="f5776" fmla="*/ f3825 1 2612594"/>
                                    <a:gd name="f5777" fmla="*/ f3826 1 2647519"/>
                                    <a:gd name="f5778" fmla="*/ f3827 1 2612594"/>
                                    <a:gd name="f5779" fmla="*/ f3828 1 2647519"/>
                                    <a:gd name="f5780" fmla="*/ f3829 1 2612594"/>
                                    <a:gd name="f5781" fmla="*/ f3830 1 2647519"/>
                                    <a:gd name="f5782" fmla="*/ f3831 1 2612594"/>
                                    <a:gd name="f5783" fmla="*/ f3832 1 2647519"/>
                                    <a:gd name="f5784" fmla="*/ f3833 1 2647519"/>
                                    <a:gd name="f5785" fmla="*/ f3834 1 2612594"/>
                                    <a:gd name="f5786" fmla="*/ f3835 1 2647519"/>
                                    <a:gd name="f5787" fmla="*/ f3836 1 2612594"/>
                                    <a:gd name="f5788" fmla="*/ f3837 1 2647519"/>
                                    <a:gd name="f5789" fmla="*/ f3838 1 2612594"/>
                                    <a:gd name="f5790" fmla="*/ f3839 1 2647519"/>
                                    <a:gd name="f5791" fmla="*/ f3840 1 2612594"/>
                                    <a:gd name="f5792" fmla="*/ f3841 1 2647519"/>
                                    <a:gd name="f5793" fmla="*/ f3842 1 2612594"/>
                                    <a:gd name="f5794" fmla="*/ f3843 1 2647519"/>
                                    <a:gd name="f5795" fmla="*/ f3844 1 2612594"/>
                                    <a:gd name="f5796" fmla="*/ f3845 1 2647519"/>
                                    <a:gd name="f5797" fmla="*/ f3846 1 2612594"/>
                                    <a:gd name="f5798" fmla="*/ f3847 1 2647519"/>
                                    <a:gd name="f5799" fmla="*/ f3848 1 2612594"/>
                                    <a:gd name="f5800" fmla="*/ f3849 1 2647519"/>
                                    <a:gd name="f5801" fmla="*/ f3850 1 2612594"/>
                                    <a:gd name="f5802" fmla="*/ f3851 1 2647519"/>
                                    <a:gd name="f5803" fmla="*/ f3852 1 2612594"/>
                                    <a:gd name="f5804" fmla="*/ f3853 1 2647519"/>
                                    <a:gd name="f5805" fmla="*/ f3854 1 2612594"/>
                                    <a:gd name="f5806" fmla="*/ f3855 1 2647519"/>
                                    <a:gd name="f5807" fmla="*/ f3856 1 2612594"/>
                                    <a:gd name="f5808" fmla="*/ f3857 1 2647519"/>
                                    <a:gd name="f5809" fmla="*/ f3858 1 2612594"/>
                                    <a:gd name="f5810" fmla="*/ f3859 1 2647519"/>
                                    <a:gd name="f5811" fmla="*/ f3860 1 2612594"/>
                                    <a:gd name="f5812" fmla="*/ f3861 1 2647519"/>
                                    <a:gd name="f5813" fmla="*/ f3862 1 2612594"/>
                                    <a:gd name="f5814" fmla="*/ f3863 1 2647519"/>
                                    <a:gd name="f5815" fmla="*/ f3864 1 2612594"/>
                                    <a:gd name="f5816" fmla="*/ f3865 1 2647519"/>
                                    <a:gd name="f5817" fmla="*/ f3866 1 2612594"/>
                                    <a:gd name="f5818" fmla="*/ f3867 1 2647519"/>
                                    <a:gd name="f5819" fmla="*/ f3868 1 2612594"/>
                                    <a:gd name="f5820" fmla="*/ f3869 1 2647519"/>
                                    <a:gd name="f5821" fmla="*/ f3870 1 2612594"/>
                                    <a:gd name="f5822" fmla="*/ f3871 1 2647519"/>
                                    <a:gd name="f5823" fmla="*/ f3872 1 2612594"/>
                                    <a:gd name="f5824" fmla="*/ f3873 1 2647519"/>
                                    <a:gd name="f5825" fmla="*/ f3874 1 2612594"/>
                                    <a:gd name="f5826" fmla="*/ f3875 1 2647519"/>
                                    <a:gd name="f5827" fmla="*/ f3876 1 2612594"/>
                                    <a:gd name="f5828" fmla="*/ f3877 1 2647519"/>
                                    <a:gd name="f5829" fmla="*/ f3878 1 2647519"/>
                                    <a:gd name="f5830" fmla="*/ f3879 1 2612594"/>
                                    <a:gd name="f5831" fmla="*/ f3880 1 2647519"/>
                                    <a:gd name="f5832" fmla="*/ f3881 1 2612594"/>
                                    <a:gd name="f5833" fmla="*/ f3882 1 2647519"/>
                                    <a:gd name="f5834" fmla="*/ f3883 1 2612594"/>
                                    <a:gd name="f5835" fmla="*/ f3884 1 2647519"/>
                                    <a:gd name="f5836" fmla="*/ f3885 1 2612594"/>
                                    <a:gd name="f5837" fmla="*/ f3886 1 2647519"/>
                                    <a:gd name="f5838" fmla="*/ f3887 1 2612594"/>
                                    <a:gd name="f5839" fmla="*/ f3888 1 2647519"/>
                                    <a:gd name="f5840" fmla="*/ f3889 1 2612594"/>
                                    <a:gd name="f5841" fmla="*/ f3890 1 2647519"/>
                                    <a:gd name="f5842" fmla="*/ f3891 1 2612594"/>
                                    <a:gd name="f5843" fmla="*/ f3892 1 2647519"/>
                                    <a:gd name="f5844" fmla="*/ f3893 1 2612594"/>
                                    <a:gd name="f5845" fmla="*/ f3894 1 2647519"/>
                                    <a:gd name="f5846" fmla="*/ f3895 1 2647519"/>
                                    <a:gd name="f5847" fmla="*/ f3896 1 2612594"/>
                                    <a:gd name="f5848" fmla="*/ f3897 1 2647519"/>
                                    <a:gd name="f5849" fmla="*/ f3898 1 2612594"/>
                                    <a:gd name="f5850" fmla="*/ f3899 1 2647519"/>
                                    <a:gd name="f5851" fmla="*/ f3900 1 2612594"/>
                                    <a:gd name="f5852" fmla="*/ f3901 1 2647519"/>
                                    <a:gd name="f5853" fmla="*/ f3902 1 2612594"/>
                                    <a:gd name="f5854" fmla="*/ f3903 1 2647519"/>
                                    <a:gd name="f5855" fmla="*/ f3904 1 2612594"/>
                                    <a:gd name="f5856" fmla="*/ f3905 1 2647519"/>
                                    <a:gd name="f5857" fmla="*/ f3906 1 2612594"/>
                                    <a:gd name="f5858" fmla="*/ f3907 1 2647519"/>
                                    <a:gd name="f5859" fmla="*/ f3908 1 2612594"/>
                                    <a:gd name="f5860" fmla="*/ f3909 1 2647519"/>
                                    <a:gd name="f5861" fmla="*/ f3910 1 2612594"/>
                                    <a:gd name="f5862" fmla="*/ f3911 1 2647519"/>
                                    <a:gd name="f5863" fmla="*/ f3912 1 2612594"/>
                                    <a:gd name="f5864" fmla="*/ f3913 1 2647519"/>
                                    <a:gd name="f5865" fmla="*/ f3914 1 2612594"/>
                                    <a:gd name="f5866" fmla="*/ f3915 1 2647519"/>
                                    <a:gd name="f5867" fmla="*/ f3916 1 2612594"/>
                                    <a:gd name="f5868" fmla="*/ f3917 1 2647519"/>
                                    <a:gd name="f5869" fmla="*/ f3918 1 2612594"/>
                                    <a:gd name="f5870" fmla="*/ f3919 1 2647519"/>
                                    <a:gd name="f5871" fmla="*/ f3920 1 2612594"/>
                                    <a:gd name="f5872" fmla="*/ f3921 1 2647519"/>
                                    <a:gd name="f5873" fmla="*/ f3922 1 2612594"/>
                                    <a:gd name="f5874" fmla="*/ f3923 1 2647519"/>
                                    <a:gd name="f5875" fmla="*/ f3924 1 2612594"/>
                                    <a:gd name="f5876" fmla="*/ f3925 1 2647519"/>
                                    <a:gd name="f5877" fmla="*/ f3926 1 2612594"/>
                                    <a:gd name="f5878" fmla="*/ f3927 1 2647519"/>
                                    <a:gd name="f5879" fmla="*/ f3928 1 2612594"/>
                                    <a:gd name="f5880" fmla="*/ f3929 1 2647519"/>
                                    <a:gd name="f5881" fmla="*/ f3930 1 2612594"/>
                                    <a:gd name="f5882" fmla="*/ f3931 1 2647519"/>
                                    <a:gd name="f5883" fmla="*/ f3932 1 2612594"/>
                                    <a:gd name="f5884" fmla="*/ f3933 1 2647519"/>
                                    <a:gd name="f5885" fmla="*/ f3934 1 2612594"/>
                                    <a:gd name="f5886" fmla="*/ f3935 1 2647519"/>
                                    <a:gd name="f5887" fmla="*/ f3936 1 2612594"/>
                                    <a:gd name="f5888" fmla="*/ f3937 1 2647519"/>
                                    <a:gd name="f5889" fmla="*/ f3938 1 2612594"/>
                                    <a:gd name="f5890" fmla="*/ f3939 1 2647519"/>
                                    <a:gd name="f5891" fmla="*/ f3940 1 2612594"/>
                                    <a:gd name="f5892" fmla="*/ f3941 1 2647519"/>
                                    <a:gd name="f5893" fmla="*/ f3942 1 2612594"/>
                                    <a:gd name="f5894" fmla="*/ f3943 1 2647519"/>
                                    <a:gd name="f5895" fmla="*/ f3944 1 2612594"/>
                                    <a:gd name="f5896" fmla="*/ f3945 1 2647519"/>
                                    <a:gd name="f5897" fmla="*/ f3946 1 2612594"/>
                                    <a:gd name="f5898" fmla="*/ f3947 1 2647519"/>
                                    <a:gd name="f5899" fmla="*/ f3948 1 2612594"/>
                                    <a:gd name="f5900" fmla="*/ f3949 1 2647519"/>
                                    <a:gd name="f5901" fmla="*/ f3950 1 2647519"/>
                                    <a:gd name="f5902" fmla="*/ f3951 1 2612594"/>
                                    <a:gd name="f5903" fmla="*/ f3952 1 2647519"/>
                                    <a:gd name="f5904" fmla="*/ f3953 1 2612594"/>
                                    <a:gd name="f5905" fmla="*/ f3954 1 2647519"/>
                                    <a:gd name="f5906" fmla="*/ f3955 1 2612594"/>
                                    <a:gd name="f5907" fmla="*/ f3956 1 2647519"/>
                                    <a:gd name="f5908" fmla="*/ f3957 1 2612594"/>
                                    <a:gd name="f5909" fmla="*/ f3958 1 2647519"/>
                                    <a:gd name="f5910" fmla="*/ f3959 1 2612594"/>
                                    <a:gd name="f5911" fmla="*/ f3960 1 2647519"/>
                                    <a:gd name="f5912" fmla="*/ f3961 1 2647519"/>
                                    <a:gd name="f5913" fmla="*/ f3962 1 2612594"/>
                                    <a:gd name="f5914" fmla="*/ f3963 1 2647519"/>
                                    <a:gd name="f5915" fmla="*/ f3964 1 2612594"/>
                                    <a:gd name="f5916" fmla="*/ f3965 1 2647519"/>
                                    <a:gd name="f5917" fmla="*/ f3966 1 2612594"/>
                                    <a:gd name="f5918" fmla="*/ f3967 1 2647519"/>
                                    <a:gd name="f5919" fmla="*/ f3968 1 2612594"/>
                                    <a:gd name="f5920" fmla="*/ f3969 1 2647519"/>
                                    <a:gd name="f5921" fmla="*/ f3970 1 2647519"/>
                                    <a:gd name="f5922" fmla="*/ f3971 1 2647519"/>
                                    <a:gd name="f5923" fmla="*/ f3972 1 2647519"/>
                                    <a:gd name="f5924" fmla="*/ f3973 1 2647519"/>
                                    <a:gd name="f5925" fmla="*/ f3974 1 2647519"/>
                                    <a:gd name="f5926" fmla="*/ f3975 1 2647519"/>
                                    <a:gd name="f5927" fmla="*/ f3976 1 2647519"/>
                                    <a:gd name="f5928" fmla="*/ f3977 1 2612594"/>
                                    <a:gd name="f5929" fmla="*/ f3978 1 2647519"/>
                                    <a:gd name="f5930" fmla="*/ f3979 1 2612594"/>
                                    <a:gd name="f5931" fmla="*/ f3980 1 2647519"/>
                                    <a:gd name="f5932" fmla="*/ f3981 1 2612594"/>
                                    <a:gd name="f5933" fmla="*/ f3982 1 2647519"/>
                                    <a:gd name="f5934" fmla="*/ f3983 1 2612594"/>
                                    <a:gd name="f5935" fmla="*/ f3984 1 2647519"/>
                                    <a:gd name="f5936" fmla="*/ f3985 1 2612594"/>
                                    <a:gd name="f5937" fmla="*/ f3986 1 2647519"/>
                                    <a:gd name="f5938" fmla="*/ f3987 1 2612594"/>
                                    <a:gd name="f5939" fmla="*/ f3988 1 2647519"/>
                                    <a:gd name="f5940" fmla="*/ f3989 1 2612594"/>
                                    <a:gd name="f5941" fmla="*/ f3990 1 2647519"/>
                                    <a:gd name="f5942" fmla="*/ f3991 1 2612594"/>
                                    <a:gd name="f5943" fmla="*/ f3992 1 2647519"/>
                                    <a:gd name="f5944" fmla="*/ f3993 1 2612594"/>
                                    <a:gd name="f5945" fmla="*/ f3994 1 2647519"/>
                                    <a:gd name="f5946" fmla="*/ f3995 1 2612594"/>
                                    <a:gd name="f5947" fmla="*/ f3996 1 2647519"/>
                                    <a:gd name="f5948" fmla="*/ f3997 1 2612594"/>
                                    <a:gd name="f5949" fmla="*/ f3998 1 2647519"/>
                                    <a:gd name="f5950" fmla="*/ f3999 1 2612594"/>
                                    <a:gd name="f5951" fmla="*/ f4000 1 2647519"/>
                                    <a:gd name="f5952" fmla="*/ f4001 1 2612594"/>
                                    <a:gd name="f5953" fmla="*/ f4002 1 2647519"/>
                                    <a:gd name="f5954" fmla="*/ f4003 1 2612594"/>
                                    <a:gd name="f5955" fmla="*/ f4004 1 2647519"/>
                                    <a:gd name="f5956" fmla="*/ f4005 1 2612594"/>
                                    <a:gd name="f5957" fmla="*/ f4006 1 2647519"/>
                                    <a:gd name="f5958" fmla="*/ f4007 1 2612594"/>
                                    <a:gd name="f5959" fmla="*/ f4008 1 2647519"/>
                                    <a:gd name="f5960" fmla="*/ f4009 1 2612594"/>
                                    <a:gd name="f5961" fmla="*/ f4010 1 2647519"/>
                                    <a:gd name="f5962" fmla="*/ f4011 1 2612594"/>
                                    <a:gd name="f5963" fmla="*/ f4012 1 2647519"/>
                                    <a:gd name="f5964" fmla="*/ f4013 1 2612594"/>
                                    <a:gd name="f5965" fmla="*/ f4014 1 2647519"/>
                                    <a:gd name="f5966" fmla="*/ f4015 1 2612594"/>
                                    <a:gd name="f5967" fmla="*/ f4016 1 2612594"/>
                                    <a:gd name="f5968" fmla="*/ f4017 1 2647519"/>
                                    <a:gd name="f5969" fmla="*/ f4018 1 2612594"/>
                                    <a:gd name="f5970" fmla="*/ f4019 1 2647519"/>
                                    <a:gd name="f5971" fmla="*/ f4020 1 2647519"/>
                                    <a:gd name="f5972" fmla="*/ f4021 1 2612594"/>
                                    <a:gd name="f5973" fmla="*/ f4022 1 2647519"/>
                                    <a:gd name="f5974" fmla="*/ f4023 1 2612594"/>
                                    <a:gd name="f5975" fmla="*/ f4024 1 2647519"/>
                                    <a:gd name="f5976" fmla="*/ f4025 1 2612594"/>
                                    <a:gd name="f5977" fmla="*/ f4026 1 2647519"/>
                                    <a:gd name="f5978" fmla="*/ f4027 1 2612594"/>
                                    <a:gd name="f5979" fmla="*/ f4028 1 2647519"/>
                                    <a:gd name="f5980" fmla="*/ f4029 1 2612594"/>
                                    <a:gd name="f5981" fmla="*/ f4030 1 2647519"/>
                                    <a:gd name="f5982" fmla="*/ f4031 1 2612594"/>
                                    <a:gd name="f5983" fmla="*/ f4032 1 2647519"/>
                                    <a:gd name="f5984" fmla="*/ f4033 1 2612594"/>
                                    <a:gd name="f5985" fmla="*/ f4034 1 2647519"/>
                                    <a:gd name="f5986" fmla="*/ f4035 1 2612594"/>
                                    <a:gd name="f5987" fmla="*/ f4036 1 2647519"/>
                                    <a:gd name="f5988" fmla="*/ f4037 1 2612594"/>
                                    <a:gd name="f5989" fmla="*/ f4038 1 2647519"/>
                                    <a:gd name="f5990" fmla="*/ f4039 1 2612594"/>
                                    <a:gd name="f5991" fmla="*/ f4040 1 2647519"/>
                                    <a:gd name="f5992" fmla="*/ f4041 1 2612594"/>
                                    <a:gd name="f5993" fmla="*/ f4042 1 2647519"/>
                                    <a:gd name="f5994" fmla="*/ f4043 1 2612594"/>
                                    <a:gd name="f5995" fmla="*/ f4044 1 2647519"/>
                                    <a:gd name="f5996" fmla="*/ f4045 1 2612594"/>
                                    <a:gd name="f5997" fmla="*/ f4046 1 2612594"/>
                                    <a:gd name="f5998" fmla="*/ f4047 1 2612594"/>
                                    <a:gd name="f5999" fmla="*/ f4048 1 2647519"/>
                                    <a:gd name="f6000" fmla="*/ f4049 1 2612594"/>
                                    <a:gd name="f6001" fmla="*/ f4050 1 2647519"/>
                                    <a:gd name="f6002" fmla="*/ f4051 1 2612594"/>
                                    <a:gd name="f6003" fmla="*/ f4052 1 2647519"/>
                                    <a:gd name="f6004" fmla="*/ f4053 1 2612594"/>
                                    <a:gd name="f6005" fmla="*/ f4054 1 2647519"/>
                                    <a:gd name="f6006" fmla="*/ f4055 1 2612594"/>
                                    <a:gd name="f6007" fmla="*/ f4056 1 2647519"/>
                                    <a:gd name="f6008" fmla="*/ f4057 1 2612594"/>
                                    <a:gd name="f6009" fmla="*/ f4058 1 2647519"/>
                                    <a:gd name="f6010" fmla="*/ f4059 1 2612594"/>
                                    <a:gd name="f6011" fmla="*/ f4060 1 2647519"/>
                                    <a:gd name="f6012" fmla="*/ f4061 1 2612594"/>
                                    <a:gd name="f6013" fmla="*/ f4062 1 2647519"/>
                                    <a:gd name="f6014" fmla="*/ f4063 1 2612594"/>
                                    <a:gd name="f6015" fmla="*/ f4064 1 2647519"/>
                                    <a:gd name="f6016" fmla="*/ f4065 1 2612594"/>
                                    <a:gd name="f6017" fmla="*/ f4066 1 2647519"/>
                                    <a:gd name="f6018" fmla="*/ f4067 1 2612594"/>
                                    <a:gd name="f6019" fmla="*/ f4068 1 2647519"/>
                                    <a:gd name="f6020" fmla="*/ f4069 1 2612594"/>
                                    <a:gd name="f6021" fmla="*/ f4070 1 2647519"/>
                                    <a:gd name="f6022" fmla="*/ f4071 1 2612594"/>
                                    <a:gd name="f6023" fmla="*/ f4072 1 2647519"/>
                                    <a:gd name="f6024" fmla="*/ f4073 1 2612594"/>
                                    <a:gd name="f6025" fmla="*/ f4074 1 2647519"/>
                                    <a:gd name="f6026" fmla="*/ f4075 1 2612594"/>
                                    <a:gd name="f6027" fmla="*/ f4076 1 2647519"/>
                                    <a:gd name="f6028" fmla="*/ f4077 1 2647519"/>
                                    <a:gd name="f6029" fmla="*/ f4078 1 2612594"/>
                                    <a:gd name="f6030" fmla="*/ f4079 1 2647519"/>
                                    <a:gd name="f6031" fmla="*/ f4080 1 2647519"/>
                                    <a:gd name="f6032" fmla="*/ f4081 1 2612594"/>
                                    <a:gd name="f6033" fmla="*/ f4082 1 2647519"/>
                                    <a:gd name="f6034" fmla="*/ f4083 1 2612594"/>
                                    <a:gd name="f6035" fmla="*/ f4084 1 2647519"/>
                                    <a:gd name="f6036" fmla="*/ f4085 1 2612594"/>
                                    <a:gd name="f6037" fmla="*/ f4086 1 2647519"/>
                                    <a:gd name="f6038" fmla="*/ f4087 1 2612594"/>
                                    <a:gd name="f6039" fmla="*/ f4088 1 2647519"/>
                                    <a:gd name="f6040" fmla="*/ f4089 1 2647519"/>
                                    <a:gd name="f6041" fmla="*/ f4090 1 2612594"/>
                                    <a:gd name="f6042" fmla="*/ f4091 1 2647519"/>
                                    <a:gd name="f6043" fmla="*/ f4092 1 2612594"/>
                                    <a:gd name="f6044" fmla="*/ f4093 1 2647519"/>
                                    <a:gd name="f6045" fmla="*/ f4094 1 2612594"/>
                                    <a:gd name="f6046" fmla="*/ f4095 1 2647519"/>
                                    <a:gd name="f6047" fmla="*/ f4096 1 2647519"/>
                                    <a:gd name="f6048" fmla="*/ f4097 1 2612594"/>
                                    <a:gd name="f6049" fmla="*/ f4098 1 2647519"/>
                                    <a:gd name="f6050" fmla="*/ f4099 1 2612594"/>
                                    <a:gd name="f6051" fmla="*/ f4100 1 2647519"/>
                                    <a:gd name="f6052" fmla="*/ f4101 1 2612594"/>
                                    <a:gd name="f6053" fmla="*/ f4102 1 2647519"/>
                                    <a:gd name="f6054" fmla="*/ f4103 1 2612594"/>
                                    <a:gd name="f6055" fmla="*/ f4104 1 2647519"/>
                                    <a:gd name="f6056" fmla="*/ f4105 1 2612594"/>
                                    <a:gd name="f6057" fmla="*/ f4106 1 2647519"/>
                                    <a:gd name="f6058" fmla="*/ f4107 1 2612594"/>
                                    <a:gd name="f6059" fmla="*/ f4108 1 2647519"/>
                                    <a:gd name="f6060" fmla="*/ f4109 1 2612594"/>
                                    <a:gd name="f6061" fmla="*/ f4110 1 2647519"/>
                                    <a:gd name="f6062" fmla="*/ f4111 1 2647519"/>
                                    <a:gd name="f6063" fmla="*/ f4112 1 2647519"/>
                                    <a:gd name="f6064" fmla="*/ f4113 1 2612594"/>
                                    <a:gd name="f6065" fmla="*/ f4114 1 2647519"/>
                                    <a:gd name="f6066" fmla="*/ f4115 1 2612594"/>
                                    <a:gd name="f6067" fmla="*/ f4116 1 2647519"/>
                                    <a:gd name="f6068" fmla="*/ f4117 1 2612594"/>
                                    <a:gd name="f6069" fmla="*/ f4118 1 2647519"/>
                                    <a:gd name="f6070" fmla="*/ f4119 1 2612594"/>
                                    <a:gd name="f6071" fmla="*/ f4120 1 2647519"/>
                                    <a:gd name="f6072" fmla="*/ f4121 1 2612594"/>
                                    <a:gd name="f6073" fmla="*/ f4122 1 2647519"/>
                                    <a:gd name="f6074" fmla="*/ f4123 1 2612594"/>
                                    <a:gd name="f6075" fmla="*/ f4124 1 2647519"/>
                                    <a:gd name="f6076" fmla="*/ f4125 1 2612594"/>
                                    <a:gd name="f6077" fmla="*/ f4126 1 2647519"/>
                                    <a:gd name="f6078" fmla="*/ f4127 1 2612594"/>
                                    <a:gd name="f6079" fmla="*/ f4128 1 2647519"/>
                                    <a:gd name="f6080" fmla="*/ f4129 1 2647519"/>
                                    <a:gd name="f6081" fmla="*/ f4130 1 2612594"/>
                                    <a:gd name="f6082" fmla="*/ f4131 1 2647519"/>
                                    <a:gd name="f6083" fmla="*/ f4132 1 2612594"/>
                                    <a:gd name="f6084" fmla="*/ f4133 1 2647519"/>
                                    <a:gd name="f6085" fmla="*/ f4134 1 2612594"/>
                                    <a:gd name="f6086" fmla="*/ f4135 1 2647519"/>
                                    <a:gd name="f6087" fmla="*/ f4136 1 2612594"/>
                                    <a:gd name="f6088" fmla="*/ f4137 1 2647519"/>
                                    <a:gd name="f6089" fmla="*/ f4138 1 2612594"/>
                                    <a:gd name="f6090" fmla="*/ f4139 1 2647519"/>
                                    <a:gd name="f6091" fmla="*/ f4140 1 2612594"/>
                                    <a:gd name="f6092" fmla="*/ f4141 1 2647519"/>
                                    <a:gd name="f6093" fmla="*/ f4142 1 2612594"/>
                                    <a:gd name="f6094" fmla="*/ f4143 1 2647519"/>
                                    <a:gd name="f6095" fmla="*/ f4144 1 2612594"/>
                                    <a:gd name="f6096" fmla="*/ f4145 1 2647519"/>
                                    <a:gd name="f6097" fmla="*/ f4146 1 2612594"/>
                                    <a:gd name="f6098" fmla="*/ f4147 1 2647519"/>
                                    <a:gd name="f6099" fmla="*/ f4148 1 2612594"/>
                                    <a:gd name="f6100" fmla="*/ f4149 1 2647519"/>
                                    <a:gd name="f6101" fmla="*/ f4150 1 2612594"/>
                                    <a:gd name="f6102" fmla="*/ f4151 1 2647519"/>
                                    <a:gd name="f6103" fmla="*/ f4152 1 2612594"/>
                                    <a:gd name="f6104" fmla="*/ f4153 1 2647519"/>
                                    <a:gd name="f6105" fmla="*/ f4154 1 2612594"/>
                                    <a:gd name="f6106" fmla="*/ f4155 1 2647519"/>
                                    <a:gd name="f6107" fmla="*/ f4156 1 2612594"/>
                                    <a:gd name="f6108" fmla="*/ f4157 1 2647519"/>
                                    <a:gd name="f6109" fmla="*/ f4158 1 2612594"/>
                                    <a:gd name="f6110" fmla="*/ f4159 1 2647519"/>
                                    <a:gd name="f6111" fmla="*/ f4160 1 2612594"/>
                                    <a:gd name="f6112" fmla="*/ f4161 1 2647519"/>
                                    <a:gd name="f6113" fmla="*/ f4162 1 2612594"/>
                                    <a:gd name="f6114" fmla="*/ f4163 1 2647519"/>
                                    <a:gd name="f6115" fmla="*/ f4164 1 2612594"/>
                                    <a:gd name="f6116" fmla="*/ f4165 1 2647519"/>
                                    <a:gd name="f6117" fmla="*/ f4166 1 2612594"/>
                                    <a:gd name="f6118" fmla="*/ f4167 1 2647519"/>
                                    <a:gd name="f6119" fmla="*/ f4168 1 2612594"/>
                                    <a:gd name="f6120" fmla="*/ f4169 1 2647519"/>
                                    <a:gd name="f6121" fmla="*/ f4170 1 2612594"/>
                                    <a:gd name="f6122" fmla="*/ f4171 1 2647519"/>
                                    <a:gd name="f6123" fmla="*/ f4172 1 2612594"/>
                                    <a:gd name="f6124" fmla="*/ f4173 1 2647519"/>
                                    <a:gd name="f6125" fmla="*/ f4174 1 2612594"/>
                                    <a:gd name="f6126" fmla="*/ f4175 1 2647519"/>
                                    <a:gd name="f6127" fmla="*/ f4176 1 2612594"/>
                                    <a:gd name="f6128" fmla="*/ f4177 1 2647519"/>
                                    <a:gd name="f6129" fmla="*/ f4178 1 2612594"/>
                                    <a:gd name="f6130" fmla="*/ f4179 1 2647519"/>
                                    <a:gd name="f6131" fmla="*/ f4180 1 2612594"/>
                                    <a:gd name="f6132" fmla="*/ f4181 1 2647519"/>
                                    <a:gd name="f6133" fmla="*/ f4182 1 2612594"/>
                                    <a:gd name="f6134" fmla="*/ f4183 1 2647519"/>
                                    <a:gd name="f6135" fmla="*/ f4184 1 2612594"/>
                                    <a:gd name="f6136" fmla="*/ f4185 1 2647519"/>
                                    <a:gd name="f6137" fmla="*/ f4186 1 2612594"/>
                                    <a:gd name="f6138" fmla="*/ f4187 1 2647519"/>
                                    <a:gd name="f6139" fmla="*/ f4188 1 2612594"/>
                                    <a:gd name="f6140" fmla="*/ f4189 1 2647519"/>
                                    <a:gd name="f6141" fmla="*/ f4190 1 2612594"/>
                                    <a:gd name="f6142" fmla="*/ f4191 1 2647519"/>
                                    <a:gd name="f6143" fmla="*/ f4192 1 2612594"/>
                                    <a:gd name="f6144" fmla="*/ f4193 1 2647519"/>
                                    <a:gd name="f6145" fmla="*/ f4194 1 2612594"/>
                                    <a:gd name="f6146" fmla="*/ f4195 1 2647519"/>
                                    <a:gd name="f6147" fmla="*/ f4196 1 2612594"/>
                                    <a:gd name="f6148" fmla="*/ f4197 1 2647519"/>
                                    <a:gd name="f6149" fmla="*/ f4198 1 2612594"/>
                                    <a:gd name="f6150" fmla="*/ f4199 1 2647519"/>
                                    <a:gd name="f6151" fmla="*/ f4200 1 2612594"/>
                                    <a:gd name="f6152" fmla="*/ f4201 1 2647519"/>
                                    <a:gd name="f6153" fmla="*/ f4202 1 2612594"/>
                                    <a:gd name="f6154" fmla="*/ f4203 1 2647519"/>
                                    <a:gd name="f6155" fmla="*/ f4204 1 2612594"/>
                                    <a:gd name="f6156" fmla="*/ f4205 1 2647519"/>
                                    <a:gd name="f6157" fmla="*/ f4206 1 2612594"/>
                                    <a:gd name="f6158" fmla="*/ f4207 1 2647519"/>
                                    <a:gd name="f6159" fmla="*/ f4208 1 2612594"/>
                                    <a:gd name="f6160" fmla="*/ f4209 1 2647519"/>
                                    <a:gd name="f6161" fmla="*/ f4210 1 2612594"/>
                                    <a:gd name="f6162" fmla="*/ f4211 1 2647519"/>
                                    <a:gd name="f6163" fmla="*/ f4212 1 2612594"/>
                                    <a:gd name="f6164" fmla="*/ f4213 1 2647519"/>
                                    <a:gd name="f6165" fmla="*/ f4214 1 2612594"/>
                                    <a:gd name="f6166" fmla="*/ f4215 1 2647519"/>
                                    <a:gd name="f6167" fmla="*/ f4216 1 2612594"/>
                                    <a:gd name="f6168" fmla="*/ f4217 1 2647519"/>
                                    <a:gd name="f6169" fmla="*/ f4218 1 2612594"/>
                                    <a:gd name="f6170" fmla="*/ f4219 1 2647519"/>
                                    <a:gd name="f6171" fmla="*/ f4220 1 2612594"/>
                                    <a:gd name="f6172" fmla="*/ f4221 1 2647519"/>
                                    <a:gd name="f6173" fmla="*/ f4222 1 2612594"/>
                                    <a:gd name="f6174" fmla="*/ f4223 1 2647519"/>
                                    <a:gd name="f6175" fmla="*/ f4224 1 2612594"/>
                                    <a:gd name="f6176" fmla="*/ f4225 1 2647519"/>
                                    <a:gd name="f6177" fmla="*/ f4226 1 2612594"/>
                                    <a:gd name="f6178" fmla="*/ f4227 1 2647519"/>
                                    <a:gd name="f6179" fmla="*/ f4228 1 2647519"/>
                                    <a:gd name="f6180" fmla="*/ f4229 1 2612594"/>
                                    <a:gd name="f6181" fmla="*/ f4230 1 2647519"/>
                                    <a:gd name="f6182" fmla="*/ f4231 1 2612594"/>
                                    <a:gd name="f6183" fmla="*/ f4232 1 2647519"/>
                                    <a:gd name="f6184" fmla="*/ f4233 1 2612594"/>
                                    <a:gd name="f6185" fmla="*/ f4234 1 2647519"/>
                                    <a:gd name="f6186" fmla="*/ f4235 1 2612594"/>
                                    <a:gd name="f6187" fmla="*/ f4236 1 2647519"/>
                                    <a:gd name="f6188" fmla="*/ f4237 1 2612594"/>
                                    <a:gd name="f6189" fmla="*/ f4238 1 2647519"/>
                                    <a:gd name="f6190" fmla="*/ f4239 1 2612594"/>
                                    <a:gd name="f6191" fmla="*/ f4240 1 2647519"/>
                                    <a:gd name="f6192" fmla="*/ f4241 1 2612594"/>
                                    <a:gd name="f6193" fmla="*/ f4242 1 2647519"/>
                                    <a:gd name="f6194" fmla="*/ f4243 1 2612594"/>
                                    <a:gd name="f6195" fmla="*/ f4244 1 2647519"/>
                                    <a:gd name="f6196" fmla="*/ f4245 1 2612594"/>
                                    <a:gd name="f6197" fmla="*/ f4246 1 2647519"/>
                                    <a:gd name="f6198" fmla="*/ f4247 1 2647519"/>
                                    <a:gd name="f6199" fmla="*/ f4248 1 2612594"/>
                                    <a:gd name="f6200" fmla="*/ f4249 1 2647519"/>
                                    <a:gd name="f6201" fmla="*/ f4250 1 2612594"/>
                                    <a:gd name="f6202" fmla="*/ f4251 1 2647519"/>
                                    <a:gd name="f6203" fmla="*/ f4252 1 2612594"/>
                                    <a:gd name="f6204" fmla="*/ f4253 1 2647519"/>
                                    <a:gd name="f6205" fmla="*/ f4254 1 2612594"/>
                                    <a:gd name="f6206" fmla="*/ f4255 1 2647519"/>
                                    <a:gd name="f6207" fmla="*/ f4256 1 2612594"/>
                                    <a:gd name="f6208" fmla="*/ f4257 1 2647519"/>
                                    <a:gd name="f6209" fmla="*/ f4258 1 2612594"/>
                                    <a:gd name="f6210" fmla="*/ f4259 1 2647519"/>
                                    <a:gd name="f6211" fmla="*/ f4260 1 2612594"/>
                                    <a:gd name="f6212" fmla="*/ f4261 1 2647519"/>
                                    <a:gd name="f6213" fmla="*/ f4262 1 2612594"/>
                                    <a:gd name="f6214" fmla="*/ f4263 1 2647519"/>
                                    <a:gd name="f6215" fmla="*/ f4264 1 2612594"/>
                                    <a:gd name="f6216" fmla="*/ f4265 1 2647519"/>
                                    <a:gd name="f6217" fmla="*/ f4266 1 2612594"/>
                                    <a:gd name="f6218" fmla="*/ f4267 1 2647519"/>
                                    <a:gd name="f6219" fmla="*/ f4268 1 2612594"/>
                                    <a:gd name="f6220" fmla="*/ f4269 1 2612594"/>
                                    <a:gd name="f6221" fmla="*/ f4270 1 2647519"/>
                                    <a:gd name="f6222" fmla="*/ f4271 1 2612594"/>
                                    <a:gd name="f6223" fmla="*/ f4272 1 2647519"/>
                                    <a:gd name="f6224" fmla="*/ f4273 1 2612594"/>
                                    <a:gd name="f6225" fmla="*/ f4274 1 2647519"/>
                                    <a:gd name="f6226" fmla="*/ f4275 1 2647519"/>
                                    <a:gd name="f6227" fmla="*/ f4276 1 2612594"/>
                                    <a:gd name="f6228" fmla="*/ f4277 1 2647519"/>
                                    <a:gd name="f6229" fmla="*/ f4278 1 2612594"/>
                                    <a:gd name="f6230" fmla="*/ f4279 1 2647519"/>
                                    <a:gd name="f6231" fmla="*/ f4280 1 2612594"/>
                                    <a:gd name="f6232" fmla="*/ f4281 1 2647519"/>
                                    <a:gd name="f6233" fmla="*/ f4282 1 2612594"/>
                                    <a:gd name="f6234" fmla="*/ f4283 1 2647519"/>
                                    <a:gd name="f6235" fmla="*/ f4284 1 2612594"/>
                                    <a:gd name="f6236" fmla="*/ f4285 1 2647519"/>
                                    <a:gd name="f6237" fmla="*/ f4286 1 2612594"/>
                                    <a:gd name="f6238" fmla="*/ f4287 1 2647519"/>
                                    <a:gd name="f6239" fmla="*/ f4288 1 2612594"/>
                                    <a:gd name="f6240" fmla="*/ f4289 1 2612594"/>
                                    <a:gd name="f6241" fmla="*/ f4290 1 2647519"/>
                                    <a:gd name="f6242" fmla="*/ f4291 1 2612594"/>
                                    <a:gd name="f6243" fmla="*/ f4292 1 2647519"/>
                                    <a:gd name="f6244" fmla="*/ f4293 1 2612594"/>
                                    <a:gd name="f6245" fmla="*/ f4294 1 2647519"/>
                                    <a:gd name="f6246" fmla="*/ f4295 1 2612594"/>
                                    <a:gd name="f6247" fmla="*/ f4296 1 2647519"/>
                                    <a:gd name="f6248" fmla="*/ f4297 1 2647519"/>
                                    <a:gd name="f6249" fmla="*/ f4298 1 2612594"/>
                                    <a:gd name="f6250" fmla="*/ f4299 1 2647519"/>
                                    <a:gd name="f6251" fmla="*/ f4300 1 2612594"/>
                                    <a:gd name="f6252" fmla="*/ f4301 1 2647519"/>
                                    <a:gd name="f6253" fmla="*/ f4302 1 2612594"/>
                                    <a:gd name="f6254" fmla="*/ f4303 1 2647519"/>
                                    <a:gd name="f6255" fmla="*/ f4304 1 2612594"/>
                                    <a:gd name="f6256" fmla="*/ f4305 1 2647519"/>
                                    <a:gd name="f6257" fmla="*/ f4306 1 2612594"/>
                                    <a:gd name="f6258" fmla="*/ f4307 1 2647519"/>
                                    <a:gd name="f6259" fmla="*/ f4308 1 2612594"/>
                                    <a:gd name="f6260" fmla="*/ f4309 1 2647519"/>
                                    <a:gd name="f6261" fmla="*/ f4310 1 2612594"/>
                                    <a:gd name="f6262" fmla="*/ f4311 1 2647519"/>
                                    <a:gd name="f6263" fmla="*/ f4312 1 2612594"/>
                                    <a:gd name="f6264" fmla="*/ f4313 1 2647519"/>
                                    <a:gd name="f6265" fmla="*/ f4314 1 2612594"/>
                                    <a:gd name="f6266" fmla="*/ f4315 1 2647519"/>
                                    <a:gd name="f6267" fmla="*/ f4316 1 2612594"/>
                                    <a:gd name="f6268" fmla="*/ f4317 1 2647519"/>
                                    <a:gd name="f6269" fmla="*/ f4318 1 2612594"/>
                                    <a:gd name="f6270" fmla="*/ f4319 1 2647519"/>
                                    <a:gd name="f6271" fmla="*/ f4320 1 2612594"/>
                                    <a:gd name="f6272" fmla="*/ f4321 1 2647519"/>
                                    <a:gd name="f6273" fmla="*/ f4322 1 2612594"/>
                                    <a:gd name="f6274" fmla="*/ f4323 1 2647519"/>
                                    <a:gd name="f6275" fmla="*/ f4324 1 2612594"/>
                                    <a:gd name="f6276" fmla="*/ f4325 1 2647519"/>
                                    <a:gd name="f6277" fmla="*/ f4326 1 2612594"/>
                                    <a:gd name="f6278" fmla="*/ f4327 1 2647519"/>
                                    <a:gd name="f6279" fmla="*/ f4328 1 2612594"/>
                                    <a:gd name="f6280" fmla="*/ f4329 1 2647519"/>
                                    <a:gd name="f6281" fmla="*/ f4330 1 2612594"/>
                                    <a:gd name="f6282" fmla="*/ f4331 1 2647519"/>
                                    <a:gd name="f6283" fmla="*/ f4332 1 2612594"/>
                                    <a:gd name="f6284" fmla="*/ f4333 1 2647519"/>
                                    <a:gd name="f6285" fmla="*/ f4334 1 2612594"/>
                                    <a:gd name="f6286" fmla="*/ f4335 1 2647519"/>
                                    <a:gd name="f6287" fmla="*/ f4336 1 2612594"/>
                                    <a:gd name="f6288" fmla="*/ f4337 1 2647519"/>
                                    <a:gd name="f6289" fmla="*/ f4338 1 2612594"/>
                                    <a:gd name="f6290" fmla="*/ f4339 1 2647519"/>
                                    <a:gd name="f6291" fmla="*/ f4340 1 2612594"/>
                                    <a:gd name="f6292" fmla="*/ f4341 1 2647519"/>
                                    <a:gd name="f6293" fmla="*/ f4342 1 2647519"/>
                                    <a:gd name="f6294" fmla="*/ f4343 1 2647519"/>
                                    <a:gd name="f6295" fmla="*/ f4344 1 2612594"/>
                                    <a:gd name="f6296" fmla="*/ f4345 1 2647519"/>
                                    <a:gd name="f6297" fmla="*/ f4346 1 2612594"/>
                                    <a:gd name="f6298" fmla="*/ f4347 1 2647519"/>
                                    <a:gd name="f6299" fmla="*/ f4348 1 2612594"/>
                                    <a:gd name="f6300" fmla="*/ f4349 1 2612594"/>
                                    <a:gd name="f6301" fmla="*/ f4350 1 2647519"/>
                                    <a:gd name="f6302" fmla="*/ f4351 1 2612594"/>
                                    <a:gd name="f6303" fmla="*/ f4352 1 2647519"/>
                                    <a:gd name="f6304" fmla="*/ f4353 1 2612594"/>
                                    <a:gd name="f6305" fmla="*/ f4354 1 2647519"/>
                                    <a:gd name="f6306" fmla="*/ f4355 1 2612594"/>
                                    <a:gd name="f6307" fmla="*/ f4356 1 2647519"/>
                                    <a:gd name="f6308" fmla="*/ f4357 1 2612594"/>
                                    <a:gd name="f6309" fmla="*/ f4358 1 2647519"/>
                                    <a:gd name="f6310" fmla="*/ f4359 1 2647519"/>
                                    <a:gd name="f6311" fmla="*/ f4360 1 2647519"/>
                                    <a:gd name="f6312" fmla="*/ f4361 1 2612594"/>
                                    <a:gd name="f6313" fmla="*/ f4362 1 2647519"/>
                                    <a:gd name="f6314" fmla="*/ f4363 1 2612594"/>
                                    <a:gd name="f6315" fmla="*/ f4364 1 2647519"/>
                                    <a:gd name="f6316" fmla="*/ f4365 1 2612594"/>
                                    <a:gd name="f6317" fmla="*/ f4366 1 2647519"/>
                                    <a:gd name="f6318" fmla="*/ f4367 1 2612594"/>
                                    <a:gd name="f6319" fmla="*/ f4368 1 2647519"/>
                                    <a:gd name="f6320" fmla="*/ f4369 1 2612594"/>
                                    <a:gd name="f6321" fmla="*/ f4370 1 2647519"/>
                                    <a:gd name="f6322" fmla="*/ f4371 1 2612594"/>
                                    <a:gd name="f6323" fmla="*/ f4372 1 2647519"/>
                                    <a:gd name="f6324" fmla="*/ f4373 1 2612594"/>
                                    <a:gd name="f6325" fmla="*/ f4374 1 2647519"/>
                                    <a:gd name="f6326" fmla="*/ f4375 1 2612594"/>
                                    <a:gd name="f6327" fmla="*/ f4376 1 2647519"/>
                                    <a:gd name="f6328" fmla="*/ f4377 1 2612594"/>
                                    <a:gd name="f6329" fmla="*/ f4378 1 2647519"/>
                                    <a:gd name="f6330" fmla="*/ f4379 1 2612594"/>
                                    <a:gd name="f6331" fmla="*/ f4380 1 2647519"/>
                                    <a:gd name="f6332" fmla="*/ f4381 1 2612594"/>
                                    <a:gd name="f6333" fmla="*/ f4382 1 2647519"/>
                                    <a:gd name="f6334" fmla="*/ f4383 1 2612594"/>
                                    <a:gd name="f6335" fmla="*/ f4384 1 2647519"/>
                                    <a:gd name="f6336" fmla="*/ f4385 1 2612594"/>
                                    <a:gd name="f6337" fmla="*/ f4386 1 2647519"/>
                                    <a:gd name="f6338" fmla="*/ f4387 1 2612594"/>
                                    <a:gd name="f6339" fmla="*/ f4388 1 2647519"/>
                                    <a:gd name="f6340" fmla="*/ f4389 1 2612594"/>
                                    <a:gd name="f6341" fmla="*/ f4390 1 2647519"/>
                                    <a:gd name="f6342" fmla="*/ f4391 1 2612594"/>
                                    <a:gd name="f6343" fmla="*/ f4392 1 2647519"/>
                                    <a:gd name="f6344" fmla="*/ f4393 1 2612594"/>
                                    <a:gd name="f6345" fmla="*/ f4394 1 2647519"/>
                                    <a:gd name="f6346" fmla="*/ f4395 1 2612594"/>
                                    <a:gd name="f6347" fmla="*/ f4396 1 2647519"/>
                                    <a:gd name="f6348" fmla="*/ f4397 1 2647519"/>
                                    <a:gd name="f6349" fmla="*/ f4398 1 2647519"/>
                                    <a:gd name="f6350" fmla="*/ f4399 1 2612594"/>
                                    <a:gd name="f6351" fmla="*/ f4400 1 2647519"/>
                                    <a:gd name="f6352" fmla="*/ f4401 1 2612594"/>
                                    <a:gd name="f6353" fmla="*/ f4402 1 2647519"/>
                                    <a:gd name="f6354" fmla="*/ f4403 1 2647519"/>
                                    <a:gd name="f6355" fmla="*/ f4404 1 2647519"/>
                                    <a:gd name="f6356" fmla="*/ f4405 1 2612594"/>
                                    <a:gd name="f6357" fmla="*/ f4406 1 2647519"/>
                                    <a:gd name="f6358" fmla="*/ f4407 1 2612594"/>
                                    <a:gd name="f6359" fmla="*/ f4408 1 2647519"/>
                                    <a:gd name="f6360" fmla="*/ f4409 1 2612594"/>
                                    <a:gd name="f6361" fmla="*/ f4410 1 2647519"/>
                                    <a:gd name="f6362" fmla="*/ f4411 1 2612594"/>
                                    <a:gd name="f6363" fmla="*/ f4412 1 2647519"/>
                                    <a:gd name="f6364" fmla="*/ f4413 1 2647519"/>
                                    <a:gd name="f6365" fmla="*/ f4414 1 2612594"/>
                                    <a:gd name="f6366" fmla="*/ f4415 1 2647519"/>
                                    <a:gd name="f6367" fmla="*/ f4416 1 2612594"/>
                                    <a:gd name="f6368" fmla="*/ f4417 1 2647519"/>
                                    <a:gd name="f6369" fmla="*/ f4418 1 2612594"/>
                                    <a:gd name="f6370" fmla="*/ f4419 1 2647519"/>
                                    <a:gd name="f6371" fmla="*/ f4420 1 2612594"/>
                                    <a:gd name="f6372" fmla="*/ f4421 1 2647519"/>
                                    <a:gd name="f6373" fmla="*/ f4422 1 2612594"/>
                                    <a:gd name="f6374" fmla="*/ f4423 1 2647519"/>
                                    <a:gd name="f6375" fmla="*/ f4424 1 2612594"/>
                                    <a:gd name="f6376" fmla="*/ f4425 1 2647519"/>
                                    <a:gd name="f6377" fmla="*/ f4426 1 2612594"/>
                                    <a:gd name="f6378" fmla="*/ f4427 1 2647519"/>
                                    <a:gd name="f6379" fmla="*/ f4428 1 2612594"/>
                                    <a:gd name="f6380" fmla="*/ f4429 1 2647519"/>
                                    <a:gd name="f6381" fmla="*/ f4430 1 2612594"/>
                                    <a:gd name="f6382" fmla="*/ f4431 1 2647519"/>
                                    <a:gd name="f6383" fmla="*/ f4432 1 2612594"/>
                                    <a:gd name="f6384" fmla="*/ f4433 1 2647519"/>
                                    <a:gd name="f6385" fmla="*/ f4434 1 2612594"/>
                                    <a:gd name="f6386" fmla="*/ f4435 1 2647519"/>
                                    <a:gd name="f6387" fmla="*/ f4436 1 2647519"/>
                                    <a:gd name="f6388" fmla="*/ f4437 1 2612594"/>
                                    <a:gd name="f6389" fmla="*/ f4438 1 2612594"/>
                                    <a:gd name="f6390" fmla="*/ f4439 1 2647519"/>
                                    <a:gd name="f6391" fmla="*/ f4440 1 2612594"/>
                                    <a:gd name="f6392" fmla="*/ f4441 1 2647519"/>
                                    <a:gd name="f6393" fmla="*/ f4442 1 2612594"/>
                                    <a:gd name="f6394" fmla="*/ f4443 1 2647519"/>
                                    <a:gd name="f6395" fmla="*/ f4444 1 2612594"/>
                                    <a:gd name="f6396" fmla="*/ f4445 1 2647519"/>
                                    <a:gd name="f6397" fmla="*/ f4446 1 2612594"/>
                                    <a:gd name="f6398" fmla="*/ f4447 1 2612594"/>
                                    <a:gd name="f6399" fmla="*/ f4448 1 2647519"/>
                                    <a:gd name="f6400" fmla="*/ f4449 1 2612594"/>
                                    <a:gd name="f6401" fmla="*/ f4450 1 2612594"/>
                                    <a:gd name="f6402" fmla="*/ f4451 1 2647519"/>
                                    <a:gd name="f6403" fmla="*/ f4452 1 2612594"/>
                                    <a:gd name="f6404" fmla="*/ f4453 1 2612594"/>
                                    <a:gd name="f6405" fmla="*/ f4454 1 2612594"/>
                                    <a:gd name="f6406" fmla="*/ f4455 1 2647519"/>
                                    <a:gd name="f6407" fmla="*/ f4456 1 2612594"/>
                                    <a:gd name="f6408" fmla="*/ f4457 1 2647519"/>
                                    <a:gd name="f6409" fmla="*/ f4458 1 2612594"/>
                                    <a:gd name="f6410" fmla="*/ f4459 1 2647519"/>
                                    <a:gd name="f6411" fmla="*/ f4460 1 2647519"/>
                                    <a:gd name="f6412" fmla="*/ f4461 1 2612594"/>
                                    <a:gd name="f6413" fmla="*/ f4462 1 2647519"/>
                                    <a:gd name="f6414" fmla="*/ f4463 1 2612594"/>
                                    <a:gd name="f6415" fmla="*/ f4464 1 2647519"/>
                                    <a:gd name="f6416" fmla="*/ f4465 1 2612594"/>
                                    <a:gd name="f6417" fmla="*/ f4466 1 2647519"/>
                                    <a:gd name="f6418" fmla="*/ f4467 1 2612594"/>
                                    <a:gd name="f6419" fmla="*/ f4468 1 2612594"/>
                                    <a:gd name="f6420" fmla="*/ f4469 1 2612594"/>
                                    <a:gd name="f6421" fmla="*/ f4470 1 2612594"/>
                                    <a:gd name="f6422" fmla="*/ f4471 1 2612594"/>
                                    <a:gd name="f6423" fmla="*/ f4472 1 2647519"/>
                                    <a:gd name="f6424" fmla="*/ f4473 1 2612594"/>
                                    <a:gd name="f6425" fmla="*/ f4474 1 2647519"/>
                                    <a:gd name="f6426" fmla="*/ f4475 1 2612594"/>
                                    <a:gd name="f6427" fmla="*/ f4476 1 2647519"/>
                                    <a:gd name="f6428" fmla="*/ f4477 1 2612594"/>
                                    <a:gd name="f6429" fmla="*/ f4478 1 2647519"/>
                                    <a:gd name="f6430" fmla="*/ f4479 1 2612594"/>
                                    <a:gd name="f6431" fmla="*/ f4480 1 2647519"/>
                                    <a:gd name="f6432" fmla="*/ f4481 1 2612594"/>
                                    <a:gd name="f6433" fmla="*/ f4482 1 2647519"/>
                                    <a:gd name="f6434" fmla="*/ f4483 1 2612594"/>
                                    <a:gd name="f6435" fmla="*/ f4484 1 2647519"/>
                                    <a:gd name="f6436" fmla="*/ f4485 1 2612594"/>
                                    <a:gd name="f6437" fmla="*/ f4486 1 2647519"/>
                                    <a:gd name="f6438" fmla="*/ f4487 1 2612594"/>
                                    <a:gd name="f6439" fmla="*/ f4488 1 2647519"/>
                                    <a:gd name="f6440" fmla="*/ f4489 1 2612594"/>
                                    <a:gd name="f6441" fmla="*/ f4490 1 2647519"/>
                                    <a:gd name="f6442" fmla="*/ f4491 1 2612594"/>
                                    <a:gd name="f6443" fmla="*/ f4492 1 2647519"/>
                                    <a:gd name="f6444" fmla="*/ f4493 1 2612594"/>
                                    <a:gd name="f6445" fmla="*/ f4494 1 2647519"/>
                                    <a:gd name="f6446" fmla="*/ f4495 1 2612594"/>
                                    <a:gd name="f6447" fmla="*/ f4496 1 2647519"/>
                                    <a:gd name="f6448" fmla="*/ f4497 1 2612594"/>
                                    <a:gd name="f6449" fmla="*/ f4498 1 2647519"/>
                                    <a:gd name="f6450" fmla="*/ f4499 1 2612594"/>
                                    <a:gd name="f6451" fmla="*/ f4500 1 2612594"/>
                                    <a:gd name="f6452" fmla="*/ f4501 1 2647519"/>
                                    <a:gd name="f6453" fmla="*/ f4502 1 2612594"/>
                                    <a:gd name="f6454" fmla="*/ f4503 1 2647519"/>
                                    <a:gd name="f6455" fmla="*/ f4504 1 2612594"/>
                                    <a:gd name="f6456" fmla="*/ f4505 1 2647519"/>
                                    <a:gd name="f6457" fmla="*/ f4506 1 2612594"/>
                                    <a:gd name="f6458" fmla="*/ f4507 1 2647519"/>
                                    <a:gd name="f6459" fmla="*/ f4508 1 2612594"/>
                                    <a:gd name="f6460" fmla="*/ f4509 1 2647519"/>
                                    <a:gd name="f6461" fmla="*/ f4510 1 2612594"/>
                                    <a:gd name="f6462" fmla="*/ f4511 1 2612594"/>
                                    <a:gd name="f6463" fmla="*/ f4512 1 2647519"/>
                                    <a:gd name="f6464" fmla="*/ f4513 1 2612594"/>
                                    <a:gd name="f6465" fmla="*/ f4514 1 2647519"/>
                                    <a:gd name="f6466" fmla="*/ f4515 1 2612594"/>
                                    <a:gd name="f6467" fmla="*/ f4516 1 2647519"/>
                                    <a:gd name="f6468" fmla="*/ f4517 1 2612594"/>
                                    <a:gd name="f6469" fmla="*/ f4518 1 2612594"/>
                                    <a:gd name="f6470" fmla="*/ f4519 1 2647519"/>
                                    <a:gd name="f6471" fmla="*/ f4520 1 2612594"/>
                                    <a:gd name="f6472" fmla="*/ f4521 1 2612594"/>
                                    <a:gd name="f6473" fmla="*/ f4522 1 2647519"/>
                                    <a:gd name="f6474" fmla="*/ f4523 1 2647519"/>
                                    <a:gd name="f6475" fmla="*/ f4524 1 2612594"/>
                                    <a:gd name="f6476" fmla="*/ f4525 1 2647519"/>
                                    <a:gd name="f6477" fmla="*/ f4526 1 2612594"/>
                                    <a:gd name="f6478" fmla="*/ f4527 1 2647519"/>
                                    <a:gd name="f6479" fmla="*/ f4528 1 2612594"/>
                                    <a:gd name="f6480" fmla="*/ f4529 1 2612594"/>
                                    <a:gd name="f6481" fmla="*/ f4530 1 2647519"/>
                                    <a:gd name="f6482" fmla="*/ f4531 1 2612594"/>
                                    <a:gd name="f6483" fmla="*/ f4532 1 2612594"/>
                                    <a:gd name="f6484" fmla="*/ f4533 1 2647519"/>
                                    <a:gd name="f6485" fmla="*/ f4534 1 2612594"/>
                                    <a:gd name="f6486" fmla="*/ f4535 1 2647519"/>
                                    <a:gd name="f6487" fmla="*/ f4536 1 2612594"/>
                                    <a:gd name="f6488" fmla="*/ f4537 1 2647519"/>
                                    <a:gd name="f6489" fmla="*/ f4538 1 2612594"/>
                                    <a:gd name="f6490" fmla="*/ f4539 1 2647519"/>
                                    <a:gd name="f6491" fmla="*/ f4540 1 2612594"/>
                                    <a:gd name="f6492" fmla="*/ f4541 1 2647519"/>
                                    <a:gd name="f6493" fmla="*/ f4542 1 2612594"/>
                                    <a:gd name="f6494" fmla="*/ f4543 1 2647519"/>
                                    <a:gd name="f6495" fmla="*/ f4544 1 2612594"/>
                                    <a:gd name="f6496" fmla="*/ f4545 1 2647519"/>
                                    <a:gd name="f6497" fmla="*/ f4546 1 2612594"/>
                                    <a:gd name="f6498" fmla="*/ f4547 1 2647519"/>
                                    <a:gd name="f6499" fmla="*/ f4548 1 2612594"/>
                                    <a:gd name="f6500" fmla="*/ f4549 1 2647519"/>
                                    <a:gd name="f6501" fmla="*/ f4550 1 2612594"/>
                                    <a:gd name="f6502" fmla="*/ f4551 1 2612594"/>
                                    <a:gd name="f6503" fmla="*/ f4552 1 2612594"/>
                                    <a:gd name="f6504" fmla="*/ f4553 1 2612594"/>
                                    <a:gd name="f6505" fmla="*/ f4554 1 2647519"/>
                                    <a:gd name="f6506" fmla="*/ f4555 1 2612594"/>
                                    <a:gd name="f6507" fmla="*/ f4556 1 2647519"/>
                                    <a:gd name="f6508" fmla="*/ f4557 1 2612594"/>
                                    <a:gd name="f6509" fmla="*/ f4558 1 2647519"/>
                                    <a:gd name="f6510" fmla="*/ f4559 1 2612594"/>
                                    <a:gd name="f6511" fmla="*/ f4560 1 2647519"/>
                                    <a:gd name="f6512" fmla="*/ f4561 1 2612594"/>
                                    <a:gd name="f6513" fmla="*/ f4562 1 2647519"/>
                                    <a:gd name="f6514" fmla="*/ f4563 1 2612594"/>
                                    <a:gd name="f6515" fmla="*/ f4564 1 2647519"/>
                                    <a:gd name="f6516" fmla="*/ f4565 1 2612594"/>
                                    <a:gd name="f6517" fmla="*/ f4566 1 2647519"/>
                                    <a:gd name="f6518" fmla="*/ f4567 1 2612594"/>
                                    <a:gd name="f6519" fmla="*/ f4568 1 2647519"/>
                                    <a:gd name="f6520" fmla="*/ f4569 1 2647519"/>
                                    <a:gd name="f6521" fmla="*/ f4570 1 2612594"/>
                                    <a:gd name="f6522" fmla="*/ f4571 1 2647519"/>
                                    <a:gd name="f6523" fmla="*/ f4572 1 2612594"/>
                                    <a:gd name="f6524" fmla="*/ f4573 1 2647519"/>
                                    <a:gd name="f6525" fmla="*/ f4574 1 2612594"/>
                                    <a:gd name="f6526" fmla="*/ f4575 1 2647519"/>
                                    <a:gd name="f6527" fmla="*/ f4576 1 2612594"/>
                                    <a:gd name="f6528" fmla="*/ f4577 1 2647519"/>
                                    <a:gd name="f6529" fmla="*/ f4578 1 2612594"/>
                                    <a:gd name="f6530" fmla="*/ f4579 1 2647519"/>
                                    <a:gd name="f6531" fmla="*/ f4580 1 2647519"/>
                                    <a:gd name="f6532" fmla="*/ f4581 1 2612594"/>
                                    <a:gd name="f6533" fmla="*/ f4582 1 2647519"/>
                                    <a:gd name="f6534" fmla="*/ f4583 1 2612594"/>
                                    <a:gd name="f6535" fmla="*/ f4584 1 2647519"/>
                                    <a:gd name="f6536" fmla="*/ f4585 1 2612594"/>
                                    <a:gd name="f6537" fmla="*/ f4586 1 2647519"/>
                                    <a:gd name="f6538" fmla="*/ f4587 1 2612594"/>
                                    <a:gd name="f6539" fmla="*/ f4588 1 2647519"/>
                                    <a:gd name="f6540" fmla="*/ f4589 1 2612594"/>
                                    <a:gd name="f6541" fmla="*/ f4590 1 2647519"/>
                                    <a:gd name="f6542" fmla="*/ f4591 1 2612594"/>
                                    <a:gd name="f6543" fmla="*/ f4592 1 2647519"/>
                                    <a:gd name="f6544" fmla="*/ f4593 1 2612594"/>
                                    <a:gd name="f6545" fmla="*/ f4594 1 2647519"/>
                                    <a:gd name="f6546" fmla="*/ f4595 1 2612594"/>
                                    <a:gd name="f6547" fmla="*/ f4596 1 2647519"/>
                                    <a:gd name="f6548" fmla="*/ f4597 1 2612594"/>
                                    <a:gd name="f6549" fmla="*/ f4598 1 2647519"/>
                                    <a:gd name="f6550" fmla="*/ f4599 1 2612594"/>
                                    <a:gd name="f6551" fmla="*/ f4600 1 2647519"/>
                                    <a:gd name="f6552" fmla="*/ f4601 1 2612594"/>
                                    <a:gd name="f6553" fmla="*/ f4602 1 2647519"/>
                                    <a:gd name="f6554" fmla="*/ f4603 1 2612594"/>
                                    <a:gd name="f6555" fmla="*/ f4604 1 2647519"/>
                                    <a:gd name="f6556" fmla="*/ f4605 1 2612594"/>
                                    <a:gd name="f6557" fmla="*/ f4606 1 2647519"/>
                                    <a:gd name="f6558" fmla="*/ f4607 1 2612594"/>
                                    <a:gd name="f6559" fmla="*/ f4608 1 2647519"/>
                                    <a:gd name="f6560" fmla="*/ f4609 1 2612594"/>
                                    <a:gd name="f6561" fmla="*/ f4610 1 2647519"/>
                                    <a:gd name="f6562" fmla="*/ f4611 1 2612594"/>
                                    <a:gd name="f6563" fmla="*/ f4612 1 2647519"/>
                                    <a:gd name="f6564" fmla="*/ f4613 1 2612594"/>
                                    <a:gd name="f6565" fmla="*/ f4614 1 2647519"/>
                                    <a:gd name="f6566" fmla="*/ f4615 1 2612594"/>
                                    <a:gd name="f6567" fmla="*/ f4616 1 2647519"/>
                                    <a:gd name="f6568" fmla="*/ f4617 1 2612594"/>
                                    <a:gd name="f6569" fmla="*/ f4618 1 2647519"/>
                                    <a:gd name="f6570" fmla="*/ f4619 1 2612594"/>
                                    <a:gd name="f6571" fmla="*/ f4620 1 2647519"/>
                                    <a:gd name="f6572" fmla="*/ f4621 1 2612594"/>
                                    <a:gd name="f6573" fmla="*/ f4622 1 2647519"/>
                                    <a:gd name="f6574" fmla="*/ f4623 1 2612594"/>
                                    <a:gd name="f6575" fmla="*/ f4624 1 2647519"/>
                                    <a:gd name="f6576" fmla="*/ f4625 1 2612594"/>
                                    <a:gd name="f6577" fmla="*/ f4626 1 2647519"/>
                                    <a:gd name="f6578" fmla="*/ f4627 1 2612594"/>
                                    <a:gd name="f6579" fmla="*/ f4628 1 2647519"/>
                                    <a:gd name="f6580" fmla="*/ f4629 1 2612594"/>
                                    <a:gd name="f6581" fmla="*/ f4630 1 2647519"/>
                                    <a:gd name="f6582" fmla="*/ f4631 1 2647519"/>
                                    <a:gd name="f6583" fmla="*/ f4632 1 2647519"/>
                                    <a:gd name="f6584" fmla="*/ f4633 1 2647519"/>
                                    <a:gd name="f6585" fmla="*/ f4634 1 2647519"/>
                                    <a:gd name="f6586" fmla="*/ f4635 1 2647519"/>
                                    <a:gd name="f6587" fmla="*/ f4636 1 2647519"/>
                                    <a:gd name="f6588" fmla="*/ f4637 1 2647519"/>
                                    <a:gd name="f6589" fmla="*/ f4638 1 2612594"/>
                                    <a:gd name="f6590" fmla="*/ f4639 1 2647519"/>
                                    <a:gd name="f6591" fmla="*/ f4640 1 2647519"/>
                                    <a:gd name="f6592" fmla="*/ f4641 1 2612594"/>
                                    <a:gd name="f6593" fmla="*/ f4642 1 2612594"/>
                                    <a:gd name="f6594" fmla="*/ f4643 1 2647519"/>
                                    <a:gd name="f6595" fmla="*/ f4644 1 2612594"/>
                                    <a:gd name="f6596" fmla="*/ f4645 1 2647519"/>
                                    <a:gd name="f6597" fmla="*/ f4646 1 2612594"/>
                                    <a:gd name="f6598" fmla="*/ f4647 1 2647519"/>
                                    <a:gd name="f6599" fmla="*/ f4648 1 2612594"/>
                                    <a:gd name="f6600" fmla="*/ f4649 1 2647519"/>
                                    <a:gd name="f6601" fmla="*/ f4650 1 2612594"/>
                                    <a:gd name="f6602" fmla="*/ f4651 1 2647519"/>
                                    <a:gd name="f6603" fmla="*/ f4652 1 2612594"/>
                                    <a:gd name="f6604" fmla="*/ f4653 1 2647519"/>
                                    <a:gd name="f6605" fmla="*/ f4654 1 2612594"/>
                                    <a:gd name="f6606" fmla="*/ f4655 1 2612594"/>
                                    <a:gd name="f6607" fmla="*/ f4656 1 2647519"/>
                                    <a:gd name="f6608" fmla="*/ f4657 1 2612594"/>
                                    <a:gd name="f6609" fmla="*/ f4658 1 2647519"/>
                                    <a:gd name="f6610" fmla="*/ f4659 1 2612594"/>
                                    <a:gd name="f6611" fmla="*/ f4660 1 2647519"/>
                                    <a:gd name="f6612" fmla="*/ f4661 1 2612594"/>
                                    <a:gd name="f6613" fmla="*/ f4662 1 2647519"/>
                                    <a:gd name="f6614" fmla="*/ f4663 1 2612594"/>
                                    <a:gd name="f6615" fmla="*/ f4664 1 2647519"/>
                                    <a:gd name="f6616" fmla="*/ f4665 1 2612594"/>
                                    <a:gd name="f6617" fmla="*/ f4666 1 2647519"/>
                                    <a:gd name="f6618" fmla="*/ f4667 1 2612594"/>
                                    <a:gd name="f6619" fmla="*/ f4668 1 2647519"/>
                                    <a:gd name="f6620" fmla="*/ f4669 1 2612594"/>
                                    <a:gd name="f6621" fmla="*/ f4670 1 2647519"/>
                                    <a:gd name="f6622" fmla="*/ f4671 1 2612594"/>
                                    <a:gd name="f6623" fmla="*/ f4672 1 2647519"/>
                                    <a:gd name="f6624" fmla="*/ f4673 1 2612594"/>
                                    <a:gd name="f6625" fmla="*/ f4674 1 2647519"/>
                                    <a:gd name="f6626" fmla="*/ f4675 1 2612594"/>
                                    <a:gd name="f6627" fmla="*/ f4676 1 2647519"/>
                                    <a:gd name="f6628" fmla="*/ f4677 1 2612594"/>
                                    <a:gd name="f6629" fmla="*/ f4678 1 2647519"/>
                                    <a:gd name="f6630" fmla="*/ f4679 1 2612594"/>
                                    <a:gd name="f6631" fmla="*/ f4680 1 2647519"/>
                                    <a:gd name="f6632" fmla="*/ f4681 1 2612594"/>
                                    <a:gd name="f6633" fmla="*/ f4682 1 2647519"/>
                                    <a:gd name="f6634" fmla="*/ f4683 1 2612594"/>
                                    <a:gd name="f6635" fmla="*/ f4684 1 2647519"/>
                                    <a:gd name="f6636" fmla="*/ f4685 1 2612594"/>
                                    <a:gd name="f6637" fmla="*/ f4686 1 2647519"/>
                                    <a:gd name="f6638" fmla="*/ f4687 1 2612594"/>
                                    <a:gd name="f6639" fmla="*/ f4688 1 2612594"/>
                                    <a:gd name="f6640" fmla="*/ f4689 1 2647519"/>
                                    <a:gd name="f6641" fmla="*/ f4690 1 2612594"/>
                                    <a:gd name="f6642" fmla="*/ f4691 1 2647519"/>
                                    <a:gd name="f6643" fmla="*/ f4692 1 2612594"/>
                                    <a:gd name="f6644" fmla="*/ f4693 1 2647519"/>
                                    <a:gd name="f6645" fmla="*/ f4694 1 2612594"/>
                                    <a:gd name="f6646" fmla="*/ f4695 1 2647519"/>
                                    <a:gd name="f6647" fmla="*/ f4696 1 2612594"/>
                                    <a:gd name="f6648" fmla="*/ f4697 1 2647519"/>
                                    <a:gd name="f6649" fmla="*/ f4698 1 2612594"/>
                                    <a:gd name="f6650" fmla="*/ f4699 1 2647519"/>
                                    <a:gd name="f6651" fmla="*/ f4700 1 2612594"/>
                                    <a:gd name="f6652" fmla="*/ f4701 1 2647519"/>
                                    <a:gd name="f6653" fmla="*/ f4702 1 2612594"/>
                                    <a:gd name="f6654" fmla="*/ f4703 1 2647519"/>
                                    <a:gd name="f6655" fmla="*/ f4704 1 2612594"/>
                                    <a:gd name="f6656" fmla="*/ f4705 1 2647519"/>
                                    <a:gd name="f6657" fmla="*/ f4706 1 2612594"/>
                                    <a:gd name="f6658" fmla="*/ f4707 1 2647519"/>
                                    <a:gd name="f6659" fmla="*/ f4708 1 2647519"/>
                                    <a:gd name="f6660" fmla="*/ f4709 1 2612594"/>
                                    <a:gd name="f6661" fmla="*/ f4710 1 2647519"/>
                                    <a:gd name="f6662" fmla="*/ f4711 1 2612594"/>
                                    <a:gd name="f6663" fmla="*/ f4712 1 2647519"/>
                                    <a:gd name="f6664" fmla="*/ f4713 1 2612594"/>
                                    <a:gd name="f6665" fmla="*/ f4714 1 2647519"/>
                                    <a:gd name="f6666" fmla="*/ f4715 1 2612594"/>
                                    <a:gd name="f6667" fmla="*/ f4716 1 2647519"/>
                                    <a:gd name="f6668" fmla="*/ f4717 1 2612594"/>
                                    <a:gd name="f6669" fmla="*/ f4718 1 2647519"/>
                                    <a:gd name="f6670" fmla="*/ f4719 1 2612594"/>
                                    <a:gd name="f6671" fmla="*/ f4720 1 2647519"/>
                                    <a:gd name="f6672" fmla="*/ f4721 1 2612594"/>
                                    <a:gd name="f6673" fmla="*/ f4722 1 2647519"/>
                                    <a:gd name="f6674" fmla="*/ f4723 1 2612594"/>
                                    <a:gd name="f6675" fmla="*/ f4724 1 2612594"/>
                                    <a:gd name="f6676" fmla="*/ f4725 1 2647519"/>
                                    <a:gd name="f6677" fmla="*/ f4726 1 2612594"/>
                                    <a:gd name="f6678" fmla="*/ f4727 1 2647519"/>
                                    <a:gd name="f6679" fmla="*/ f4728 1 2612594"/>
                                    <a:gd name="f6680" fmla="*/ f4729 1 2647519"/>
                                    <a:gd name="f6681" fmla="*/ f4730 1 2612594"/>
                                    <a:gd name="f6682" fmla="*/ f4731 1 2647519"/>
                                    <a:gd name="f6683" fmla="*/ f4732 1 2612594"/>
                                    <a:gd name="f6684" fmla="*/ f4733 1 2647519"/>
                                    <a:gd name="f6685" fmla="*/ f4734 1 2612594"/>
                                    <a:gd name="f6686" fmla="*/ f4735 1 2647519"/>
                                    <a:gd name="f6687" fmla="*/ f4736 1 2612594"/>
                                    <a:gd name="f6688" fmla="*/ f4737 1 2647519"/>
                                    <a:gd name="f6689" fmla="*/ f4738 1 2612594"/>
                                    <a:gd name="f6690" fmla="*/ f4739 1 2647519"/>
                                    <a:gd name="f6691" fmla="*/ f4740 1 2612594"/>
                                    <a:gd name="f6692" fmla="*/ f4741 1 2647519"/>
                                    <a:gd name="f6693" fmla="*/ f4742 1 2612594"/>
                                    <a:gd name="f6694" fmla="*/ f4743 1 2647519"/>
                                    <a:gd name="f6695" fmla="*/ f4744 1 2612594"/>
                                    <a:gd name="f6696" fmla="*/ f4745 1 2647519"/>
                                    <a:gd name="f6697" fmla="*/ f4746 1 2612594"/>
                                    <a:gd name="f6698" fmla="*/ f4747 1 2647519"/>
                                    <a:gd name="f6699" fmla="*/ f4748 1 2612594"/>
                                    <a:gd name="f6700" fmla="*/ f4749 1 2647519"/>
                                    <a:gd name="f6701" fmla="*/ f4750 1 2612594"/>
                                    <a:gd name="f6702" fmla="*/ f4751 1 2647519"/>
                                    <a:gd name="f6703" fmla="*/ f4752 1 2612594"/>
                                    <a:gd name="f6704" fmla="*/ f4753 1 2647519"/>
                                    <a:gd name="f6705" fmla="*/ f4754 1 2612594"/>
                                    <a:gd name="f6706" fmla="*/ f4755 1 2647519"/>
                                    <a:gd name="f6707" fmla="*/ f4756 1 2612594"/>
                                    <a:gd name="f6708" fmla="*/ f4757 1 2647519"/>
                                    <a:gd name="f6709" fmla="*/ f4758 1 2612594"/>
                                    <a:gd name="f6710" fmla="*/ f4759 1 2647519"/>
                                    <a:gd name="f6711" fmla="*/ f4760 1 2612594"/>
                                    <a:gd name="f6712" fmla="*/ f4761 1 2647519"/>
                                    <a:gd name="f6713" fmla="*/ f4762 1 2612594"/>
                                    <a:gd name="f6714" fmla="*/ f4763 1 2647519"/>
                                    <a:gd name="f6715" fmla="*/ f4764 1 2612594"/>
                                    <a:gd name="f6716" fmla="*/ f4765 1 2647519"/>
                                    <a:gd name="f6717" fmla="*/ f4766 1 2612594"/>
                                    <a:gd name="f6718" fmla="*/ f4767 1 2647519"/>
                                    <a:gd name="f6719" fmla="*/ f4768 1 2612594"/>
                                    <a:gd name="f6720" fmla="*/ f4769 1 2647519"/>
                                    <a:gd name="f6721" fmla="*/ f4770 1 2612594"/>
                                    <a:gd name="f6722" fmla="*/ f4771 1 2647519"/>
                                    <a:gd name="f6723" fmla="*/ f4772 1 2612594"/>
                                    <a:gd name="f6724" fmla="*/ f4773 1 2647519"/>
                                    <a:gd name="f6725" fmla="*/ f4774 1 2612594"/>
                                    <a:gd name="f6726" fmla="*/ f4775 1 2647519"/>
                                    <a:gd name="f6727" fmla="*/ f4776 1 2612594"/>
                                    <a:gd name="f6728" fmla="*/ f4777 1 2647519"/>
                                    <a:gd name="f6729" fmla="*/ f4778 1 2612594"/>
                                    <a:gd name="f6730" fmla="*/ f4779 1 2647519"/>
                                    <a:gd name="f6731" fmla="*/ f4780 1 2612594"/>
                                    <a:gd name="f6732" fmla="*/ f4781 1 2647519"/>
                                    <a:gd name="f6733" fmla="*/ f4782 1 2612594"/>
                                    <a:gd name="f6734" fmla="*/ f4783 1 2647519"/>
                                    <a:gd name="f6735" fmla="*/ f4784 1 2612594"/>
                                    <a:gd name="f6736" fmla="*/ f4785 1 2647519"/>
                                    <a:gd name="f6737" fmla="*/ f4786 1 2612594"/>
                                    <a:gd name="f6738" fmla="*/ f4787 1 2647519"/>
                                    <a:gd name="f6739" fmla="*/ f4788 1 2612594"/>
                                    <a:gd name="f6740" fmla="*/ f4789 1 2612594"/>
                                    <a:gd name="f6741" fmla="*/ f4790 1 2647519"/>
                                    <a:gd name="f6742" fmla="*/ f4791 1 2612594"/>
                                    <a:gd name="f6743" fmla="*/ f4792 1 2647519"/>
                                    <a:gd name="f6744" fmla="*/ f4793 1 2612594"/>
                                    <a:gd name="f6745" fmla="*/ f4794 1 2647519"/>
                                    <a:gd name="f6746" fmla="*/ f4795 1 2612594"/>
                                    <a:gd name="f6747" fmla="*/ f4796 1 2647519"/>
                                    <a:gd name="f6748" fmla="*/ f4797 1 2612594"/>
                                    <a:gd name="f6749" fmla="*/ f4798 1 2647519"/>
                                    <a:gd name="f6750" fmla="*/ f4799 1 2612594"/>
                                    <a:gd name="f6751" fmla="*/ f4800 1 2647519"/>
                                    <a:gd name="f6752" fmla="*/ f4801 1 2612594"/>
                                    <a:gd name="f6753" fmla="*/ f4802 1 2647519"/>
                                    <a:gd name="f6754" fmla="*/ f4803 1 2612594"/>
                                    <a:gd name="f6755" fmla="*/ f4804 1 2647519"/>
                                    <a:gd name="f6756" fmla="*/ f4805 1 2612594"/>
                                    <a:gd name="f6757" fmla="*/ f4806 1 2647519"/>
                                    <a:gd name="f6758" fmla="*/ f4807 1 2612594"/>
                                    <a:gd name="f6759" fmla="*/ f4808 1 2647519"/>
                                    <a:gd name="f6760" fmla="*/ f4809 1 2612594"/>
                                    <a:gd name="f6761" fmla="*/ f4810 1 2647519"/>
                                    <a:gd name="f6762" fmla="*/ f4811 1 2612594"/>
                                    <a:gd name="f6763" fmla="*/ f4812 1 2647519"/>
                                    <a:gd name="f6764" fmla="*/ f4813 1 2612594"/>
                                    <a:gd name="f6765" fmla="*/ f4814 1 2647519"/>
                                    <a:gd name="f6766" fmla="*/ f4815 1 2612594"/>
                                    <a:gd name="f6767" fmla="*/ f4816 1 2647519"/>
                                    <a:gd name="f6768" fmla="*/ f4817 1 2612594"/>
                                    <a:gd name="f6769" fmla="*/ f4818 1 2647519"/>
                                    <a:gd name="f6770" fmla="*/ f4819 1 2612594"/>
                                    <a:gd name="f6771" fmla="*/ f4820 1 2647519"/>
                                    <a:gd name="f6772" fmla="*/ f4821 1 2612594"/>
                                    <a:gd name="f6773" fmla="*/ f4822 1 2647519"/>
                                    <a:gd name="f6774" fmla="*/ f4823 1 2612594"/>
                                    <a:gd name="f6775" fmla="*/ f4824 1 2647519"/>
                                    <a:gd name="f6776" fmla="*/ f4825 1 2612594"/>
                                    <a:gd name="f6777" fmla="*/ f4826 1 2647519"/>
                                    <a:gd name="f6778" fmla="*/ f4827 1 2612594"/>
                                    <a:gd name="f6779" fmla="*/ f4828 1 2647519"/>
                                    <a:gd name="f6780" fmla="*/ f4829 1 2647519"/>
                                    <a:gd name="f6781" fmla="*/ f4830 1 2612594"/>
                                    <a:gd name="f6782" fmla="*/ f4831 1 2647519"/>
                                    <a:gd name="f6783" fmla="*/ f4832 1 2612594"/>
                                    <a:gd name="f6784" fmla="*/ f4833 1 2647519"/>
                                    <a:gd name="f6785" fmla="*/ f4834 1 2612594"/>
                                    <a:gd name="f6786" fmla="*/ f4835 1 2647519"/>
                                    <a:gd name="f6787" fmla="*/ f4836 1 2612594"/>
                                    <a:gd name="f6788" fmla="*/ f4837 1 2647519"/>
                                    <a:gd name="f6789" fmla="*/ f4838 1 2612594"/>
                                    <a:gd name="f6790" fmla="*/ f4839 1 2647519"/>
                                    <a:gd name="f6791" fmla="*/ f4840 1 2612594"/>
                                    <a:gd name="f6792" fmla="*/ f4841 1 2647519"/>
                                    <a:gd name="f6793" fmla="*/ f4842 1 2612594"/>
                                    <a:gd name="f6794" fmla="*/ f4843 1 2647519"/>
                                    <a:gd name="f6795" fmla="*/ f4844 1 2612594"/>
                                    <a:gd name="f6796" fmla="*/ f4845 1 2647519"/>
                                    <a:gd name="f6797" fmla="*/ f4846 1 2612594"/>
                                    <a:gd name="f6798" fmla="*/ f4847 1 2647519"/>
                                    <a:gd name="f6799" fmla="*/ f4848 1 2612594"/>
                                    <a:gd name="f6800" fmla="*/ f4849 1 2647519"/>
                                    <a:gd name="f6801" fmla="*/ f4850 1 2612594"/>
                                    <a:gd name="f6802" fmla="*/ f4851 1 2647519"/>
                                    <a:gd name="f6803" fmla="*/ f4852 1 2612594"/>
                                    <a:gd name="f6804" fmla="*/ f4853 1 2647519"/>
                                    <a:gd name="f6805" fmla="*/ f4854 1 2612594"/>
                                    <a:gd name="f6806" fmla="*/ f4855 1 2647519"/>
                                    <a:gd name="f6807" fmla="*/ f4856 1 2612594"/>
                                    <a:gd name="f6808" fmla="*/ f4857 1 2647519"/>
                                    <a:gd name="f6809" fmla="*/ f4858 1 2612594"/>
                                    <a:gd name="f6810" fmla="*/ f4859 1 2647519"/>
                                    <a:gd name="f6811" fmla="*/ f4860 1 2612594"/>
                                    <a:gd name="f6812" fmla="*/ f4861 1 2647519"/>
                                    <a:gd name="f6813" fmla="*/ f4862 1 2647519"/>
                                    <a:gd name="f6814" fmla="*/ f4863 1 2612594"/>
                                    <a:gd name="f6815" fmla="*/ f4864 1 2647519"/>
                                    <a:gd name="f6816" fmla="*/ f4865 1 2612594"/>
                                    <a:gd name="f6817" fmla="*/ f4866 1 2647519"/>
                                    <a:gd name="f6818" fmla="*/ f4867 1 2612594"/>
                                    <a:gd name="f6819" fmla="*/ f4868 1 2612594"/>
                                    <a:gd name="f6820" fmla="*/ f4869 1 2647519"/>
                                    <a:gd name="f6821" fmla="*/ f4870 1 2612594"/>
                                    <a:gd name="f6822" fmla="*/ f4871 1 2647519"/>
                                    <a:gd name="f6823" fmla="*/ f4872 1 2612594"/>
                                    <a:gd name="f6824" fmla="*/ f4873 1 2647519"/>
                                    <a:gd name="f6825" fmla="*/ f4874 1 2647519"/>
                                    <a:gd name="f6826" fmla="*/ f4875 1 2612594"/>
                                    <a:gd name="f6827" fmla="*/ f4876 1 2647519"/>
                                    <a:gd name="f6828" fmla="*/ f4877 1 2612594"/>
                                    <a:gd name="f6829" fmla="*/ f4878 1 2647519"/>
                                    <a:gd name="f6830" fmla="*/ f4879 1 2612594"/>
                                    <a:gd name="f6831" fmla="*/ f4880 1 2647519"/>
                                    <a:gd name="f6832" fmla="*/ f4881 1 2612594"/>
                                    <a:gd name="f6833" fmla="*/ f4882 1 2647519"/>
                                    <a:gd name="f6834" fmla="*/ f4883 1 2612594"/>
                                    <a:gd name="f6835" fmla="*/ f4884 1 2647519"/>
                                    <a:gd name="f6836" fmla="*/ f4885 1 2612594"/>
                                    <a:gd name="f6837" fmla="*/ f4886 1 2647519"/>
                                    <a:gd name="f6838" fmla="*/ f4887 1 2612594"/>
                                    <a:gd name="f6839" fmla="*/ f4888 1 2647519"/>
                                    <a:gd name="f6840" fmla="*/ f4889 1 2612594"/>
                                    <a:gd name="f6841" fmla="*/ f4890 1 2647519"/>
                                    <a:gd name="f6842" fmla="*/ f4891 1 2612594"/>
                                    <a:gd name="f6843" fmla="*/ f4892 1 2647519"/>
                                    <a:gd name="f6844" fmla="*/ f4893 1 2612594"/>
                                    <a:gd name="f6845" fmla="*/ f4894 1 2647519"/>
                                    <a:gd name="f6846" fmla="*/ f4895 1 2612594"/>
                                    <a:gd name="f6847" fmla="*/ f4896 1 2647519"/>
                                    <a:gd name="f6848" fmla="*/ f4897 1 2612594"/>
                                    <a:gd name="f6849" fmla="*/ f4898 1 2647519"/>
                                    <a:gd name="f6850" fmla="*/ f4899 1 2612594"/>
                                    <a:gd name="f6851" fmla="*/ f4900 1 2647519"/>
                                    <a:gd name="f6852" fmla="*/ f4901 1 2612594"/>
                                    <a:gd name="f6853" fmla="*/ f4902 1 2647519"/>
                                    <a:gd name="f6854" fmla="*/ f4903 1 2647519"/>
                                    <a:gd name="f6855" fmla="*/ f4904 1 2647519"/>
                                    <a:gd name="f6856" fmla="*/ f4905 1 2612594"/>
                                    <a:gd name="f6857" fmla="*/ f4906 1 2647519"/>
                                    <a:gd name="f6858" fmla="*/ f4907 1 2647519"/>
                                    <a:gd name="f6859" fmla="*/ f4908 1 2612594"/>
                                    <a:gd name="f6860" fmla="*/ f4909 1 2647519"/>
                                    <a:gd name="f6861" fmla="*/ f4910 1 2612594"/>
                                    <a:gd name="f6862" fmla="*/ f4911 1 2647519"/>
                                    <a:gd name="f6863" fmla="*/ f4912 1 2612594"/>
                                    <a:gd name="f6864" fmla="*/ f4913 1 2647519"/>
                                    <a:gd name="f6865" fmla="*/ f4914 1 2612594"/>
                                    <a:gd name="f6866" fmla="*/ f4915 1 2647519"/>
                                    <a:gd name="f6867" fmla="*/ f4916 1 2612594"/>
                                    <a:gd name="f6868" fmla="*/ f4917 1 2647519"/>
                                    <a:gd name="f6869" fmla="*/ f4918 1 2612594"/>
                                    <a:gd name="f6870" fmla="*/ f4919 1 2612594"/>
                                    <a:gd name="f6871" fmla="*/ f4920 1 2647519"/>
                                    <a:gd name="f6872" fmla="*/ f4921 1 2612594"/>
                                    <a:gd name="f6873" fmla="*/ f4922 1 2612594"/>
                                    <a:gd name="f6874" fmla="*/ f4923 1 2647519"/>
                                    <a:gd name="f6875" fmla="*/ f4924 1 2612594"/>
                                    <a:gd name="f6876" fmla="*/ f4925 1 2647519"/>
                                    <a:gd name="f6877" fmla="*/ f4926 1 2647519"/>
                                    <a:gd name="f6878" fmla="*/ f4927 1 2612594"/>
                                    <a:gd name="f6879" fmla="*/ f4928 1 2647519"/>
                                    <a:gd name="f6880" fmla="*/ f4929 1 2647519"/>
                                    <a:gd name="f6881" fmla="*/ f4930 1 2647519"/>
                                    <a:gd name="f6882" fmla="*/ f4931 1 2612594"/>
                                    <a:gd name="f6883" fmla="*/ f4932 1 2647519"/>
                                    <a:gd name="f6884" fmla="*/ f4933 1 2612594"/>
                                    <a:gd name="f6885" fmla="*/ f4934 1 2612594"/>
                                    <a:gd name="f6886" fmla="*/ f4935 1 2647519"/>
                                    <a:gd name="f6887" fmla="*/ f4936 1 2647519"/>
                                    <a:gd name="f6888" fmla="*/ f4937 1 2647519"/>
                                    <a:gd name="f6889" fmla="*/ f4938 1 2612594"/>
                                    <a:gd name="f6890" fmla="*/ f4939 1 2647519"/>
                                    <a:gd name="f6891" fmla="*/ f4940 1 2612594"/>
                                    <a:gd name="f6892" fmla="*/ f4941 1 2647519"/>
                                    <a:gd name="f6893" fmla="*/ f4942 1 2612594"/>
                                    <a:gd name="f6894" fmla="*/ f4943 1 2647519"/>
                                    <a:gd name="f6895" fmla="*/ f4944 1 2612594"/>
                                    <a:gd name="f6896" fmla="*/ f4945 1 2647519"/>
                                    <a:gd name="f6897" fmla="*/ f4946 1 2612594"/>
                                    <a:gd name="f6898" fmla="*/ f4947 1 2647519"/>
                                    <a:gd name="f6899" fmla="*/ f4948 1 2612594"/>
                                    <a:gd name="f6900" fmla="*/ f4949 1 2647519"/>
                                    <a:gd name="f6901" fmla="*/ f4950 1 2612594"/>
                                    <a:gd name="f6902" fmla="*/ f4951 1 2647519"/>
                                    <a:gd name="f6903" fmla="*/ f4952 1 2612594"/>
                                    <a:gd name="f6904" fmla="*/ f4953 1 2647519"/>
                                    <a:gd name="f6905" fmla="*/ f4954 1 2612594"/>
                                    <a:gd name="f6906" fmla="*/ f4955 1 2647519"/>
                                    <a:gd name="f6907" fmla="*/ f4956 1 2612594"/>
                                    <a:gd name="f6908" fmla="*/ f4957 1 2647519"/>
                                    <a:gd name="f6909" fmla="*/ f4958 1 2612594"/>
                                    <a:gd name="f6910" fmla="*/ f4959 1 2612594"/>
                                    <a:gd name="f6911" fmla="*/ f4960 1 2612594"/>
                                    <a:gd name="f6912" fmla="*/ f4961 1 2647519"/>
                                    <a:gd name="f6913" fmla="*/ f4962 1 2647519"/>
                                    <a:gd name="f6914" fmla="*/ f4963 1 2612594"/>
                                    <a:gd name="f6915" fmla="*/ f4964 1 2647519"/>
                                    <a:gd name="f6916" fmla="*/ f4965 1 2612594"/>
                                    <a:gd name="f6917" fmla="*/ f4966 1 2647519"/>
                                    <a:gd name="f6918" fmla="*/ f4967 1 2612594"/>
                                    <a:gd name="f6919" fmla="*/ f4968 1 2647519"/>
                                    <a:gd name="f6920" fmla="*/ f4969 1 2612594"/>
                                    <a:gd name="f6921" fmla="*/ f4970 1 2647519"/>
                                    <a:gd name="f6922" fmla="*/ f4971 1 2647519"/>
                                    <a:gd name="f6923" fmla="*/ f4972 1 2647519"/>
                                    <a:gd name="f6924" fmla="*/ f4973 1 2647519"/>
                                    <a:gd name="f6925" fmla="*/ f4974 1 2612594"/>
                                    <a:gd name="f6926" fmla="*/ f4975 1 2647519"/>
                                    <a:gd name="f6927" fmla="*/ f4976 1 2612594"/>
                                    <a:gd name="f6928" fmla="*/ f4977 1 2647519"/>
                                    <a:gd name="f6929" fmla="*/ f4978 1 2647519"/>
                                    <a:gd name="f6930" fmla="*/ f4979 1 2647519"/>
                                    <a:gd name="f6931" fmla="*/ f4980 1 2612594"/>
                                    <a:gd name="f6932" fmla="*/ f4981 1 2647519"/>
                                    <a:gd name="f6933" fmla="*/ f4982 1 2612594"/>
                                    <a:gd name="f6934" fmla="*/ f4983 1 2647519"/>
                                    <a:gd name="f6935" fmla="*/ f4984 1 2647519"/>
                                    <a:gd name="f6936" fmla="*/ f4985 1 2612594"/>
                                    <a:gd name="f6937" fmla="*/ f4986 1 2647519"/>
                                    <a:gd name="f6938" fmla="*/ f4987 1 2612594"/>
                                    <a:gd name="f6939" fmla="*/ f4988 1 2647519"/>
                                    <a:gd name="f6940" fmla="*/ f4989 1 2612594"/>
                                    <a:gd name="f6941" fmla="*/ f4990 1 2647519"/>
                                    <a:gd name="f6942" fmla="*/ f4991 1 2612594"/>
                                    <a:gd name="f6943" fmla="*/ f4992 1 2647519"/>
                                    <a:gd name="f6944" fmla="*/ f4993 1 2612594"/>
                                    <a:gd name="f6945" fmla="*/ f4994 1 2647519"/>
                                    <a:gd name="f6946" fmla="*/ f4995 1 2612594"/>
                                    <a:gd name="f6947" fmla="*/ f4996 1 2647519"/>
                                    <a:gd name="f6948" fmla="*/ f4997 1 2612594"/>
                                    <a:gd name="f6949" fmla="*/ f4998 1 2612594"/>
                                    <a:gd name="f6950" fmla="*/ f4999 1 2647519"/>
                                    <a:gd name="f6951" fmla="*/ f5000 1 2612594"/>
                                    <a:gd name="f6952" fmla="*/ f5001 1 2647519"/>
                                    <a:gd name="f6953" fmla="*/ f5002 1 2612594"/>
                                    <a:gd name="f6954" fmla="*/ f5003 1 2647519"/>
                                    <a:gd name="f6955" fmla="*/ f5004 1 2612594"/>
                                    <a:gd name="f6956" fmla="*/ f5005 1 2647519"/>
                                    <a:gd name="f6957" fmla="*/ f5006 1 2612594"/>
                                    <a:gd name="f6958" fmla="*/ f5007 1 2647519"/>
                                    <a:gd name="f6959" fmla="*/ f5008 1 2612594"/>
                                    <a:gd name="f6960" fmla="*/ f5009 1 2647519"/>
                                    <a:gd name="f6961" fmla="*/ f5010 1 2612594"/>
                                    <a:gd name="f6962" fmla="*/ f5011 1 2612594"/>
                                    <a:gd name="f6963" fmla="*/ f5012 1 2647519"/>
                                    <a:gd name="f6964" fmla="*/ f5013 1 2612594"/>
                                    <a:gd name="f6965" fmla="*/ f5014 1 2647519"/>
                                    <a:gd name="f6966" fmla="*/ f5015 1 2612594"/>
                                    <a:gd name="f6967" fmla="*/ f5016 1 2647519"/>
                                    <a:gd name="f6968" fmla="*/ f5017 1 2612594"/>
                                    <a:gd name="f6969" fmla="*/ f5018 1 2647519"/>
                                    <a:gd name="f6970" fmla="*/ f5019 1 2647519"/>
                                    <a:gd name="f6971" fmla="*/ f5020 1 2612594"/>
                                    <a:gd name="f6972" fmla="*/ f5021 1 2647519"/>
                                    <a:gd name="f6973" fmla="*/ f5022 1 2612594"/>
                                    <a:gd name="f6974" fmla="*/ f5023 1 2647519"/>
                                    <a:gd name="f6975" fmla="*/ f5024 1 2612594"/>
                                    <a:gd name="f6976" fmla="*/ f5025 1 2647519"/>
                                    <a:gd name="f6977" fmla="*/ f5026 1 2612594"/>
                                    <a:gd name="f6978" fmla="*/ f5027 1 2647519"/>
                                    <a:gd name="f6979" fmla="*/ f5028 1 2612594"/>
                                    <a:gd name="f6980" fmla="*/ f5029 1 2647519"/>
                                    <a:gd name="f6981" fmla="*/ f5030 1 2612594"/>
                                    <a:gd name="f6982" fmla="*/ f5031 1 2647519"/>
                                    <a:gd name="f6983" fmla="*/ f5032 1 2612594"/>
                                    <a:gd name="f6984" fmla="*/ f5033 1 2647519"/>
                                    <a:gd name="f6985" fmla="*/ f5034 1 2612594"/>
                                    <a:gd name="f6986" fmla="*/ f5035 1 2647519"/>
                                    <a:gd name="f6987" fmla="*/ f5036 1 2612594"/>
                                    <a:gd name="f6988" fmla="*/ f5037 1 2647519"/>
                                    <a:gd name="f6989" fmla="*/ f5038 1 2612594"/>
                                    <a:gd name="f6990" fmla="*/ f5039 1 2647519"/>
                                    <a:gd name="f6991" fmla="*/ f5040 1 2612594"/>
                                    <a:gd name="f6992" fmla="*/ f5041 1 2647519"/>
                                    <a:gd name="f6993" fmla="*/ f5042 1 2612594"/>
                                    <a:gd name="f6994" fmla="*/ f5043 1 2647519"/>
                                    <a:gd name="f6995" fmla="*/ f5044 1 2612594"/>
                                    <a:gd name="f6996" fmla="*/ f5045 1 2612594"/>
                                    <a:gd name="f6997" fmla="*/ f5046 1 2647519"/>
                                    <a:gd name="f6998" fmla="*/ f5047 1 2612594"/>
                                    <a:gd name="f6999" fmla="*/ f5048 1 2647519"/>
                                    <a:gd name="f7000" fmla="*/ f5049 1 2612594"/>
                                    <a:gd name="f7001" fmla="*/ f5050 1 2647519"/>
                                    <a:gd name="f7002" fmla="*/ f5051 1 2612594"/>
                                    <a:gd name="f7003" fmla="*/ f5052 1 2647519"/>
                                    <a:gd name="f7004" fmla="*/ f5053 1 2647519"/>
                                    <a:gd name="f7005" fmla="*/ f5054 1 2612594"/>
                                    <a:gd name="f7006" fmla="*/ f5055 1 2647519"/>
                                    <a:gd name="f7007" fmla="*/ f5056 1 2612594"/>
                                    <a:gd name="f7008" fmla="*/ f5057 1 2647519"/>
                                    <a:gd name="f7009" fmla="*/ f5058 1 2647519"/>
                                    <a:gd name="f7010" fmla="*/ f5059 1 2612594"/>
                                    <a:gd name="f7011" fmla="*/ f5060 1 2647519"/>
                                    <a:gd name="f7012" fmla="*/ f5061 1 2647519"/>
                                    <a:gd name="f7013" fmla="*/ f5062 1 2612594"/>
                                    <a:gd name="f7014" fmla="*/ f5063 1 2647519"/>
                                    <a:gd name="f7015" fmla="*/ f5064 1 2612594"/>
                                    <a:gd name="f7016" fmla="*/ f5065 1 2647519"/>
                                    <a:gd name="f7017" fmla="*/ f5066 1 2612594"/>
                                    <a:gd name="f7018" fmla="*/ f5067 1 2612594"/>
                                    <a:gd name="f7019" fmla="*/ f5068 1 2647519"/>
                                    <a:gd name="f7020" fmla="*/ f5069 1 2612594"/>
                                    <a:gd name="f7021" fmla="*/ f5070 1 2612594"/>
                                    <a:gd name="f7022" fmla="*/ f5071 1 2612594"/>
                                    <a:gd name="f7023" fmla="*/ f5072 1 2612594"/>
                                    <a:gd name="f7024" fmla="*/ f5073 1 2612594"/>
                                    <a:gd name="f7025" fmla="*/ f5074 1 2612594"/>
                                    <a:gd name="f7026" fmla="*/ f5075 1 2647519"/>
                                    <a:gd name="f7027" fmla="*/ f5076 1 2612594"/>
                                    <a:gd name="f7028" fmla="*/ f5077 1 2647519"/>
                                    <a:gd name="f7029" fmla="*/ f5078 1 2612594"/>
                                    <a:gd name="f7030" fmla="*/ f5079 1 2647519"/>
                                    <a:gd name="f7031" fmla="*/ f5080 1 2612594"/>
                                    <a:gd name="f7032" fmla="*/ f5081 1 2647519"/>
                                    <a:gd name="f7033" fmla="*/ f5082 1 2612594"/>
                                    <a:gd name="f7034" fmla="*/ f5083 1 2612594"/>
                                    <a:gd name="f7035" fmla="*/ f5084 1 2647519"/>
                                    <a:gd name="f7036" fmla="*/ f5085 1 2612594"/>
                                    <a:gd name="f7037" fmla="*/ f5086 1 2647519"/>
                                    <a:gd name="f7038" fmla="*/ f5087 1 2612594"/>
                                    <a:gd name="f7039" fmla="*/ f5088 1 2647519"/>
                                    <a:gd name="f7040" fmla="*/ f5089 1 2647519"/>
                                    <a:gd name="f7041" fmla="*/ f5090 1 2612594"/>
                                    <a:gd name="f7042" fmla="*/ f5091 1 2647519"/>
                                    <a:gd name="f7043" fmla="*/ f5092 1 2612594"/>
                                    <a:gd name="f7044" fmla="*/ f5093 1 2612594"/>
                                    <a:gd name="f7045" fmla="*/ f5094 1 2612594"/>
                                    <a:gd name="f7046" fmla="*/ f5095 1 2647519"/>
                                    <a:gd name="f7047" fmla="*/ f5096 1 2612594"/>
                                    <a:gd name="f7048" fmla="*/ f5097 1 2647519"/>
                                    <a:gd name="f7049" fmla="*/ f5098 1 2612594"/>
                                    <a:gd name="f7050" fmla="*/ f5099 1 2647519"/>
                                    <a:gd name="f7051" fmla="*/ f5100 1 2612594"/>
                                    <a:gd name="f7052" fmla="*/ f5101 1 2647519"/>
                                    <a:gd name="f7053" fmla="*/ f5102 1 2612594"/>
                                    <a:gd name="f7054" fmla="*/ f5103 1 2647519"/>
                                    <a:gd name="f7055" fmla="*/ f5104 1 2612594"/>
                                    <a:gd name="f7056" fmla="*/ f5105 1 2612594"/>
                                    <a:gd name="f7057" fmla="*/ f5106 1 2647519"/>
                                    <a:gd name="f7058" fmla="*/ f5107 1 2612594"/>
                                    <a:gd name="f7059" fmla="*/ f5108 1 2647519"/>
                                    <a:gd name="f7060" fmla="*/ f5109 1 2612594"/>
                                    <a:gd name="f7061" fmla="*/ f5110 1 2647519"/>
                                    <a:gd name="f7062" fmla="*/ f5111 1 2612594"/>
                                    <a:gd name="f7063" fmla="*/ f5112 1 2647519"/>
                                    <a:gd name="f7064" fmla="*/ f5113 1 2612594"/>
                                    <a:gd name="f7065" fmla="*/ f5114 1 2647519"/>
                                    <a:gd name="f7066" fmla="*/ f5115 1 2647519"/>
                                    <a:gd name="f7067" fmla="*/ f5116 1 2612594"/>
                                    <a:gd name="f7068" fmla="*/ f5117 1 2647519"/>
                                    <a:gd name="f7069" fmla="*/ f5118 1 2612594"/>
                                    <a:gd name="f7070" fmla="*/ f5119 1 2647519"/>
                                    <a:gd name="f7071" fmla="*/ f5120 1 2612594"/>
                                    <a:gd name="f7072" fmla="*/ f5121 1 2612594"/>
                                    <a:gd name="f7073" fmla="*/ f5122 1 2647519"/>
                                    <a:gd name="f7074" fmla="*/ f5123 1 2612594"/>
                                    <a:gd name="f7075" fmla="*/ f5124 1 2647519"/>
                                    <a:gd name="f7076" fmla="*/ f5125 1 2612594"/>
                                    <a:gd name="f7077" fmla="*/ f5126 1 2647519"/>
                                    <a:gd name="f7078" fmla="*/ f5127 1 2612594"/>
                                    <a:gd name="f7079" fmla="*/ f5128 1 2647519"/>
                                    <a:gd name="f7080" fmla="*/ f5129 1 2612594"/>
                                    <a:gd name="f7081" fmla="*/ f5130 1 2647519"/>
                                    <a:gd name="f7082" fmla="*/ f5131 1 2612594"/>
                                    <a:gd name="f7083" fmla="*/ f5132 1 2612594"/>
                                    <a:gd name="f7084" fmla="*/ f5133 1 2612594"/>
                                    <a:gd name="f7085" fmla="*/ f5134 1 2612594"/>
                                    <a:gd name="f7086" fmla="*/ f5135 1 2647519"/>
                                    <a:gd name="f7087" fmla="*/ f5136 1 2612594"/>
                                    <a:gd name="f7088" fmla="*/ f5137 1 2647519"/>
                                    <a:gd name="f7089" fmla="*/ f5138 1 2612594"/>
                                    <a:gd name="f7090" fmla="*/ f5139 1 2647519"/>
                                    <a:gd name="f7091" fmla="*/ f5140 1 2647519"/>
                                    <a:gd name="f7092" fmla="*/ f5141 1 2612594"/>
                                    <a:gd name="f7093" fmla="*/ f5142 1 2647519"/>
                                    <a:gd name="f7094" fmla="*/ f5143 1 2647519"/>
                                    <a:gd name="f7095" fmla="*/ f5144 1 2612594"/>
                                    <a:gd name="f7096" fmla="*/ f5145 1 2647519"/>
                                    <a:gd name="f7097" fmla="*/ f5146 1 2612594"/>
                                    <a:gd name="f7098" fmla="*/ f5147 1 2647519"/>
                                    <a:gd name="f7099" fmla="*/ f5148 1 2612594"/>
                                    <a:gd name="f7100" fmla="*/ f5149 1 2647519"/>
                                    <a:gd name="f7101" fmla="*/ f5150 1 2612594"/>
                                    <a:gd name="f7102" fmla="*/ f5151 1 2647519"/>
                                    <a:gd name="f7103" fmla="*/ f5152 1 2612594"/>
                                    <a:gd name="f7104" fmla="*/ f5153 1 2647519"/>
                                    <a:gd name="f7105" fmla="*/ f5154 1 2612594"/>
                                    <a:gd name="f7106" fmla="*/ f5155 1 2647519"/>
                                    <a:gd name="f7107" fmla="*/ f5156 1 2612594"/>
                                    <a:gd name="f7108" fmla="*/ f5157 1 2612594"/>
                                    <a:gd name="f7109" fmla="*/ f5158 1 2612594"/>
                                    <a:gd name="f7110" fmla="*/ f5159 1 2647519"/>
                                    <a:gd name="f7111" fmla="*/ f5160 1 2612594"/>
                                    <a:gd name="f7112" fmla="*/ f5161 1 2647519"/>
                                    <a:gd name="f7113" fmla="*/ f5162 1 2612594"/>
                                    <a:gd name="f7114" fmla="*/ f5163 1 2647519"/>
                                    <a:gd name="f7115" fmla="*/ f5164 1 2612594"/>
                                    <a:gd name="f7116" fmla="*/ f5165 1 2647519"/>
                                    <a:gd name="f7117" fmla="*/ f5166 1 2612594"/>
                                    <a:gd name="f7118" fmla="*/ f5167 1 2647519"/>
                                    <a:gd name="f7119" fmla="*/ f5168 1 2612594"/>
                                    <a:gd name="f7120" fmla="*/ f5169 1 2647519"/>
                                    <a:gd name="f7121" fmla="*/ f5170 1 2612594"/>
                                    <a:gd name="f7122" fmla="*/ f5171 1 2647519"/>
                                    <a:gd name="f7123" fmla="*/ f5172 1 2612594"/>
                                    <a:gd name="f7124" fmla="*/ f5173 1 2647519"/>
                                    <a:gd name="f7125" fmla="*/ f5174 1 2612594"/>
                                    <a:gd name="f7126" fmla="*/ f5175 1 2647519"/>
                                    <a:gd name="f7127" fmla="*/ f5176 1 2647519"/>
                                    <a:gd name="f7128" fmla="*/ f5177 1 2612594"/>
                                    <a:gd name="f7129" fmla="*/ f5178 1 2647519"/>
                                    <a:gd name="f7130" fmla="*/ f5179 1 2612594"/>
                                    <a:gd name="f7131" fmla="*/ f5180 1 2647519"/>
                                    <a:gd name="f7132" fmla="*/ f5181 1 2612594"/>
                                    <a:gd name="f7133" fmla="*/ f5182 1 2647519"/>
                                    <a:gd name="f7134" fmla="*/ f5183 1 2647519"/>
                                    <a:gd name="f7135" fmla="*/ f5184 1 2612594"/>
                                    <a:gd name="f7136" fmla="*/ f5185 1 2647519"/>
                                    <a:gd name="f7137" fmla="*/ f5186 1 2612594"/>
                                    <a:gd name="f7138" fmla="*/ f5187 1 2647519"/>
                                    <a:gd name="f7139" fmla="*/ f5188 1 2612594"/>
                                    <a:gd name="f7140" fmla="*/ f5189 1 2647519"/>
                                    <a:gd name="f7141" fmla="*/ f5190 1 2612594"/>
                                    <a:gd name="f7142" fmla="*/ f5191 1 2647519"/>
                                    <a:gd name="f7143" fmla="*/ f5192 1 2612594"/>
                                    <a:gd name="f7144" fmla="*/ f5193 1 2647519"/>
                                    <a:gd name="f7145" fmla="*/ f5194 1 2612594"/>
                                    <a:gd name="f7146" fmla="*/ f5195 1 2647519"/>
                                    <a:gd name="f7147" fmla="*/ f5196 1 2612594"/>
                                    <a:gd name="f7148" fmla="*/ f5197 1 2612594"/>
                                    <a:gd name="f7149" fmla="*/ f5198 1 2647519"/>
                                    <a:gd name="f7150" fmla="*/ f5199 1 2612594"/>
                                    <a:gd name="f7151" fmla="*/ f5200 1 2647519"/>
                                    <a:gd name="f7152" fmla="*/ f5201 1 2647519"/>
                                    <a:gd name="f7153" fmla="*/ f5202 1 2612594"/>
                                    <a:gd name="f7154" fmla="*/ f5203 1 2647519"/>
                                    <a:gd name="f7155" fmla="*/ f5204 1 2612594"/>
                                    <a:gd name="f7156" fmla="*/ f5205 1 2612594"/>
                                    <a:gd name="f7157" fmla="*/ f5206 1 2647519"/>
                                    <a:gd name="f7158" fmla="*/ f5207 1 2612594"/>
                                    <a:gd name="f7159" fmla="*/ f5208 1 2647519"/>
                                    <a:gd name="f7160" fmla="*/ f5209 1 2612594"/>
                                    <a:gd name="f7161" fmla="*/ f5210 1 2647519"/>
                                    <a:gd name="f7162" fmla="*/ f5211 1 2647519"/>
                                    <a:gd name="f7163" fmla="*/ f5212 1 2612594"/>
                                    <a:gd name="f7164" fmla="*/ f5213 1 2647519"/>
                                    <a:gd name="f7165" fmla="*/ f5214 1 2612594"/>
                                    <a:gd name="f7166" fmla="*/ f5215 1 2647519"/>
                                    <a:gd name="f7167" fmla="*/ f5216 1 2612594"/>
                                    <a:gd name="f7168" fmla="*/ f5217 1 2647519"/>
                                    <a:gd name="f7169" fmla="*/ f5218 1 2612594"/>
                                    <a:gd name="f7170" fmla="*/ f5219 1 2647519"/>
                                    <a:gd name="f7171" fmla="*/ f5220 1 2647519"/>
                                    <a:gd name="f7172" fmla="*/ f5221 1 2612594"/>
                                    <a:gd name="f7173" fmla="*/ f5222 1 2647519"/>
                                    <a:gd name="f7174" fmla="*/ f5223 1 2647519"/>
                                    <a:gd name="f7175" fmla="*/ f5224 1 2612594"/>
                                    <a:gd name="f7176" fmla="*/ f5225 1 2647519"/>
                                    <a:gd name="f7177" fmla="*/ f5226 1 2612594"/>
                                    <a:gd name="f7178" fmla="*/ f5227 1 2647519"/>
                                    <a:gd name="f7179" fmla="*/ f5228 1 2647519"/>
                                    <a:gd name="f7180" fmla="*/ f5229 1 2612594"/>
                                    <a:gd name="f7181" fmla="*/ f5230 1 2647519"/>
                                    <a:gd name="f7182" fmla="*/ f5231 1 2612594"/>
                                    <a:gd name="f7183" fmla="*/ f5232 1 2647519"/>
                                    <a:gd name="f7184" fmla="*/ f5233 1 2612594"/>
                                    <a:gd name="f7185" fmla="*/ f5234 1 2612594"/>
                                    <a:gd name="f7186" fmla="*/ f5235 1 2647519"/>
                                    <a:gd name="f7187" fmla="*/ f5236 1 2612594"/>
                                    <a:gd name="f7188" fmla="*/ f5237 1 2647519"/>
                                    <a:gd name="f7189" fmla="*/ f5238 1 2612594"/>
                                    <a:gd name="f7190" fmla="*/ f5239 1 2647519"/>
                                    <a:gd name="f7191" fmla="*/ f5240 1 2612594"/>
                                    <a:gd name="f7192" fmla="*/ f5241 1 2647519"/>
                                    <a:gd name="f7193" fmla="*/ f5242 1 2612594"/>
                                    <a:gd name="f7194" fmla="*/ f5243 1 2647519"/>
                                    <a:gd name="f7195" fmla="*/ f5244 1 2612594"/>
                                    <a:gd name="f7196" fmla="*/ f5245 1 2647519"/>
                                    <a:gd name="f7197" fmla="*/ f5246 1 2612594"/>
                                    <a:gd name="f7198" fmla="*/ f5247 1 2647519"/>
                                    <a:gd name="f7199" fmla="*/ f5248 1 2647519"/>
                                    <a:gd name="f7200" fmla="*/ f5249 1 2612594"/>
                                    <a:gd name="f7201" fmla="*/ f5250 1 2647519"/>
                                    <a:gd name="f7202" fmla="*/ f5251 1 2612594"/>
                                    <a:gd name="f7203" fmla="*/ f5252 1 2647519"/>
                                    <a:gd name="f7204" fmla="*/ f5253 1 2612594"/>
                                    <a:gd name="f7205" fmla="*/ f5254 1 2647519"/>
                                    <a:gd name="f7206" fmla="*/ f5255 1 2612594"/>
                                    <a:gd name="f7207" fmla="*/ f5256 1 2647519"/>
                                    <a:gd name="f7208" fmla="*/ f5257 1 2612594"/>
                                    <a:gd name="f7209" fmla="*/ f5258 1 2612594"/>
                                    <a:gd name="f7210" fmla="*/ f5259 1 2647519"/>
                                    <a:gd name="f7211" fmla="*/ f5260 1 2612594"/>
                                    <a:gd name="f7212" fmla="*/ f5261 1 2647519"/>
                                    <a:gd name="f7213" fmla="*/ f5262 1 2612594"/>
                                    <a:gd name="f7214" fmla="*/ f5263 1 2612594"/>
                                    <a:gd name="f7215" fmla="*/ f5264 1 2647519"/>
                                    <a:gd name="f7216" fmla="*/ f5265 1 2612594"/>
                                    <a:gd name="f7217" fmla="*/ f5266 1 2647519"/>
                                    <a:gd name="f7218" fmla="*/ f5267 1 2612594"/>
                                    <a:gd name="f7219" fmla="*/ f5268 1 2647519"/>
                                    <a:gd name="f7220" fmla="*/ f5269 1 2647519"/>
                                    <a:gd name="f7221" fmla="*/ f5270 1 2647519"/>
                                    <a:gd name="f7222" fmla="*/ f5271 1 2612594"/>
                                    <a:gd name="f7223" fmla="*/ f5272 1 2647519"/>
                                    <a:gd name="f7224" fmla="*/ f5273 1 2647519"/>
                                    <a:gd name="f7225" fmla="*/ f5274 1 2612594"/>
                                    <a:gd name="f7226" fmla="*/ f5275 1 2647519"/>
                                    <a:gd name="f7227" fmla="*/ f5276 1 2612594"/>
                                    <a:gd name="f7228" fmla="*/ f5277 1 2647519"/>
                                    <a:gd name="f7229" fmla="*/ f5278 1 2612594"/>
                                    <a:gd name="f7230" fmla="*/ f5279 1 2647519"/>
                                    <a:gd name="f7231" fmla="*/ f5280 1 2612594"/>
                                    <a:gd name="f7232" fmla="*/ f5281 1 2647519"/>
                                    <a:gd name="f7233" fmla="*/ f5282 1 2647519"/>
                                    <a:gd name="f7234" fmla="*/ f5283 1 2647519"/>
                                    <a:gd name="f7235" fmla="*/ f5284 1 2647519"/>
                                    <a:gd name="f7236" fmla="*/ f5285 1 2647519"/>
                                    <a:gd name="f7237" fmla="*/ f5286 1 2647519"/>
                                    <a:gd name="f7238" fmla="*/ f5287 1 2612594"/>
                                    <a:gd name="f7239" fmla="*/ f5288 1 2612594"/>
                                    <a:gd name="f7240" fmla="*/ f5289 1 2647519"/>
                                    <a:gd name="f7241" fmla="*/ f5290 1 2612594"/>
                                    <a:gd name="f7242" fmla="*/ f5291 1 2647519"/>
                                    <a:gd name="f7243" fmla="*/ f5292 1 2612594"/>
                                    <a:gd name="f7244" fmla="*/ f5293 1 2647519"/>
                                    <a:gd name="f7245" fmla="*/ f5294 1 2647519"/>
                                    <a:gd name="f7246" fmla="*/ f5295 1 2612594"/>
                                    <a:gd name="f7247" fmla="*/ f5296 1 2647519"/>
                                    <a:gd name="f7248" fmla="*/ f5297 1 2612594"/>
                                    <a:gd name="f7249" fmla="*/ f5298 1 2647519"/>
                                    <a:gd name="f7250" fmla="*/ f5299 1 2612594"/>
                                    <a:gd name="f7251" fmla="*/ f5300 1 2647519"/>
                                    <a:gd name="f7252" fmla="*/ f5301 1 2612594"/>
                                    <a:gd name="f7253" fmla="*/ f5302 1 2647519"/>
                                    <a:gd name="f7254" fmla="*/ f5303 1 2612594"/>
                                    <a:gd name="f7255" fmla="*/ f5304 1 2647519"/>
                                    <a:gd name="f7256" fmla="*/ f5305 1 2612594"/>
                                    <a:gd name="f7257" fmla="*/ f5306 1 2647519"/>
                                    <a:gd name="f7258" fmla="*/ f5307 1 2647519"/>
                                    <a:gd name="f7259" fmla="*/ f5308 1 2612594"/>
                                    <a:gd name="f7260" fmla="*/ f5309 1 2647519"/>
                                    <a:gd name="f7261" fmla="*/ f5310 1 2647519"/>
                                    <a:gd name="f7262" fmla="*/ f5311 1 2647519"/>
                                    <a:gd name="f7263" fmla="*/ f5312 1 2612594"/>
                                    <a:gd name="f7264" fmla="*/ f5313 1 2647519"/>
                                    <a:gd name="f7265" fmla="*/ f5314 1 2612594"/>
                                    <a:gd name="f7266" fmla="*/ f5315 1 2647519"/>
                                    <a:gd name="f7267" fmla="*/ f5316 1 2612594"/>
                                    <a:gd name="f7268" fmla="*/ f5317 1 2647519"/>
                                    <a:gd name="f7269" fmla="*/ f5318 1 2612594"/>
                                    <a:gd name="f7270" fmla="*/ f5319 1 2612594"/>
                                    <a:gd name="f7271" fmla="*/ f5320 1 2647519"/>
                                    <a:gd name="f7272" fmla="*/ f5321 1 2612594"/>
                                    <a:gd name="f7273" fmla="*/ f5322 1 2612594"/>
                                    <a:gd name="f7274" fmla="*/ f5323 1 2647519"/>
                                    <a:gd name="f7275" fmla="*/ f5324 1 2612594"/>
                                    <a:gd name="f7276" fmla="*/ f5325 1 2647519"/>
                                    <a:gd name="f7277" fmla="*/ f5326 1 2647519"/>
                                    <a:gd name="f7278" fmla="*/ f5327 1 2647519"/>
                                    <a:gd name="f7279" fmla="*/ f5328 1 2647519"/>
                                    <a:gd name="f7280" fmla="*/ f5329 1 2647519"/>
                                    <a:gd name="f7281" fmla="*/ f5330 1 2647519"/>
                                    <a:gd name="f7282" fmla="*/ f5331 1 2647519"/>
                                    <a:gd name="f7283" fmla="*/ f5332 1 2612594"/>
                                    <a:gd name="f7284" fmla="*/ f5333 1 2647519"/>
                                    <a:gd name="f7285" fmla="*/ f5334 1 2647519"/>
                                    <a:gd name="f7286" fmla="*/ f5335 1 2612594"/>
                                    <a:gd name="f7287" fmla="*/ f5336 1 2647519"/>
                                    <a:gd name="f7288" fmla="*/ f5337 1 2612594"/>
                                    <a:gd name="f7289" fmla="*/ f5338 1 2647519"/>
                                    <a:gd name="f7290" fmla="*/ f5339 1 2647519"/>
                                    <a:gd name="f7291" fmla="*/ f5340 1 2647519"/>
                                    <a:gd name="f7292" fmla="*/ f5341 1 2612594"/>
                                    <a:gd name="f7293" fmla="*/ f5342 1 2647519"/>
                                    <a:gd name="f7294" fmla="*/ f5343 1 2612594"/>
                                    <a:gd name="f7295" fmla="*/ f5344 1 2647519"/>
                                    <a:gd name="f7296" fmla="*/ f5345 1 2612594"/>
                                    <a:gd name="f7297" fmla="*/ f5346 1 2647519"/>
                                    <a:gd name="f7298" fmla="*/ f5347 1 2612594"/>
                                    <a:gd name="f7299" fmla="*/ f5348 1 2647519"/>
                                    <a:gd name="f7300" fmla="*/ f5349 1 2647519"/>
                                    <a:gd name="f7301" fmla="*/ f5350 1 2612594"/>
                                    <a:gd name="f7302" fmla="*/ f5351 1 2647519"/>
                                    <a:gd name="f7303" fmla="*/ f5352 1 2647519"/>
                                    <a:gd name="f7304" fmla="*/ f5353 1 2647519"/>
                                    <a:gd name="f7305" fmla="*/ f5354 1 2647519"/>
                                    <a:gd name="f7306" fmla="*/ f5355 1 2612594"/>
                                    <a:gd name="f7307" fmla="*/ f5356 1 2647519"/>
                                    <a:gd name="f7308" fmla="*/ f5357 1 2612594"/>
                                    <a:gd name="f7309" fmla="*/ f5358 1 2647519"/>
                                    <a:gd name="f7310" fmla="*/ f5359 1 2612594"/>
                                    <a:gd name="f7311" fmla="*/ f5360 1 2647519"/>
                                    <a:gd name="f7312" fmla="*/ f5361 1 2647519"/>
                                    <a:gd name="f7313" fmla="*/ f5362 1 2647519"/>
                                    <a:gd name="f7314" fmla="*/ f5363 1 2647519"/>
                                    <a:gd name="f7315" fmla="*/ f5364 1 2647519"/>
                                    <a:gd name="f7316" fmla="*/ f5365 1 2647519"/>
                                    <a:gd name="f7317" fmla="*/ f5366 1 2647519"/>
                                    <a:gd name="f7318" fmla="*/ f5367 1 2647519"/>
                                    <a:gd name="f7319" fmla="*/ f5368 1 2647519"/>
                                    <a:gd name="f7320" fmla="*/ f5369 1 2647519"/>
                                    <a:gd name="f7321" fmla="*/ f5370 1 2647519"/>
                                    <a:gd name="f7322" fmla="*/ f5371 1 2647519"/>
                                    <a:gd name="f7323" fmla="*/ f5372 1 2647519"/>
                                    <a:gd name="f7324" fmla="*/ f5373 1 2647519"/>
                                    <a:gd name="f7325" fmla="*/ f5374 1 2612594"/>
                                    <a:gd name="f7326" fmla="*/ f5375 1 2612594"/>
                                    <a:gd name="f7327" fmla="*/ f5376 1 2647519"/>
                                    <a:gd name="f7328" fmla="*/ f5377 1 2612594"/>
                                    <a:gd name="f7329" fmla="*/ f5378 1 2647519"/>
                                    <a:gd name="f7330" fmla="*/ f5379 1 2612594"/>
                                    <a:gd name="f7331" fmla="*/ f5380 1 2647519"/>
                                    <a:gd name="f7332" fmla="*/ f5381 1 2612594"/>
                                    <a:gd name="f7333" fmla="*/ f5382 1 2647519"/>
                                    <a:gd name="f7334" fmla="*/ f5383 1 2612594"/>
                                    <a:gd name="f7335" fmla="*/ f5384 1 2647519"/>
                                    <a:gd name="f7336" fmla="*/ f5385 1 2647519"/>
                                    <a:gd name="f7337" fmla="*/ f5386 1 2647519"/>
                                    <a:gd name="f7338" fmla="*/ f5387 1 2612594"/>
                                    <a:gd name="f7339" fmla="*/ f5388 1 2647519"/>
                                    <a:gd name="f7340" fmla="*/ f5389 1 2647519"/>
                                    <a:gd name="f7341" fmla="*/ f5390 1 2647519"/>
                                    <a:gd name="f7342" fmla="*/ f5391 1 2612594"/>
                                    <a:gd name="f7343" fmla="*/ f5392 1 2647519"/>
                                    <a:gd name="f7344" fmla="*/ f5393 1 2647519"/>
                                    <a:gd name="f7345" fmla="*/ f5394 1 2647519"/>
                                    <a:gd name="f7346" fmla="*/ f5395 1 2647519"/>
                                    <a:gd name="f7347" fmla="*/ f5396 1 2647519"/>
                                    <a:gd name="f7348" fmla="*/ f5397 1 2647519"/>
                                    <a:gd name="f7349" fmla="*/ f5398 1 2647519"/>
                                    <a:gd name="f7350" fmla="*/ f5399 1 2612594"/>
                                    <a:gd name="f7351" fmla="*/ f5400 1 2647519"/>
                                    <a:gd name="f7352" fmla="*/ f5401 1 2647519"/>
                                    <a:gd name="f7353" fmla="*/ f5402 1 2647519"/>
                                    <a:gd name="f7354" fmla="*/ f5403 1 2612594"/>
                                    <a:gd name="f7355" fmla="*/ f5404 1 2647519"/>
                                    <a:gd name="f7356" fmla="*/ f5405 1 2647519"/>
                                    <a:gd name="f7357" fmla="*/ f5406 1 2647519"/>
                                    <a:gd name="f7358" fmla="*/ f5407 1 2647519"/>
                                    <a:gd name="f7359" fmla="*/ f5408 1 2647519"/>
                                    <a:gd name="f7360" fmla="*/ f5409 1 2647519"/>
                                    <a:gd name="f7361" fmla="*/ f5410 1 2612594"/>
                                    <a:gd name="f7362" fmla="*/ f5411 1 2647519"/>
                                    <a:gd name="f7363" fmla="*/ f5412 1 2612594"/>
                                    <a:gd name="f7364" fmla="*/ f5413 1 2647519"/>
                                    <a:gd name="f7365" fmla="*/ f5414 1 2647519"/>
                                    <a:gd name="f7366" fmla="*/ f5415 1 2647519"/>
                                    <a:gd name="f7367" fmla="*/ f5416 1 2647519"/>
                                    <a:gd name="f7368" fmla="*/ f5417 1 2612594"/>
                                    <a:gd name="f7369" fmla="*/ f5418 1 2647519"/>
                                    <a:gd name="f7370" fmla="*/ f5419 1 2647519"/>
                                    <a:gd name="f7371" fmla="*/ f5420 1 2647519"/>
                                    <a:gd name="f7372" fmla="*/ f5421 1 2612594"/>
                                    <a:gd name="f7373" fmla="*/ f5422 1 2647519"/>
                                    <a:gd name="f7374" fmla="*/ f5423 1 2647519"/>
                                    <a:gd name="f7375" fmla="*/ f5424 1 2612594"/>
                                    <a:gd name="f7376" fmla="*/ f5425 1 2647519"/>
                                    <a:gd name="f7377" fmla="*/ f5426 1 2612594"/>
                                    <a:gd name="f7378" fmla="*/ f5427 1 2647519"/>
                                    <a:gd name="f7379" fmla="*/ f5428 1 2612594"/>
                                    <a:gd name="f7380" fmla="*/ f5429 1 2647519"/>
                                    <a:gd name="f7381" fmla="*/ f5430 1 2612594"/>
                                    <a:gd name="f7382" fmla="*/ f5431 1 2647519"/>
                                    <a:gd name="f7383" fmla="*/ f5432 1 2612594"/>
                                    <a:gd name="f7384" fmla="*/ f5433 1 2647519"/>
                                    <a:gd name="f7385" fmla="*/ f5434 1 2612594"/>
                                    <a:gd name="f7386" fmla="*/ f5435 1 2647519"/>
                                    <a:gd name="f7387" fmla="*/ f5436 1 2612594"/>
                                    <a:gd name="f7388" fmla="*/ f5437 1 2647519"/>
                                    <a:gd name="f7389" fmla="*/ f5438 1 2612594"/>
                                    <a:gd name="f7390" fmla="*/ f5439 1 2647519"/>
                                    <a:gd name="f7391" fmla="*/ f5440 1 2647519"/>
                                    <a:gd name="f7392" fmla="*/ f5441 1 2612594"/>
                                    <a:gd name="f7393" fmla="*/ f5442 1 2647519"/>
                                    <a:gd name="f7394" fmla="*/ f5443 1 2612594"/>
                                    <a:gd name="f7395" fmla="*/ f5444 1 2647519"/>
                                    <a:gd name="f7396" fmla="*/ f5445 1 2647519"/>
                                    <a:gd name="f7397" fmla="*/ f5446 1 2612594"/>
                                    <a:gd name="f7398" fmla="*/ f5447 1 2647519"/>
                                    <a:gd name="f7399" fmla="*/ f5448 1 2612594"/>
                                    <a:gd name="f7400" fmla="*/ f5449 1 2647519"/>
                                    <a:gd name="f7401" fmla="*/ f5450 1 2612594"/>
                                    <a:gd name="f7402" fmla="*/ f5451 1 2647519"/>
                                    <a:gd name="f7403" fmla="*/ f5452 1 2612594"/>
                                    <a:gd name="f7404" fmla="*/ f5453 1 2647519"/>
                                    <a:gd name="f7405" fmla="*/ f5454 1 2612594"/>
                                    <a:gd name="f7406" fmla="*/ f5455 1 2647519"/>
                                    <a:gd name="f7407" fmla="*/ f5456 1 2612594"/>
                                    <a:gd name="f7408" fmla="*/ f5457 1 2647519"/>
                                    <a:gd name="f7409" fmla="*/ f5458 1 2647519"/>
                                    <a:gd name="f7410" fmla="*/ f5459 1 2612594"/>
                                    <a:gd name="f7411" fmla="*/ f5460 1 2647519"/>
                                    <a:gd name="f7412" fmla="*/ f5461 1 2612594"/>
                                    <a:gd name="f7413" fmla="*/ f5462 1 2647519"/>
                                    <a:gd name="f7414" fmla="*/ f5463 1 2612594"/>
                                    <a:gd name="f7415" fmla="*/ f5464 1 2647519"/>
                                    <a:gd name="f7416" fmla="*/ f5465 1 2647519"/>
                                    <a:gd name="f7417" fmla="*/ f5466 1 2612594"/>
                                    <a:gd name="f7418" fmla="*/ f5467 1 2647519"/>
                                    <a:gd name="f7419" fmla="*/ f5468 1 2612594"/>
                                    <a:gd name="f7420" fmla="*/ f5469 1 2647519"/>
                                    <a:gd name="f7421" fmla="*/ f5470 1 2612594"/>
                                    <a:gd name="f7422" fmla="*/ f5471 1 2612594"/>
                                    <a:gd name="f7423" fmla="*/ f5472 1 2612594"/>
                                    <a:gd name="f7424" fmla="*/ f5473 1 2647519"/>
                                    <a:gd name="f7425" fmla="*/ f5474 1 2612594"/>
                                    <a:gd name="f7426" fmla="*/ f5475 1 2647519"/>
                                    <a:gd name="f7427" fmla="*/ f5476 1 2612594"/>
                                    <a:gd name="f7428" fmla="*/ f5477 1 2647519"/>
                                    <a:gd name="f7429" fmla="*/ f5478 1 2612594"/>
                                    <a:gd name="f7430" fmla="*/ f5479 1 2647519"/>
                                    <a:gd name="f7431" fmla="*/ f5480 1 2612594"/>
                                    <a:gd name="f7432" fmla="*/ f5481 1 2647519"/>
                                    <a:gd name="f7433" fmla="*/ f5482 1 2612594"/>
                                    <a:gd name="f7434" fmla="*/ f5483 1 2647519"/>
                                    <a:gd name="f7435" fmla="*/ f5484 1 2612594"/>
                                    <a:gd name="f7436" fmla="*/ f5485 1 2647519"/>
                                    <a:gd name="f7437" fmla="*/ f5486 1 2612594"/>
                                    <a:gd name="f7438" fmla="*/ f5487 1 2647519"/>
                                    <a:gd name="f7439" fmla="*/ f5488 1 2612594"/>
                                    <a:gd name="f7440" fmla="*/ f5489 1 2647519"/>
                                    <a:gd name="f7441" fmla="*/ f5490 1 2612594"/>
                                    <a:gd name="f7442" fmla="*/ f5491 1 2647519"/>
                                    <a:gd name="f7443" fmla="*/ f5492 1 2612594"/>
                                    <a:gd name="f7444" fmla="*/ f5493 1 2647519"/>
                                    <a:gd name="f7445" fmla="*/ f5494 1 2612594"/>
                                    <a:gd name="f7446" fmla="*/ f5495 1 2647519"/>
                                    <a:gd name="f7447" fmla="*/ f5496 1 2612594"/>
                                    <a:gd name="f7448" fmla="*/ f5497 1 2647519"/>
                                    <a:gd name="f7449" fmla="*/ f5498 1 2647519"/>
                                    <a:gd name="f7450" fmla="*/ f5499 1 2612594"/>
                                    <a:gd name="f7451" fmla="*/ f5500 1 2647519"/>
                                    <a:gd name="f7452" fmla="*/ f5501 1 2612594"/>
                                    <a:gd name="f7453" fmla="*/ f5502 1 2647519"/>
                                    <a:gd name="f7454" fmla="*/ f5503 1 2612594"/>
                                    <a:gd name="f7455" fmla="*/ f5504 1 2647519"/>
                                    <a:gd name="f7456" fmla="*/ f5505 1 2647519"/>
                                    <a:gd name="f7457" fmla="*/ f5506 1 2647519"/>
                                    <a:gd name="f7458" fmla="*/ f5507 1 2612594"/>
                                    <a:gd name="f7459" fmla="*/ f5508 1 2647519"/>
                                    <a:gd name="f7460" fmla="*/ f5509 1 2612594"/>
                                    <a:gd name="f7461" fmla="*/ f5510 1 2647519"/>
                                    <a:gd name="f7462" fmla="*/ f5511 1 2612594"/>
                                    <a:gd name="f7463" fmla="*/ f5512 1 2647519"/>
                                    <a:gd name="f7464" fmla="*/ f5513 1 2612594"/>
                                    <a:gd name="f7465" fmla="*/ f5514 1 2647519"/>
                                    <a:gd name="f7466" fmla="*/ f5515 1 2612594"/>
                                    <a:gd name="f7467" fmla="*/ f5516 1 2647519"/>
                                    <a:gd name="f7468" fmla="*/ f5517 1 2612594"/>
                                    <a:gd name="f7469" fmla="*/ f5518 1 2647519"/>
                                    <a:gd name="f7470" fmla="*/ f5519 1 2612594"/>
                                    <a:gd name="f7471" fmla="*/ f5520 1 2612594"/>
                                    <a:gd name="f7472" fmla="*/ f5521 1 2612594"/>
                                    <a:gd name="f7473" fmla="*/ f5522 1 2647519"/>
                                    <a:gd name="f7474" fmla="*/ f5523 1 2612594"/>
                                    <a:gd name="f7475" fmla="*/ f5524 1 2647519"/>
                                    <a:gd name="f7476" fmla="*/ f5525 1 2612594"/>
                                    <a:gd name="f7477" fmla="*/ f5526 1 2647519"/>
                                    <a:gd name="f7478" fmla="*/ f5527 1 2612594"/>
                                    <a:gd name="f7479" fmla="*/ f5528 1 2647519"/>
                                    <a:gd name="f7480" fmla="*/ f5529 1 2612594"/>
                                    <a:gd name="f7481" fmla="*/ f5530 1 2647519"/>
                                    <a:gd name="f7482" fmla="*/ f5531 1 2612594"/>
                                    <a:gd name="f7483" fmla="*/ f5532 1 2647519"/>
                                    <a:gd name="f7484" fmla="*/ f5533 1 2612594"/>
                                    <a:gd name="f7485" fmla="*/ f5534 1 2647519"/>
                                    <a:gd name="f7486" fmla="*/ f5535 1 2612594"/>
                                    <a:gd name="f7487" fmla="*/ f5536 1 2647519"/>
                                    <a:gd name="f7488" fmla="*/ f5537 1 2612594"/>
                                    <a:gd name="f7489" fmla="*/ f5538 1 2612594"/>
                                    <a:gd name="f7490" fmla="*/ f5539 1 2647519"/>
                                    <a:gd name="f7491" fmla="*/ f5540 1 2612594"/>
                                    <a:gd name="f7492" fmla="*/ f5541 1 2647519"/>
                                    <a:gd name="f7493" fmla="*/ f5542 1 2647519"/>
                                    <a:gd name="f7494" fmla="*/ f5543 1 2612594"/>
                                    <a:gd name="f7495" fmla="*/ f5544 1 2647519"/>
                                    <a:gd name="f7496" fmla="*/ f5545 1 2612594"/>
                                    <a:gd name="f7497" fmla="*/ f5546 1 2647519"/>
                                    <a:gd name="f7498" fmla="*/ f5547 1 2612594"/>
                                    <a:gd name="f7499" fmla="*/ f5548 1 2647519"/>
                                    <a:gd name="f7500" fmla="*/ f5549 1 2612594"/>
                                    <a:gd name="f7501" fmla="*/ f5550 1 2612594"/>
                                    <a:gd name="f7502" fmla="*/ f5551 1 2647519"/>
                                    <a:gd name="f7503" fmla="*/ f5552 1 2612594"/>
                                    <a:gd name="f7504" fmla="*/ f5553 1 2647519"/>
                                    <a:gd name="f7505" fmla="*/ f5554 1 2612594"/>
                                    <a:gd name="f7506" fmla="*/ f5555 1 2647519"/>
                                    <a:gd name="f7507" fmla="*/ f5556 1 2647519"/>
                                    <a:gd name="f7508" fmla="*/ f5557 1 2612594"/>
                                    <a:gd name="f7509" fmla="*/ f5558 1 2647519"/>
                                    <a:gd name="f7510" fmla="*/ f5559 1 2612594"/>
                                    <a:gd name="f7511" fmla="*/ f5560 1 2647519"/>
                                    <a:gd name="f7512" fmla="*/ f5561 1 2612594"/>
                                    <a:gd name="f7513" fmla="*/ f5562 1 2612594"/>
                                    <a:gd name="f7514" fmla="*/ f5563 1 2612594"/>
                                    <a:gd name="f7515" fmla="*/ f5564 1 2647519"/>
                                    <a:gd name="f7516" fmla="*/ f5565 1 2647519"/>
                                    <a:gd name="f7517" fmla="*/ f5566 1 2612594"/>
                                    <a:gd name="f7518" fmla="*/ f5567 1 2612594"/>
                                    <a:gd name="f7519" fmla="*/ f5568 1 2647519"/>
                                    <a:gd name="f7520" fmla="*/ f5569 1 2612594"/>
                                    <a:gd name="f7521" fmla="*/ f5570 1 2612594"/>
                                    <a:gd name="f7522" fmla="*/ f5571 1 2612594"/>
                                    <a:gd name="f7523" fmla="*/ f5572 1 2647519"/>
                                    <a:gd name="f7524" fmla="*/ f5573 1 2612594"/>
                                    <a:gd name="f7525" fmla="*/ f5574 1 2647519"/>
                                    <a:gd name="f7526" fmla="*/ f5575 1 2612594"/>
                                    <a:gd name="f7527" fmla="*/ f5576 1 2647519"/>
                                    <a:gd name="f7528" fmla="*/ f5577 1 2612594"/>
                                    <a:gd name="f7529" fmla="*/ f5578 1 2647519"/>
                                    <a:gd name="f7530" fmla="*/ f5579 1 2612594"/>
                                    <a:gd name="f7531" fmla="*/ f5580 1 2612594"/>
                                    <a:gd name="f7532" fmla="*/ f5581 1 2647519"/>
                                    <a:gd name="f7533" fmla="*/ f5582 1 2612594"/>
                                    <a:gd name="f7534" fmla="*/ f5583 1 2647519"/>
                                    <a:gd name="f7535" fmla="*/ f5584 1 2612594"/>
                                    <a:gd name="f7536" fmla="*/ f5585 1 2647519"/>
                                    <a:gd name="f7537" fmla="*/ f5586 1 2612594"/>
                                    <a:gd name="f7538" fmla="*/ f5587 1 2612594"/>
                                    <a:gd name="f7539" fmla="*/ f5588 1 2647519"/>
                                    <a:gd name="f7540" fmla="*/ f5589 1 2612594"/>
                                    <a:gd name="f7541" fmla="*/ f5590 1 2612594"/>
                                    <a:gd name="f7542" fmla="*/ f5591 1 2612594"/>
                                    <a:gd name="f7543" fmla="*/ f5592 1 2612594"/>
                                    <a:gd name="f7544" fmla="*/ f5593 1 2647519"/>
                                    <a:gd name="f7545" fmla="*/ f5594 1 2612594"/>
                                    <a:gd name="f7546" fmla="*/ f5595 1 2647519"/>
                                    <a:gd name="f7547" fmla="*/ f5596 1 2647519"/>
                                    <a:gd name="f7548" fmla="*/ f5597 1 2612594"/>
                                    <a:gd name="f7549" fmla="*/ f5598 1 2612594"/>
                                    <a:gd name="f7550" fmla="*/ f5599 1 2647519"/>
                                    <a:gd name="f7551" fmla="*/ f5600 1 2612594"/>
                                    <a:gd name="f7552" fmla="*/ f5601 1 2612594"/>
                                    <a:gd name="f7553" fmla="*/ f5602 1 2612594"/>
                                    <a:gd name="f7554" fmla="*/ f5603 1 2647519"/>
                                    <a:gd name="f7555" fmla="*/ f5604 1 2612594"/>
                                    <a:gd name="f7556" fmla="*/ f5605 1 2647519"/>
                                    <a:gd name="f7557" fmla="*/ f5606 1 2612594"/>
                                    <a:gd name="f7558" fmla="*/ f5607 1 2647519"/>
                                    <a:gd name="f7559" fmla="*/ f5608 1 2612594"/>
                                    <a:gd name="f7560" fmla="*/ f5609 1 2647519"/>
                                    <a:gd name="f7561" fmla="*/ f5610 1 2612594"/>
                                    <a:gd name="f7562" fmla="*/ f5611 1 2612594"/>
                                    <a:gd name="f7563" fmla="*/ f5612 1 2647519"/>
                                    <a:gd name="f7564" fmla="*/ f5613 1 2612594"/>
                                    <a:gd name="f7565" fmla="*/ f5614 1 2647519"/>
                                    <a:gd name="f7566" fmla="*/ f5615 1 2612594"/>
                                    <a:gd name="f7567" fmla="*/ f5616 1 2612594"/>
                                    <a:gd name="f7568" fmla="*/ f5617 1 2647519"/>
                                    <a:gd name="f7569" fmla="*/ f5618 1 2612594"/>
                                    <a:gd name="f7570" fmla="*/ f5619 1 2647519"/>
                                    <a:gd name="f7571" fmla="*/ f5620 1 2612594"/>
                                    <a:gd name="f7572" fmla="*/ f5621 1 2612594"/>
                                    <a:gd name="f7573" fmla="*/ f5622 1 2647519"/>
                                    <a:gd name="f7574" fmla="*/ f5623 1 2612594"/>
                                    <a:gd name="f7575" fmla="*/ f5624 1 2647519"/>
                                    <a:gd name="f7576" fmla="*/ f5625 1 2612594"/>
                                    <a:gd name="f7577" fmla="*/ f5626 1 2647519"/>
                                    <a:gd name="f7578" fmla="*/ f5627 1 2612594"/>
                                    <a:gd name="f7579" fmla="*/ f5628 1 2647519"/>
                                    <a:gd name="f7580" fmla="*/ f5629 1 2612594"/>
                                    <a:gd name="f7581" fmla="*/ f5630 1 2647519"/>
                                    <a:gd name="f7582" fmla="*/ f5631 1 2612594"/>
                                    <a:gd name="f7583" fmla="*/ f5632 1 2647519"/>
                                    <a:gd name="f7584" fmla="*/ f5633 1 2612594"/>
                                    <a:gd name="f7585" fmla="*/ f5634 1 2647519"/>
                                    <a:gd name="f7586" fmla="*/ f5635 1 2647519"/>
                                    <a:gd name="f7587" fmla="*/ f5636 1 2612594"/>
                                    <a:gd name="f7588" fmla="*/ f5637 1 2612594"/>
                                    <a:gd name="f7589" fmla="*/ f5638 1 2647519"/>
                                    <a:gd name="f7590" fmla="*/ f5639 1 2612594"/>
                                    <a:gd name="f7591" fmla="*/ f5640 1 2647519"/>
                                    <a:gd name="f7592" fmla="*/ f5641 1 2612594"/>
                                    <a:gd name="f7593" fmla="*/ f5642 1 2647519"/>
                                    <a:gd name="f7594" fmla="*/ f5643 1 2612594"/>
                                    <a:gd name="f7595" fmla="*/ f5644 1 2647519"/>
                                    <a:gd name="f7596" fmla="*/ f5645 1 2612594"/>
                                    <a:gd name="f7597" fmla="*/ f5646 1 2612594"/>
                                    <a:gd name="f7598" fmla="*/ f5647 1 2647519"/>
                                    <a:gd name="f7599" fmla="*/ f5648 1 2647519"/>
                                    <a:gd name="f7600" fmla="*/ f5649 1 2612594"/>
                                    <a:gd name="f7601" fmla="*/ f5650 1 2647519"/>
                                    <a:gd name="f7602" fmla="*/ f5651 1 2647519"/>
                                    <a:gd name="f7603" fmla="*/ f5652 1 2612594"/>
                                    <a:gd name="f7604" fmla="*/ f5653 1 2647519"/>
                                    <a:gd name="f7605" fmla="*/ f5654 1 2612594"/>
                                    <a:gd name="f7606" fmla="*/ f5655 1 2647519"/>
                                    <a:gd name="f7607" fmla="*/ f5656 1 2612594"/>
                                    <a:gd name="f7608" fmla="*/ f5657 1 2612594"/>
                                    <a:gd name="f7609" fmla="*/ f5658 1 2647519"/>
                                    <a:gd name="f7610" fmla="*/ f5659 1 2612594"/>
                                    <a:gd name="f7611" fmla="*/ f5660 1 2612594"/>
                                    <a:gd name="f7612" fmla="*/ f5661 1 2647519"/>
                                    <a:gd name="f7613" fmla="*/ f5662 1 2612594"/>
                                    <a:gd name="f7614" fmla="*/ f5663 1 2612594"/>
                                    <a:gd name="f7615" fmla="*/ f5664 1 2647519"/>
                                    <a:gd name="f7616" fmla="*/ f5665 1 2612594"/>
                                    <a:gd name="f7617" fmla="*/ f5666 1 2647519"/>
                                    <a:gd name="f7618" fmla="*/ f5667 1 2612594"/>
                                    <a:gd name="f7619" fmla="*/ f5668 1 2647519"/>
                                    <a:gd name="f7620" fmla="*/ f5669 1 2612594"/>
                                    <a:gd name="f7621" fmla="*/ f5670 1 2647519"/>
                                    <a:gd name="f7622" fmla="*/ f5671 1 2612594"/>
                                    <a:gd name="f7623" fmla="*/ f5672 1 2647519"/>
                                    <a:gd name="f7624" fmla="*/ f5673 1 2612594"/>
                                    <a:gd name="f7625" fmla="*/ f5674 1 2647519"/>
                                    <a:gd name="f7626" fmla="*/ f5675 1 2612594"/>
                                    <a:gd name="f7627" fmla="*/ f5676 1 2647519"/>
                                    <a:gd name="f7628" fmla="*/ f5677 1 2612594"/>
                                    <a:gd name="f7629" fmla="*/ f5678 1 2647519"/>
                                    <a:gd name="f7630" fmla="*/ f5679 1 2612594"/>
                                    <a:gd name="f7631" fmla="*/ f5680 1 2647519"/>
                                    <a:gd name="f7632" fmla="*/ f5681 1 2612594"/>
                                    <a:gd name="f7633" fmla="*/ f5682 1 2647519"/>
                                    <a:gd name="f7634" fmla="*/ f5683 1 2612594"/>
                                    <a:gd name="f7635" fmla="*/ f5684 1 2647519"/>
                                    <a:gd name="f7636" fmla="*/ f5685 1 2612594"/>
                                    <a:gd name="f7637" fmla="*/ f5686 1 2647519"/>
                                    <a:gd name="f7638" fmla="*/ f5687 1 2647519"/>
                                    <a:gd name="f7639" fmla="*/ f5688 1 2612594"/>
                                    <a:gd name="f7640" fmla="*/ f5689 1 2647519"/>
                                    <a:gd name="f7641" fmla="*/ f5690 1 2612594"/>
                                    <a:gd name="f7642" fmla="*/ f5691 1 2612594"/>
                                    <a:gd name="f7643" fmla="*/ f5692 1 2647519"/>
                                    <a:gd name="f7644" fmla="*/ f5693 1 2612594"/>
                                    <a:gd name="f7645" fmla="*/ f5694 1 2647519"/>
                                    <a:gd name="f7646" fmla="*/ f5695 1 2647519"/>
                                    <a:gd name="f7647" fmla="*/ f5696 1 2612594"/>
                                    <a:gd name="f7648" fmla="*/ f5697 1 2647519"/>
                                    <a:gd name="f7649" fmla="*/ f5698 1 2612594"/>
                                    <a:gd name="f7650" fmla="*/ f5699 1 2647519"/>
                                    <a:gd name="f7651" fmla="*/ f5700 1 2612594"/>
                                    <a:gd name="f7652" fmla="*/ f5701 1 2612594"/>
                                    <a:gd name="f7653" fmla="*/ f5702 1 2647519"/>
                                    <a:gd name="f7654" fmla="*/ f5703 1 2612594"/>
                                    <a:gd name="f7655" fmla="*/ f5704 1 2612594"/>
                                    <a:gd name="f7656" fmla="*/ f5 1 f3753"/>
                                    <a:gd name="f7657" fmla="*/ f6 1 f3753"/>
                                    <a:gd name="f7658" fmla="*/ f5 1 f3754"/>
                                    <a:gd name="f7659" fmla="*/ f7 1 f3754"/>
                                    <a:gd name="f7660" fmla="+- f5705 0 f1"/>
                                    <a:gd name="f7661" fmla="*/ f5706 1 f3753"/>
                                    <a:gd name="f7662" fmla="*/ f5707 1 f3754"/>
                                    <a:gd name="f7663" fmla="*/ f5708 1 f3753"/>
                                    <a:gd name="f7664" fmla="*/ f5709 1 f3754"/>
                                    <a:gd name="f7665" fmla="*/ f5710 1 f3753"/>
                                    <a:gd name="f7666" fmla="*/ f5711 1 f3754"/>
                                    <a:gd name="f7667" fmla="*/ f5712 1 f3753"/>
                                    <a:gd name="f7668" fmla="*/ f5713 1 f3754"/>
                                    <a:gd name="f7669" fmla="*/ f5714 1 f3753"/>
                                    <a:gd name="f7670" fmla="*/ f5715 1 f3754"/>
                                    <a:gd name="f7671" fmla="*/ f5716 1 f3753"/>
                                    <a:gd name="f7672" fmla="*/ f5717 1 f3754"/>
                                    <a:gd name="f7673" fmla="*/ f5718 1 f3753"/>
                                    <a:gd name="f7674" fmla="*/ f5719 1 f3753"/>
                                    <a:gd name="f7675" fmla="*/ f5720 1 f3754"/>
                                    <a:gd name="f7676" fmla="*/ f5721 1 f3753"/>
                                    <a:gd name="f7677" fmla="*/ f5722 1 f3754"/>
                                    <a:gd name="f7678" fmla="*/ f5723 1 f3753"/>
                                    <a:gd name="f7679" fmla="*/ f5724 1 f3754"/>
                                    <a:gd name="f7680" fmla="*/ f5725 1 f3753"/>
                                    <a:gd name="f7681" fmla="*/ f5726 1 f3754"/>
                                    <a:gd name="f7682" fmla="*/ f5727 1 f3753"/>
                                    <a:gd name="f7683" fmla="*/ f5728 1 f3754"/>
                                    <a:gd name="f7684" fmla="*/ f5729 1 f3753"/>
                                    <a:gd name="f7685" fmla="*/ f5730 1 f3754"/>
                                    <a:gd name="f7686" fmla="*/ f5731 1 f3753"/>
                                    <a:gd name="f7687" fmla="*/ f5732 1 f3754"/>
                                    <a:gd name="f7688" fmla="*/ f5733 1 f3753"/>
                                    <a:gd name="f7689" fmla="*/ f5734 1 f3754"/>
                                    <a:gd name="f7690" fmla="*/ f5735 1 f3753"/>
                                    <a:gd name="f7691" fmla="*/ f5736 1 f3753"/>
                                    <a:gd name="f7692" fmla="*/ f5737 1 f3754"/>
                                    <a:gd name="f7693" fmla="*/ f5738 1 f3753"/>
                                    <a:gd name="f7694" fmla="*/ f5739 1 f3753"/>
                                    <a:gd name="f7695" fmla="*/ f5740 1 f3754"/>
                                    <a:gd name="f7696" fmla="*/ f5741 1 f3753"/>
                                    <a:gd name="f7697" fmla="*/ f5742 1 f3754"/>
                                    <a:gd name="f7698" fmla="*/ f5743 1 f3753"/>
                                    <a:gd name="f7699" fmla="*/ f5744 1 f3754"/>
                                    <a:gd name="f7700" fmla="*/ f5745 1 f3753"/>
                                    <a:gd name="f7701" fmla="*/ f5746 1 f3754"/>
                                    <a:gd name="f7702" fmla="*/ f5747 1 f3753"/>
                                    <a:gd name="f7703" fmla="*/ f5748 1 f3754"/>
                                    <a:gd name="f7704" fmla="*/ f5749 1 f3753"/>
                                    <a:gd name="f7705" fmla="*/ f5750 1 f3754"/>
                                    <a:gd name="f7706" fmla="*/ f5751 1 f3753"/>
                                    <a:gd name="f7707" fmla="*/ f5752 1 f3754"/>
                                    <a:gd name="f7708" fmla="*/ f5753 1 f3753"/>
                                    <a:gd name="f7709" fmla="*/ f5754 1 f3754"/>
                                    <a:gd name="f7710" fmla="*/ f5755 1 f3753"/>
                                    <a:gd name="f7711" fmla="*/ f5756 1 f3754"/>
                                    <a:gd name="f7712" fmla="*/ f5757 1 f3753"/>
                                    <a:gd name="f7713" fmla="*/ f5758 1 f3753"/>
                                    <a:gd name="f7714" fmla="*/ f5759 1 f3754"/>
                                    <a:gd name="f7715" fmla="*/ f5760 1 f3753"/>
                                    <a:gd name="f7716" fmla="*/ f5761 1 f3754"/>
                                    <a:gd name="f7717" fmla="*/ f5762 1 f3753"/>
                                    <a:gd name="f7718" fmla="*/ f5763 1 f3754"/>
                                    <a:gd name="f7719" fmla="*/ f5764 1 f3753"/>
                                    <a:gd name="f7720" fmla="*/ f5765 1 f3754"/>
                                    <a:gd name="f7721" fmla="*/ f5766 1 f3753"/>
                                    <a:gd name="f7722" fmla="*/ f5767 1 f3753"/>
                                    <a:gd name="f7723" fmla="*/ f5768 1 f3753"/>
                                    <a:gd name="f7724" fmla="*/ f5769 1 f3754"/>
                                    <a:gd name="f7725" fmla="*/ f5770 1 f3753"/>
                                    <a:gd name="f7726" fmla="*/ f5771 1 f3754"/>
                                    <a:gd name="f7727" fmla="*/ f5772 1 f3753"/>
                                    <a:gd name="f7728" fmla="*/ f5773 1 f3754"/>
                                    <a:gd name="f7729" fmla="*/ f5774 1 f3753"/>
                                    <a:gd name="f7730" fmla="*/ f5775 1 f3753"/>
                                    <a:gd name="f7731" fmla="*/ f5776 1 f3754"/>
                                    <a:gd name="f7732" fmla="*/ f5777 1 f3753"/>
                                    <a:gd name="f7733" fmla="*/ f5778 1 f3754"/>
                                    <a:gd name="f7734" fmla="*/ f5779 1 f3753"/>
                                    <a:gd name="f7735" fmla="*/ f5780 1 f3754"/>
                                    <a:gd name="f7736" fmla="*/ f5781 1 f3753"/>
                                    <a:gd name="f7737" fmla="*/ f5782 1 f3754"/>
                                    <a:gd name="f7738" fmla="*/ f5783 1 f3753"/>
                                    <a:gd name="f7739" fmla="*/ f5784 1 f3753"/>
                                    <a:gd name="f7740" fmla="*/ f5785 1 f3754"/>
                                    <a:gd name="f7741" fmla="*/ f5786 1 f3753"/>
                                    <a:gd name="f7742" fmla="*/ f5787 1 f3754"/>
                                    <a:gd name="f7743" fmla="*/ f5788 1 f3753"/>
                                    <a:gd name="f7744" fmla="*/ f5789 1 f3754"/>
                                    <a:gd name="f7745" fmla="*/ f5790 1 f3753"/>
                                    <a:gd name="f7746" fmla="*/ f5791 1 f3754"/>
                                    <a:gd name="f7747" fmla="*/ f5792 1 f3753"/>
                                    <a:gd name="f7748" fmla="*/ f5793 1 f3754"/>
                                    <a:gd name="f7749" fmla="*/ f5794 1 f3753"/>
                                    <a:gd name="f7750" fmla="*/ f5795 1 f3754"/>
                                    <a:gd name="f7751" fmla="*/ f5796 1 f3753"/>
                                    <a:gd name="f7752" fmla="*/ f5797 1 f3754"/>
                                    <a:gd name="f7753" fmla="*/ f5798 1 f3753"/>
                                    <a:gd name="f7754" fmla="*/ f5799 1 f3754"/>
                                    <a:gd name="f7755" fmla="*/ f5800 1 f3753"/>
                                    <a:gd name="f7756" fmla="*/ f5801 1 f3754"/>
                                    <a:gd name="f7757" fmla="*/ f5802 1 f3753"/>
                                    <a:gd name="f7758" fmla="*/ f5803 1 f3754"/>
                                    <a:gd name="f7759" fmla="*/ f5804 1 f3753"/>
                                    <a:gd name="f7760" fmla="*/ f5805 1 f3754"/>
                                    <a:gd name="f7761" fmla="*/ f5806 1 f3753"/>
                                    <a:gd name="f7762" fmla="*/ f5807 1 f3754"/>
                                    <a:gd name="f7763" fmla="*/ f5808 1 f3753"/>
                                    <a:gd name="f7764" fmla="*/ f5809 1 f3754"/>
                                    <a:gd name="f7765" fmla="*/ f5810 1 f3753"/>
                                    <a:gd name="f7766" fmla="*/ f5811 1 f3754"/>
                                    <a:gd name="f7767" fmla="*/ f5812 1 f3753"/>
                                    <a:gd name="f7768" fmla="*/ f5813 1 f3754"/>
                                    <a:gd name="f7769" fmla="*/ f5814 1 f3753"/>
                                    <a:gd name="f7770" fmla="*/ f5815 1 f3754"/>
                                    <a:gd name="f7771" fmla="*/ f5816 1 f3753"/>
                                    <a:gd name="f7772" fmla="*/ f5817 1 f3754"/>
                                    <a:gd name="f7773" fmla="*/ f5818 1 f3753"/>
                                    <a:gd name="f7774" fmla="*/ f5819 1 f3754"/>
                                    <a:gd name="f7775" fmla="*/ f5820 1 f3753"/>
                                    <a:gd name="f7776" fmla="*/ f5821 1 f3754"/>
                                    <a:gd name="f7777" fmla="*/ f5822 1 f3753"/>
                                    <a:gd name="f7778" fmla="*/ f5823 1 f3754"/>
                                    <a:gd name="f7779" fmla="*/ f5824 1 f3753"/>
                                    <a:gd name="f7780" fmla="*/ f5825 1 f3754"/>
                                    <a:gd name="f7781" fmla="*/ f5826 1 f3753"/>
                                    <a:gd name="f7782" fmla="*/ f5827 1 f3754"/>
                                    <a:gd name="f7783" fmla="*/ f5828 1 f3753"/>
                                    <a:gd name="f7784" fmla="*/ f5829 1 f3753"/>
                                    <a:gd name="f7785" fmla="*/ f5830 1 f3754"/>
                                    <a:gd name="f7786" fmla="*/ f5831 1 f3753"/>
                                    <a:gd name="f7787" fmla="*/ f5832 1 f3754"/>
                                    <a:gd name="f7788" fmla="*/ f5833 1 f3753"/>
                                    <a:gd name="f7789" fmla="*/ f5834 1 f3754"/>
                                    <a:gd name="f7790" fmla="*/ f5835 1 f3753"/>
                                    <a:gd name="f7791" fmla="*/ f5836 1 f3754"/>
                                    <a:gd name="f7792" fmla="*/ f5837 1 f3753"/>
                                    <a:gd name="f7793" fmla="*/ f5838 1 f3754"/>
                                    <a:gd name="f7794" fmla="*/ f5839 1 f3753"/>
                                    <a:gd name="f7795" fmla="*/ f5840 1 f3754"/>
                                    <a:gd name="f7796" fmla="*/ f5841 1 f3753"/>
                                    <a:gd name="f7797" fmla="*/ f5842 1 f3754"/>
                                    <a:gd name="f7798" fmla="*/ f5843 1 f3753"/>
                                    <a:gd name="f7799" fmla="*/ f5844 1 f3754"/>
                                    <a:gd name="f7800" fmla="*/ f5845 1 f3753"/>
                                    <a:gd name="f7801" fmla="*/ f5846 1 f3753"/>
                                    <a:gd name="f7802" fmla="*/ f5847 1 f3754"/>
                                    <a:gd name="f7803" fmla="*/ f5848 1 f3753"/>
                                    <a:gd name="f7804" fmla="*/ f5849 1 f3754"/>
                                    <a:gd name="f7805" fmla="*/ f5850 1 f3753"/>
                                    <a:gd name="f7806" fmla="*/ f5851 1 f3754"/>
                                    <a:gd name="f7807" fmla="*/ f5852 1 f3753"/>
                                    <a:gd name="f7808" fmla="*/ f5853 1 f3754"/>
                                    <a:gd name="f7809" fmla="*/ f5854 1 f3753"/>
                                    <a:gd name="f7810" fmla="*/ f5855 1 f3754"/>
                                    <a:gd name="f7811" fmla="*/ f5856 1 f3753"/>
                                    <a:gd name="f7812" fmla="*/ f5857 1 f3754"/>
                                    <a:gd name="f7813" fmla="*/ f5858 1 f3753"/>
                                    <a:gd name="f7814" fmla="*/ f5859 1 f3754"/>
                                    <a:gd name="f7815" fmla="*/ f5860 1 f3753"/>
                                    <a:gd name="f7816" fmla="*/ f5861 1 f3754"/>
                                    <a:gd name="f7817" fmla="*/ f5862 1 f3753"/>
                                    <a:gd name="f7818" fmla="*/ f5863 1 f3754"/>
                                    <a:gd name="f7819" fmla="*/ f5864 1 f3753"/>
                                    <a:gd name="f7820" fmla="*/ f5865 1 f3754"/>
                                    <a:gd name="f7821" fmla="*/ f5866 1 f3753"/>
                                    <a:gd name="f7822" fmla="*/ f5867 1 f3754"/>
                                    <a:gd name="f7823" fmla="*/ f5868 1 f3753"/>
                                    <a:gd name="f7824" fmla="*/ f5869 1 f3754"/>
                                    <a:gd name="f7825" fmla="*/ f5870 1 f3753"/>
                                    <a:gd name="f7826" fmla="*/ f5871 1 f3754"/>
                                    <a:gd name="f7827" fmla="*/ f5872 1 f3753"/>
                                    <a:gd name="f7828" fmla="*/ f5873 1 f3754"/>
                                    <a:gd name="f7829" fmla="*/ f5874 1 f3753"/>
                                    <a:gd name="f7830" fmla="*/ f5875 1 f3754"/>
                                    <a:gd name="f7831" fmla="*/ f5876 1 f3753"/>
                                    <a:gd name="f7832" fmla="*/ f5877 1 f3754"/>
                                    <a:gd name="f7833" fmla="*/ f5878 1 f3753"/>
                                    <a:gd name="f7834" fmla="*/ f5879 1 f3754"/>
                                    <a:gd name="f7835" fmla="*/ f5880 1 f3753"/>
                                    <a:gd name="f7836" fmla="*/ f5881 1 f3754"/>
                                    <a:gd name="f7837" fmla="*/ f5882 1 f3753"/>
                                    <a:gd name="f7838" fmla="*/ f5883 1 f3754"/>
                                    <a:gd name="f7839" fmla="*/ f5884 1 f3753"/>
                                    <a:gd name="f7840" fmla="*/ f5885 1 f3754"/>
                                    <a:gd name="f7841" fmla="*/ f5886 1 f3753"/>
                                    <a:gd name="f7842" fmla="*/ f5887 1 f3754"/>
                                    <a:gd name="f7843" fmla="*/ f5888 1 f3753"/>
                                    <a:gd name="f7844" fmla="*/ f5889 1 f3754"/>
                                    <a:gd name="f7845" fmla="*/ f5890 1 f3753"/>
                                    <a:gd name="f7846" fmla="*/ f5891 1 f3754"/>
                                    <a:gd name="f7847" fmla="*/ f5892 1 f3753"/>
                                    <a:gd name="f7848" fmla="*/ f5893 1 f3754"/>
                                    <a:gd name="f7849" fmla="*/ f5894 1 f3753"/>
                                    <a:gd name="f7850" fmla="*/ f5895 1 f3754"/>
                                    <a:gd name="f7851" fmla="*/ f5896 1 f3753"/>
                                    <a:gd name="f7852" fmla="*/ f5897 1 f3754"/>
                                    <a:gd name="f7853" fmla="*/ f5898 1 f3753"/>
                                    <a:gd name="f7854" fmla="*/ f5899 1 f3754"/>
                                    <a:gd name="f7855" fmla="*/ f5900 1 f3753"/>
                                    <a:gd name="f7856" fmla="*/ f5901 1 f3753"/>
                                    <a:gd name="f7857" fmla="*/ f5902 1 f3754"/>
                                    <a:gd name="f7858" fmla="*/ f5903 1 f3753"/>
                                    <a:gd name="f7859" fmla="*/ f5904 1 f3754"/>
                                    <a:gd name="f7860" fmla="*/ f5905 1 f3753"/>
                                    <a:gd name="f7861" fmla="*/ f5906 1 f3754"/>
                                    <a:gd name="f7862" fmla="*/ f5907 1 f3753"/>
                                    <a:gd name="f7863" fmla="*/ f5908 1 f3754"/>
                                    <a:gd name="f7864" fmla="*/ f5909 1 f3753"/>
                                    <a:gd name="f7865" fmla="*/ f5910 1 f3754"/>
                                    <a:gd name="f7866" fmla="*/ f5911 1 f3753"/>
                                    <a:gd name="f7867" fmla="*/ f5912 1 f3753"/>
                                    <a:gd name="f7868" fmla="*/ f5913 1 f3754"/>
                                    <a:gd name="f7869" fmla="*/ f5914 1 f3753"/>
                                    <a:gd name="f7870" fmla="*/ f5915 1 f3754"/>
                                    <a:gd name="f7871" fmla="*/ f5916 1 f3753"/>
                                    <a:gd name="f7872" fmla="*/ f5917 1 f3754"/>
                                    <a:gd name="f7873" fmla="*/ f5918 1 f3753"/>
                                    <a:gd name="f7874" fmla="*/ f5919 1 f3754"/>
                                    <a:gd name="f7875" fmla="*/ f5920 1 f3753"/>
                                    <a:gd name="f7876" fmla="*/ f5921 1 f3753"/>
                                    <a:gd name="f7877" fmla="*/ f5922 1 f3753"/>
                                    <a:gd name="f7878" fmla="*/ f5923 1 f3753"/>
                                    <a:gd name="f7879" fmla="*/ f5924 1 f3753"/>
                                    <a:gd name="f7880" fmla="*/ f5925 1 f3753"/>
                                    <a:gd name="f7881" fmla="*/ f5926 1 f3753"/>
                                    <a:gd name="f7882" fmla="*/ f5927 1 f3753"/>
                                    <a:gd name="f7883" fmla="*/ f5928 1 f3754"/>
                                    <a:gd name="f7884" fmla="*/ f5929 1 f3753"/>
                                    <a:gd name="f7885" fmla="*/ f5930 1 f3754"/>
                                    <a:gd name="f7886" fmla="*/ f5931 1 f3753"/>
                                    <a:gd name="f7887" fmla="*/ f5932 1 f3754"/>
                                    <a:gd name="f7888" fmla="*/ f5933 1 f3753"/>
                                    <a:gd name="f7889" fmla="*/ f5934 1 f3754"/>
                                    <a:gd name="f7890" fmla="*/ f5935 1 f3753"/>
                                    <a:gd name="f7891" fmla="*/ f5936 1 f3754"/>
                                    <a:gd name="f7892" fmla="*/ f5937 1 f3753"/>
                                    <a:gd name="f7893" fmla="*/ f5938 1 f3754"/>
                                    <a:gd name="f7894" fmla="*/ f5939 1 f3753"/>
                                    <a:gd name="f7895" fmla="*/ f5940 1 f3754"/>
                                    <a:gd name="f7896" fmla="*/ f5941 1 f3753"/>
                                    <a:gd name="f7897" fmla="*/ f5942 1 f3754"/>
                                    <a:gd name="f7898" fmla="*/ f5943 1 f3753"/>
                                    <a:gd name="f7899" fmla="*/ f5944 1 f3754"/>
                                    <a:gd name="f7900" fmla="*/ f5945 1 f3753"/>
                                    <a:gd name="f7901" fmla="*/ f5946 1 f3754"/>
                                    <a:gd name="f7902" fmla="*/ f5947 1 f3753"/>
                                    <a:gd name="f7903" fmla="*/ f5948 1 f3754"/>
                                    <a:gd name="f7904" fmla="*/ f5949 1 f3753"/>
                                    <a:gd name="f7905" fmla="*/ f5950 1 f3754"/>
                                    <a:gd name="f7906" fmla="*/ f5951 1 f3753"/>
                                    <a:gd name="f7907" fmla="*/ f5952 1 f3754"/>
                                    <a:gd name="f7908" fmla="*/ f5953 1 f3753"/>
                                    <a:gd name="f7909" fmla="*/ f5954 1 f3754"/>
                                    <a:gd name="f7910" fmla="*/ f5955 1 f3753"/>
                                    <a:gd name="f7911" fmla="*/ f5956 1 f3754"/>
                                    <a:gd name="f7912" fmla="*/ f5957 1 f3753"/>
                                    <a:gd name="f7913" fmla="*/ f5958 1 f3754"/>
                                    <a:gd name="f7914" fmla="*/ f5959 1 f3753"/>
                                    <a:gd name="f7915" fmla="*/ f5960 1 f3754"/>
                                    <a:gd name="f7916" fmla="*/ f5961 1 f3753"/>
                                    <a:gd name="f7917" fmla="*/ f5962 1 f3754"/>
                                    <a:gd name="f7918" fmla="*/ f5963 1 f3753"/>
                                    <a:gd name="f7919" fmla="*/ f5964 1 f3754"/>
                                    <a:gd name="f7920" fmla="*/ f5965 1 f3753"/>
                                    <a:gd name="f7921" fmla="*/ f5966 1 f3754"/>
                                    <a:gd name="f7922" fmla="*/ f5967 1 f3754"/>
                                    <a:gd name="f7923" fmla="*/ f5968 1 f3753"/>
                                    <a:gd name="f7924" fmla="*/ f5969 1 f3754"/>
                                    <a:gd name="f7925" fmla="*/ f5970 1 f3753"/>
                                    <a:gd name="f7926" fmla="*/ f5971 1 f3753"/>
                                    <a:gd name="f7927" fmla="*/ f5972 1 f3754"/>
                                    <a:gd name="f7928" fmla="*/ f5973 1 f3753"/>
                                    <a:gd name="f7929" fmla="*/ f5974 1 f3754"/>
                                    <a:gd name="f7930" fmla="*/ f5975 1 f3753"/>
                                    <a:gd name="f7931" fmla="*/ f5976 1 f3754"/>
                                    <a:gd name="f7932" fmla="*/ f5977 1 f3753"/>
                                    <a:gd name="f7933" fmla="*/ f5978 1 f3754"/>
                                    <a:gd name="f7934" fmla="*/ f5979 1 f3753"/>
                                    <a:gd name="f7935" fmla="*/ f5980 1 f3754"/>
                                    <a:gd name="f7936" fmla="*/ f5981 1 f3753"/>
                                    <a:gd name="f7937" fmla="*/ f5982 1 f3754"/>
                                    <a:gd name="f7938" fmla="*/ f5983 1 f3753"/>
                                    <a:gd name="f7939" fmla="*/ f5984 1 f3754"/>
                                    <a:gd name="f7940" fmla="*/ f5985 1 f3753"/>
                                    <a:gd name="f7941" fmla="*/ f5986 1 f3754"/>
                                    <a:gd name="f7942" fmla="*/ f5987 1 f3753"/>
                                    <a:gd name="f7943" fmla="*/ f5988 1 f3754"/>
                                    <a:gd name="f7944" fmla="*/ f5989 1 f3753"/>
                                    <a:gd name="f7945" fmla="*/ f5990 1 f3754"/>
                                    <a:gd name="f7946" fmla="*/ f5991 1 f3753"/>
                                    <a:gd name="f7947" fmla="*/ f5992 1 f3754"/>
                                    <a:gd name="f7948" fmla="*/ f5993 1 f3753"/>
                                    <a:gd name="f7949" fmla="*/ f5994 1 f3754"/>
                                    <a:gd name="f7950" fmla="*/ f5995 1 f3753"/>
                                    <a:gd name="f7951" fmla="*/ f5996 1 f3754"/>
                                    <a:gd name="f7952" fmla="*/ f5997 1 f3754"/>
                                    <a:gd name="f7953" fmla="*/ f5998 1 f3754"/>
                                    <a:gd name="f7954" fmla="*/ f5999 1 f3753"/>
                                    <a:gd name="f7955" fmla="*/ f6000 1 f3754"/>
                                    <a:gd name="f7956" fmla="*/ f6001 1 f3753"/>
                                    <a:gd name="f7957" fmla="*/ f6002 1 f3754"/>
                                    <a:gd name="f7958" fmla="*/ f6003 1 f3753"/>
                                    <a:gd name="f7959" fmla="*/ f6004 1 f3754"/>
                                    <a:gd name="f7960" fmla="*/ f6005 1 f3753"/>
                                    <a:gd name="f7961" fmla="*/ f6006 1 f3754"/>
                                    <a:gd name="f7962" fmla="*/ f6007 1 f3753"/>
                                    <a:gd name="f7963" fmla="*/ f6008 1 f3754"/>
                                    <a:gd name="f7964" fmla="*/ f6009 1 f3753"/>
                                    <a:gd name="f7965" fmla="*/ f6010 1 f3754"/>
                                    <a:gd name="f7966" fmla="*/ f6011 1 f3753"/>
                                    <a:gd name="f7967" fmla="*/ f6012 1 f3754"/>
                                    <a:gd name="f7968" fmla="*/ f6013 1 f3753"/>
                                    <a:gd name="f7969" fmla="*/ f6014 1 f3754"/>
                                    <a:gd name="f7970" fmla="*/ f6015 1 f3753"/>
                                    <a:gd name="f7971" fmla="*/ f6016 1 f3754"/>
                                    <a:gd name="f7972" fmla="*/ f6017 1 f3753"/>
                                    <a:gd name="f7973" fmla="*/ f6018 1 f3754"/>
                                    <a:gd name="f7974" fmla="*/ f6019 1 f3753"/>
                                    <a:gd name="f7975" fmla="*/ f6020 1 f3754"/>
                                    <a:gd name="f7976" fmla="*/ f6021 1 f3753"/>
                                    <a:gd name="f7977" fmla="*/ f6022 1 f3754"/>
                                    <a:gd name="f7978" fmla="*/ f6023 1 f3753"/>
                                    <a:gd name="f7979" fmla="*/ f6024 1 f3754"/>
                                    <a:gd name="f7980" fmla="*/ f6025 1 f3753"/>
                                    <a:gd name="f7981" fmla="*/ f6026 1 f3754"/>
                                    <a:gd name="f7982" fmla="*/ f6027 1 f3753"/>
                                    <a:gd name="f7983" fmla="*/ f6028 1 f3753"/>
                                    <a:gd name="f7984" fmla="*/ f6029 1 f3754"/>
                                    <a:gd name="f7985" fmla="*/ f6030 1 f3753"/>
                                    <a:gd name="f7986" fmla="*/ f6031 1 f3753"/>
                                    <a:gd name="f7987" fmla="*/ f6032 1 f3754"/>
                                    <a:gd name="f7988" fmla="*/ f6033 1 f3753"/>
                                    <a:gd name="f7989" fmla="*/ f6034 1 f3754"/>
                                    <a:gd name="f7990" fmla="*/ f6035 1 f3753"/>
                                    <a:gd name="f7991" fmla="*/ f6036 1 f3754"/>
                                    <a:gd name="f7992" fmla="*/ f6037 1 f3753"/>
                                    <a:gd name="f7993" fmla="*/ f6038 1 f3754"/>
                                    <a:gd name="f7994" fmla="*/ f6039 1 f3753"/>
                                    <a:gd name="f7995" fmla="*/ f6040 1 f3753"/>
                                    <a:gd name="f7996" fmla="*/ f6041 1 f3754"/>
                                    <a:gd name="f7997" fmla="*/ f6042 1 f3753"/>
                                    <a:gd name="f7998" fmla="*/ f6043 1 f3754"/>
                                    <a:gd name="f7999" fmla="*/ f6044 1 f3753"/>
                                    <a:gd name="f8000" fmla="*/ f6045 1 f3754"/>
                                    <a:gd name="f8001" fmla="*/ f6046 1 f3753"/>
                                    <a:gd name="f8002" fmla="*/ f6047 1 f3753"/>
                                    <a:gd name="f8003" fmla="*/ f6048 1 f3754"/>
                                    <a:gd name="f8004" fmla="*/ f6049 1 f3753"/>
                                    <a:gd name="f8005" fmla="*/ f6050 1 f3754"/>
                                    <a:gd name="f8006" fmla="*/ f6051 1 f3753"/>
                                    <a:gd name="f8007" fmla="*/ f6052 1 f3754"/>
                                    <a:gd name="f8008" fmla="*/ f6053 1 f3753"/>
                                    <a:gd name="f8009" fmla="*/ f6054 1 f3754"/>
                                    <a:gd name="f8010" fmla="*/ f6055 1 f3753"/>
                                    <a:gd name="f8011" fmla="*/ f6056 1 f3754"/>
                                    <a:gd name="f8012" fmla="*/ f6057 1 f3753"/>
                                    <a:gd name="f8013" fmla="*/ f6058 1 f3754"/>
                                    <a:gd name="f8014" fmla="*/ f6059 1 f3753"/>
                                    <a:gd name="f8015" fmla="*/ f6060 1 f3754"/>
                                    <a:gd name="f8016" fmla="*/ f6061 1 f3753"/>
                                    <a:gd name="f8017" fmla="*/ f6062 1 f3753"/>
                                    <a:gd name="f8018" fmla="*/ f6063 1 f3753"/>
                                    <a:gd name="f8019" fmla="*/ f6064 1 f3754"/>
                                    <a:gd name="f8020" fmla="*/ f6065 1 f3753"/>
                                    <a:gd name="f8021" fmla="*/ f6066 1 f3754"/>
                                    <a:gd name="f8022" fmla="*/ f6067 1 f3753"/>
                                    <a:gd name="f8023" fmla="*/ f6068 1 f3754"/>
                                    <a:gd name="f8024" fmla="*/ f6069 1 f3753"/>
                                    <a:gd name="f8025" fmla="*/ f6070 1 f3754"/>
                                    <a:gd name="f8026" fmla="*/ f6071 1 f3753"/>
                                    <a:gd name="f8027" fmla="*/ f6072 1 f3754"/>
                                    <a:gd name="f8028" fmla="*/ f6073 1 f3753"/>
                                    <a:gd name="f8029" fmla="*/ f6074 1 f3754"/>
                                    <a:gd name="f8030" fmla="*/ f6075 1 f3753"/>
                                    <a:gd name="f8031" fmla="*/ f6076 1 f3754"/>
                                    <a:gd name="f8032" fmla="*/ f6077 1 f3753"/>
                                    <a:gd name="f8033" fmla="*/ f6078 1 f3754"/>
                                    <a:gd name="f8034" fmla="*/ f6079 1 f3753"/>
                                    <a:gd name="f8035" fmla="*/ f6080 1 f3753"/>
                                    <a:gd name="f8036" fmla="*/ f6081 1 f3754"/>
                                    <a:gd name="f8037" fmla="*/ f6082 1 f3753"/>
                                    <a:gd name="f8038" fmla="*/ f6083 1 f3754"/>
                                    <a:gd name="f8039" fmla="*/ f6084 1 f3753"/>
                                    <a:gd name="f8040" fmla="*/ f6085 1 f3754"/>
                                    <a:gd name="f8041" fmla="*/ f6086 1 f3753"/>
                                    <a:gd name="f8042" fmla="*/ f6087 1 f3754"/>
                                    <a:gd name="f8043" fmla="*/ f6088 1 f3753"/>
                                    <a:gd name="f8044" fmla="*/ f6089 1 f3754"/>
                                    <a:gd name="f8045" fmla="*/ f6090 1 f3753"/>
                                    <a:gd name="f8046" fmla="*/ f6091 1 f3754"/>
                                    <a:gd name="f8047" fmla="*/ f6092 1 f3753"/>
                                    <a:gd name="f8048" fmla="*/ f6093 1 f3754"/>
                                    <a:gd name="f8049" fmla="*/ f6094 1 f3753"/>
                                    <a:gd name="f8050" fmla="*/ f6095 1 f3754"/>
                                    <a:gd name="f8051" fmla="*/ f6096 1 f3753"/>
                                    <a:gd name="f8052" fmla="*/ f6097 1 f3754"/>
                                    <a:gd name="f8053" fmla="*/ f6098 1 f3753"/>
                                    <a:gd name="f8054" fmla="*/ f6099 1 f3754"/>
                                    <a:gd name="f8055" fmla="*/ f6100 1 f3753"/>
                                    <a:gd name="f8056" fmla="*/ f6101 1 f3754"/>
                                    <a:gd name="f8057" fmla="*/ f6102 1 f3753"/>
                                    <a:gd name="f8058" fmla="*/ f6103 1 f3754"/>
                                    <a:gd name="f8059" fmla="*/ f6104 1 f3753"/>
                                    <a:gd name="f8060" fmla="*/ f6105 1 f3754"/>
                                    <a:gd name="f8061" fmla="*/ f6106 1 f3753"/>
                                    <a:gd name="f8062" fmla="*/ f6107 1 f3754"/>
                                    <a:gd name="f8063" fmla="*/ f6108 1 f3753"/>
                                    <a:gd name="f8064" fmla="*/ f6109 1 f3754"/>
                                    <a:gd name="f8065" fmla="*/ f6110 1 f3753"/>
                                    <a:gd name="f8066" fmla="*/ f6111 1 f3754"/>
                                    <a:gd name="f8067" fmla="*/ f6112 1 f3753"/>
                                    <a:gd name="f8068" fmla="*/ f6113 1 f3754"/>
                                    <a:gd name="f8069" fmla="*/ f6114 1 f3753"/>
                                    <a:gd name="f8070" fmla="*/ f6115 1 f3754"/>
                                    <a:gd name="f8071" fmla="*/ f6116 1 f3753"/>
                                    <a:gd name="f8072" fmla="*/ f6117 1 f3754"/>
                                    <a:gd name="f8073" fmla="*/ f6118 1 f3753"/>
                                    <a:gd name="f8074" fmla="*/ f6119 1 f3754"/>
                                    <a:gd name="f8075" fmla="*/ f6120 1 f3753"/>
                                    <a:gd name="f8076" fmla="*/ f6121 1 f3754"/>
                                    <a:gd name="f8077" fmla="*/ f6122 1 f3753"/>
                                    <a:gd name="f8078" fmla="*/ f6123 1 f3754"/>
                                    <a:gd name="f8079" fmla="*/ f6124 1 f3753"/>
                                    <a:gd name="f8080" fmla="*/ f6125 1 f3754"/>
                                    <a:gd name="f8081" fmla="*/ f6126 1 f3753"/>
                                    <a:gd name="f8082" fmla="*/ f6127 1 f3754"/>
                                    <a:gd name="f8083" fmla="*/ f6128 1 f3753"/>
                                    <a:gd name="f8084" fmla="*/ f6129 1 f3754"/>
                                    <a:gd name="f8085" fmla="*/ f6130 1 f3753"/>
                                    <a:gd name="f8086" fmla="*/ f6131 1 f3754"/>
                                    <a:gd name="f8087" fmla="*/ f6132 1 f3753"/>
                                    <a:gd name="f8088" fmla="*/ f6133 1 f3754"/>
                                    <a:gd name="f8089" fmla="*/ f6134 1 f3753"/>
                                    <a:gd name="f8090" fmla="*/ f6135 1 f3754"/>
                                    <a:gd name="f8091" fmla="*/ f6136 1 f3753"/>
                                    <a:gd name="f8092" fmla="*/ f6137 1 f3754"/>
                                    <a:gd name="f8093" fmla="*/ f6138 1 f3753"/>
                                    <a:gd name="f8094" fmla="*/ f6139 1 f3754"/>
                                    <a:gd name="f8095" fmla="*/ f6140 1 f3753"/>
                                    <a:gd name="f8096" fmla="*/ f6141 1 f3754"/>
                                    <a:gd name="f8097" fmla="*/ f6142 1 f3753"/>
                                    <a:gd name="f8098" fmla="*/ f6143 1 f3754"/>
                                    <a:gd name="f8099" fmla="*/ f6144 1 f3753"/>
                                    <a:gd name="f8100" fmla="*/ f6145 1 f3754"/>
                                    <a:gd name="f8101" fmla="*/ f6146 1 f3753"/>
                                    <a:gd name="f8102" fmla="*/ f6147 1 f3754"/>
                                    <a:gd name="f8103" fmla="*/ f6148 1 f3753"/>
                                    <a:gd name="f8104" fmla="*/ f6149 1 f3754"/>
                                    <a:gd name="f8105" fmla="*/ f6150 1 f3753"/>
                                    <a:gd name="f8106" fmla="*/ f6151 1 f3754"/>
                                    <a:gd name="f8107" fmla="*/ f6152 1 f3753"/>
                                    <a:gd name="f8108" fmla="*/ f6153 1 f3754"/>
                                    <a:gd name="f8109" fmla="*/ f6154 1 f3753"/>
                                    <a:gd name="f8110" fmla="*/ f6155 1 f3754"/>
                                    <a:gd name="f8111" fmla="*/ f6156 1 f3753"/>
                                    <a:gd name="f8112" fmla="*/ f6157 1 f3754"/>
                                    <a:gd name="f8113" fmla="*/ f6158 1 f3753"/>
                                    <a:gd name="f8114" fmla="*/ f6159 1 f3754"/>
                                    <a:gd name="f8115" fmla="*/ f6160 1 f3753"/>
                                    <a:gd name="f8116" fmla="*/ f6161 1 f3754"/>
                                    <a:gd name="f8117" fmla="*/ f6162 1 f3753"/>
                                    <a:gd name="f8118" fmla="*/ f6163 1 f3754"/>
                                    <a:gd name="f8119" fmla="*/ f6164 1 f3753"/>
                                    <a:gd name="f8120" fmla="*/ f6165 1 f3754"/>
                                    <a:gd name="f8121" fmla="*/ f6166 1 f3753"/>
                                    <a:gd name="f8122" fmla="*/ f6167 1 f3754"/>
                                    <a:gd name="f8123" fmla="*/ f6168 1 f3753"/>
                                    <a:gd name="f8124" fmla="*/ f6169 1 f3754"/>
                                    <a:gd name="f8125" fmla="*/ f6170 1 f3753"/>
                                    <a:gd name="f8126" fmla="*/ f6171 1 f3754"/>
                                    <a:gd name="f8127" fmla="*/ f6172 1 f3753"/>
                                    <a:gd name="f8128" fmla="*/ f6173 1 f3754"/>
                                    <a:gd name="f8129" fmla="*/ f6174 1 f3753"/>
                                    <a:gd name="f8130" fmla="*/ f6175 1 f3754"/>
                                    <a:gd name="f8131" fmla="*/ f6176 1 f3753"/>
                                    <a:gd name="f8132" fmla="*/ f6177 1 f3754"/>
                                    <a:gd name="f8133" fmla="*/ f6178 1 f3753"/>
                                    <a:gd name="f8134" fmla="*/ f6179 1 f3753"/>
                                    <a:gd name="f8135" fmla="*/ f6180 1 f3754"/>
                                    <a:gd name="f8136" fmla="*/ f6181 1 f3753"/>
                                    <a:gd name="f8137" fmla="*/ f6182 1 f3754"/>
                                    <a:gd name="f8138" fmla="*/ f6183 1 f3753"/>
                                    <a:gd name="f8139" fmla="*/ f6184 1 f3754"/>
                                    <a:gd name="f8140" fmla="*/ f6185 1 f3753"/>
                                    <a:gd name="f8141" fmla="*/ f6186 1 f3754"/>
                                    <a:gd name="f8142" fmla="*/ f6187 1 f3753"/>
                                    <a:gd name="f8143" fmla="*/ f6188 1 f3754"/>
                                    <a:gd name="f8144" fmla="*/ f6189 1 f3753"/>
                                    <a:gd name="f8145" fmla="*/ f6190 1 f3754"/>
                                    <a:gd name="f8146" fmla="*/ f6191 1 f3753"/>
                                    <a:gd name="f8147" fmla="*/ f6192 1 f3754"/>
                                    <a:gd name="f8148" fmla="*/ f6193 1 f3753"/>
                                    <a:gd name="f8149" fmla="*/ f6194 1 f3754"/>
                                    <a:gd name="f8150" fmla="*/ f6195 1 f3753"/>
                                    <a:gd name="f8151" fmla="*/ f6196 1 f3754"/>
                                    <a:gd name="f8152" fmla="*/ f6197 1 f3753"/>
                                    <a:gd name="f8153" fmla="*/ f6198 1 f3753"/>
                                    <a:gd name="f8154" fmla="*/ f6199 1 f3754"/>
                                    <a:gd name="f8155" fmla="*/ f6200 1 f3753"/>
                                    <a:gd name="f8156" fmla="*/ f6201 1 f3754"/>
                                    <a:gd name="f8157" fmla="*/ f6202 1 f3753"/>
                                    <a:gd name="f8158" fmla="*/ f6203 1 f3754"/>
                                    <a:gd name="f8159" fmla="*/ f6204 1 f3753"/>
                                    <a:gd name="f8160" fmla="*/ f6205 1 f3754"/>
                                    <a:gd name="f8161" fmla="*/ f6206 1 f3753"/>
                                    <a:gd name="f8162" fmla="*/ f6207 1 f3754"/>
                                    <a:gd name="f8163" fmla="*/ f6208 1 f3753"/>
                                    <a:gd name="f8164" fmla="*/ f6209 1 f3754"/>
                                    <a:gd name="f8165" fmla="*/ f6210 1 f3753"/>
                                    <a:gd name="f8166" fmla="*/ f6211 1 f3754"/>
                                    <a:gd name="f8167" fmla="*/ f6212 1 f3753"/>
                                    <a:gd name="f8168" fmla="*/ f6213 1 f3754"/>
                                    <a:gd name="f8169" fmla="*/ f6214 1 f3753"/>
                                    <a:gd name="f8170" fmla="*/ f6215 1 f3754"/>
                                    <a:gd name="f8171" fmla="*/ f6216 1 f3753"/>
                                    <a:gd name="f8172" fmla="*/ f6217 1 f3754"/>
                                    <a:gd name="f8173" fmla="*/ f6218 1 f3753"/>
                                    <a:gd name="f8174" fmla="*/ f6219 1 f3754"/>
                                    <a:gd name="f8175" fmla="*/ f6220 1 f3754"/>
                                    <a:gd name="f8176" fmla="*/ f6221 1 f3753"/>
                                    <a:gd name="f8177" fmla="*/ f6222 1 f3754"/>
                                    <a:gd name="f8178" fmla="*/ f6223 1 f3753"/>
                                    <a:gd name="f8179" fmla="*/ f6224 1 f3754"/>
                                    <a:gd name="f8180" fmla="*/ f6225 1 f3753"/>
                                    <a:gd name="f8181" fmla="*/ f6226 1 f3753"/>
                                    <a:gd name="f8182" fmla="*/ f6227 1 f3754"/>
                                    <a:gd name="f8183" fmla="*/ f6228 1 f3753"/>
                                    <a:gd name="f8184" fmla="*/ f6229 1 f3754"/>
                                    <a:gd name="f8185" fmla="*/ f6230 1 f3753"/>
                                    <a:gd name="f8186" fmla="*/ f6231 1 f3754"/>
                                    <a:gd name="f8187" fmla="*/ f6232 1 f3753"/>
                                    <a:gd name="f8188" fmla="*/ f6233 1 f3754"/>
                                    <a:gd name="f8189" fmla="*/ f6234 1 f3753"/>
                                    <a:gd name="f8190" fmla="*/ f6235 1 f3754"/>
                                    <a:gd name="f8191" fmla="*/ f6236 1 f3753"/>
                                    <a:gd name="f8192" fmla="*/ f6237 1 f3754"/>
                                    <a:gd name="f8193" fmla="*/ f6238 1 f3753"/>
                                    <a:gd name="f8194" fmla="*/ f6239 1 f3754"/>
                                    <a:gd name="f8195" fmla="*/ f6240 1 f3754"/>
                                    <a:gd name="f8196" fmla="*/ f6241 1 f3753"/>
                                    <a:gd name="f8197" fmla="*/ f6242 1 f3754"/>
                                    <a:gd name="f8198" fmla="*/ f6243 1 f3753"/>
                                    <a:gd name="f8199" fmla="*/ f6244 1 f3754"/>
                                    <a:gd name="f8200" fmla="*/ f6245 1 f3753"/>
                                    <a:gd name="f8201" fmla="*/ f6246 1 f3754"/>
                                    <a:gd name="f8202" fmla="*/ f6247 1 f3753"/>
                                    <a:gd name="f8203" fmla="*/ f6248 1 f3753"/>
                                    <a:gd name="f8204" fmla="*/ f6249 1 f3754"/>
                                    <a:gd name="f8205" fmla="*/ f6250 1 f3753"/>
                                    <a:gd name="f8206" fmla="*/ f6251 1 f3754"/>
                                    <a:gd name="f8207" fmla="*/ f6252 1 f3753"/>
                                    <a:gd name="f8208" fmla="*/ f6253 1 f3754"/>
                                    <a:gd name="f8209" fmla="*/ f6254 1 f3753"/>
                                    <a:gd name="f8210" fmla="*/ f6255 1 f3754"/>
                                    <a:gd name="f8211" fmla="*/ f6256 1 f3753"/>
                                    <a:gd name="f8212" fmla="*/ f6257 1 f3754"/>
                                    <a:gd name="f8213" fmla="*/ f6258 1 f3753"/>
                                    <a:gd name="f8214" fmla="*/ f6259 1 f3754"/>
                                    <a:gd name="f8215" fmla="*/ f6260 1 f3753"/>
                                    <a:gd name="f8216" fmla="*/ f6261 1 f3754"/>
                                    <a:gd name="f8217" fmla="*/ f6262 1 f3753"/>
                                    <a:gd name="f8218" fmla="*/ f6263 1 f3754"/>
                                    <a:gd name="f8219" fmla="*/ f6264 1 f3753"/>
                                    <a:gd name="f8220" fmla="*/ f6265 1 f3754"/>
                                    <a:gd name="f8221" fmla="*/ f6266 1 f3753"/>
                                    <a:gd name="f8222" fmla="*/ f6267 1 f3754"/>
                                    <a:gd name="f8223" fmla="*/ f6268 1 f3753"/>
                                    <a:gd name="f8224" fmla="*/ f6269 1 f3754"/>
                                    <a:gd name="f8225" fmla="*/ f6270 1 f3753"/>
                                    <a:gd name="f8226" fmla="*/ f6271 1 f3754"/>
                                    <a:gd name="f8227" fmla="*/ f6272 1 f3753"/>
                                    <a:gd name="f8228" fmla="*/ f6273 1 f3754"/>
                                    <a:gd name="f8229" fmla="*/ f6274 1 f3753"/>
                                    <a:gd name="f8230" fmla="*/ f6275 1 f3754"/>
                                    <a:gd name="f8231" fmla="*/ f6276 1 f3753"/>
                                    <a:gd name="f8232" fmla="*/ f6277 1 f3754"/>
                                    <a:gd name="f8233" fmla="*/ f6278 1 f3753"/>
                                    <a:gd name="f8234" fmla="*/ f6279 1 f3754"/>
                                    <a:gd name="f8235" fmla="*/ f6280 1 f3753"/>
                                    <a:gd name="f8236" fmla="*/ f6281 1 f3754"/>
                                    <a:gd name="f8237" fmla="*/ f6282 1 f3753"/>
                                    <a:gd name="f8238" fmla="*/ f6283 1 f3754"/>
                                    <a:gd name="f8239" fmla="*/ f6284 1 f3753"/>
                                    <a:gd name="f8240" fmla="*/ f6285 1 f3754"/>
                                    <a:gd name="f8241" fmla="*/ f6286 1 f3753"/>
                                    <a:gd name="f8242" fmla="*/ f6287 1 f3754"/>
                                    <a:gd name="f8243" fmla="*/ f6288 1 f3753"/>
                                    <a:gd name="f8244" fmla="*/ f6289 1 f3754"/>
                                    <a:gd name="f8245" fmla="*/ f6290 1 f3753"/>
                                    <a:gd name="f8246" fmla="*/ f6291 1 f3754"/>
                                    <a:gd name="f8247" fmla="*/ f6292 1 f3753"/>
                                    <a:gd name="f8248" fmla="*/ f6293 1 f3753"/>
                                    <a:gd name="f8249" fmla="*/ f6294 1 f3753"/>
                                    <a:gd name="f8250" fmla="*/ f6295 1 f3754"/>
                                    <a:gd name="f8251" fmla="*/ f6296 1 f3753"/>
                                    <a:gd name="f8252" fmla="*/ f6297 1 f3754"/>
                                    <a:gd name="f8253" fmla="*/ f6298 1 f3753"/>
                                    <a:gd name="f8254" fmla="*/ f6299 1 f3754"/>
                                    <a:gd name="f8255" fmla="*/ f6300 1 f3754"/>
                                    <a:gd name="f8256" fmla="*/ f6301 1 f3753"/>
                                    <a:gd name="f8257" fmla="*/ f6302 1 f3754"/>
                                    <a:gd name="f8258" fmla="*/ f6303 1 f3753"/>
                                    <a:gd name="f8259" fmla="*/ f6304 1 f3754"/>
                                    <a:gd name="f8260" fmla="*/ f6305 1 f3753"/>
                                    <a:gd name="f8261" fmla="*/ f6306 1 f3754"/>
                                    <a:gd name="f8262" fmla="*/ f6307 1 f3753"/>
                                    <a:gd name="f8263" fmla="*/ f6308 1 f3754"/>
                                    <a:gd name="f8264" fmla="*/ f6309 1 f3753"/>
                                    <a:gd name="f8265" fmla="*/ f6310 1 f3753"/>
                                    <a:gd name="f8266" fmla="*/ f6311 1 f3753"/>
                                    <a:gd name="f8267" fmla="*/ f6312 1 f3754"/>
                                    <a:gd name="f8268" fmla="*/ f6313 1 f3753"/>
                                    <a:gd name="f8269" fmla="*/ f6314 1 f3754"/>
                                    <a:gd name="f8270" fmla="*/ f6315 1 f3753"/>
                                    <a:gd name="f8271" fmla="*/ f6316 1 f3754"/>
                                    <a:gd name="f8272" fmla="*/ f6317 1 f3753"/>
                                    <a:gd name="f8273" fmla="*/ f6318 1 f3754"/>
                                    <a:gd name="f8274" fmla="*/ f6319 1 f3753"/>
                                    <a:gd name="f8275" fmla="*/ f6320 1 f3754"/>
                                    <a:gd name="f8276" fmla="*/ f6321 1 f3753"/>
                                    <a:gd name="f8277" fmla="*/ f6322 1 f3754"/>
                                    <a:gd name="f8278" fmla="*/ f6323 1 f3753"/>
                                    <a:gd name="f8279" fmla="*/ f6324 1 f3754"/>
                                    <a:gd name="f8280" fmla="*/ f6325 1 f3753"/>
                                    <a:gd name="f8281" fmla="*/ f6326 1 f3754"/>
                                    <a:gd name="f8282" fmla="*/ f6327 1 f3753"/>
                                    <a:gd name="f8283" fmla="*/ f6328 1 f3754"/>
                                    <a:gd name="f8284" fmla="*/ f6329 1 f3753"/>
                                    <a:gd name="f8285" fmla="*/ f6330 1 f3754"/>
                                    <a:gd name="f8286" fmla="*/ f6331 1 f3753"/>
                                    <a:gd name="f8287" fmla="*/ f6332 1 f3754"/>
                                    <a:gd name="f8288" fmla="*/ f6333 1 f3753"/>
                                    <a:gd name="f8289" fmla="*/ f6334 1 f3754"/>
                                    <a:gd name="f8290" fmla="*/ f6335 1 f3753"/>
                                    <a:gd name="f8291" fmla="*/ f6336 1 f3754"/>
                                    <a:gd name="f8292" fmla="*/ f6337 1 f3753"/>
                                    <a:gd name="f8293" fmla="*/ f6338 1 f3754"/>
                                    <a:gd name="f8294" fmla="*/ f6339 1 f3753"/>
                                    <a:gd name="f8295" fmla="*/ f6340 1 f3754"/>
                                    <a:gd name="f8296" fmla="*/ f6341 1 f3753"/>
                                    <a:gd name="f8297" fmla="*/ f6342 1 f3754"/>
                                    <a:gd name="f8298" fmla="*/ f6343 1 f3753"/>
                                    <a:gd name="f8299" fmla="*/ f6344 1 f3754"/>
                                    <a:gd name="f8300" fmla="*/ f6345 1 f3753"/>
                                    <a:gd name="f8301" fmla="*/ f6346 1 f3754"/>
                                    <a:gd name="f8302" fmla="*/ f6347 1 f3753"/>
                                    <a:gd name="f8303" fmla="*/ f6348 1 f3753"/>
                                    <a:gd name="f8304" fmla="*/ f6349 1 f3753"/>
                                    <a:gd name="f8305" fmla="*/ f6350 1 f3754"/>
                                    <a:gd name="f8306" fmla="*/ f6351 1 f3753"/>
                                    <a:gd name="f8307" fmla="*/ f6352 1 f3754"/>
                                    <a:gd name="f8308" fmla="*/ f6353 1 f3753"/>
                                    <a:gd name="f8309" fmla="*/ f6354 1 f3753"/>
                                    <a:gd name="f8310" fmla="*/ f6355 1 f3753"/>
                                    <a:gd name="f8311" fmla="*/ f6356 1 f3754"/>
                                    <a:gd name="f8312" fmla="*/ f6357 1 f3753"/>
                                    <a:gd name="f8313" fmla="*/ f6358 1 f3754"/>
                                    <a:gd name="f8314" fmla="*/ f6359 1 f3753"/>
                                    <a:gd name="f8315" fmla="*/ f6360 1 f3754"/>
                                    <a:gd name="f8316" fmla="*/ f6361 1 f3753"/>
                                    <a:gd name="f8317" fmla="*/ f6362 1 f3754"/>
                                    <a:gd name="f8318" fmla="*/ f6363 1 f3753"/>
                                    <a:gd name="f8319" fmla="*/ f6364 1 f3753"/>
                                    <a:gd name="f8320" fmla="*/ f6365 1 f3754"/>
                                    <a:gd name="f8321" fmla="*/ f6366 1 f3753"/>
                                    <a:gd name="f8322" fmla="*/ f6367 1 f3754"/>
                                    <a:gd name="f8323" fmla="*/ f6368 1 f3753"/>
                                    <a:gd name="f8324" fmla="*/ f6369 1 f3754"/>
                                    <a:gd name="f8325" fmla="*/ f6370 1 f3753"/>
                                    <a:gd name="f8326" fmla="*/ f6371 1 f3754"/>
                                    <a:gd name="f8327" fmla="*/ f6372 1 f3753"/>
                                    <a:gd name="f8328" fmla="*/ f6373 1 f3754"/>
                                    <a:gd name="f8329" fmla="*/ f6374 1 f3753"/>
                                    <a:gd name="f8330" fmla="*/ f6375 1 f3754"/>
                                    <a:gd name="f8331" fmla="*/ f6376 1 f3753"/>
                                    <a:gd name="f8332" fmla="*/ f6377 1 f3754"/>
                                    <a:gd name="f8333" fmla="*/ f6378 1 f3753"/>
                                    <a:gd name="f8334" fmla="*/ f6379 1 f3754"/>
                                    <a:gd name="f8335" fmla="*/ f6380 1 f3753"/>
                                    <a:gd name="f8336" fmla="*/ f6381 1 f3754"/>
                                    <a:gd name="f8337" fmla="*/ f6382 1 f3753"/>
                                    <a:gd name="f8338" fmla="*/ f6383 1 f3754"/>
                                    <a:gd name="f8339" fmla="*/ f6384 1 f3753"/>
                                    <a:gd name="f8340" fmla="*/ f6385 1 f3754"/>
                                    <a:gd name="f8341" fmla="*/ f6386 1 f3753"/>
                                    <a:gd name="f8342" fmla="*/ f6387 1 f3753"/>
                                    <a:gd name="f8343" fmla="*/ f6388 1 f3754"/>
                                    <a:gd name="f8344" fmla="*/ f6389 1 f3754"/>
                                    <a:gd name="f8345" fmla="*/ f6390 1 f3753"/>
                                    <a:gd name="f8346" fmla="*/ f6391 1 f3754"/>
                                    <a:gd name="f8347" fmla="*/ f6392 1 f3753"/>
                                    <a:gd name="f8348" fmla="*/ f6393 1 f3754"/>
                                    <a:gd name="f8349" fmla="*/ f6394 1 f3753"/>
                                    <a:gd name="f8350" fmla="*/ f6395 1 f3754"/>
                                    <a:gd name="f8351" fmla="*/ f6396 1 f3753"/>
                                    <a:gd name="f8352" fmla="*/ f6397 1 f3754"/>
                                    <a:gd name="f8353" fmla="*/ f6398 1 f3754"/>
                                    <a:gd name="f8354" fmla="*/ f6399 1 f3753"/>
                                    <a:gd name="f8355" fmla="*/ f6400 1 f3754"/>
                                    <a:gd name="f8356" fmla="*/ f6401 1 f3754"/>
                                    <a:gd name="f8357" fmla="*/ f6402 1 f3753"/>
                                    <a:gd name="f8358" fmla="*/ f6403 1 f3754"/>
                                    <a:gd name="f8359" fmla="*/ f6404 1 f3754"/>
                                    <a:gd name="f8360" fmla="*/ f6405 1 f3754"/>
                                    <a:gd name="f8361" fmla="*/ f6406 1 f3753"/>
                                    <a:gd name="f8362" fmla="*/ f6407 1 f3754"/>
                                    <a:gd name="f8363" fmla="*/ f6408 1 f3753"/>
                                    <a:gd name="f8364" fmla="*/ f6409 1 f3754"/>
                                    <a:gd name="f8365" fmla="*/ f6410 1 f3753"/>
                                    <a:gd name="f8366" fmla="*/ f6411 1 f3753"/>
                                    <a:gd name="f8367" fmla="*/ f6412 1 f3754"/>
                                    <a:gd name="f8368" fmla="*/ f6413 1 f3753"/>
                                    <a:gd name="f8369" fmla="*/ f6414 1 f3754"/>
                                    <a:gd name="f8370" fmla="*/ f6415 1 f3753"/>
                                    <a:gd name="f8371" fmla="*/ f6416 1 f3754"/>
                                    <a:gd name="f8372" fmla="*/ f6417 1 f3753"/>
                                    <a:gd name="f8373" fmla="*/ f6418 1 f3754"/>
                                    <a:gd name="f8374" fmla="*/ f6419 1 f3754"/>
                                    <a:gd name="f8375" fmla="*/ f6420 1 f3754"/>
                                    <a:gd name="f8376" fmla="*/ f6421 1 f3754"/>
                                    <a:gd name="f8377" fmla="*/ f6422 1 f3754"/>
                                    <a:gd name="f8378" fmla="*/ f6423 1 f3753"/>
                                    <a:gd name="f8379" fmla="*/ f6424 1 f3754"/>
                                    <a:gd name="f8380" fmla="*/ f6425 1 f3753"/>
                                    <a:gd name="f8381" fmla="*/ f6426 1 f3754"/>
                                    <a:gd name="f8382" fmla="*/ f6427 1 f3753"/>
                                    <a:gd name="f8383" fmla="*/ f6428 1 f3754"/>
                                    <a:gd name="f8384" fmla="*/ f6429 1 f3753"/>
                                    <a:gd name="f8385" fmla="*/ f6430 1 f3754"/>
                                    <a:gd name="f8386" fmla="*/ f6431 1 f3753"/>
                                    <a:gd name="f8387" fmla="*/ f6432 1 f3754"/>
                                    <a:gd name="f8388" fmla="*/ f6433 1 f3753"/>
                                    <a:gd name="f8389" fmla="*/ f6434 1 f3754"/>
                                    <a:gd name="f8390" fmla="*/ f6435 1 f3753"/>
                                    <a:gd name="f8391" fmla="*/ f6436 1 f3754"/>
                                    <a:gd name="f8392" fmla="*/ f6437 1 f3753"/>
                                    <a:gd name="f8393" fmla="*/ f6438 1 f3754"/>
                                    <a:gd name="f8394" fmla="*/ f6439 1 f3753"/>
                                    <a:gd name="f8395" fmla="*/ f6440 1 f3754"/>
                                    <a:gd name="f8396" fmla="*/ f6441 1 f3753"/>
                                    <a:gd name="f8397" fmla="*/ f6442 1 f3754"/>
                                    <a:gd name="f8398" fmla="*/ f6443 1 f3753"/>
                                    <a:gd name="f8399" fmla="*/ f6444 1 f3754"/>
                                    <a:gd name="f8400" fmla="*/ f6445 1 f3753"/>
                                    <a:gd name="f8401" fmla="*/ f6446 1 f3754"/>
                                    <a:gd name="f8402" fmla="*/ f6447 1 f3753"/>
                                    <a:gd name="f8403" fmla="*/ f6448 1 f3754"/>
                                    <a:gd name="f8404" fmla="*/ f6449 1 f3753"/>
                                    <a:gd name="f8405" fmla="*/ f6450 1 f3754"/>
                                    <a:gd name="f8406" fmla="*/ f6451 1 f3754"/>
                                    <a:gd name="f8407" fmla="*/ f6452 1 f3753"/>
                                    <a:gd name="f8408" fmla="*/ f6453 1 f3754"/>
                                    <a:gd name="f8409" fmla="*/ f6454 1 f3753"/>
                                    <a:gd name="f8410" fmla="*/ f6455 1 f3754"/>
                                    <a:gd name="f8411" fmla="*/ f6456 1 f3753"/>
                                    <a:gd name="f8412" fmla="*/ f6457 1 f3754"/>
                                    <a:gd name="f8413" fmla="*/ f6458 1 f3753"/>
                                    <a:gd name="f8414" fmla="*/ f6459 1 f3754"/>
                                    <a:gd name="f8415" fmla="*/ f6460 1 f3753"/>
                                    <a:gd name="f8416" fmla="*/ f6461 1 f3754"/>
                                    <a:gd name="f8417" fmla="*/ f6462 1 f3754"/>
                                    <a:gd name="f8418" fmla="*/ f6463 1 f3753"/>
                                    <a:gd name="f8419" fmla="*/ f6464 1 f3754"/>
                                    <a:gd name="f8420" fmla="*/ f6465 1 f3753"/>
                                    <a:gd name="f8421" fmla="*/ f6466 1 f3754"/>
                                    <a:gd name="f8422" fmla="*/ f6467 1 f3753"/>
                                    <a:gd name="f8423" fmla="*/ f6468 1 f3754"/>
                                    <a:gd name="f8424" fmla="*/ f6469 1 f3754"/>
                                    <a:gd name="f8425" fmla="*/ f6470 1 f3753"/>
                                    <a:gd name="f8426" fmla="*/ f6471 1 f3754"/>
                                    <a:gd name="f8427" fmla="*/ f6472 1 f3754"/>
                                    <a:gd name="f8428" fmla="*/ f6473 1 f3753"/>
                                    <a:gd name="f8429" fmla="*/ f6474 1 f3753"/>
                                    <a:gd name="f8430" fmla="*/ f6475 1 f3754"/>
                                    <a:gd name="f8431" fmla="*/ f6476 1 f3753"/>
                                    <a:gd name="f8432" fmla="*/ f6477 1 f3754"/>
                                    <a:gd name="f8433" fmla="*/ f6478 1 f3753"/>
                                    <a:gd name="f8434" fmla="*/ f6479 1 f3754"/>
                                    <a:gd name="f8435" fmla="*/ f6480 1 f3754"/>
                                    <a:gd name="f8436" fmla="*/ f6481 1 f3753"/>
                                    <a:gd name="f8437" fmla="*/ f6482 1 f3754"/>
                                    <a:gd name="f8438" fmla="*/ f6483 1 f3754"/>
                                    <a:gd name="f8439" fmla="*/ f6484 1 f3753"/>
                                    <a:gd name="f8440" fmla="*/ f6485 1 f3754"/>
                                    <a:gd name="f8441" fmla="*/ f6486 1 f3753"/>
                                    <a:gd name="f8442" fmla="*/ f6487 1 f3754"/>
                                    <a:gd name="f8443" fmla="*/ f6488 1 f3753"/>
                                    <a:gd name="f8444" fmla="*/ f6489 1 f3754"/>
                                    <a:gd name="f8445" fmla="*/ f6490 1 f3753"/>
                                    <a:gd name="f8446" fmla="*/ f6491 1 f3754"/>
                                    <a:gd name="f8447" fmla="*/ f6492 1 f3753"/>
                                    <a:gd name="f8448" fmla="*/ f6493 1 f3754"/>
                                    <a:gd name="f8449" fmla="*/ f6494 1 f3753"/>
                                    <a:gd name="f8450" fmla="*/ f6495 1 f3754"/>
                                    <a:gd name="f8451" fmla="*/ f6496 1 f3753"/>
                                    <a:gd name="f8452" fmla="*/ f6497 1 f3754"/>
                                    <a:gd name="f8453" fmla="*/ f6498 1 f3753"/>
                                    <a:gd name="f8454" fmla="*/ f6499 1 f3754"/>
                                    <a:gd name="f8455" fmla="*/ f6500 1 f3753"/>
                                    <a:gd name="f8456" fmla="*/ f6501 1 f3754"/>
                                    <a:gd name="f8457" fmla="*/ f6502 1 f3754"/>
                                    <a:gd name="f8458" fmla="*/ f6503 1 f3754"/>
                                    <a:gd name="f8459" fmla="*/ f6504 1 f3754"/>
                                    <a:gd name="f8460" fmla="*/ f6505 1 f3753"/>
                                    <a:gd name="f8461" fmla="*/ f6506 1 f3754"/>
                                    <a:gd name="f8462" fmla="*/ f6507 1 f3753"/>
                                    <a:gd name="f8463" fmla="*/ f6508 1 f3754"/>
                                    <a:gd name="f8464" fmla="*/ f6509 1 f3753"/>
                                    <a:gd name="f8465" fmla="*/ f6510 1 f3754"/>
                                    <a:gd name="f8466" fmla="*/ f6511 1 f3753"/>
                                    <a:gd name="f8467" fmla="*/ f6512 1 f3754"/>
                                    <a:gd name="f8468" fmla="*/ f6513 1 f3753"/>
                                    <a:gd name="f8469" fmla="*/ f6514 1 f3754"/>
                                    <a:gd name="f8470" fmla="*/ f6515 1 f3753"/>
                                    <a:gd name="f8471" fmla="*/ f6516 1 f3754"/>
                                    <a:gd name="f8472" fmla="*/ f6517 1 f3753"/>
                                    <a:gd name="f8473" fmla="*/ f6518 1 f3754"/>
                                    <a:gd name="f8474" fmla="*/ f6519 1 f3753"/>
                                    <a:gd name="f8475" fmla="*/ f6520 1 f3753"/>
                                    <a:gd name="f8476" fmla="*/ f6521 1 f3754"/>
                                    <a:gd name="f8477" fmla="*/ f6522 1 f3753"/>
                                    <a:gd name="f8478" fmla="*/ f6523 1 f3754"/>
                                    <a:gd name="f8479" fmla="*/ f6524 1 f3753"/>
                                    <a:gd name="f8480" fmla="*/ f6525 1 f3754"/>
                                    <a:gd name="f8481" fmla="*/ f6526 1 f3753"/>
                                    <a:gd name="f8482" fmla="*/ f6527 1 f3754"/>
                                    <a:gd name="f8483" fmla="*/ f6528 1 f3753"/>
                                    <a:gd name="f8484" fmla="*/ f6529 1 f3754"/>
                                    <a:gd name="f8485" fmla="*/ f6530 1 f3753"/>
                                    <a:gd name="f8486" fmla="*/ f6531 1 f3753"/>
                                    <a:gd name="f8487" fmla="*/ f6532 1 f3754"/>
                                    <a:gd name="f8488" fmla="*/ f6533 1 f3753"/>
                                    <a:gd name="f8489" fmla="*/ f6534 1 f3754"/>
                                    <a:gd name="f8490" fmla="*/ f6535 1 f3753"/>
                                    <a:gd name="f8491" fmla="*/ f6536 1 f3754"/>
                                    <a:gd name="f8492" fmla="*/ f6537 1 f3753"/>
                                    <a:gd name="f8493" fmla="*/ f6538 1 f3754"/>
                                    <a:gd name="f8494" fmla="*/ f6539 1 f3753"/>
                                    <a:gd name="f8495" fmla="*/ f6540 1 f3754"/>
                                    <a:gd name="f8496" fmla="*/ f6541 1 f3753"/>
                                    <a:gd name="f8497" fmla="*/ f6542 1 f3754"/>
                                    <a:gd name="f8498" fmla="*/ f6543 1 f3753"/>
                                    <a:gd name="f8499" fmla="*/ f6544 1 f3754"/>
                                    <a:gd name="f8500" fmla="*/ f6545 1 f3753"/>
                                    <a:gd name="f8501" fmla="*/ f6546 1 f3754"/>
                                    <a:gd name="f8502" fmla="*/ f6547 1 f3753"/>
                                    <a:gd name="f8503" fmla="*/ f6548 1 f3754"/>
                                    <a:gd name="f8504" fmla="*/ f6549 1 f3753"/>
                                    <a:gd name="f8505" fmla="*/ f6550 1 f3754"/>
                                    <a:gd name="f8506" fmla="*/ f6551 1 f3753"/>
                                    <a:gd name="f8507" fmla="*/ f6552 1 f3754"/>
                                    <a:gd name="f8508" fmla="*/ f6553 1 f3753"/>
                                    <a:gd name="f8509" fmla="*/ f6554 1 f3754"/>
                                    <a:gd name="f8510" fmla="*/ f6555 1 f3753"/>
                                    <a:gd name="f8511" fmla="*/ f6556 1 f3754"/>
                                    <a:gd name="f8512" fmla="*/ f6557 1 f3753"/>
                                    <a:gd name="f8513" fmla="*/ f6558 1 f3754"/>
                                    <a:gd name="f8514" fmla="*/ f6559 1 f3753"/>
                                    <a:gd name="f8515" fmla="*/ f6560 1 f3754"/>
                                    <a:gd name="f8516" fmla="*/ f6561 1 f3753"/>
                                    <a:gd name="f8517" fmla="*/ f6562 1 f3754"/>
                                    <a:gd name="f8518" fmla="*/ f6563 1 f3753"/>
                                    <a:gd name="f8519" fmla="*/ f6564 1 f3754"/>
                                    <a:gd name="f8520" fmla="*/ f6565 1 f3753"/>
                                    <a:gd name="f8521" fmla="*/ f6566 1 f3754"/>
                                    <a:gd name="f8522" fmla="*/ f6567 1 f3753"/>
                                    <a:gd name="f8523" fmla="*/ f6568 1 f3754"/>
                                    <a:gd name="f8524" fmla="*/ f6569 1 f3753"/>
                                    <a:gd name="f8525" fmla="*/ f6570 1 f3754"/>
                                    <a:gd name="f8526" fmla="*/ f6571 1 f3753"/>
                                    <a:gd name="f8527" fmla="*/ f6572 1 f3754"/>
                                    <a:gd name="f8528" fmla="*/ f6573 1 f3753"/>
                                    <a:gd name="f8529" fmla="*/ f6574 1 f3754"/>
                                    <a:gd name="f8530" fmla="*/ f6575 1 f3753"/>
                                    <a:gd name="f8531" fmla="*/ f6576 1 f3754"/>
                                    <a:gd name="f8532" fmla="*/ f6577 1 f3753"/>
                                    <a:gd name="f8533" fmla="*/ f6578 1 f3754"/>
                                    <a:gd name="f8534" fmla="*/ f6579 1 f3753"/>
                                    <a:gd name="f8535" fmla="*/ f6580 1 f3754"/>
                                    <a:gd name="f8536" fmla="*/ f6581 1 f3753"/>
                                    <a:gd name="f8537" fmla="*/ f6582 1 f3753"/>
                                    <a:gd name="f8538" fmla="*/ f6583 1 f3753"/>
                                    <a:gd name="f8539" fmla="*/ f6584 1 f3753"/>
                                    <a:gd name="f8540" fmla="*/ f6585 1 f3753"/>
                                    <a:gd name="f8541" fmla="*/ f6586 1 f3753"/>
                                    <a:gd name="f8542" fmla="*/ f6587 1 f3753"/>
                                    <a:gd name="f8543" fmla="*/ f6588 1 f3753"/>
                                    <a:gd name="f8544" fmla="*/ f6589 1 f3754"/>
                                    <a:gd name="f8545" fmla="*/ f6590 1 f3753"/>
                                    <a:gd name="f8546" fmla="*/ f6591 1 f3753"/>
                                    <a:gd name="f8547" fmla="*/ f6592 1 f3754"/>
                                    <a:gd name="f8548" fmla="*/ f6593 1 f3754"/>
                                    <a:gd name="f8549" fmla="*/ f6594 1 f3753"/>
                                    <a:gd name="f8550" fmla="*/ f6595 1 f3754"/>
                                    <a:gd name="f8551" fmla="*/ f6596 1 f3753"/>
                                    <a:gd name="f8552" fmla="*/ f6597 1 f3754"/>
                                    <a:gd name="f8553" fmla="*/ f6598 1 f3753"/>
                                    <a:gd name="f8554" fmla="*/ f6599 1 f3754"/>
                                    <a:gd name="f8555" fmla="*/ f6600 1 f3753"/>
                                    <a:gd name="f8556" fmla="*/ f6601 1 f3754"/>
                                    <a:gd name="f8557" fmla="*/ f6602 1 f3753"/>
                                    <a:gd name="f8558" fmla="*/ f6603 1 f3754"/>
                                    <a:gd name="f8559" fmla="*/ f6604 1 f3753"/>
                                    <a:gd name="f8560" fmla="*/ f6605 1 f3754"/>
                                    <a:gd name="f8561" fmla="*/ f6606 1 f3754"/>
                                    <a:gd name="f8562" fmla="*/ f6607 1 f3753"/>
                                    <a:gd name="f8563" fmla="*/ f6608 1 f3754"/>
                                    <a:gd name="f8564" fmla="*/ f6609 1 f3753"/>
                                    <a:gd name="f8565" fmla="*/ f6610 1 f3754"/>
                                    <a:gd name="f8566" fmla="*/ f6611 1 f3753"/>
                                    <a:gd name="f8567" fmla="*/ f6612 1 f3754"/>
                                    <a:gd name="f8568" fmla="*/ f6613 1 f3753"/>
                                    <a:gd name="f8569" fmla="*/ f6614 1 f3754"/>
                                    <a:gd name="f8570" fmla="*/ f6615 1 f3753"/>
                                    <a:gd name="f8571" fmla="*/ f6616 1 f3754"/>
                                    <a:gd name="f8572" fmla="*/ f6617 1 f3753"/>
                                    <a:gd name="f8573" fmla="*/ f6618 1 f3754"/>
                                    <a:gd name="f8574" fmla="*/ f6619 1 f3753"/>
                                    <a:gd name="f8575" fmla="*/ f6620 1 f3754"/>
                                    <a:gd name="f8576" fmla="*/ f6621 1 f3753"/>
                                    <a:gd name="f8577" fmla="*/ f6622 1 f3754"/>
                                    <a:gd name="f8578" fmla="*/ f6623 1 f3753"/>
                                    <a:gd name="f8579" fmla="*/ f6624 1 f3754"/>
                                    <a:gd name="f8580" fmla="*/ f6625 1 f3753"/>
                                    <a:gd name="f8581" fmla="*/ f6626 1 f3754"/>
                                    <a:gd name="f8582" fmla="*/ f6627 1 f3753"/>
                                    <a:gd name="f8583" fmla="*/ f6628 1 f3754"/>
                                    <a:gd name="f8584" fmla="*/ f6629 1 f3753"/>
                                    <a:gd name="f8585" fmla="*/ f6630 1 f3754"/>
                                    <a:gd name="f8586" fmla="*/ f6631 1 f3753"/>
                                    <a:gd name="f8587" fmla="*/ f6632 1 f3754"/>
                                    <a:gd name="f8588" fmla="*/ f6633 1 f3753"/>
                                    <a:gd name="f8589" fmla="*/ f6634 1 f3754"/>
                                    <a:gd name="f8590" fmla="*/ f6635 1 f3753"/>
                                    <a:gd name="f8591" fmla="*/ f6636 1 f3754"/>
                                    <a:gd name="f8592" fmla="*/ f6637 1 f3753"/>
                                    <a:gd name="f8593" fmla="*/ f6638 1 f3754"/>
                                    <a:gd name="f8594" fmla="*/ f6639 1 f3754"/>
                                    <a:gd name="f8595" fmla="*/ f6640 1 f3753"/>
                                    <a:gd name="f8596" fmla="*/ f6641 1 f3754"/>
                                    <a:gd name="f8597" fmla="*/ f6642 1 f3753"/>
                                    <a:gd name="f8598" fmla="*/ f6643 1 f3754"/>
                                    <a:gd name="f8599" fmla="*/ f6644 1 f3753"/>
                                    <a:gd name="f8600" fmla="*/ f6645 1 f3754"/>
                                    <a:gd name="f8601" fmla="*/ f6646 1 f3753"/>
                                    <a:gd name="f8602" fmla="*/ f6647 1 f3754"/>
                                    <a:gd name="f8603" fmla="*/ f6648 1 f3753"/>
                                    <a:gd name="f8604" fmla="*/ f6649 1 f3754"/>
                                    <a:gd name="f8605" fmla="*/ f6650 1 f3753"/>
                                    <a:gd name="f8606" fmla="*/ f6651 1 f3754"/>
                                    <a:gd name="f8607" fmla="*/ f6652 1 f3753"/>
                                    <a:gd name="f8608" fmla="*/ f6653 1 f3754"/>
                                    <a:gd name="f8609" fmla="*/ f6654 1 f3753"/>
                                    <a:gd name="f8610" fmla="*/ f6655 1 f3754"/>
                                    <a:gd name="f8611" fmla="*/ f6656 1 f3753"/>
                                    <a:gd name="f8612" fmla="*/ f6657 1 f3754"/>
                                    <a:gd name="f8613" fmla="*/ f6658 1 f3753"/>
                                    <a:gd name="f8614" fmla="*/ f6659 1 f3753"/>
                                    <a:gd name="f8615" fmla="*/ f6660 1 f3754"/>
                                    <a:gd name="f8616" fmla="*/ f6661 1 f3753"/>
                                    <a:gd name="f8617" fmla="*/ f6662 1 f3754"/>
                                    <a:gd name="f8618" fmla="*/ f6663 1 f3753"/>
                                    <a:gd name="f8619" fmla="*/ f6664 1 f3754"/>
                                    <a:gd name="f8620" fmla="*/ f6665 1 f3753"/>
                                    <a:gd name="f8621" fmla="*/ f6666 1 f3754"/>
                                    <a:gd name="f8622" fmla="*/ f6667 1 f3753"/>
                                    <a:gd name="f8623" fmla="*/ f6668 1 f3754"/>
                                    <a:gd name="f8624" fmla="*/ f6669 1 f3753"/>
                                    <a:gd name="f8625" fmla="*/ f6670 1 f3754"/>
                                    <a:gd name="f8626" fmla="*/ f6671 1 f3753"/>
                                    <a:gd name="f8627" fmla="*/ f6672 1 f3754"/>
                                    <a:gd name="f8628" fmla="*/ f6673 1 f3753"/>
                                    <a:gd name="f8629" fmla="*/ f6674 1 f3754"/>
                                    <a:gd name="f8630" fmla="*/ f6675 1 f3754"/>
                                    <a:gd name="f8631" fmla="*/ f6676 1 f3753"/>
                                    <a:gd name="f8632" fmla="*/ f6677 1 f3754"/>
                                    <a:gd name="f8633" fmla="*/ f6678 1 f3753"/>
                                    <a:gd name="f8634" fmla="*/ f6679 1 f3754"/>
                                    <a:gd name="f8635" fmla="*/ f6680 1 f3753"/>
                                    <a:gd name="f8636" fmla="*/ f6681 1 f3754"/>
                                    <a:gd name="f8637" fmla="*/ f6682 1 f3753"/>
                                    <a:gd name="f8638" fmla="*/ f6683 1 f3754"/>
                                    <a:gd name="f8639" fmla="*/ f6684 1 f3753"/>
                                    <a:gd name="f8640" fmla="*/ f6685 1 f3754"/>
                                    <a:gd name="f8641" fmla="*/ f6686 1 f3753"/>
                                    <a:gd name="f8642" fmla="*/ f6687 1 f3754"/>
                                    <a:gd name="f8643" fmla="*/ f6688 1 f3753"/>
                                    <a:gd name="f8644" fmla="*/ f6689 1 f3754"/>
                                    <a:gd name="f8645" fmla="*/ f6690 1 f3753"/>
                                    <a:gd name="f8646" fmla="*/ f6691 1 f3754"/>
                                    <a:gd name="f8647" fmla="*/ f6692 1 f3753"/>
                                    <a:gd name="f8648" fmla="*/ f6693 1 f3754"/>
                                    <a:gd name="f8649" fmla="*/ f6694 1 f3753"/>
                                    <a:gd name="f8650" fmla="*/ f6695 1 f3754"/>
                                    <a:gd name="f8651" fmla="*/ f6696 1 f3753"/>
                                    <a:gd name="f8652" fmla="*/ f6697 1 f3754"/>
                                    <a:gd name="f8653" fmla="*/ f6698 1 f3753"/>
                                    <a:gd name="f8654" fmla="*/ f6699 1 f3754"/>
                                    <a:gd name="f8655" fmla="*/ f6700 1 f3753"/>
                                    <a:gd name="f8656" fmla="*/ f6701 1 f3754"/>
                                    <a:gd name="f8657" fmla="*/ f6702 1 f3753"/>
                                    <a:gd name="f8658" fmla="*/ f6703 1 f3754"/>
                                    <a:gd name="f8659" fmla="*/ f6704 1 f3753"/>
                                    <a:gd name="f8660" fmla="*/ f6705 1 f3754"/>
                                    <a:gd name="f8661" fmla="*/ f6706 1 f3753"/>
                                    <a:gd name="f8662" fmla="*/ f6707 1 f3754"/>
                                    <a:gd name="f8663" fmla="*/ f6708 1 f3753"/>
                                    <a:gd name="f8664" fmla="*/ f6709 1 f3754"/>
                                    <a:gd name="f8665" fmla="*/ f6710 1 f3753"/>
                                    <a:gd name="f8666" fmla="*/ f6711 1 f3754"/>
                                    <a:gd name="f8667" fmla="*/ f6712 1 f3753"/>
                                    <a:gd name="f8668" fmla="*/ f6713 1 f3754"/>
                                    <a:gd name="f8669" fmla="*/ f6714 1 f3753"/>
                                    <a:gd name="f8670" fmla="*/ f6715 1 f3754"/>
                                    <a:gd name="f8671" fmla="*/ f6716 1 f3753"/>
                                    <a:gd name="f8672" fmla="*/ f6717 1 f3754"/>
                                    <a:gd name="f8673" fmla="*/ f6718 1 f3753"/>
                                    <a:gd name="f8674" fmla="*/ f6719 1 f3754"/>
                                    <a:gd name="f8675" fmla="*/ f6720 1 f3753"/>
                                    <a:gd name="f8676" fmla="*/ f6721 1 f3754"/>
                                    <a:gd name="f8677" fmla="*/ f6722 1 f3753"/>
                                    <a:gd name="f8678" fmla="*/ f6723 1 f3754"/>
                                    <a:gd name="f8679" fmla="*/ f6724 1 f3753"/>
                                    <a:gd name="f8680" fmla="*/ f6725 1 f3754"/>
                                    <a:gd name="f8681" fmla="*/ f6726 1 f3753"/>
                                    <a:gd name="f8682" fmla="*/ f6727 1 f3754"/>
                                    <a:gd name="f8683" fmla="*/ f6728 1 f3753"/>
                                    <a:gd name="f8684" fmla="*/ f6729 1 f3754"/>
                                    <a:gd name="f8685" fmla="*/ f6730 1 f3753"/>
                                    <a:gd name="f8686" fmla="*/ f6731 1 f3754"/>
                                    <a:gd name="f8687" fmla="*/ f6732 1 f3753"/>
                                    <a:gd name="f8688" fmla="*/ f6733 1 f3754"/>
                                    <a:gd name="f8689" fmla="*/ f6734 1 f3753"/>
                                    <a:gd name="f8690" fmla="*/ f6735 1 f3754"/>
                                    <a:gd name="f8691" fmla="*/ f6736 1 f3753"/>
                                    <a:gd name="f8692" fmla="*/ f6737 1 f3754"/>
                                    <a:gd name="f8693" fmla="*/ f6738 1 f3753"/>
                                    <a:gd name="f8694" fmla="*/ f6739 1 f3754"/>
                                    <a:gd name="f8695" fmla="*/ f6740 1 f3754"/>
                                    <a:gd name="f8696" fmla="*/ f6741 1 f3753"/>
                                    <a:gd name="f8697" fmla="*/ f6742 1 f3754"/>
                                    <a:gd name="f8698" fmla="*/ f6743 1 f3753"/>
                                    <a:gd name="f8699" fmla="*/ f6744 1 f3754"/>
                                    <a:gd name="f8700" fmla="*/ f6745 1 f3753"/>
                                    <a:gd name="f8701" fmla="*/ f6746 1 f3754"/>
                                    <a:gd name="f8702" fmla="*/ f6747 1 f3753"/>
                                    <a:gd name="f8703" fmla="*/ f6748 1 f3754"/>
                                    <a:gd name="f8704" fmla="*/ f6749 1 f3753"/>
                                    <a:gd name="f8705" fmla="*/ f6750 1 f3754"/>
                                    <a:gd name="f8706" fmla="*/ f6751 1 f3753"/>
                                    <a:gd name="f8707" fmla="*/ f6752 1 f3754"/>
                                    <a:gd name="f8708" fmla="*/ f6753 1 f3753"/>
                                    <a:gd name="f8709" fmla="*/ f6754 1 f3754"/>
                                    <a:gd name="f8710" fmla="*/ f6755 1 f3753"/>
                                    <a:gd name="f8711" fmla="*/ f6756 1 f3754"/>
                                    <a:gd name="f8712" fmla="*/ f6757 1 f3753"/>
                                    <a:gd name="f8713" fmla="*/ f6758 1 f3754"/>
                                    <a:gd name="f8714" fmla="*/ f6759 1 f3753"/>
                                    <a:gd name="f8715" fmla="*/ f6760 1 f3754"/>
                                    <a:gd name="f8716" fmla="*/ f6761 1 f3753"/>
                                    <a:gd name="f8717" fmla="*/ f6762 1 f3754"/>
                                    <a:gd name="f8718" fmla="*/ f6763 1 f3753"/>
                                    <a:gd name="f8719" fmla="*/ f6764 1 f3754"/>
                                    <a:gd name="f8720" fmla="*/ f6765 1 f3753"/>
                                    <a:gd name="f8721" fmla="*/ f6766 1 f3754"/>
                                    <a:gd name="f8722" fmla="*/ f6767 1 f3753"/>
                                    <a:gd name="f8723" fmla="*/ f6768 1 f3754"/>
                                    <a:gd name="f8724" fmla="*/ f6769 1 f3753"/>
                                    <a:gd name="f8725" fmla="*/ f6770 1 f3754"/>
                                    <a:gd name="f8726" fmla="*/ f6771 1 f3753"/>
                                    <a:gd name="f8727" fmla="*/ f6772 1 f3754"/>
                                    <a:gd name="f8728" fmla="*/ f6773 1 f3753"/>
                                    <a:gd name="f8729" fmla="*/ f6774 1 f3754"/>
                                    <a:gd name="f8730" fmla="*/ f6775 1 f3753"/>
                                    <a:gd name="f8731" fmla="*/ f6776 1 f3754"/>
                                    <a:gd name="f8732" fmla="*/ f6777 1 f3753"/>
                                    <a:gd name="f8733" fmla="*/ f6778 1 f3754"/>
                                    <a:gd name="f8734" fmla="*/ f6779 1 f3753"/>
                                    <a:gd name="f8735" fmla="*/ f6780 1 f3753"/>
                                    <a:gd name="f8736" fmla="*/ f6781 1 f3754"/>
                                    <a:gd name="f8737" fmla="*/ f6782 1 f3753"/>
                                    <a:gd name="f8738" fmla="*/ f6783 1 f3754"/>
                                    <a:gd name="f8739" fmla="*/ f6784 1 f3753"/>
                                    <a:gd name="f8740" fmla="*/ f6785 1 f3754"/>
                                    <a:gd name="f8741" fmla="*/ f6786 1 f3753"/>
                                    <a:gd name="f8742" fmla="*/ f6787 1 f3754"/>
                                    <a:gd name="f8743" fmla="*/ f6788 1 f3753"/>
                                    <a:gd name="f8744" fmla="*/ f6789 1 f3754"/>
                                    <a:gd name="f8745" fmla="*/ f6790 1 f3753"/>
                                    <a:gd name="f8746" fmla="*/ f6791 1 f3754"/>
                                    <a:gd name="f8747" fmla="*/ f6792 1 f3753"/>
                                    <a:gd name="f8748" fmla="*/ f6793 1 f3754"/>
                                    <a:gd name="f8749" fmla="*/ f6794 1 f3753"/>
                                    <a:gd name="f8750" fmla="*/ f6795 1 f3754"/>
                                    <a:gd name="f8751" fmla="*/ f6796 1 f3753"/>
                                    <a:gd name="f8752" fmla="*/ f6797 1 f3754"/>
                                    <a:gd name="f8753" fmla="*/ f6798 1 f3753"/>
                                    <a:gd name="f8754" fmla="*/ f6799 1 f3754"/>
                                    <a:gd name="f8755" fmla="*/ f6800 1 f3753"/>
                                    <a:gd name="f8756" fmla="*/ f6801 1 f3754"/>
                                    <a:gd name="f8757" fmla="*/ f6802 1 f3753"/>
                                    <a:gd name="f8758" fmla="*/ f6803 1 f3754"/>
                                    <a:gd name="f8759" fmla="*/ f6804 1 f3753"/>
                                    <a:gd name="f8760" fmla="*/ f6805 1 f3754"/>
                                    <a:gd name="f8761" fmla="*/ f6806 1 f3753"/>
                                    <a:gd name="f8762" fmla="*/ f6807 1 f3754"/>
                                    <a:gd name="f8763" fmla="*/ f6808 1 f3753"/>
                                    <a:gd name="f8764" fmla="*/ f6809 1 f3754"/>
                                    <a:gd name="f8765" fmla="*/ f6810 1 f3753"/>
                                    <a:gd name="f8766" fmla="*/ f6811 1 f3754"/>
                                    <a:gd name="f8767" fmla="*/ f6812 1 f3753"/>
                                    <a:gd name="f8768" fmla="*/ f6813 1 f3753"/>
                                    <a:gd name="f8769" fmla="*/ f6814 1 f3754"/>
                                    <a:gd name="f8770" fmla="*/ f6815 1 f3753"/>
                                    <a:gd name="f8771" fmla="*/ f6816 1 f3754"/>
                                    <a:gd name="f8772" fmla="*/ f6817 1 f3753"/>
                                    <a:gd name="f8773" fmla="*/ f6818 1 f3754"/>
                                    <a:gd name="f8774" fmla="*/ f6819 1 f3754"/>
                                    <a:gd name="f8775" fmla="*/ f6820 1 f3753"/>
                                    <a:gd name="f8776" fmla="*/ f6821 1 f3754"/>
                                    <a:gd name="f8777" fmla="*/ f6822 1 f3753"/>
                                    <a:gd name="f8778" fmla="*/ f6823 1 f3754"/>
                                    <a:gd name="f8779" fmla="*/ f6824 1 f3753"/>
                                    <a:gd name="f8780" fmla="*/ f6825 1 f3753"/>
                                    <a:gd name="f8781" fmla="*/ f6826 1 f3754"/>
                                    <a:gd name="f8782" fmla="*/ f6827 1 f3753"/>
                                    <a:gd name="f8783" fmla="*/ f6828 1 f3754"/>
                                    <a:gd name="f8784" fmla="*/ f6829 1 f3753"/>
                                    <a:gd name="f8785" fmla="*/ f6830 1 f3754"/>
                                    <a:gd name="f8786" fmla="*/ f6831 1 f3753"/>
                                    <a:gd name="f8787" fmla="*/ f6832 1 f3754"/>
                                    <a:gd name="f8788" fmla="*/ f6833 1 f3753"/>
                                    <a:gd name="f8789" fmla="*/ f6834 1 f3754"/>
                                    <a:gd name="f8790" fmla="*/ f6835 1 f3753"/>
                                    <a:gd name="f8791" fmla="*/ f6836 1 f3754"/>
                                    <a:gd name="f8792" fmla="*/ f6837 1 f3753"/>
                                    <a:gd name="f8793" fmla="*/ f6838 1 f3754"/>
                                    <a:gd name="f8794" fmla="*/ f6839 1 f3753"/>
                                    <a:gd name="f8795" fmla="*/ f6840 1 f3754"/>
                                    <a:gd name="f8796" fmla="*/ f6841 1 f3753"/>
                                    <a:gd name="f8797" fmla="*/ f6842 1 f3754"/>
                                    <a:gd name="f8798" fmla="*/ f6843 1 f3753"/>
                                    <a:gd name="f8799" fmla="*/ f6844 1 f3754"/>
                                    <a:gd name="f8800" fmla="*/ f6845 1 f3753"/>
                                    <a:gd name="f8801" fmla="*/ f6846 1 f3754"/>
                                    <a:gd name="f8802" fmla="*/ f6847 1 f3753"/>
                                    <a:gd name="f8803" fmla="*/ f6848 1 f3754"/>
                                    <a:gd name="f8804" fmla="*/ f6849 1 f3753"/>
                                    <a:gd name="f8805" fmla="*/ f6850 1 f3754"/>
                                    <a:gd name="f8806" fmla="*/ f6851 1 f3753"/>
                                    <a:gd name="f8807" fmla="*/ f6852 1 f3754"/>
                                    <a:gd name="f8808" fmla="*/ f6853 1 f3753"/>
                                    <a:gd name="f8809" fmla="*/ f6854 1 f3753"/>
                                    <a:gd name="f8810" fmla="*/ f6855 1 f3753"/>
                                    <a:gd name="f8811" fmla="*/ f6856 1 f3754"/>
                                    <a:gd name="f8812" fmla="*/ f6857 1 f3753"/>
                                    <a:gd name="f8813" fmla="*/ f6858 1 f3753"/>
                                    <a:gd name="f8814" fmla="*/ f6859 1 f3754"/>
                                    <a:gd name="f8815" fmla="*/ f6860 1 f3753"/>
                                    <a:gd name="f8816" fmla="*/ f6861 1 f3754"/>
                                    <a:gd name="f8817" fmla="*/ f6862 1 f3753"/>
                                    <a:gd name="f8818" fmla="*/ f6863 1 f3754"/>
                                    <a:gd name="f8819" fmla="*/ f6864 1 f3753"/>
                                    <a:gd name="f8820" fmla="*/ f6865 1 f3754"/>
                                    <a:gd name="f8821" fmla="*/ f6866 1 f3753"/>
                                    <a:gd name="f8822" fmla="*/ f6867 1 f3754"/>
                                    <a:gd name="f8823" fmla="*/ f6868 1 f3753"/>
                                    <a:gd name="f8824" fmla="*/ f6869 1 f3754"/>
                                    <a:gd name="f8825" fmla="*/ f6870 1 f3754"/>
                                    <a:gd name="f8826" fmla="*/ f6871 1 f3753"/>
                                    <a:gd name="f8827" fmla="*/ f6872 1 f3754"/>
                                    <a:gd name="f8828" fmla="*/ f6873 1 f3754"/>
                                    <a:gd name="f8829" fmla="*/ f6874 1 f3753"/>
                                    <a:gd name="f8830" fmla="*/ f6875 1 f3754"/>
                                    <a:gd name="f8831" fmla="*/ f6876 1 f3753"/>
                                    <a:gd name="f8832" fmla="*/ f6877 1 f3753"/>
                                    <a:gd name="f8833" fmla="*/ f6878 1 f3754"/>
                                    <a:gd name="f8834" fmla="*/ f6879 1 f3753"/>
                                    <a:gd name="f8835" fmla="*/ f6880 1 f3753"/>
                                    <a:gd name="f8836" fmla="*/ f6881 1 f3753"/>
                                    <a:gd name="f8837" fmla="*/ f6882 1 f3754"/>
                                    <a:gd name="f8838" fmla="*/ f6883 1 f3753"/>
                                    <a:gd name="f8839" fmla="*/ f6884 1 f3754"/>
                                    <a:gd name="f8840" fmla="*/ f6885 1 f3754"/>
                                    <a:gd name="f8841" fmla="*/ f6886 1 f3753"/>
                                    <a:gd name="f8842" fmla="*/ f6887 1 f3753"/>
                                    <a:gd name="f8843" fmla="*/ f6888 1 f3753"/>
                                    <a:gd name="f8844" fmla="*/ f6889 1 f3754"/>
                                    <a:gd name="f8845" fmla="*/ f6890 1 f3753"/>
                                    <a:gd name="f8846" fmla="*/ f6891 1 f3754"/>
                                    <a:gd name="f8847" fmla="*/ f6892 1 f3753"/>
                                    <a:gd name="f8848" fmla="*/ f6893 1 f3754"/>
                                    <a:gd name="f8849" fmla="*/ f6894 1 f3753"/>
                                    <a:gd name="f8850" fmla="*/ f6895 1 f3754"/>
                                    <a:gd name="f8851" fmla="*/ f6896 1 f3753"/>
                                    <a:gd name="f8852" fmla="*/ f6897 1 f3754"/>
                                    <a:gd name="f8853" fmla="*/ f6898 1 f3753"/>
                                    <a:gd name="f8854" fmla="*/ f6899 1 f3754"/>
                                    <a:gd name="f8855" fmla="*/ f6900 1 f3753"/>
                                    <a:gd name="f8856" fmla="*/ f6901 1 f3754"/>
                                    <a:gd name="f8857" fmla="*/ f6902 1 f3753"/>
                                    <a:gd name="f8858" fmla="*/ f6903 1 f3754"/>
                                    <a:gd name="f8859" fmla="*/ f6904 1 f3753"/>
                                    <a:gd name="f8860" fmla="*/ f6905 1 f3754"/>
                                    <a:gd name="f8861" fmla="*/ f6906 1 f3753"/>
                                    <a:gd name="f8862" fmla="*/ f6907 1 f3754"/>
                                    <a:gd name="f8863" fmla="*/ f6908 1 f3753"/>
                                    <a:gd name="f8864" fmla="*/ f6909 1 f3754"/>
                                    <a:gd name="f8865" fmla="*/ f6910 1 f3754"/>
                                    <a:gd name="f8866" fmla="*/ f6911 1 f3754"/>
                                    <a:gd name="f8867" fmla="*/ f6912 1 f3753"/>
                                    <a:gd name="f8868" fmla="*/ f6913 1 f3753"/>
                                    <a:gd name="f8869" fmla="*/ f6914 1 f3754"/>
                                    <a:gd name="f8870" fmla="*/ f6915 1 f3753"/>
                                    <a:gd name="f8871" fmla="*/ f6916 1 f3754"/>
                                    <a:gd name="f8872" fmla="*/ f6917 1 f3753"/>
                                    <a:gd name="f8873" fmla="*/ f6918 1 f3754"/>
                                    <a:gd name="f8874" fmla="*/ f6919 1 f3753"/>
                                    <a:gd name="f8875" fmla="*/ f6920 1 f3754"/>
                                    <a:gd name="f8876" fmla="*/ f6921 1 f3753"/>
                                    <a:gd name="f8877" fmla="*/ f6922 1 f3753"/>
                                    <a:gd name="f8878" fmla="*/ f6923 1 f3753"/>
                                    <a:gd name="f8879" fmla="*/ f6924 1 f3753"/>
                                    <a:gd name="f8880" fmla="*/ f6925 1 f3754"/>
                                    <a:gd name="f8881" fmla="*/ f6926 1 f3753"/>
                                    <a:gd name="f8882" fmla="*/ f6927 1 f3754"/>
                                    <a:gd name="f8883" fmla="*/ f6928 1 f3753"/>
                                    <a:gd name="f8884" fmla="*/ f6929 1 f3753"/>
                                    <a:gd name="f8885" fmla="*/ f6930 1 f3753"/>
                                    <a:gd name="f8886" fmla="*/ f6931 1 f3754"/>
                                    <a:gd name="f8887" fmla="*/ f6932 1 f3753"/>
                                    <a:gd name="f8888" fmla="*/ f6933 1 f3754"/>
                                    <a:gd name="f8889" fmla="*/ f6934 1 f3753"/>
                                    <a:gd name="f8890" fmla="*/ f6935 1 f3753"/>
                                    <a:gd name="f8891" fmla="*/ f6936 1 f3754"/>
                                    <a:gd name="f8892" fmla="*/ f6937 1 f3753"/>
                                    <a:gd name="f8893" fmla="*/ f6938 1 f3754"/>
                                    <a:gd name="f8894" fmla="*/ f6939 1 f3753"/>
                                    <a:gd name="f8895" fmla="*/ f6940 1 f3754"/>
                                    <a:gd name="f8896" fmla="*/ f6941 1 f3753"/>
                                    <a:gd name="f8897" fmla="*/ f6942 1 f3754"/>
                                    <a:gd name="f8898" fmla="*/ f6943 1 f3753"/>
                                    <a:gd name="f8899" fmla="*/ f6944 1 f3754"/>
                                    <a:gd name="f8900" fmla="*/ f6945 1 f3753"/>
                                    <a:gd name="f8901" fmla="*/ f6946 1 f3754"/>
                                    <a:gd name="f8902" fmla="*/ f6947 1 f3753"/>
                                    <a:gd name="f8903" fmla="*/ f6948 1 f3754"/>
                                    <a:gd name="f8904" fmla="*/ f6949 1 f3754"/>
                                    <a:gd name="f8905" fmla="*/ f6950 1 f3753"/>
                                    <a:gd name="f8906" fmla="*/ f6951 1 f3754"/>
                                    <a:gd name="f8907" fmla="*/ f6952 1 f3753"/>
                                    <a:gd name="f8908" fmla="*/ f6953 1 f3754"/>
                                    <a:gd name="f8909" fmla="*/ f6954 1 f3753"/>
                                    <a:gd name="f8910" fmla="*/ f6955 1 f3754"/>
                                    <a:gd name="f8911" fmla="*/ f6956 1 f3753"/>
                                    <a:gd name="f8912" fmla="*/ f6957 1 f3754"/>
                                    <a:gd name="f8913" fmla="*/ f6958 1 f3753"/>
                                    <a:gd name="f8914" fmla="*/ f6959 1 f3754"/>
                                    <a:gd name="f8915" fmla="*/ f6960 1 f3753"/>
                                    <a:gd name="f8916" fmla="*/ f6961 1 f3754"/>
                                    <a:gd name="f8917" fmla="*/ f6962 1 f3754"/>
                                    <a:gd name="f8918" fmla="*/ f6963 1 f3753"/>
                                    <a:gd name="f8919" fmla="*/ f6964 1 f3754"/>
                                    <a:gd name="f8920" fmla="*/ f6965 1 f3753"/>
                                    <a:gd name="f8921" fmla="*/ f6966 1 f3754"/>
                                    <a:gd name="f8922" fmla="*/ f6967 1 f3753"/>
                                    <a:gd name="f8923" fmla="*/ f6968 1 f3754"/>
                                    <a:gd name="f8924" fmla="*/ f6969 1 f3753"/>
                                    <a:gd name="f8925" fmla="*/ f6970 1 f3753"/>
                                    <a:gd name="f8926" fmla="*/ f6971 1 f3754"/>
                                    <a:gd name="f8927" fmla="*/ f6972 1 f3753"/>
                                    <a:gd name="f8928" fmla="*/ f6973 1 f3754"/>
                                    <a:gd name="f8929" fmla="*/ f6974 1 f3753"/>
                                    <a:gd name="f8930" fmla="*/ f6975 1 f3754"/>
                                    <a:gd name="f8931" fmla="*/ f6976 1 f3753"/>
                                    <a:gd name="f8932" fmla="*/ f6977 1 f3754"/>
                                    <a:gd name="f8933" fmla="*/ f6978 1 f3753"/>
                                    <a:gd name="f8934" fmla="*/ f6979 1 f3754"/>
                                    <a:gd name="f8935" fmla="*/ f6980 1 f3753"/>
                                    <a:gd name="f8936" fmla="*/ f6981 1 f3754"/>
                                    <a:gd name="f8937" fmla="*/ f6982 1 f3753"/>
                                    <a:gd name="f8938" fmla="*/ f6983 1 f3754"/>
                                    <a:gd name="f8939" fmla="*/ f6984 1 f3753"/>
                                    <a:gd name="f8940" fmla="*/ f6985 1 f3754"/>
                                    <a:gd name="f8941" fmla="*/ f6986 1 f3753"/>
                                    <a:gd name="f8942" fmla="*/ f6987 1 f3754"/>
                                    <a:gd name="f8943" fmla="*/ f6988 1 f3753"/>
                                    <a:gd name="f8944" fmla="*/ f6989 1 f3754"/>
                                    <a:gd name="f8945" fmla="*/ f6990 1 f3753"/>
                                    <a:gd name="f8946" fmla="*/ f6991 1 f3754"/>
                                    <a:gd name="f8947" fmla="*/ f6992 1 f3753"/>
                                    <a:gd name="f8948" fmla="*/ f6993 1 f3754"/>
                                    <a:gd name="f8949" fmla="*/ f6994 1 f3753"/>
                                    <a:gd name="f8950" fmla="*/ f6995 1 f3754"/>
                                    <a:gd name="f8951" fmla="*/ f6996 1 f3754"/>
                                    <a:gd name="f8952" fmla="*/ f6997 1 f3753"/>
                                    <a:gd name="f8953" fmla="*/ f6998 1 f3754"/>
                                    <a:gd name="f8954" fmla="*/ f6999 1 f3753"/>
                                    <a:gd name="f8955" fmla="*/ f7000 1 f3754"/>
                                    <a:gd name="f8956" fmla="*/ f7001 1 f3753"/>
                                    <a:gd name="f8957" fmla="*/ f7002 1 f3754"/>
                                    <a:gd name="f8958" fmla="*/ f7003 1 f3753"/>
                                    <a:gd name="f8959" fmla="*/ f7004 1 f3753"/>
                                    <a:gd name="f8960" fmla="*/ f7005 1 f3754"/>
                                    <a:gd name="f8961" fmla="*/ f7006 1 f3753"/>
                                    <a:gd name="f8962" fmla="*/ f7007 1 f3754"/>
                                    <a:gd name="f8963" fmla="*/ f7008 1 f3753"/>
                                    <a:gd name="f8964" fmla="*/ f7009 1 f3753"/>
                                    <a:gd name="f8965" fmla="*/ f7010 1 f3754"/>
                                    <a:gd name="f8966" fmla="*/ f7011 1 f3753"/>
                                    <a:gd name="f8967" fmla="*/ f7012 1 f3753"/>
                                    <a:gd name="f8968" fmla="*/ f7013 1 f3754"/>
                                    <a:gd name="f8969" fmla="*/ f7014 1 f3753"/>
                                    <a:gd name="f8970" fmla="*/ f7015 1 f3754"/>
                                    <a:gd name="f8971" fmla="*/ f7016 1 f3753"/>
                                    <a:gd name="f8972" fmla="*/ f7017 1 f3754"/>
                                    <a:gd name="f8973" fmla="*/ f7018 1 f3754"/>
                                    <a:gd name="f8974" fmla="*/ f7019 1 f3753"/>
                                    <a:gd name="f8975" fmla="*/ f7020 1 f3754"/>
                                    <a:gd name="f8976" fmla="*/ f7021 1 f3754"/>
                                    <a:gd name="f8977" fmla="*/ f7022 1 f3754"/>
                                    <a:gd name="f8978" fmla="*/ f7023 1 f3754"/>
                                    <a:gd name="f8979" fmla="*/ f7024 1 f3754"/>
                                    <a:gd name="f8980" fmla="*/ f7025 1 f3754"/>
                                    <a:gd name="f8981" fmla="*/ f7026 1 f3753"/>
                                    <a:gd name="f8982" fmla="*/ f7027 1 f3754"/>
                                    <a:gd name="f8983" fmla="*/ f7028 1 f3753"/>
                                    <a:gd name="f8984" fmla="*/ f7029 1 f3754"/>
                                    <a:gd name="f8985" fmla="*/ f7030 1 f3753"/>
                                    <a:gd name="f8986" fmla="*/ f7031 1 f3754"/>
                                    <a:gd name="f8987" fmla="*/ f7032 1 f3753"/>
                                    <a:gd name="f8988" fmla="*/ f7033 1 f3754"/>
                                    <a:gd name="f8989" fmla="*/ f7034 1 f3754"/>
                                    <a:gd name="f8990" fmla="*/ f7035 1 f3753"/>
                                    <a:gd name="f8991" fmla="*/ f7036 1 f3754"/>
                                    <a:gd name="f8992" fmla="*/ f7037 1 f3753"/>
                                    <a:gd name="f8993" fmla="*/ f7038 1 f3754"/>
                                    <a:gd name="f8994" fmla="*/ f7039 1 f3753"/>
                                    <a:gd name="f8995" fmla="*/ f7040 1 f3753"/>
                                    <a:gd name="f8996" fmla="*/ f7041 1 f3754"/>
                                    <a:gd name="f8997" fmla="*/ f7042 1 f3753"/>
                                    <a:gd name="f8998" fmla="*/ f7043 1 f3754"/>
                                    <a:gd name="f8999" fmla="*/ f7044 1 f3754"/>
                                    <a:gd name="f9000" fmla="*/ f7045 1 f3754"/>
                                    <a:gd name="f9001" fmla="*/ f7046 1 f3753"/>
                                    <a:gd name="f9002" fmla="*/ f7047 1 f3754"/>
                                    <a:gd name="f9003" fmla="*/ f7048 1 f3753"/>
                                    <a:gd name="f9004" fmla="*/ f7049 1 f3754"/>
                                    <a:gd name="f9005" fmla="*/ f7050 1 f3753"/>
                                    <a:gd name="f9006" fmla="*/ f7051 1 f3754"/>
                                    <a:gd name="f9007" fmla="*/ f7052 1 f3753"/>
                                    <a:gd name="f9008" fmla="*/ f7053 1 f3754"/>
                                    <a:gd name="f9009" fmla="*/ f7054 1 f3753"/>
                                    <a:gd name="f9010" fmla="*/ f7055 1 f3754"/>
                                    <a:gd name="f9011" fmla="*/ f7056 1 f3754"/>
                                    <a:gd name="f9012" fmla="*/ f7057 1 f3753"/>
                                    <a:gd name="f9013" fmla="*/ f7058 1 f3754"/>
                                    <a:gd name="f9014" fmla="*/ f7059 1 f3753"/>
                                    <a:gd name="f9015" fmla="*/ f7060 1 f3754"/>
                                    <a:gd name="f9016" fmla="*/ f7061 1 f3753"/>
                                    <a:gd name="f9017" fmla="*/ f7062 1 f3754"/>
                                    <a:gd name="f9018" fmla="*/ f7063 1 f3753"/>
                                    <a:gd name="f9019" fmla="*/ f7064 1 f3754"/>
                                    <a:gd name="f9020" fmla="*/ f7065 1 f3753"/>
                                    <a:gd name="f9021" fmla="*/ f7066 1 f3753"/>
                                    <a:gd name="f9022" fmla="*/ f7067 1 f3754"/>
                                    <a:gd name="f9023" fmla="*/ f7068 1 f3753"/>
                                    <a:gd name="f9024" fmla="*/ f7069 1 f3754"/>
                                    <a:gd name="f9025" fmla="*/ f7070 1 f3753"/>
                                    <a:gd name="f9026" fmla="*/ f7071 1 f3754"/>
                                    <a:gd name="f9027" fmla="*/ f7072 1 f3754"/>
                                    <a:gd name="f9028" fmla="*/ f7073 1 f3753"/>
                                    <a:gd name="f9029" fmla="*/ f7074 1 f3754"/>
                                    <a:gd name="f9030" fmla="*/ f7075 1 f3753"/>
                                    <a:gd name="f9031" fmla="*/ f7076 1 f3754"/>
                                    <a:gd name="f9032" fmla="*/ f7077 1 f3753"/>
                                    <a:gd name="f9033" fmla="*/ f7078 1 f3754"/>
                                    <a:gd name="f9034" fmla="*/ f7079 1 f3753"/>
                                    <a:gd name="f9035" fmla="*/ f7080 1 f3754"/>
                                    <a:gd name="f9036" fmla="*/ f7081 1 f3753"/>
                                    <a:gd name="f9037" fmla="*/ f7082 1 f3754"/>
                                    <a:gd name="f9038" fmla="*/ f7083 1 f3754"/>
                                    <a:gd name="f9039" fmla="*/ f7084 1 f3754"/>
                                    <a:gd name="f9040" fmla="*/ f7085 1 f3754"/>
                                    <a:gd name="f9041" fmla="*/ f7086 1 f3753"/>
                                    <a:gd name="f9042" fmla="*/ f7087 1 f3754"/>
                                    <a:gd name="f9043" fmla="*/ f7088 1 f3753"/>
                                    <a:gd name="f9044" fmla="*/ f7089 1 f3754"/>
                                    <a:gd name="f9045" fmla="*/ f7090 1 f3753"/>
                                    <a:gd name="f9046" fmla="*/ f7091 1 f3753"/>
                                    <a:gd name="f9047" fmla="*/ f7092 1 f3754"/>
                                    <a:gd name="f9048" fmla="*/ f7093 1 f3753"/>
                                    <a:gd name="f9049" fmla="*/ f7094 1 f3753"/>
                                    <a:gd name="f9050" fmla="*/ f7095 1 f3754"/>
                                    <a:gd name="f9051" fmla="*/ f7096 1 f3753"/>
                                    <a:gd name="f9052" fmla="*/ f7097 1 f3754"/>
                                    <a:gd name="f9053" fmla="*/ f7098 1 f3753"/>
                                    <a:gd name="f9054" fmla="*/ f7099 1 f3754"/>
                                    <a:gd name="f9055" fmla="*/ f7100 1 f3753"/>
                                    <a:gd name="f9056" fmla="*/ f7101 1 f3754"/>
                                    <a:gd name="f9057" fmla="*/ f7102 1 f3753"/>
                                    <a:gd name="f9058" fmla="*/ f7103 1 f3754"/>
                                    <a:gd name="f9059" fmla="*/ f7104 1 f3753"/>
                                    <a:gd name="f9060" fmla="*/ f7105 1 f3754"/>
                                    <a:gd name="f9061" fmla="*/ f7106 1 f3753"/>
                                    <a:gd name="f9062" fmla="*/ f7107 1 f3754"/>
                                    <a:gd name="f9063" fmla="*/ f7108 1 f3754"/>
                                    <a:gd name="f9064" fmla="*/ f7109 1 f3754"/>
                                    <a:gd name="f9065" fmla="*/ f7110 1 f3753"/>
                                    <a:gd name="f9066" fmla="*/ f7111 1 f3754"/>
                                    <a:gd name="f9067" fmla="*/ f7112 1 f3753"/>
                                    <a:gd name="f9068" fmla="*/ f7113 1 f3754"/>
                                    <a:gd name="f9069" fmla="*/ f7114 1 f3753"/>
                                    <a:gd name="f9070" fmla="*/ f7115 1 f3754"/>
                                    <a:gd name="f9071" fmla="*/ f7116 1 f3753"/>
                                    <a:gd name="f9072" fmla="*/ f7117 1 f3754"/>
                                    <a:gd name="f9073" fmla="*/ f7118 1 f3753"/>
                                    <a:gd name="f9074" fmla="*/ f7119 1 f3754"/>
                                    <a:gd name="f9075" fmla="*/ f7120 1 f3753"/>
                                    <a:gd name="f9076" fmla="*/ f7121 1 f3754"/>
                                    <a:gd name="f9077" fmla="*/ f7122 1 f3753"/>
                                    <a:gd name="f9078" fmla="*/ f7123 1 f3754"/>
                                    <a:gd name="f9079" fmla="*/ f7124 1 f3753"/>
                                    <a:gd name="f9080" fmla="*/ f7125 1 f3754"/>
                                    <a:gd name="f9081" fmla="*/ f7126 1 f3753"/>
                                    <a:gd name="f9082" fmla="*/ f7127 1 f3753"/>
                                    <a:gd name="f9083" fmla="*/ f7128 1 f3754"/>
                                    <a:gd name="f9084" fmla="*/ f7129 1 f3753"/>
                                    <a:gd name="f9085" fmla="*/ f7130 1 f3754"/>
                                    <a:gd name="f9086" fmla="*/ f7131 1 f3753"/>
                                    <a:gd name="f9087" fmla="*/ f7132 1 f3754"/>
                                    <a:gd name="f9088" fmla="*/ f7133 1 f3753"/>
                                    <a:gd name="f9089" fmla="*/ f7134 1 f3753"/>
                                    <a:gd name="f9090" fmla="*/ f7135 1 f3754"/>
                                    <a:gd name="f9091" fmla="*/ f7136 1 f3753"/>
                                    <a:gd name="f9092" fmla="*/ f7137 1 f3754"/>
                                    <a:gd name="f9093" fmla="*/ f7138 1 f3753"/>
                                    <a:gd name="f9094" fmla="*/ f7139 1 f3754"/>
                                    <a:gd name="f9095" fmla="*/ f7140 1 f3753"/>
                                    <a:gd name="f9096" fmla="*/ f7141 1 f3754"/>
                                    <a:gd name="f9097" fmla="*/ f7142 1 f3753"/>
                                    <a:gd name="f9098" fmla="*/ f7143 1 f3754"/>
                                    <a:gd name="f9099" fmla="*/ f7144 1 f3753"/>
                                    <a:gd name="f9100" fmla="*/ f7145 1 f3754"/>
                                    <a:gd name="f9101" fmla="*/ f7146 1 f3753"/>
                                    <a:gd name="f9102" fmla="*/ f7147 1 f3754"/>
                                    <a:gd name="f9103" fmla="*/ f7148 1 f3754"/>
                                    <a:gd name="f9104" fmla="*/ f7149 1 f3753"/>
                                    <a:gd name="f9105" fmla="*/ f7150 1 f3754"/>
                                    <a:gd name="f9106" fmla="*/ f7151 1 f3753"/>
                                    <a:gd name="f9107" fmla="*/ f7152 1 f3753"/>
                                    <a:gd name="f9108" fmla="*/ f7153 1 f3754"/>
                                    <a:gd name="f9109" fmla="*/ f7154 1 f3753"/>
                                    <a:gd name="f9110" fmla="*/ f7155 1 f3754"/>
                                    <a:gd name="f9111" fmla="*/ f7156 1 f3754"/>
                                    <a:gd name="f9112" fmla="*/ f7157 1 f3753"/>
                                    <a:gd name="f9113" fmla="*/ f7158 1 f3754"/>
                                    <a:gd name="f9114" fmla="*/ f7159 1 f3753"/>
                                    <a:gd name="f9115" fmla="*/ f7160 1 f3754"/>
                                    <a:gd name="f9116" fmla="*/ f7161 1 f3753"/>
                                    <a:gd name="f9117" fmla="*/ f7162 1 f3753"/>
                                    <a:gd name="f9118" fmla="*/ f7163 1 f3754"/>
                                    <a:gd name="f9119" fmla="*/ f7164 1 f3753"/>
                                    <a:gd name="f9120" fmla="*/ f7165 1 f3754"/>
                                    <a:gd name="f9121" fmla="*/ f7166 1 f3753"/>
                                    <a:gd name="f9122" fmla="*/ f7167 1 f3754"/>
                                    <a:gd name="f9123" fmla="*/ f7168 1 f3753"/>
                                    <a:gd name="f9124" fmla="*/ f7169 1 f3754"/>
                                    <a:gd name="f9125" fmla="*/ f7170 1 f3753"/>
                                    <a:gd name="f9126" fmla="*/ f7171 1 f3753"/>
                                    <a:gd name="f9127" fmla="*/ f7172 1 f3754"/>
                                    <a:gd name="f9128" fmla="*/ f7173 1 f3753"/>
                                    <a:gd name="f9129" fmla="*/ f7174 1 f3753"/>
                                    <a:gd name="f9130" fmla="*/ f7175 1 f3754"/>
                                    <a:gd name="f9131" fmla="*/ f7176 1 f3753"/>
                                    <a:gd name="f9132" fmla="*/ f7177 1 f3754"/>
                                    <a:gd name="f9133" fmla="*/ f7178 1 f3753"/>
                                    <a:gd name="f9134" fmla="*/ f7179 1 f3753"/>
                                    <a:gd name="f9135" fmla="*/ f7180 1 f3754"/>
                                    <a:gd name="f9136" fmla="*/ f7181 1 f3753"/>
                                    <a:gd name="f9137" fmla="*/ f7182 1 f3754"/>
                                    <a:gd name="f9138" fmla="*/ f7183 1 f3753"/>
                                    <a:gd name="f9139" fmla="*/ f7184 1 f3754"/>
                                    <a:gd name="f9140" fmla="*/ f7185 1 f3754"/>
                                    <a:gd name="f9141" fmla="*/ f7186 1 f3753"/>
                                    <a:gd name="f9142" fmla="*/ f7187 1 f3754"/>
                                    <a:gd name="f9143" fmla="*/ f7188 1 f3753"/>
                                    <a:gd name="f9144" fmla="*/ f7189 1 f3754"/>
                                    <a:gd name="f9145" fmla="*/ f7190 1 f3753"/>
                                    <a:gd name="f9146" fmla="*/ f7191 1 f3754"/>
                                    <a:gd name="f9147" fmla="*/ f7192 1 f3753"/>
                                    <a:gd name="f9148" fmla="*/ f7193 1 f3754"/>
                                    <a:gd name="f9149" fmla="*/ f7194 1 f3753"/>
                                    <a:gd name="f9150" fmla="*/ f7195 1 f3754"/>
                                    <a:gd name="f9151" fmla="*/ f7196 1 f3753"/>
                                    <a:gd name="f9152" fmla="*/ f7197 1 f3754"/>
                                    <a:gd name="f9153" fmla="*/ f7198 1 f3753"/>
                                    <a:gd name="f9154" fmla="*/ f7199 1 f3753"/>
                                    <a:gd name="f9155" fmla="*/ f7200 1 f3754"/>
                                    <a:gd name="f9156" fmla="*/ f7201 1 f3753"/>
                                    <a:gd name="f9157" fmla="*/ f7202 1 f3754"/>
                                    <a:gd name="f9158" fmla="*/ f7203 1 f3753"/>
                                    <a:gd name="f9159" fmla="*/ f7204 1 f3754"/>
                                    <a:gd name="f9160" fmla="*/ f7205 1 f3753"/>
                                    <a:gd name="f9161" fmla="*/ f7206 1 f3754"/>
                                    <a:gd name="f9162" fmla="*/ f7207 1 f3753"/>
                                    <a:gd name="f9163" fmla="*/ f7208 1 f3754"/>
                                    <a:gd name="f9164" fmla="*/ f7209 1 f3754"/>
                                    <a:gd name="f9165" fmla="*/ f7210 1 f3753"/>
                                    <a:gd name="f9166" fmla="*/ f7211 1 f3754"/>
                                    <a:gd name="f9167" fmla="*/ f7212 1 f3753"/>
                                    <a:gd name="f9168" fmla="*/ f7213 1 f3754"/>
                                    <a:gd name="f9169" fmla="*/ f7214 1 f3754"/>
                                    <a:gd name="f9170" fmla="*/ f7215 1 f3753"/>
                                    <a:gd name="f9171" fmla="*/ f7216 1 f3754"/>
                                    <a:gd name="f9172" fmla="*/ f7217 1 f3753"/>
                                    <a:gd name="f9173" fmla="*/ f7218 1 f3754"/>
                                    <a:gd name="f9174" fmla="*/ f7219 1 f3753"/>
                                    <a:gd name="f9175" fmla="*/ f7220 1 f3753"/>
                                    <a:gd name="f9176" fmla="*/ f7221 1 f3753"/>
                                    <a:gd name="f9177" fmla="*/ f7222 1 f3754"/>
                                    <a:gd name="f9178" fmla="*/ f7223 1 f3753"/>
                                    <a:gd name="f9179" fmla="*/ f7224 1 f3753"/>
                                    <a:gd name="f9180" fmla="*/ f7225 1 f3754"/>
                                    <a:gd name="f9181" fmla="*/ f7226 1 f3753"/>
                                    <a:gd name="f9182" fmla="*/ f7227 1 f3754"/>
                                    <a:gd name="f9183" fmla="*/ f7228 1 f3753"/>
                                    <a:gd name="f9184" fmla="*/ f7229 1 f3754"/>
                                    <a:gd name="f9185" fmla="*/ f7230 1 f3753"/>
                                    <a:gd name="f9186" fmla="*/ f7231 1 f3754"/>
                                    <a:gd name="f9187" fmla="*/ f7232 1 f3753"/>
                                    <a:gd name="f9188" fmla="*/ f7233 1 f3753"/>
                                    <a:gd name="f9189" fmla="*/ f7234 1 f3753"/>
                                    <a:gd name="f9190" fmla="*/ f7235 1 f3753"/>
                                    <a:gd name="f9191" fmla="*/ f7236 1 f3753"/>
                                    <a:gd name="f9192" fmla="*/ f7237 1 f3753"/>
                                    <a:gd name="f9193" fmla="*/ f7238 1 f3754"/>
                                    <a:gd name="f9194" fmla="*/ f7239 1 f3754"/>
                                    <a:gd name="f9195" fmla="*/ f7240 1 f3753"/>
                                    <a:gd name="f9196" fmla="*/ f7241 1 f3754"/>
                                    <a:gd name="f9197" fmla="*/ f7242 1 f3753"/>
                                    <a:gd name="f9198" fmla="*/ f7243 1 f3754"/>
                                    <a:gd name="f9199" fmla="*/ f7244 1 f3753"/>
                                    <a:gd name="f9200" fmla="*/ f7245 1 f3753"/>
                                    <a:gd name="f9201" fmla="*/ f7246 1 f3754"/>
                                    <a:gd name="f9202" fmla="*/ f7247 1 f3753"/>
                                    <a:gd name="f9203" fmla="*/ f7248 1 f3754"/>
                                    <a:gd name="f9204" fmla="*/ f7249 1 f3753"/>
                                    <a:gd name="f9205" fmla="*/ f7250 1 f3754"/>
                                    <a:gd name="f9206" fmla="*/ f7251 1 f3753"/>
                                    <a:gd name="f9207" fmla="*/ f7252 1 f3754"/>
                                    <a:gd name="f9208" fmla="*/ f7253 1 f3753"/>
                                    <a:gd name="f9209" fmla="*/ f7254 1 f3754"/>
                                    <a:gd name="f9210" fmla="*/ f7255 1 f3753"/>
                                    <a:gd name="f9211" fmla="*/ f7256 1 f3754"/>
                                    <a:gd name="f9212" fmla="*/ f7257 1 f3753"/>
                                    <a:gd name="f9213" fmla="*/ f7258 1 f3753"/>
                                    <a:gd name="f9214" fmla="*/ f7259 1 f3754"/>
                                    <a:gd name="f9215" fmla="*/ f7260 1 f3753"/>
                                    <a:gd name="f9216" fmla="*/ f7261 1 f3753"/>
                                    <a:gd name="f9217" fmla="*/ f7262 1 f3753"/>
                                    <a:gd name="f9218" fmla="*/ f7263 1 f3754"/>
                                    <a:gd name="f9219" fmla="*/ f7264 1 f3753"/>
                                    <a:gd name="f9220" fmla="*/ f7265 1 f3754"/>
                                    <a:gd name="f9221" fmla="*/ f7266 1 f3753"/>
                                    <a:gd name="f9222" fmla="*/ f7267 1 f3754"/>
                                    <a:gd name="f9223" fmla="*/ f7268 1 f3753"/>
                                    <a:gd name="f9224" fmla="*/ f7269 1 f3754"/>
                                    <a:gd name="f9225" fmla="*/ f7270 1 f3754"/>
                                    <a:gd name="f9226" fmla="*/ f7271 1 f3753"/>
                                    <a:gd name="f9227" fmla="*/ f7272 1 f3754"/>
                                    <a:gd name="f9228" fmla="*/ f7273 1 f3754"/>
                                    <a:gd name="f9229" fmla="*/ f7274 1 f3753"/>
                                    <a:gd name="f9230" fmla="*/ f7275 1 f3754"/>
                                    <a:gd name="f9231" fmla="*/ f7276 1 f3753"/>
                                    <a:gd name="f9232" fmla="*/ f7277 1 f3753"/>
                                    <a:gd name="f9233" fmla="*/ f7278 1 f3753"/>
                                    <a:gd name="f9234" fmla="*/ f7279 1 f3753"/>
                                    <a:gd name="f9235" fmla="*/ f7280 1 f3753"/>
                                    <a:gd name="f9236" fmla="*/ f7281 1 f3753"/>
                                    <a:gd name="f9237" fmla="*/ f7282 1 f3753"/>
                                    <a:gd name="f9238" fmla="*/ f7283 1 f3754"/>
                                    <a:gd name="f9239" fmla="*/ f7284 1 f3753"/>
                                    <a:gd name="f9240" fmla="*/ f7285 1 f3753"/>
                                    <a:gd name="f9241" fmla="*/ f7286 1 f3754"/>
                                    <a:gd name="f9242" fmla="*/ f7287 1 f3753"/>
                                    <a:gd name="f9243" fmla="*/ f7288 1 f3754"/>
                                    <a:gd name="f9244" fmla="*/ f7289 1 f3753"/>
                                    <a:gd name="f9245" fmla="*/ f7290 1 f3753"/>
                                    <a:gd name="f9246" fmla="*/ f7291 1 f3753"/>
                                    <a:gd name="f9247" fmla="*/ f7292 1 f3754"/>
                                    <a:gd name="f9248" fmla="*/ f7293 1 f3753"/>
                                    <a:gd name="f9249" fmla="*/ f7294 1 f3754"/>
                                    <a:gd name="f9250" fmla="*/ f7295 1 f3753"/>
                                    <a:gd name="f9251" fmla="*/ f7296 1 f3754"/>
                                    <a:gd name="f9252" fmla="*/ f7297 1 f3753"/>
                                    <a:gd name="f9253" fmla="*/ f7298 1 f3754"/>
                                    <a:gd name="f9254" fmla="*/ f7299 1 f3753"/>
                                    <a:gd name="f9255" fmla="*/ f7300 1 f3753"/>
                                    <a:gd name="f9256" fmla="*/ f7301 1 f3754"/>
                                    <a:gd name="f9257" fmla="*/ f7302 1 f3753"/>
                                    <a:gd name="f9258" fmla="*/ f7303 1 f3753"/>
                                    <a:gd name="f9259" fmla="*/ f7304 1 f3753"/>
                                    <a:gd name="f9260" fmla="*/ f7305 1 f3753"/>
                                    <a:gd name="f9261" fmla="*/ f7306 1 f3754"/>
                                    <a:gd name="f9262" fmla="*/ f7307 1 f3753"/>
                                    <a:gd name="f9263" fmla="*/ f7308 1 f3754"/>
                                    <a:gd name="f9264" fmla="*/ f7309 1 f3753"/>
                                    <a:gd name="f9265" fmla="*/ f7310 1 f3754"/>
                                    <a:gd name="f9266" fmla="*/ f7311 1 f3753"/>
                                    <a:gd name="f9267" fmla="*/ f7312 1 f3753"/>
                                    <a:gd name="f9268" fmla="*/ f7313 1 f3753"/>
                                    <a:gd name="f9269" fmla="*/ f7314 1 f3753"/>
                                    <a:gd name="f9270" fmla="*/ f7315 1 f3753"/>
                                    <a:gd name="f9271" fmla="*/ f7316 1 f3753"/>
                                    <a:gd name="f9272" fmla="*/ f7317 1 f3753"/>
                                    <a:gd name="f9273" fmla="*/ f7318 1 f3753"/>
                                    <a:gd name="f9274" fmla="*/ f7319 1 f3753"/>
                                    <a:gd name="f9275" fmla="*/ f7320 1 f3753"/>
                                    <a:gd name="f9276" fmla="*/ f7321 1 f3753"/>
                                    <a:gd name="f9277" fmla="*/ f7322 1 f3753"/>
                                    <a:gd name="f9278" fmla="*/ f7323 1 f3753"/>
                                    <a:gd name="f9279" fmla="*/ f7324 1 f3753"/>
                                    <a:gd name="f9280" fmla="*/ f7325 1 f3754"/>
                                    <a:gd name="f9281" fmla="*/ f7326 1 f3754"/>
                                    <a:gd name="f9282" fmla="*/ f7327 1 f3753"/>
                                    <a:gd name="f9283" fmla="*/ f7328 1 f3754"/>
                                    <a:gd name="f9284" fmla="*/ f7329 1 f3753"/>
                                    <a:gd name="f9285" fmla="*/ f7330 1 f3754"/>
                                    <a:gd name="f9286" fmla="*/ f7331 1 f3753"/>
                                    <a:gd name="f9287" fmla="*/ f7332 1 f3754"/>
                                    <a:gd name="f9288" fmla="*/ f7333 1 f3753"/>
                                    <a:gd name="f9289" fmla="*/ f7334 1 f3754"/>
                                    <a:gd name="f9290" fmla="*/ f7335 1 f3753"/>
                                    <a:gd name="f9291" fmla="*/ f7336 1 f3753"/>
                                    <a:gd name="f9292" fmla="*/ f7337 1 f3753"/>
                                    <a:gd name="f9293" fmla="*/ f7338 1 f3754"/>
                                    <a:gd name="f9294" fmla="*/ f7339 1 f3753"/>
                                    <a:gd name="f9295" fmla="*/ f7340 1 f3753"/>
                                    <a:gd name="f9296" fmla="*/ f7341 1 f3753"/>
                                    <a:gd name="f9297" fmla="*/ f7342 1 f3754"/>
                                    <a:gd name="f9298" fmla="*/ f7343 1 f3753"/>
                                    <a:gd name="f9299" fmla="*/ f7344 1 f3753"/>
                                    <a:gd name="f9300" fmla="*/ f7345 1 f3753"/>
                                    <a:gd name="f9301" fmla="*/ f7346 1 f3753"/>
                                    <a:gd name="f9302" fmla="*/ f7347 1 f3753"/>
                                    <a:gd name="f9303" fmla="*/ f7348 1 f3753"/>
                                    <a:gd name="f9304" fmla="*/ f7349 1 f3753"/>
                                    <a:gd name="f9305" fmla="*/ f7350 1 f3754"/>
                                    <a:gd name="f9306" fmla="*/ f7351 1 f3753"/>
                                    <a:gd name="f9307" fmla="*/ f7352 1 f3753"/>
                                    <a:gd name="f9308" fmla="*/ f7353 1 f3753"/>
                                    <a:gd name="f9309" fmla="*/ f7354 1 f3754"/>
                                    <a:gd name="f9310" fmla="*/ f7355 1 f3753"/>
                                    <a:gd name="f9311" fmla="*/ f7356 1 f3753"/>
                                    <a:gd name="f9312" fmla="*/ f7357 1 f3753"/>
                                    <a:gd name="f9313" fmla="*/ f7358 1 f3753"/>
                                    <a:gd name="f9314" fmla="*/ f7359 1 f3753"/>
                                    <a:gd name="f9315" fmla="*/ f7360 1 f3753"/>
                                    <a:gd name="f9316" fmla="*/ f7361 1 f3754"/>
                                    <a:gd name="f9317" fmla="*/ f7362 1 f3753"/>
                                    <a:gd name="f9318" fmla="*/ f7363 1 f3754"/>
                                    <a:gd name="f9319" fmla="*/ f7364 1 f3753"/>
                                    <a:gd name="f9320" fmla="*/ f7365 1 f3753"/>
                                    <a:gd name="f9321" fmla="*/ f7366 1 f3753"/>
                                    <a:gd name="f9322" fmla="*/ f7367 1 f3753"/>
                                    <a:gd name="f9323" fmla="*/ f7368 1 f3754"/>
                                    <a:gd name="f9324" fmla="*/ f7369 1 f3753"/>
                                    <a:gd name="f9325" fmla="*/ f7370 1 f3753"/>
                                    <a:gd name="f9326" fmla="*/ f7371 1 f3753"/>
                                    <a:gd name="f9327" fmla="*/ f7372 1 f3754"/>
                                    <a:gd name="f9328" fmla="*/ f7373 1 f3753"/>
                                    <a:gd name="f9329" fmla="*/ f7374 1 f3753"/>
                                    <a:gd name="f9330" fmla="*/ f7375 1 f3754"/>
                                    <a:gd name="f9331" fmla="*/ f7376 1 f3753"/>
                                    <a:gd name="f9332" fmla="*/ f7377 1 f3754"/>
                                    <a:gd name="f9333" fmla="*/ f7378 1 f3753"/>
                                    <a:gd name="f9334" fmla="*/ f7379 1 f3754"/>
                                    <a:gd name="f9335" fmla="*/ f7380 1 f3753"/>
                                    <a:gd name="f9336" fmla="*/ f7381 1 f3754"/>
                                    <a:gd name="f9337" fmla="*/ f7382 1 f3753"/>
                                    <a:gd name="f9338" fmla="*/ f7383 1 f3754"/>
                                    <a:gd name="f9339" fmla="*/ f7384 1 f3753"/>
                                    <a:gd name="f9340" fmla="*/ f7385 1 f3754"/>
                                    <a:gd name="f9341" fmla="*/ f7386 1 f3753"/>
                                    <a:gd name="f9342" fmla="*/ f7387 1 f3754"/>
                                    <a:gd name="f9343" fmla="*/ f7388 1 f3753"/>
                                    <a:gd name="f9344" fmla="*/ f7389 1 f3754"/>
                                    <a:gd name="f9345" fmla="*/ f7390 1 f3753"/>
                                    <a:gd name="f9346" fmla="*/ f7391 1 f3753"/>
                                    <a:gd name="f9347" fmla="*/ f7392 1 f3754"/>
                                    <a:gd name="f9348" fmla="*/ f7393 1 f3753"/>
                                    <a:gd name="f9349" fmla="*/ f7394 1 f3754"/>
                                    <a:gd name="f9350" fmla="*/ f7395 1 f3753"/>
                                    <a:gd name="f9351" fmla="*/ f7396 1 f3753"/>
                                    <a:gd name="f9352" fmla="*/ f7397 1 f3754"/>
                                    <a:gd name="f9353" fmla="*/ f7398 1 f3753"/>
                                    <a:gd name="f9354" fmla="*/ f7399 1 f3754"/>
                                    <a:gd name="f9355" fmla="*/ f7400 1 f3753"/>
                                    <a:gd name="f9356" fmla="*/ f7401 1 f3754"/>
                                    <a:gd name="f9357" fmla="*/ f7402 1 f3753"/>
                                    <a:gd name="f9358" fmla="*/ f7403 1 f3754"/>
                                    <a:gd name="f9359" fmla="*/ f7404 1 f3753"/>
                                    <a:gd name="f9360" fmla="*/ f7405 1 f3754"/>
                                    <a:gd name="f9361" fmla="*/ f7406 1 f3753"/>
                                    <a:gd name="f9362" fmla="*/ f7407 1 f3754"/>
                                    <a:gd name="f9363" fmla="*/ f7408 1 f3753"/>
                                    <a:gd name="f9364" fmla="*/ f7409 1 f3753"/>
                                    <a:gd name="f9365" fmla="*/ f7410 1 f3754"/>
                                    <a:gd name="f9366" fmla="*/ f7411 1 f3753"/>
                                    <a:gd name="f9367" fmla="*/ f7412 1 f3754"/>
                                    <a:gd name="f9368" fmla="*/ f7413 1 f3753"/>
                                    <a:gd name="f9369" fmla="*/ f7414 1 f3754"/>
                                    <a:gd name="f9370" fmla="*/ f7415 1 f3753"/>
                                    <a:gd name="f9371" fmla="*/ f7416 1 f3753"/>
                                    <a:gd name="f9372" fmla="*/ f7417 1 f3754"/>
                                    <a:gd name="f9373" fmla="*/ f7418 1 f3753"/>
                                    <a:gd name="f9374" fmla="*/ f7419 1 f3754"/>
                                    <a:gd name="f9375" fmla="*/ f7420 1 f3753"/>
                                    <a:gd name="f9376" fmla="*/ f7421 1 f3754"/>
                                    <a:gd name="f9377" fmla="*/ f7422 1 f3754"/>
                                    <a:gd name="f9378" fmla="*/ f7423 1 f3754"/>
                                    <a:gd name="f9379" fmla="*/ f7424 1 f3753"/>
                                    <a:gd name="f9380" fmla="*/ f7425 1 f3754"/>
                                    <a:gd name="f9381" fmla="*/ f7426 1 f3753"/>
                                    <a:gd name="f9382" fmla="*/ f7427 1 f3754"/>
                                    <a:gd name="f9383" fmla="*/ f7428 1 f3753"/>
                                    <a:gd name="f9384" fmla="*/ f7429 1 f3754"/>
                                    <a:gd name="f9385" fmla="*/ f7430 1 f3753"/>
                                    <a:gd name="f9386" fmla="*/ f7431 1 f3754"/>
                                    <a:gd name="f9387" fmla="*/ f7432 1 f3753"/>
                                    <a:gd name="f9388" fmla="*/ f7433 1 f3754"/>
                                    <a:gd name="f9389" fmla="*/ f7434 1 f3753"/>
                                    <a:gd name="f9390" fmla="*/ f7435 1 f3754"/>
                                    <a:gd name="f9391" fmla="*/ f7436 1 f3753"/>
                                    <a:gd name="f9392" fmla="*/ f7437 1 f3754"/>
                                    <a:gd name="f9393" fmla="*/ f7438 1 f3753"/>
                                    <a:gd name="f9394" fmla="*/ f7439 1 f3754"/>
                                    <a:gd name="f9395" fmla="*/ f7440 1 f3753"/>
                                    <a:gd name="f9396" fmla="*/ f7441 1 f3754"/>
                                    <a:gd name="f9397" fmla="*/ f7442 1 f3753"/>
                                    <a:gd name="f9398" fmla="*/ f7443 1 f3754"/>
                                    <a:gd name="f9399" fmla="*/ f7444 1 f3753"/>
                                    <a:gd name="f9400" fmla="*/ f7445 1 f3754"/>
                                    <a:gd name="f9401" fmla="*/ f7446 1 f3753"/>
                                    <a:gd name="f9402" fmla="*/ f7447 1 f3754"/>
                                    <a:gd name="f9403" fmla="*/ f7448 1 f3753"/>
                                    <a:gd name="f9404" fmla="*/ f7449 1 f3753"/>
                                    <a:gd name="f9405" fmla="*/ f7450 1 f3754"/>
                                    <a:gd name="f9406" fmla="*/ f7451 1 f3753"/>
                                    <a:gd name="f9407" fmla="*/ f7452 1 f3754"/>
                                    <a:gd name="f9408" fmla="*/ f7453 1 f3753"/>
                                    <a:gd name="f9409" fmla="*/ f7454 1 f3754"/>
                                    <a:gd name="f9410" fmla="*/ f7455 1 f3753"/>
                                    <a:gd name="f9411" fmla="*/ f7456 1 f3753"/>
                                    <a:gd name="f9412" fmla="*/ f7457 1 f3753"/>
                                    <a:gd name="f9413" fmla="*/ f7458 1 f3754"/>
                                    <a:gd name="f9414" fmla="*/ f7459 1 f3753"/>
                                    <a:gd name="f9415" fmla="*/ f7460 1 f3754"/>
                                    <a:gd name="f9416" fmla="*/ f7461 1 f3753"/>
                                    <a:gd name="f9417" fmla="*/ f7462 1 f3754"/>
                                    <a:gd name="f9418" fmla="*/ f7463 1 f3753"/>
                                    <a:gd name="f9419" fmla="*/ f7464 1 f3754"/>
                                    <a:gd name="f9420" fmla="*/ f7465 1 f3753"/>
                                    <a:gd name="f9421" fmla="*/ f7466 1 f3754"/>
                                    <a:gd name="f9422" fmla="*/ f7467 1 f3753"/>
                                    <a:gd name="f9423" fmla="*/ f7468 1 f3754"/>
                                    <a:gd name="f9424" fmla="*/ f7469 1 f3753"/>
                                    <a:gd name="f9425" fmla="*/ f7470 1 f3754"/>
                                    <a:gd name="f9426" fmla="*/ f7471 1 f3754"/>
                                    <a:gd name="f9427" fmla="*/ f7472 1 f3754"/>
                                    <a:gd name="f9428" fmla="*/ f7473 1 f3753"/>
                                    <a:gd name="f9429" fmla="*/ f7474 1 f3754"/>
                                    <a:gd name="f9430" fmla="*/ f7475 1 f3753"/>
                                    <a:gd name="f9431" fmla="*/ f7476 1 f3754"/>
                                    <a:gd name="f9432" fmla="*/ f7477 1 f3753"/>
                                    <a:gd name="f9433" fmla="*/ f7478 1 f3754"/>
                                    <a:gd name="f9434" fmla="*/ f7479 1 f3753"/>
                                    <a:gd name="f9435" fmla="*/ f7480 1 f3754"/>
                                    <a:gd name="f9436" fmla="*/ f7481 1 f3753"/>
                                    <a:gd name="f9437" fmla="*/ f7482 1 f3754"/>
                                    <a:gd name="f9438" fmla="*/ f7483 1 f3753"/>
                                    <a:gd name="f9439" fmla="*/ f7484 1 f3754"/>
                                    <a:gd name="f9440" fmla="*/ f7485 1 f3753"/>
                                    <a:gd name="f9441" fmla="*/ f7486 1 f3754"/>
                                    <a:gd name="f9442" fmla="*/ f7487 1 f3753"/>
                                    <a:gd name="f9443" fmla="*/ f7488 1 f3754"/>
                                    <a:gd name="f9444" fmla="*/ f7489 1 f3754"/>
                                    <a:gd name="f9445" fmla="*/ f7490 1 f3753"/>
                                    <a:gd name="f9446" fmla="*/ f7491 1 f3754"/>
                                    <a:gd name="f9447" fmla="*/ f7492 1 f3753"/>
                                    <a:gd name="f9448" fmla="*/ f7493 1 f3753"/>
                                    <a:gd name="f9449" fmla="*/ f7494 1 f3754"/>
                                    <a:gd name="f9450" fmla="*/ f7495 1 f3753"/>
                                    <a:gd name="f9451" fmla="*/ f7496 1 f3754"/>
                                    <a:gd name="f9452" fmla="*/ f7497 1 f3753"/>
                                    <a:gd name="f9453" fmla="*/ f7498 1 f3754"/>
                                    <a:gd name="f9454" fmla="*/ f7499 1 f3753"/>
                                    <a:gd name="f9455" fmla="*/ f7500 1 f3754"/>
                                    <a:gd name="f9456" fmla="*/ f7501 1 f3754"/>
                                    <a:gd name="f9457" fmla="*/ f7502 1 f3753"/>
                                    <a:gd name="f9458" fmla="*/ f7503 1 f3754"/>
                                    <a:gd name="f9459" fmla="*/ f7504 1 f3753"/>
                                    <a:gd name="f9460" fmla="*/ f7505 1 f3754"/>
                                    <a:gd name="f9461" fmla="*/ f7506 1 f3753"/>
                                    <a:gd name="f9462" fmla="*/ f7507 1 f3753"/>
                                    <a:gd name="f9463" fmla="*/ f7508 1 f3754"/>
                                    <a:gd name="f9464" fmla="*/ f7509 1 f3753"/>
                                    <a:gd name="f9465" fmla="*/ f7510 1 f3754"/>
                                    <a:gd name="f9466" fmla="*/ f7511 1 f3753"/>
                                    <a:gd name="f9467" fmla="*/ f7512 1 f3754"/>
                                    <a:gd name="f9468" fmla="*/ f7513 1 f3754"/>
                                    <a:gd name="f9469" fmla="*/ f7514 1 f3754"/>
                                    <a:gd name="f9470" fmla="*/ f7515 1 f3753"/>
                                    <a:gd name="f9471" fmla="*/ f7516 1 f3753"/>
                                    <a:gd name="f9472" fmla="*/ f7517 1 f3754"/>
                                    <a:gd name="f9473" fmla="*/ f7518 1 f3754"/>
                                    <a:gd name="f9474" fmla="*/ f7519 1 f3753"/>
                                    <a:gd name="f9475" fmla="*/ f7520 1 f3754"/>
                                    <a:gd name="f9476" fmla="*/ f7521 1 f3754"/>
                                    <a:gd name="f9477" fmla="*/ f7522 1 f3754"/>
                                    <a:gd name="f9478" fmla="*/ f7523 1 f3753"/>
                                    <a:gd name="f9479" fmla="*/ f7524 1 f3754"/>
                                    <a:gd name="f9480" fmla="*/ f7525 1 f3753"/>
                                    <a:gd name="f9481" fmla="*/ f7526 1 f3754"/>
                                    <a:gd name="f9482" fmla="*/ f7527 1 f3753"/>
                                    <a:gd name="f9483" fmla="*/ f7528 1 f3754"/>
                                    <a:gd name="f9484" fmla="*/ f7529 1 f3753"/>
                                    <a:gd name="f9485" fmla="*/ f7530 1 f3754"/>
                                    <a:gd name="f9486" fmla="*/ f7531 1 f3754"/>
                                    <a:gd name="f9487" fmla="*/ f7532 1 f3753"/>
                                    <a:gd name="f9488" fmla="*/ f7533 1 f3754"/>
                                    <a:gd name="f9489" fmla="*/ f7534 1 f3753"/>
                                    <a:gd name="f9490" fmla="*/ f7535 1 f3754"/>
                                    <a:gd name="f9491" fmla="*/ f7536 1 f3753"/>
                                    <a:gd name="f9492" fmla="*/ f7537 1 f3754"/>
                                    <a:gd name="f9493" fmla="*/ f7538 1 f3754"/>
                                    <a:gd name="f9494" fmla="*/ f7539 1 f3753"/>
                                    <a:gd name="f9495" fmla="*/ f7540 1 f3754"/>
                                    <a:gd name="f9496" fmla="*/ f7541 1 f3754"/>
                                    <a:gd name="f9497" fmla="*/ f7542 1 f3754"/>
                                    <a:gd name="f9498" fmla="*/ f7543 1 f3754"/>
                                    <a:gd name="f9499" fmla="*/ f7544 1 f3753"/>
                                    <a:gd name="f9500" fmla="*/ f7545 1 f3754"/>
                                    <a:gd name="f9501" fmla="*/ f7546 1 f3753"/>
                                    <a:gd name="f9502" fmla="*/ f7547 1 f3753"/>
                                    <a:gd name="f9503" fmla="*/ f7548 1 f3754"/>
                                    <a:gd name="f9504" fmla="*/ f7549 1 f3754"/>
                                    <a:gd name="f9505" fmla="*/ f7550 1 f3753"/>
                                    <a:gd name="f9506" fmla="*/ f7551 1 f3754"/>
                                    <a:gd name="f9507" fmla="*/ f7552 1 f3754"/>
                                    <a:gd name="f9508" fmla="*/ f7553 1 f3754"/>
                                    <a:gd name="f9509" fmla="*/ f7554 1 f3753"/>
                                    <a:gd name="f9510" fmla="*/ f7555 1 f3754"/>
                                    <a:gd name="f9511" fmla="*/ f7556 1 f3753"/>
                                    <a:gd name="f9512" fmla="*/ f7557 1 f3754"/>
                                    <a:gd name="f9513" fmla="*/ f7558 1 f3753"/>
                                    <a:gd name="f9514" fmla="*/ f7559 1 f3754"/>
                                    <a:gd name="f9515" fmla="*/ f7560 1 f3753"/>
                                    <a:gd name="f9516" fmla="*/ f7561 1 f3754"/>
                                    <a:gd name="f9517" fmla="*/ f7562 1 f3754"/>
                                    <a:gd name="f9518" fmla="*/ f7563 1 f3753"/>
                                    <a:gd name="f9519" fmla="*/ f7564 1 f3754"/>
                                    <a:gd name="f9520" fmla="*/ f7565 1 f3753"/>
                                    <a:gd name="f9521" fmla="*/ f7566 1 f3754"/>
                                    <a:gd name="f9522" fmla="*/ f7567 1 f3754"/>
                                    <a:gd name="f9523" fmla="*/ f7568 1 f3753"/>
                                    <a:gd name="f9524" fmla="*/ f7569 1 f3754"/>
                                    <a:gd name="f9525" fmla="*/ f7570 1 f3753"/>
                                    <a:gd name="f9526" fmla="*/ f7571 1 f3754"/>
                                    <a:gd name="f9527" fmla="*/ f7572 1 f3754"/>
                                    <a:gd name="f9528" fmla="*/ f7573 1 f3753"/>
                                    <a:gd name="f9529" fmla="*/ f7574 1 f3754"/>
                                    <a:gd name="f9530" fmla="*/ f7575 1 f3753"/>
                                    <a:gd name="f9531" fmla="*/ f7576 1 f3754"/>
                                    <a:gd name="f9532" fmla="*/ f7577 1 f3753"/>
                                    <a:gd name="f9533" fmla="*/ f7578 1 f3754"/>
                                    <a:gd name="f9534" fmla="*/ f7579 1 f3753"/>
                                    <a:gd name="f9535" fmla="*/ f7580 1 f3754"/>
                                    <a:gd name="f9536" fmla="*/ f7581 1 f3753"/>
                                    <a:gd name="f9537" fmla="*/ f7582 1 f3754"/>
                                    <a:gd name="f9538" fmla="*/ f7583 1 f3753"/>
                                    <a:gd name="f9539" fmla="*/ f7584 1 f3754"/>
                                    <a:gd name="f9540" fmla="*/ f7585 1 f3753"/>
                                    <a:gd name="f9541" fmla="*/ f7586 1 f3753"/>
                                    <a:gd name="f9542" fmla="*/ f7587 1 f3754"/>
                                    <a:gd name="f9543" fmla="*/ f7588 1 f3754"/>
                                    <a:gd name="f9544" fmla="*/ f7589 1 f3753"/>
                                    <a:gd name="f9545" fmla="*/ f7590 1 f3754"/>
                                    <a:gd name="f9546" fmla="*/ f7591 1 f3753"/>
                                    <a:gd name="f9547" fmla="*/ f7592 1 f3754"/>
                                    <a:gd name="f9548" fmla="*/ f7593 1 f3753"/>
                                    <a:gd name="f9549" fmla="*/ f7594 1 f3754"/>
                                    <a:gd name="f9550" fmla="*/ f7595 1 f3753"/>
                                    <a:gd name="f9551" fmla="*/ f7596 1 f3754"/>
                                    <a:gd name="f9552" fmla="*/ f7597 1 f3754"/>
                                    <a:gd name="f9553" fmla="*/ f7598 1 f3753"/>
                                    <a:gd name="f9554" fmla="*/ f7599 1 f3753"/>
                                    <a:gd name="f9555" fmla="*/ f7600 1 f3754"/>
                                    <a:gd name="f9556" fmla="*/ f7601 1 f3753"/>
                                    <a:gd name="f9557" fmla="*/ f7602 1 f3753"/>
                                    <a:gd name="f9558" fmla="*/ f7603 1 f3754"/>
                                    <a:gd name="f9559" fmla="*/ f7604 1 f3753"/>
                                    <a:gd name="f9560" fmla="*/ f7605 1 f3754"/>
                                    <a:gd name="f9561" fmla="*/ f7606 1 f3753"/>
                                    <a:gd name="f9562" fmla="*/ f7607 1 f3754"/>
                                    <a:gd name="f9563" fmla="*/ f7608 1 f3754"/>
                                    <a:gd name="f9564" fmla="*/ f7609 1 f3753"/>
                                    <a:gd name="f9565" fmla="*/ f7610 1 f3754"/>
                                    <a:gd name="f9566" fmla="*/ f7611 1 f3754"/>
                                    <a:gd name="f9567" fmla="*/ f7612 1 f3753"/>
                                    <a:gd name="f9568" fmla="*/ f7613 1 f3754"/>
                                    <a:gd name="f9569" fmla="*/ f7614 1 f3754"/>
                                    <a:gd name="f9570" fmla="*/ f7615 1 f3753"/>
                                    <a:gd name="f9571" fmla="*/ f7616 1 f3754"/>
                                    <a:gd name="f9572" fmla="*/ f7617 1 f3753"/>
                                    <a:gd name="f9573" fmla="*/ f7618 1 f3754"/>
                                    <a:gd name="f9574" fmla="*/ f7619 1 f3753"/>
                                    <a:gd name="f9575" fmla="*/ f7620 1 f3754"/>
                                    <a:gd name="f9576" fmla="*/ f7621 1 f3753"/>
                                    <a:gd name="f9577" fmla="*/ f7622 1 f3754"/>
                                    <a:gd name="f9578" fmla="*/ f7623 1 f3753"/>
                                    <a:gd name="f9579" fmla="*/ f7624 1 f3754"/>
                                    <a:gd name="f9580" fmla="*/ f7625 1 f3753"/>
                                    <a:gd name="f9581" fmla="*/ f7626 1 f3754"/>
                                    <a:gd name="f9582" fmla="*/ f7627 1 f3753"/>
                                    <a:gd name="f9583" fmla="*/ f7628 1 f3754"/>
                                    <a:gd name="f9584" fmla="*/ f7629 1 f3753"/>
                                    <a:gd name="f9585" fmla="*/ f7630 1 f3754"/>
                                    <a:gd name="f9586" fmla="*/ f7631 1 f3753"/>
                                    <a:gd name="f9587" fmla="*/ f7632 1 f3754"/>
                                    <a:gd name="f9588" fmla="*/ f7633 1 f3753"/>
                                    <a:gd name="f9589" fmla="*/ f7634 1 f3754"/>
                                    <a:gd name="f9590" fmla="*/ f7635 1 f3753"/>
                                    <a:gd name="f9591" fmla="*/ f7636 1 f3754"/>
                                    <a:gd name="f9592" fmla="*/ f7637 1 f3753"/>
                                    <a:gd name="f9593" fmla="*/ f7638 1 f3753"/>
                                    <a:gd name="f9594" fmla="*/ f7639 1 f3754"/>
                                    <a:gd name="f9595" fmla="*/ f7640 1 f3753"/>
                                    <a:gd name="f9596" fmla="*/ f7641 1 f3754"/>
                                    <a:gd name="f9597" fmla="*/ f7642 1 f3754"/>
                                    <a:gd name="f9598" fmla="*/ f7643 1 f3753"/>
                                    <a:gd name="f9599" fmla="*/ f7644 1 f3754"/>
                                    <a:gd name="f9600" fmla="*/ f7645 1 f3753"/>
                                    <a:gd name="f9601" fmla="*/ f7646 1 f3753"/>
                                    <a:gd name="f9602" fmla="*/ f7647 1 f3754"/>
                                    <a:gd name="f9603" fmla="*/ f7648 1 f3753"/>
                                    <a:gd name="f9604" fmla="*/ f7649 1 f3754"/>
                                    <a:gd name="f9605" fmla="*/ f7650 1 f3753"/>
                                    <a:gd name="f9606" fmla="*/ f7651 1 f3754"/>
                                    <a:gd name="f9607" fmla="*/ f7652 1 f3754"/>
                                    <a:gd name="f9608" fmla="*/ f7653 1 f3753"/>
                                    <a:gd name="f9609" fmla="*/ f7654 1 f3754"/>
                                    <a:gd name="f9610" fmla="*/ f7655 1 f3754"/>
                                    <a:gd name="f9611" fmla="*/ f7656 f3748 1"/>
                                    <a:gd name="f9612" fmla="*/ f7657 f3748 1"/>
                                    <a:gd name="f9613" fmla="*/ f7659 f3749 1"/>
                                    <a:gd name="f9614" fmla="*/ f7658 f3749 1"/>
                                    <a:gd name="f9615" fmla="*/ f7661 f3748 1"/>
                                    <a:gd name="f9616" fmla="*/ f7662 f3749 1"/>
                                    <a:gd name="f9617" fmla="*/ f7663 f3748 1"/>
                                    <a:gd name="f9618" fmla="*/ f7664 f3749 1"/>
                                    <a:gd name="f9619" fmla="*/ f7665 f3748 1"/>
                                    <a:gd name="f9620" fmla="*/ f7666 f3749 1"/>
                                    <a:gd name="f9621" fmla="*/ f7667 f3748 1"/>
                                    <a:gd name="f9622" fmla="*/ f7668 f3749 1"/>
                                    <a:gd name="f9623" fmla="*/ f7669 f3748 1"/>
                                    <a:gd name="f9624" fmla="*/ f7670 f3749 1"/>
                                    <a:gd name="f9625" fmla="*/ f7671 f3748 1"/>
                                    <a:gd name="f9626" fmla="*/ f7672 f3749 1"/>
                                    <a:gd name="f9627" fmla="*/ f7673 f3748 1"/>
                                    <a:gd name="f9628" fmla="*/ f7674 f3748 1"/>
                                    <a:gd name="f9629" fmla="*/ f7675 f3749 1"/>
                                    <a:gd name="f9630" fmla="*/ f7676 f3748 1"/>
                                    <a:gd name="f9631" fmla="*/ f7677 f3749 1"/>
                                    <a:gd name="f9632" fmla="*/ f7678 f3748 1"/>
                                    <a:gd name="f9633" fmla="*/ f7679 f3749 1"/>
                                    <a:gd name="f9634" fmla="*/ f7680 f3748 1"/>
                                    <a:gd name="f9635" fmla="*/ f7681 f3749 1"/>
                                    <a:gd name="f9636" fmla="*/ f7682 f3748 1"/>
                                    <a:gd name="f9637" fmla="*/ f7683 f3749 1"/>
                                    <a:gd name="f9638" fmla="*/ f7684 f3748 1"/>
                                    <a:gd name="f9639" fmla="*/ f7685 f3749 1"/>
                                    <a:gd name="f9640" fmla="*/ f7686 f3748 1"/>
                                    <a:gd name="f9641" fmla="*/ f7687 f3749 1"/>
                                    <a:gd name="f9642" fmla="*/ f7688 f3748 1"/>
                                    <a:gd name="f9643" fmla="*/ f7689 f3749 1"/>
                                    <a:gd name="f9644" fmla="*/ f7690 f3748 1"/>
                                    <a:gd name="f9645" fmla="*/ f7691 f3748 1"/>
                                    <a:gd name="f9646" fmla="*/ f7692 f3749 1"/>
                                    <a:gd name="f9647" fmla="*/ f7693 f3748 1"/>
                                    <a:gd name="f9648" fmla="*/ f7694 f3748 1"/>
                                    <a:gd name="f9649" fmla="*/ f7695 f3749 1"/>
                                    <a:gd name="f9650" fmla="*/ f7696 f3748 1"/>
                                    <a:gd name="f9651" fmla="*/ f7697 f3749 1"/>
                                    <a:gd name="f9652" fmla="*/ f7698 f3748 1"/>
                                    <a:gd name="f9653" fmla="*/ f7699 f3749 1"/>
                                    <a:gd name="f9654" fmla="*/ f7700 f3748 1"/>
                                    <a:gd name="f9655" fmla="*/ f7701 f3749 1"/>
                                    <a:gd name="f9656" fmla="*/ f7702 f3748 1"/>
                                    <a:gd name="f9657" fmla="*/ f7703 f3749 1"/>
                                    <a:gd name="f9658" fmla="*/ f7704 f3748 1"/>
                                    <a:gd name="f9659" fmla="*/ f7705 f3749 1"/>
                                    <a:gd name="f9660" fmla="*/ f7706 f3748 1"/>
                                    <a:gd name="f9661" fmla="*/ f7707 f3749 1"/>
                                    <a:gd name="f9662" fmla="*/ f7708 f3748 1"/>
                                    <a:gd name="f9663" fmla="*/ f7709 f3749 1"/>
                                    <a:gd name="f9664" fmla="*/ f7710 f3748 1"/>
                                    <a:gd name="f9665" fmla="*/ f7711 f3749 1"/>
                                    <a:gd name="f9666" fmla="*/ f7712 f3748 1"/>
                                    <a:gd name="f9667" fmla="*/ f7713 f3748 1"/>
                                    <a:gd name="f9668" fmla="*/ f7714 f3749 1"/>
                                    <a:gd name="f9669" fmla="*/ f7715 f3748 1"/>
                                    <a:gd name="f9670" fmla="*/ f7716 f3749 1"/>
                                    <a:gd name="f9671" fmla="*/ f7717 f3748 1"/>
                                    <a:gd name="f9672" fmla="*/ f7718 f3749 1"/>
                                    <a:gd name="f9673" fmla="*/ f7719 f3748 1"/>
                                    <a:gd name="f9674" fmla="*/ f7720 f3749 1"/>
                                    <a:gd name="f9675" fmla="*/ f7721 f3748 1"/>
                                    <a:gd name="f9676" fmla="*/ f7722 f3748 1"/>
                                    <a:gd name="f9677" fmla="*/ f7723 f3748 1"/>
                                    <a:gd name="f9678" fmla="*/ f7724 f3749 1"/>
                                    <a:gd name="f9679" fmla="*/ f7725 f3748 1"/>
                                    <a:gd name="f9680" fmla="*/ f7726 f3749 1"/>
                                    <a:gd name="f9681" fmla="*/ f7727 f3748 1"/>
                                    <a:gd name="f9682" fmla="*/ f7728 f3749 1"/>
                                    <a:gd name="f9683" fmla="*/ f7729 f3748 1"/>
                                    <a:gd name="f9684" fmla="*/ f7730 f3748 1"/>
                                    <a:gd name="f9685" fmla="*/ f7731 f3749 1"/>
                                    <a:gd name="f9686" fmla="*/ f7732 f3748 1"/>
                                    <a:gd name="f9687" fmla="*/ f7733 f3749 1"/>
                                    <a:gd name="f9688" fmla="*/ f7734 f3748 1"/>
                                    <a:gd name="f9689" fmla="*/ f7735 f3749 1"/>
                                    <a:gd name="f9690" fmla="*/ f7736 f3748 1"/>
                                    <a:gd name="f9691" fmla="*/ f7737 f3749 1"/>
                                    <a:gd name="f9692" fmla="*/ f7738 f3748 1"/>
                                    <a:gd name="f9693" fmla="*/ f7739 f3748 1"/>
                                    <a:gd name="f9694" fmla="*/ f7740 f3749 1"/>
                                    <a:gd name="f9695" fmla="*/ f7741 f3748 1"/>
                                    <a:gd name="f9696" fmla="*/ f7742 f3749 1"/>
                                    <a:gd name="f9697" fmla="*/ f7743 f3748 1"/>
                                    <a:gd name="f9698" fmla="*/ f7744 f3749 1"/>
                                    <a:gd name="f9699" fmla="*/ f7745 f3748 1"/>
                                    <a:gd name="f9700" fmla="*/ f7746 f3749 1"/>
                                    <a:gd name="f9701" fmla="*/ f7747 f3748 1"/>
                                    <a:gd name="f9702" fmla="*/ f7748 f3749 1"/>
                                    <a:gd name="f9703" fmla="*/ f7749 f3748 1"/>
                                    <a:gd name="f9704" fmla="*/ f7750 f3749 1"/>
                                    <a:gd name="f9705" fmla="*/ f7751 f3748 1"/>
                                    <a:gd name="f9706" fmla="*/ f7752 f3749 1"/>
                                    <a:gd name="f9707" fmla="*/ f7753 f3748 1"/>
                                    <a:gd name="f9708" fmla="*/ f7754 f3749 1"/>
                                    <a:gd name="f9709" fmla="*/ f7755 f3748 1"/>
                                    <a:gd name="f9710" fmla="*/ f7756 f3749 1"/>
                                    <a:gd name="f9711" fmla="*/ f7757 f3748 1"/>
                                    <a:gd name="f9712" fmla="*/ f7758 f3749 1"/>
                                    <a:gd name="f9713" fmla="*/ f7759 f3748 1"/>
                                    <a:gd name="f9714" fmla="*/ f7760 f3749 1"/>
                                    <a:gd name="f9715" fmla="*/ f7761 f3748 1"/>
                                    <a:gd name="f9716" fmla="*/ f7762 f3749 1"/>
                                    <a:gd name="f9717" fmla="*/ f7763 f3748 1"/>
                                    <a:gd name="f9718" fmla="*/ f7764 f3749 1"/>
                                    <a:gd name="f9719" fmla="*/ f7765 f3748 1"/>
                                    <a:gd name="f9720" fmla="*/ f7766 f3749 1"/>
                                    <a:gd name="f9721" fmla="*/ f7767 f3748 1"/>
                                    <a:gd name="f9722" fmla="*/ f7768 f3749 1"/>
                                    <a:gd name="f9723" fmla="*/ f7769 f3748 1"/>
                                    <a:gd name="f9724" fmla="*/ f7770 f3749 1"/>
                                    <a:gd name="f9725" fmla="*/ f7771 f3748 1"/>
                                    <a:gd name="f9726" fmla="*/ f7772 f3749 1"/>
                                    <a:gd name="f9727" fmla="*/ f7773 f3748 1"/>
                                    <a:gd name="f9728" fmla="*/ f7774 f3749 1"/>
                                    <a:gd name="f9729" fmla="*/ f7775 f3748 1"/>
                                    <a:gd name="f9730" fmla="*/ f7776 f3749 1"/>
                                    <a:gd name="f9731" fmla="*/ f7777 f3748 1"/>
                                    <a:gd name="f9732" fmla="*/ f7778 f3749 1"/>
                                    <a:gd name="f9733" fmla="*/ f7779 f3748 1"/>
                                    <a:gd name="f9734" fmla="*/ f7780 f3749 1"/>
                                    <a:gd name="f9735" fmla="*/ f7781 f3748 1"/>
                                    <a:gd name="f9736" fmla="*/ f7782 f3749 1"/>
                                    <a:gd name="f9737" fmla="*/ f7783 f3748 1"/>
                                    <a:gd name="f9738" fmla="*/ f7784 f3748 1"/>
                                    <a:gd name="f9739" fmla="*/ f7785 f3749 1"/>
                                    <a:gd name="f9740" fmla="*/ f7786 f3748 1"/>
                                    <a:gd name="f9741" fmla="*/ f7787 f3749 1"/>
                                    <a:gd name="f9742" fmla="*/ f7788 f3748 1"/>
                                    <a:gd name="f9743" fmla="*/ f7789 f3749 1"/>
                                    <a:gd name="f9744" fmla="*/ f7790 f3748 1"/>
                                    <a:gd name="f9745" fmla="*/ f7791 f3749 1"/>
                                    <a:gd name="f9746" fmla="*/ f7792 f3748 1"/>
                                    <a:gd name="f9747" fmla="*/ f7793 f3749 1"/>
                                    <a:gd name="f9748" fmla="*/ f7794 f3748 1"/>
                                    <a:gd name="f9749" fmla="*/ f7795 f3749 1"/>
                                    <a:gd name="f9750" fmla="*/ f7796 f3748 1"/>
                                    <a:gd name="f9751" fmla="*/ f7797 f3749 1"/>
                                    <a:gd name="f9752" fmla="*/ f7798 f3748 1"/>
                                    <a:gd name="f9753" fmla="*/ f7799 f3749 1"/>
                                    <a:gd name="f9754" fmla="*/ f7800 f3748 1"/>
                                    <a:gd name="f9755" fmla="*/ f7801 f3748 1"/>
                                    <a:gd name="f9756" fmla="*/ f7802 f3749 1"/>
                                    <a:gd name="f9757" fmla="*/ f7803 f3748 1"/>
                                    <a:gd name="f9758" fmla="*/ f7804 f3749 1"/>
                                    <a:gd name="f9759" fmla="*/ f7805 f3748 1"/>
                                    <a:gd name="f9760" fmla="*/ f7806 f3749 1"/>
                                    <a:gd name="f9761" fmla="*/ f7807 f3748 1"/>
                                    <a:gd name="f9762" fmla="*/ f7808 f3749 1"/>
                                    <a:gd name="f9763" fmla="*/ f7809 f3748 1"/>
                                    <a:gd name="f9764" fmla="*/ f7810 f3749 1"/>
                                    <a:gd name="f9765" fmla="*/ f7811 f3748 1"/>
                                    <a:gd name="f9766" fmla="*/ f7812 f3749 1"/>
                                    <a:gd name="f9767" fmla="*/ f7813 f3748 1"/>
                                    <a:gd name="f9768" fmla="*/ f7814 f3749 1"/>
                                    <a:gd name="f9769" fmla="*/ f7815 f3748 1"/>
                                    <a:gd name="f9770" fmla="*/ f7816 f3749 1"/>
                                    <a:gd name="f9771" fmla="*/ f7817 f3748 1"/>
                                    <a:gd name="f9772" fmla="*/ f7818 f3749 1"/>
                                    <a:gd name="f9773" fmla="*/ f7819 f3748 1"/>
                                    <a:gd name="f9774" fmla="*/ f7820 f3749 1"/>
                                    <a:gd name="f9775" fmla="*/ f7821 f3748 1"/>
                                    <a:gd name="f9776" fmla="*/ f7822 f3749 1"/>
                                    <a:gd name="f9777" fmla="*/ f7823 f3748 1"/>
                                    <a:gd name="f9778" fmla="*/ f7824 f3749 1"/>
                                    <a:gd name="f9779" fmla="*/ f7825 f3748 1"/>
                                    <a:gd name="f9780" fmla="*/ f7826 f3749 1"/>
                                    <a:gd name="f9781" fmla="*/ f7827 f3748 1"/>
                                    <a:gd name="f9782" fmla="*/ f7828 f3749 1"/>
                                    <a:gd name="f9783" fmla="*/ f7829 f3748 1"/>
                                    <a:gd name="f9784" fmla="*/ f7830 f3749 1"/>
                                    <a:gd name="f9785" fmla="*/ f7831 f3748 1"/>
                                    <a:gd name="f9786" fmla="*/ f7832 f3749 1"/>
                                    <a:gd name="f9787" fmla="*/ f7833 f3748 1"/>
                                    <a:gd name="f9788" fmla="*/ f7834 f3749 1"/>
                                    <a:gd name="f9789" fmla="*/ f7835 f3748 1"/>
                                    <a:gd name="f9790" fmla="*/ f7836 f3749 1"/>
                                    <a:gd name="f9791" fmla="*/ f7837 f3748 1"/>
                                    <a:gd name="f9792" fmla="*/ f7838 f3749 1"/>
                                    <a:gd name="f9793" fmla="*/ f7839 f3748 1"/>
                                    <a:gd name="f9794" fmla="*/ f7840 f3749 1"/>
                                    <a:gd name="f9795" fmla="*/ f7841 f3748 1"/>
                                    <a:gd name="f9796" fmla="*/ f7842 f3749 1"/>
                                    <a:gd name="f9797" fmla="*/ f7843 f3748 1"/>
                                    <a:gd name="f9798" fmla="*/ f7844 f3749 1"/>
                                    <a:gd name="f9799" fmla="*/ f7845 f3748 1"/>
                                    <a:gd name="f9800" fmla="*/ f7846 f3749 1"/>
                                    <a:gd name="f9801" fmla="*/ f7847 f3748 1"/>
                                    <a:gd name="f9802" fmla="*/ f7848 f3749 1"/>
                                    <a:gd name="f9803" fmla="*/ f7849 f3748 1"/>
                                    <a:gd name="f9804" fmla="*/ f7850 f3749 1"/>
                                    <a:gd name="f9805" fmla="*/ f7851 f3748 1"/>
                                    <a:gd name="f9806" fmla="*/ f7852 f3749 1"/>
                                    <a:gd name="f9807" fmla="*/ f7853 f3748 1"/>
                                    <a:gd name="f9808" fmla="*/ f7854 f3749 1"/>
                                    <a:gd name="f9809" fmla="*/ f7855 f3748 1"/>
                                    <a:gd name="f9810" fmla="*/ f7856 f3748 1"/>
                                    <a:gd name="f9811" fmla="*/ f7857 f3749 1"/>
                                    <a:gd name="f9812" fmla="*/ f7858 f3748 1"/>
                                    <a:gd name="f9813" fmla="*/ f7859 f3749 1"/>
                                    <a:gd name="f9814" fmla="*/ f7860 f3748 1"/>
                                    <a:gd name="f9815" fmla="*/ f7861 f3749 1"/>
                                    <a:gd name="f9816" fmla="*/ f7862 f3748 1"/>
                                    <a:gd name="f9817" fmla="*/ f7863 f3749 1"/>
                                    <a:gd name="f9818" fmla="*/ f7864 f3748 1"/>
                                    <a:gd name="f9819" fmla="*/ f7865 f3749 1"/>
                                    <a:gd name="f9820" fmla="*/ f7866 f3748 1"/>
                                    <a:gd name="f9821" fmla="*/ f7867 f3748 1"/>
                                    <a:gd name="f9822" fmla="*/ f7868 f3749 1"/>
                                    <a:gd name="f9823" fmla="*/ f7869 f3748 1"/>
                                    <a:gd name="f9824" fmla="*/ f7870 f3749 1"/>
                                    <a:gd name="f9825" fmla="*/ f7871 f3748 1"/>
                                    <a:gd name="f9826" fmla="*/ f7872 f3749 1"/>
                                    <a:gd name="f9827" fmla="*/ f7873 f3748 1"/>
                                    <a:gd name="f9828" fmla="*/ f7874 f3749 1"/>
                                    <a:gd name="f9829" fmla="*/ f7875 f3748 1"/>
                                    <a:gd name="f9830" fmla="*/ f7876 f3748 1"/>
                                    <a:gd name="f9831" fmla="*/ f7877 f3748 1"/>
                                    <a:gd name="f9832" fmla="*/ f7878 f3748 1"/>
                                    <a:gd name="f9833" fmla="*/ f7879 f3748 1"/>
                                    <a:gd name="f9834" fmla="*/ f7880 f3748 1"/>
                                    <a:gd name="f9835" fmla="*/ f7881 f3748 1"/>
                                    <a:gd name="f9836" fmla="*/ f7882 f3748 1"/>
                                    <a:gd name="f9837" fmla="*/ f7883 f3749 1"/>
                                    <a:gd name="f9838" fmla="*/ f7884 f3748 1"/>
                                    <a:gd name="f9839" fmla="*/ f7885 f3749 1"/>
                                    <a:gd name="f9840" fmla="*/ f7886 f3748 1"/>
                                    <a:gd name="f9841" fmla="*/ f7887 f3749 1"/>
                                    <a:gd name="f9842" fmla="*/ f7888 f3748 1"/>
                                    <a:gd name="f9843" fmla="*/ f7889 f3749 1"/>
                                    <a:gd name="f9844" fmla="*/ f7890 f3748 1"/>
                                    <a:gd name="f9845" fmla="*/ f7891 f3749 1"/>
                                    <a:gd name="f9846" fmla="*/ f7892 f3748 1"/>
                                    <a:gd name="f9847" fmla="*/ f7893 f3749 1"/>
                                    <a:gd name="f9848" fmla="*/ f7894 f3748 1"/>
                                    <a:gd name="f9849" fmla="*/ f7895 f3749 1"/>
                                    <a:gd name="f9850" fmla="*/ f7896 f3748 1"/>
                                    <a:gd name="f9851" fmla="*/ f7897 f3749 1"/>
                                    <a:gd name="f9852" fmla="*/ f7898 f3748 1"/>
                                    <a:gd name="f9853" fmla="*/ f7899 f3749 1"/>
                                    <a:gd name="f9854" fmla="*/ f7900 f3748 1"/>
                                    <a:gd name="f9855" fmla="*/ f7901 f3749 1"/>
                                    <a:gd name="f9856" fmla="*/ f7902 f3748 1"/>
                                    <a:gd name="f9857" fmla="*/ f7903 f3749 1"/>
                                    <a:gd name="f9858" fmla="*/ f7904 f3748 1"/>
                                    <a:gd name="f9859" fmla="*/ f7905 f3749 1"/>
                                    <a:gd name="f9860" fmla="*/ f7906 f3748 1"/>
                                    <a:gd name="f9861" fmla="*/ f7907 f3749 1"/>
                                    <a:gd name="f9862" fmla="*/ f7908 f3748 1"/>
                                    <a:gd name="f9863" fmla="*/ f7909 f3749 1"/>
                                    <a:gd name="f9864" fmla="*/ f7910 f3748 1"/>
                                    <a:gd name="f9865" fmla="*/ f7911 f3749 1"/>
                                    <a:gd name="f9866" fmla="*/ f7912 f3748 1"/>
                                    <a:gd name="f9867" fmla="*/ f7913 f3749 1"/>
                                    <a:gd name="f9868" fmla="*/ f7914 f3748 1"/>
                                    <a:gd name="f9869" fmla="*/ f7915 f3749 1"/>
                                    <a:gd name="f9870" fmla="*/ f7916 f3748 1"/>
                                    <a:gd name="f9871" fmla="*/ f7917 f3749 1"/>
                                    <a:gd name="f9872" fmla="*/ f7918 f3748 1"/>
                                    <a:gd name="f9873" fmla="*/ f7919 f3749 1"/>
                                    <a:gd name="f9874" fmla="*/ f7920 f3748 1"/>
                                    <a:gd name="f9875" fmla="*/ f7921 f3749 1"/>
                                    <a:gd name="f9876" fmla="*/ f7922 f3749 1"/>
                                    <a:gd name="f9877" fmla="*/ f7923 f3748 1"/>
                                    <a:gd name="f9878" fmla="*/ f7924 f3749 1"/>
                                    <a:gd name="f9879" fmla="*/ f7925 f3748 1"/>
                                    <a:gd name="f9880" fmla="*/ f7926 f3748 1"/>
                                    <a:gd name="f9881" fmla="*/ f7927 f3749 1"/>
                                    <a:gd name="f9882" fmla="*/ f7928 f3748 1"/>
                                    <a:gd name="f9883" fmla="*/ f7929 f3749 1"/>
                                    <a:gd name="f9884" fmla="*/ f7930 f3748 1"/>
                                    <a:gd name="f9885" fmla="*/ f7931 f3749 1"/>
                                    <a:gd name="f9886" fmla="*/ f7932 f3748 1"/>
                                    <a:gd name="f9887" fmla="*/ f7933 f3749 1"/>
                                    <a:gd name="f9888" fmla="*/ f7934 f3748 1"/>
                                    <a:gd name="f9889" fmla="*/ f7935 f3749 1"/>
                                    <a:gd name="f9890" fmla="*/ f7936 f3748 1"/>
                                    <a:gd name="f9891" fmla="*/ f7937 f3749 1"/>
                                    <a:gd name="f9892" fmla="*/ f7938 f3748 1"/>
                                    <a:gd name="f9893" fmla="*/ f7939 f3749 1"/>
                                    <a:gd name="f9894" fmla="*/ f7940 f3748 1"/>
                                    <a:gd name="f9895" fmla="*/ f7941 f3749 1"/>
                                    <a:gd name="f9896" fmla="*/ f7942 f3748 1"/>
                                    <a:gd name="f9897" fmla="*/ f7943 f3749 1"/>
                                    <a:gd name="f9898" fmla="*/ f7944 f3748 1"/>
                                    <a:gd name="f9899" fmla="*/ f7945 f3749 1"/>
                                    <a:gd name="f9900" fmla="*/ f7946 f3748 1"/>
                                    <a:gd name="f9901" fmla="*/ f7947 f3749 1"/>
                                    <a:gd name="f9902" fmla="*/ f7948 f3748 1"/>
                                    <a:gd name="f9903" fmla="*/ f7949 f3749 1"/>
                                    <a:gd name="f9904" fmla="*/ f7950 f3748 1"/>
                                    <a:gd name="f9905" fmla="*/ f7951 f3749 1"/>
                                    <a:gd name="f9906" fmla="*/ f7952 f3749 1"/>
                                    <a:gd name="f9907" fmla="*/ f7953 f3749 1"/>
                                    <a:gd name="f9908" fmla="*/ f7954 f3748 1"/>
                                    <a:gd name="f9909" fmla="*/ f7955 f3749 1"/>
                                    <a:gd name="f9910" fmla="*/ f7956 f3748 1"/>
                                    <a:gd name="f9911" fmla="*/ f7957 f3749 1"/>
                                    <a:gd name="f9912" fmla="*/ f7958 f3748 1"/>
                                    <a:gd name="f9913" fmla="*/ f7959 f3749 1"/>
                                    <a:gd name="f9914" fmla="*/ f7960 f3748 1"/>
                                    <a:gd name="f9915" fmla="*/ f7961 f3749 1"/>
                                    <a:gd name="f9916" fmla="*/ f7962 f3748 1"/>
                                    <a:gd name="f9917" fmla="*/ f7963 f3749 1"/>
                                    <a:gd name="f9918" fmla="*/ f7964 f3748 1"/>
                                    <a:gd name="f9919" fmla="*/ f7965 f3749 1"/>
                                    <a:gd name="f9920" fmla="*/ f7966 f3748 1"/>
                                    <a:gd name="f9921" fmla="*/ f7967 f3749 1"/>
                                    <a:gd name="f9922" fmla="*/ f7968 f3748 1"/>
                                    <a:gd name="f9923" fmla="*/ f7969 f3749 1"/>
                                    <a:gd name="f9924" fmla="*/ f7970 f3748 1"/>
                                    <a:gd name="f9925" fmla="*/ f7971 f3749 1"/>
                                    <a:gd name="f9926" fmla="*/ f7972 f3748 1"/>
                                    <a:gd name="f9927" fmla="*/ f7973 f3749 1"/>
                                    <a:gd name="f9928" fmla="*/ f7974 f3748 1"/>
                                    <a:gd name="f9929" fmla="*/ f7975 f3749 1"/>
                                    <a:gd name="f9930" fmla="*/ f7976 f3748 1"/>
                                    <a:gd name="f9931" fmla="*/ f7977 f3749 1"/>
                                    <a:gd name="f9932" fmla="*/ f7978 f3748 1"/>
                                    <a:gd name="f9933" fmla="*/ f7979 f3749 1"/>
                                    <a:gd name="f9934" fmla="*/ f7980 f3748 1"/>
                                    <a:gd name="f9935" fmla="*/ f7981 f3749 1"/>
                                    <a:gd name="f9936" fmla="*/ f7982 f3748 1"/>
                                    <a:gd name="f9937" fmla="*/ f7983 f3748 1"/>
                                    <a:gd name="f9938" fmla="*/ f7984 f3749 1"/>
                                    <a:gd name="f9939" fmla="*/ f7985 f3748 1"/>
                                    <a:gd name="f9940" fmla="*/ f7986 f3748 1"/>
                                    <a:gd name="f9941" fmla="*/ f7987 f3749 1"/>
                                    <a:gd name="f9942" fmla="*/ f7988 f3748 1"/>
                                    <a:gd name="f9943" fmla="*/ f7989 f3749 1"/>
                                    <a:gd name="f9944" fmla="*/ f7990 f3748 1"/>
                                    <a:gd name="f9945" fmla="*/ f7991 f3749 1"/>
                                    <a:gd name="f9946" fmla="*/ f7992 f3748 1"/>
                                    <a:gd name="f9947" fmla="*/ f7993 f3749 1"/>
                                    <a:gd name="f9948" fmla="*/ f7994 f3748 1"/>
                                    <a:gd name="f9949" fmla="*/ f7995 f3748 1"/>
                                    <a:gd name="f9950" fmla="*/ f7996 f3749 1"/>
                                    <a:gd name="f9951" fmla="*/ f7997 f3748 1"/>
                                    <a:gd name="f9952" fmla="*/ f7998 f3749 1"/>
                                    <a:gd name="f9953" fmla="*/ f7999 f3748 1"/>
                                    <a:gd name="f9954" fmla="*/ f8000 f3749 1"/>
                                    <a:gd name="f9955" fmla="*/ f8001 f3748 1"/>
                                    <a:gd name="f9956" fmla="*/ f8002 f3748 1"/>
                                    <a:gd name="f9957" fmla="*/ f8003 f3749 1"/>
                                    <a:gd name="f9958" fmla="*/ f8004 f3748 1"/>
                                    <a:gd name="f9959" fmla="*/ f8005 f3749 1"/>
                                    <a:gd name="f9960" fmla="*/ f8006 f3748 1"/>
                                    <a:gd name="f9961" fmla="*/ f8007 f3749 1"/>
                                    <a:gd name="f9962" fmla="*/ f8008 f3748 1"/>
                                    <a:gd name="f9963" fmla="*/ f8009 f3749 1"/>
                                    <a:gd name="f9964" fmla="*/ f8010 f3748 1"/>
                                    <a:gd name="f9965" fmla="*/ f8011 f3749 1"/>
                                    <a:gd name="f9966" fmla="*/ f8012 f3748 1"/>
                                    <a:gd name="f9967" fmla="*/ f8013 f3749 1"/>
                                    <a:gd name="f9968" fmla="*/ f8014 f3748 1"/>
                                    <a:gd name="f9969" fmla="*/ f8015 f3749 1"/>
                                    <a:gd name="f9970" fmla="*/ f8016 f3748 1"/>
                                    <a:gd name="f9971" fmla="*/ f8017 f3748 1"/>
                                    <a:gd name="f9972" fmla="*/ f8018 f3748 1"/>
                                    <a:gd name="f9973" fmla="*/ f8019 f3749 1"/>
                                    <a:gd name="f9974" fmla="*/ f8020 f3748 1"/>
                                    <a:gd name="f9975" fmla="*/ f8021 f3749 1"/>
                                    <a:gd name="f9976" fmla="*/ f8022 f3748 1"/>
                                    <a:gd name="f9977" fmla="*/ f8023 f3749 1"/>
                                    <a:gd name="f9978" fmla="*/ f8024 f3748 1"/>
                                    <a:gd name="f9979" fmla="*/ f8025 f3749 1"/>
                                    <a:gd name="f9980" fmla="*/ f8026 f3748 1"/>
                                    <a:gd name="f9981" fmla="*/ f8027 f3749 1"/>
                                    <a:gd name="f9982" fmla="*/ f8028 f3748 1"/>
                                    <a:gd name="f9983" fmla="*/ f8029 f3749 1"/>
                                    <a:gd name="f9984" fmla="*/ f8030 f3748 1"/>
                                    <a:gd name="f9985" fmla="*/ f8031 f3749 1"/>
                                    <a:gd name="f9986" fmla="*/ f8032 f3748 1"/>
                                    <a:gd name="f9987" fmla="*/ f8033 f3749 1"/>
                                    <a:gd name="f9988" fmla="*/ f8034 f3748 1"/>
                                    <a:gd name="f9989" fmla="*/ f8035 f3748 1"/>
                                    <a:gd name="f9990" fmla="*/ f8036 f3749 1"/>
                                    <a:gd name="f9991" fmla="*/ f8037 f3748 1"/>
                                    <a:gd name="f9992" fmla="*/ f8038 f3749 1"/>
                                    <a:gd name="f9993" fmla="*/ f8039 f3748 1"/>
                                    <a:gd name="f9994" fmla="*/ f8040 f3749 1"/>
                                    <a:gd name="f9995" fmla="*/ f8041 f3748 1"/>
                                    <a:gd name="f9996" fmla="*/ f8042 f3749 1"/>
                                    <a:gd name="f9997" fmla="*/ f8043 f3748 1"/>
                                    <a:gd name="f9998" fmla="*/ f8044 f3749 1"/>
                                    <a:gd name="f9999" fmla="*/ f8045 f3748 1"/>
                                    <a:gd name="f10000" fmla="*/ f8046 f3749 1"/>
                                    <a:gd name="f10001" fmla="*/ f8047 f3748 1"/>
                                    <a:gd name="f10002" fmla="*/ f8048 f3749 1"/>
                                    <a:gd name="f10003" fmla="*/ f8049 f3748 1"/>
                                    <a:gd name="f10004" fmla="*/ f8050 f3749 1"/>
                                    <a:gd name="f10005" fmla="*/ f8051 f3748 1"/>
                                    <a:gd name="f10006" fmla="*/ f8052 f3749 1"/>
                                    <a:gd name="f10007" fmla="*/ f8053 f3748 1"/>
                                    <a:gd name="f10008" fmla="*/ f8054 f3749 1"/>
                                    <a:gd name="f10009" fmla="*/ f8055 f3748 1"/>
                                    <a:gd name="f10010" fmla="*/ f8056 f3749 1"/>
                                    <a:gd name="f10011" fmla="*/ f8057 f3748 1"/>
                                    <a:gd name="f10012" fmla="*/ f8058 f3749 1"/>
                                    <a:gd name="f10013" fmla="*/ f8059 f3748 1"/>
                                    <a:gd name="f10014" fmla="*/ f8060 f3749 1"/>
                                    <a:gd name="f10015" fmla="*/ f8061 f3748 1"/>
                                    <a:gd name="f10016" fmla="*/ f8062 f3749 1"/>
                                    <a:gd name="f10017" fmla="*/ f8063 f3748 1"/>
                                    <a:gd name="f10018" fmla="*/ f8064 f3749 1"/>
                                    <a:gd name="f10019" fmla="*/ f8065 f3748 1"/>
                                    <a:gd name="f10020" fmla="*/ f8066 f3749 1"/>
                                    <a:gd name="f10021" fmla="*/ f8067 f3748 1"/>
                                    <a:gd name="f10022" fmla="*/ f8068 f3749 1"/>
                                    <a:gd name="f10023" fmla="*/ f8069 f3748 1"/>
                                    <a:gd name="f10024" fmla="*/ f8070 f3749 1"/>
                                    <a:gd name="f10025" fmla="*/ f8071 f3748 1"/>
                                    <a:gd name="f10026" fmla="*/ f8072 f3749 1"/>
                                    <a:gd name="f10027" fmla="*/ f8073 f3748 1"/>
                                    <a:gd name="f10028" fmla="*/ f8074 f3749 1"/>
                                    <a:gd name="f10029" fmla="*/ f8075 f3748 1"/>
                                    <a:gd name="f10030" fmla="*/ f8076 f3749 1"/>
                                    <a:gd name="f10031" fmla="*/ f8077 f3748 1"/>
                                    <a:gd name="f10032" fmla="*/ f8078 f3749 1"/>
                                    <a:gd name="f10033" fmla="*/ f8079 f3748 1"/>
                                    <a:gd name="f10034" fmla="*/ f8080 f3749 1"/>
                                    <a:gd name="f10035" fmla="*/ f8081 f3748 1"/>
                                    <a:gd name="f10036" fmla="*/ f8082 f3749 1"/>
                                    <a:gd name="f10037" fmla="*/ f8083 f3748 1"/>
                                    <a:gd name="f10038" fmla="*/ f8084 f3749 1"/>
                                    <a:gd name="f10039" fmla="*/ f8085 f3748 1"/>
                                    <a:gd name="f10040" fmla="*/ f8086 f3749 1"/>
                                    <a:gd name="f10041" fmla="*/ f8087 f3748 1"/>
                                    <a:gd name="f10042" fmla="*/ f8088 f3749 1"/>
                                    <a:gd name="f10043" fmla="*/ f8089 f3748 1"/>
                                    <a:gd name="f10044" fmla="*/ f8090 f3749 1"/>
                                    <a:gd name="f10045" fmla="*/ f8091 f3748 1"/>
                                    <a:gd name="f10046" fmla="*/ f8092 f3749 1"/>
                                    <a:gd name="f10047" fmla="*/ f8093 f3748 1"/>
                                    <a:gd name="f10048" fmla="*/ f8094 f3749 1"/>
                                    <a:gd name="f10049" fmla="*/ f8095 f3748 1"/>
                                    <a:gd name="f10050" fmla="*/ f8096 f3749 1"/>
                                    <a:gd name="f10051" fmla="*/ f8097 f3748 1"/>
                                    <a:gd name="f10052" fmla="*/ f8098 f3749 1"/>
                                    <a:gd name="f10053" fmla="*/ f8099 f3748 1"/>
                                    <a:gd name="f10054" fmla="*/ f8100 f3749 1"/>
                                    <a:gd name="f10055" fmla="*/ f8101 f3748 1"/>
                                    <a:gd name="f10056" fmla="*/ f8102 f3749 1"/>
                                    <a:gd name="f10057" fmla="*/ f8103 f3748 1"/>
                                    <a:gd name="f10058" fmla="*/ f8104 f3749 1"/>
                                    <a:gd name="f10059" fmla="*/ f8105 f3748 1"/>
                                    <a:gd name="f10060" fmla="*/ f8106 f3749 1"/>
                                    <a:gd name="f10061" fmla="*/ f8107 f3748 1"/>
                                    <a:gd name="f10062" fmla="*/ f8108 f3749 1"/>
                                    <a:gd name="f10063" fmla="*/ f8109 f3748 1"/>
                                    <a:gd name="f10064" fmla="*/ f8110 f3749 1"/>
                                    <a:gd name="f10065" fmla="*/ f8111 f3748 1"/>
                                    <a:gd name="f10066" fmla="*/ f8112 f3749 1"/>
                                    <a:gd name="f10067" fmla="*/ f8113 f3748 1"/>
                                    <a:gd name="f10068" fmla="*/ f8114 f3749 1"/>
                                    <a:gd name="f10069" fmla="*/ f8115 f3748 1"/>
                                    <a:gd name="f10070" fmla="*/ f8116 f3749 1"/>
                                    <a:gd name="f10071" fmla="*/ f8117 f3748 1"/>
                                    <a:gd name="f10072" fmla="*/ f8118 f3749 1"/>
                                    <a:gd name="f10073" fmla="*/ f8119 f3748 1"/>
                                    <a:gd name="f10074" fmla="*/ f8120 f3749 1"/>
                                    <a:gd name="f10075" fmla="*/ f8121 f3748 1"/>
                                    <a:gd name="f10076" fmla="*/ f8122 f3749 1"/>
                                    <a:gd name="f10077" fmla="*/ f8123 f3748 1"/>
                                    <a:gd name="f10078" fmla="*/ f8124 f3749 1"/>
                                    <a:gd name="f10079" fmla="*/ f8125 f3748 1"/>
                                    <a:gd name="f10080" fmla="*/ f8126 f3749 1"/>
                                    <a:gd name="f10081" fmla="*/ f8127 f3748 1"/>
                                    <a:gd name="f10082" fmla="*/ f8128 f3749 1"/>
                                    <a:gd name="f10083" fmla="*/ f8129 f3748 1"/>
                                    <a:gd name="f10084" fmla="*/ f8130 f3749 1"/>
                                    <a:gd name="f10085" fmla="*/ f8131 f3748 1"/>
                                    <a:gd name="f10086" fmla="*/ f8132 f3749 1"/>
                                    <a:gd name="f10087" fmla="*/ f8133 f3748 1"/>
                                    <a:gd name="f10088" fmla="*/ f8134 f3748 1"/>
                                    <a:gd name="f10089" fmla="*/ f8135 f3749 1"/>
                                    <a:gd name="f10090" fmla="*/ f8136 f3748 1"/>
                                    <a:gd name="f10091" fmla="*/ f8137 f3749 1"/>
                                    <a:gd name="f10092" fmla="*/ f8138 f3748 1"/>
                                    <a:gd name="f10093" fmla="*/ f8139 f3749 1"/>
                                    <a:gd name="f10094" fmla="*/ f8140 f3748 1"/>
                                    <a:gd name="f10095" fmla="*/ f8141 f3749 1"/>
                                    <a:gd name="f10096" fmla="*/ f8142 f3748 1"/>
                                    <a:gd name="f10097" fmla="*/ f8143 f3749 1"/>
                                    <a:gd name="f10098" fmla="*/ f8144 f3748 1"/>
                                    <a:gd name="f10099" fmla="*/ f8145 f3749 1"/>
                                    <a:gd name="f10100" fmla="*/ f8146 f3748 1"/>
                                    <a:gd name="f10101" fmla="*/ f8147 f3749 1"/>
                                    <a:gd name="f10102" fmla="*/ f8148 f3748 1"/>
                                    <a:gd name="f10103" fmla="*/ f8149 f3749 1"/>
                                    <a:gd name="f10104" fmla="*/ f8150 f3748 1"/>
                                    <a:gd name="f10105" fmla="*/ f8151 f3749 1"/>
                                    <a:gd name="f10106" fmla="*/ f8152 f3748 1"/>
                                    <a:gd name="f10107" fmla="*/ f8153 f3748 1"/>
                                    <a:gd name="f10108" fmla="*/ f8154 f3749 1"/>
                                    <a:gd name="f10109" fmla="*/ f8155 f3748 1"/>
                                    <a:gd name="f10110" fmla="*/ f8156 f3749 1"/>
                                    <a:gd name="f10111" fmla="*/ f8157 f3748 1"/>
                                    <a:gd name="f10112" fmla="*/ f8158 f3749 1"/>
                                    <a:gd name="f10113" fmla="*/ f8159 f3748 1"/>
                                    <a:gd name="f10114" fmla="*/ f8160 f3749 1"/>
                                    <a:gd name="f10115" fmla="*/ f8161 f3748 1"/>
                                    <a:gd name="f10116" fmla="*/ f8162 f3749 1"/>
                                    <a:gd name="f10117" fmla="*/ f8163 f3748 1"/>
                                    <a:gd name="f10118" fmla="*/ f8164 f3749 1"/>
                                    <a:gd name="f10119" fmla="*/ f8165 f3748 1"/>
                                    <a:gd name="f10120" fmla="*/ f8166 f3749 1"/>
                                    <a:gd name="f10121" fmla="*/ f8167 f3748 1"/>
                                    <a:gd name="f10122" fmla="*/ f8168 f3749 1"/>
                                    <a:gd name="f10123" fmla="*/ f8169 f3748 1"/>
                                    <a:gd name="f10124" fmla="*/ f8170 f3749 1"/>
                                    <a:gd name="f10125" fmla="*/ f8171 f3748 1"/>
                                    <a:gd name="f10126" fmla="*/ f8172 f3749 1"/>
                                    <a:gd name="f10127" fmla="*/ f8173 f3748 1"/>
                                    <a:gd name="f10128" fmla="*/ f8174 f3749 1"/>
                                    <a:gd name="f10129" fmla="*/ f8175 f3749 1"/>
                                    <a:gd name="f10130" fmla="*/ f8176 f3748 1"/>
                                    <a:gd name="f10131" fmla="*/ f8177 f3749 1"/>
                                    <a:gd name="f10132" fmla="*/ f8178 f3748 1"/>
                                    <a:gd name="f10133" fmla="*/ f8179 f3749 1"/>
                                    <a:gd name="f10134" fmla="*/ f8180 f3748 1"/>
                                    <a:gd name="f10135" fmla="*/ f8181 f3748 1"/>
                                    <a:gd name="f10136" fmla="*/ f8182 f3749 1"/>
                                    <a:gd name="f10137" fmla="*/ f8183 f3748 1"/>
                                    <a:gd name="f10138" fmla="*/ f8184 f3749 1"/>
                                    <a:gd name="f10139" fmla="*/ f8185 f3748 1"/>
                                    <a:gd name="f10140" fmla="*/ f8186 f3749 1"/>
                                    <a:gd name="f10141" fmla="*/ f8187 f3748 1"/>
                                    <a:gd name="f10142" fmla="*/ f8188 f3749 1"/>
                                    <a:gd name="f10143" fmla="*/ f8189 f3748 1"/>
                                    <a:gd name="f10144" fmla="*/ f8190 f3749 1"/>
                                    <a:gd name="f10145" fmla="*/ f8191 f3748 1"/>
                                    <a:gd name="f10146" fmla="*/ f8192 f3749 1"/>
                                    <a:gd name="f10147" fmla="*/ f8193 f3748 1"/>
                                    <a:gd name="f10148" fmla="*/ f8194 f3749 1"/>
                                    <a:gd name="f10149" fmla="*/ f8195 f3749 1"/>
                                    <a:gd name="f10150" fmla="*/ f8196 f3748 1"/>
                                    <a:gd name="f10151" fmla="*/ f8197 f3749 1"/>
                                    <a:gd name="f10152" fmla="*/ f8198 f3748 1"/>
                                    <a:gd name="f10153" fmla="*/ f8199 f3749 1"/>
                                    <a:gd name="f10154" fmla="*/ f8200 f3748 1"/>
                                    <a:gd name="f10155" fmla="*/ f8201 f3749 1"/>
                                    <a:gd name="f10156" fmla="*/ f8202 f3748 1"/>
                                    <a:gd name="f10157" fmla="*/ f8203 f3748 1"/>
                                    <a:gd name="f10158" fmla="*/ f8204 f3749 1"/>
                                    <a:gd name="f10159" fmla="*/ f8205 f3748 1"/>
                                    <a:gd name="f10160" fmla="*/ f8206 f3749 1"/>
                                    <a:gd name="f10161" fmla="*/ f8207 f3748 1"/>
                                    <a:gd name="f10162" fmla="*/ f8208 f3749 1"/>
                                    <a:gd name="f10163" fmla="*/ f8209 f3748 1"/>
                                    <a:gd name="f10164" fmla="*/ f8210 f3749 1"/>
                                    <a:gd name="f10165" fmla="*/ f8211 f3748 1"/>
                                    <a:gd name="f10166" fmla="*/ f8212 f3749 1"/>
                                    <a:gd name="f10167" fmla="*/ f8213 f3748 1"/>
                                    <a:gd name="f10168" fmla="*/ f8214 f3749 1"/>
                                    <a:gd name="f10169" fmla="*/ f8215 f3748 1"/>
                                    <a:gd name="f10170" fmla="*/ f8216 f3749 1"/>
                                    <a:gd name="f10171" fmla="*/ f8217 f3748 1"/>
                                    <a:gd name="f10172" fmla="*/ f8218 f3749 1"/>
                                    <a:gd name="f10173" fmla="*/ f8219 f3748 1"/>
                                    <a:gd name="f10174" fmla="*/ f8220 f3749 1"/>
                                    <a:gd name="f10175" fmla="*/ f8221 f3748 1"/>
                                    <a:gd name="f10176" fmla="*/ f8222 f3749 1"/>
                                    <a:gd name="f10177" fmla="*/ f8223 f3748 1"/>
                                    <a:gd name="f10178" fmla="*/ f8224 f3749 1"/>
                                    <a:gd name="f10179" fmla="*/ f8225 f3748 1"/>
                                    <a:gd name="f10180" fmla="*/ f8226 f3749 1"/>
                                    <a:gd name="f10181" fmla="*/ f8227 f3748 1"/>
                                    <a:gd name="f10182" fmla="*/ f8228 f3749 1"/>
                                    <a:gd name="f10183" fmla="*/ f8229 f3748 1"/>
                                    <a:gd name="f10184" fmla="*/ f8230 f3749 1"/>
                                    <a:gd name="f10185" fmla="*/ f8231 f3748 1"/>
                                    <a:gd name="f10186" fmla="*/ f8232 f3749 1"/>
                                    <a:gd name="f10187" fmla="*/ f8233 f3748 1"/>
                                    <a:gd name="f10188" fmla="*/ f8234 f3749 1"/>
                                    <a:gd name="f10189" fmla="*/ f8235 f3748 1"/>
                                    <a:gd name="f10190" fmla="*/ f8236 f3749 1"/>
                                    <a:gd name="f10191" fmla="*/ f8237 f3748 1"/>
                                    <a:gd name="f10192" fmla="*/ f8238 f3749 1"/>
                                    <a:gd name="f10193" fmla="*/ f8239 f3748 1"/>
                                    <a:gd name="f10194" fmla="*/ f8240 f3749 1"/>
                                    <a:gd name="f10195" fmla="*/ f8241 f3748 1"/>
                                    <a:gd name="f10196" fmla="*/ f8242 f3749 1"/>
                                    <a:gd name="f10197" fmla="*/ f8243 f3748 1"/>
                                    <a:gd name="f10198" fmla="*/ f8244 f3749 1"/>
                                    <a:gd name="f10199" fmla="*/ f8245 f3748 1"/>
                                    <a:gd name="f10200" fmla="*/ f8246 f3749 1"/>
                                    <a:gd name="f10201" fmla="*/ f8247 f3748 1"/>
                                    <a:gd name="f10202" fmla="*/ f8248 f3748 1"/>
                                    <a:gd name="f10203" fmla="*/ f8249 f3748 1"/>
                                    <a:gd name="f10204" fmla="*/ f8250 f3749 1"/>
                                    <a:gd name="f10205" fmla="*/ f8251 f3748 1"/>
                                    <a:gd name="f10206" fmla="*/ f8252 f3749 1"/>
                                    <a:gd name="f10207" fmla="*/ f8253 f3748 1"/>
                                    <a:gd name="f10208" fmla="*/ f8254 f3749 1"/>
                                    <a:gd name="f10209" fmla="*/ f8255 f3749 1"/>
                                    <a:gd name="f10210" fmla="*/ f8256 f3748 1"/>
                                    <a:gd name="f10211" fmla="*/ f8257 f3749 1"/>
                                    <a:gd name="f10212" fmla="*/ f8258 f3748 1"/>
                                    <a:gd name="f10213" fmla="*/ f8259 f3749 1"/>
                                    <a:gd name="f10214" fmla="*/ f8260 f3748 1"/>
                                    <a:gd name="f10215" fmla="*/ f8261 f3749 1"/>
                                    <a:gd name="f10216" fmla="*/ f8262 f3748 1"/>
                                    <a:gd name="f10217" fmla="*/ f8263 f3749 1"/>
                                    <a:gd name="f10218" fmla="*/ f8264 f3748 1"/>
                                    <a:gd name="f10219" fmla="*/ f8265 f3748 1"/>
                                    <a:gd name="f10220" fmla="*/ f8266 f3748 1"/>
                                    <a:gd name="f10221" fmla="*/ f8267 f3749 1"/>
                                    <a:gd name="f10222" fmla="*/ f8268 f3748 1"/>
                                    <a:gd name="f10223" fmla="*/ f8269 f3749 1"/>
                                    <a:gd name="f10224" fmla="*/ f8270 f3748 1"/>
                                    <a:gd name="f10225" fmla="*/ f8271 f3749 1"/>
                                    <a:gd name="f10226" fmla="*/ f8272 f3748 1"/>
                                    <a:gd name="f10227" fmla="*/ f8273 f3749 1"/>
                                    <a:gd name="f10228" fmla="*/ f8274 f3748 1"/>
                                    <a:gd name="f10229" fmla="*/ f8275 f3749 1"/>
                                    <a:gd name="f10230" fmla="*/ f8276 f3748 1"/>
                                    <a:gd name="f10231" fmla="*/ f8277 f3749 1"/>
                                    <a:gd name="f10232" fmla="*/ f8278 f3748 1"/>
                                    <a:gd name="f10233" fmla="*/ f8279 f3749 1"/>
                                    <a:gd name="f10234" fmla="*/ f8280 f3748 1"/>
                                    <a:gd name="f10235" fmla="*/ f8281 f3749 1"/>
                                    <a:gd name="f10236" fmla="*/ f8282 f3748 1"/>
                                    <a:gd name="f10237" fmla="*/ f8283 f3749 1"/>
                                    <a:gd name="f10238" fmla="*/ f8284 f3748 1"/>
                                    <a:gd name="f10239" fmla="*/ f8285 f3749 1"/>
                                    <a:gd name="f10240" fmla="*/ f8286 f3748 1"/>
                                    <a:gd name="f10241" fmla="*/ f8287 f3749 1"/>
                                    <a:gd name="f10242" fmla="*/ f8288 f3748 1"/>
                                    <a:gd name="f10243" fmla="*/ f8289 f3749 1"/>
                                    <a:gd name="f10244" fmla="*/ f8290 f3748 1"/>
                                    <a:gd name="f10245" fmla="*/ f8291 f3749 1"/>
                                    <a:gd name="f10246" fmla="*/ f8292 f3748 1"/>
                                    <a:gd name="f10247" fmla="*/ f8293 f3749 1"/>
                                    <a:gd name="f10248" fmla="*/ f8294 f3748 1"/>
                                    <a:gd name="f10249" fmla="*/ f8295 f3749 1"/>
                                    <a:gd name="f10250" fmla="*/ f8296 f3748 1"/>
                                    <a:gd name="f10251" fmla="*/ f8297 f3749 1"/>
                                    <a:gd name="f10252" fmla="*/ f8298 f3748 1"/>
                                    <a:gd name="f10253" fmla="*/ f8299 f3749 1"/>
                                    <a:gd name="f10254" fmla="*/ f8300 f3748 1"/>
                                    <a:gd name="f10255" fmla="*/ f8301 f3749 1"/>
                                    <a:gd name="f10256" fmla="*/ f8302 f3748 1"/>
                                    <a:gd name="f10257" fmla="*/ f8303 f3748 1"/>
                                    <a:gd name="f10258" fmla="*/ f8304 f3748 1"/>
                                    <a:gd name="f10259" fmla="*/ f8305 f3749 1"/>
                                    <a:gd name="f10260" fmla="*/ f8306 f3748 1"/>
                                    <a:gd name="f10261" fmla="*/ f8307 f3749 1"/>
                                    <a:gd name="f10262" fmla="*/ f8308 f3748 1"/>
                                    <a:gd name="f10263" fmla="*/ f8309 f3748 1"/>
                                    <a:gd name="f10264" fmla="*/ f8310 f3748 1"/>
                                    <a:gd name="f10265" fmla="*/ f8311 f3749 1"/>
                                    <a:gd name="f10266" fmla="*/ f8312 f3748 1"/>
                                    <a:gd name="f10267" fmla="*/ f8313 f3749 1"/>
                                    <a:gd name="f10268" fmla="*/ f8314 f3748 1"/>
                                    <a:gd name="f10269" fmla="*/ f8315 f3749 1"/>
                                    <a:gd name="f10270" fmla="*/ f8316 f3748 1"/>
                                    <a:gd name="f10271" fmla="*/ f8317 f3749 1"/>
                                    <a:gd name="f10272" fmla="*/ f8318 f3748 1"/>
                                    <a:gd name="f10273" fmla="*/ f8319 f3748 1"/>
                                    <a:gd name="f10274" fmla="*/ f8320 f3749 1"/>
                                    <a:gd name="f10275" fmla="*/ f8321 f3748 1"/>
                                    <a:gd name="f10276" fmla="*/ f8322 f3749 1"/>
                                    <a:gd name="f10277" fmla="*/ f8323 f3748 1"/>
                                    <a:gd name="f10278" fmla="*/ f8324 f3749 1"/>
                                    <a:gd name="f10279" fmla="*/ f8325 f3748 1"/>
                                    <a:gd name="f10280" fmla="*/ f8326 f3749 1"/>
                                    <a:gd name="f10281" fmla="*/ f8327 f3748 1"/>
                                    <a:gd name="f10282" fmla="*/ f8328 f3749 1"/>
                                    <a:gd name="f10283" fmla="*/ f8329 f3748 1"/>
                                    <a:gd name="f10284" fmla="*/ f8330 f3749 1"/>
                                    <a:gd name="f10285" fmla="*/ f8331 f3748 1"/>
                                    <a:gd name="f10286" fmla="*/ f8332 f3749 1"/>
                                    <a:gd name="f10287" fmla="*/ f8333 f3748 1"/>
                                    <a:gd name="f10288" fmla="*/ f8334 f3749 1"/>
                                    <a:gd name="f10289" fmla="*/ f8335 f3748 1"/>
                                    <a:gd name="f10290" fmla="*/ f8336 f3749 1"/>
                                    <a:gd name="f10291" fmla="*/ f8337 f3748 1"/>
                                    <a:gd name="f10292" fmla="*/ f8338 f3749 1"/>
                                    <a:gd name="f10293" fmla="*/ f8339 f3748 1"/>
                                    <a:gd name="f10294" fmla="*/ f8340 f3749 1"/>
                                    <a:gd name="f10295" fmla="*/ f8341 f3748 1"/>
                                    <a:gd name="f10296" fmla="*/ f8342 f3748 1"/>
                                    <a:gd name="f10297" fmla="*/ f8343 f3749 1"/>
                                    <a:gd name="f10298" fmla="*/ f8344 f3749 1"/>
                                    <a:gd name="f10299" fmla="*/ f8345 f3748 1"/>
                                    <a:gd name="f10300" fmla="*/ f8346 f3749 1"/>
                                    <a:gd name="f10301" fmla="*/ f8347 f3748 1"/>
                                    <a:gd name="f10302" fmla="*/ f8348 f3749 1"/>
                                    <a:gd name="f10303" fmla="*/ f8349 f3748 1"/>
                                    <a:gd name="f10304" fmla="*/ f8350 f3749 1"/>
                                    <a:gd name="f10305" fmla="*/ f8351 f3748 1"/>
                                    <a:gd name="f10306" fmla="*/ f8352 f3749 1"/>
                                    <a:gd name="f10307" fmla="*/ f8353 f3749 1"/>
                                    <a:gd name="f10308" fmla="*/ f8354 f3748 1"/>
                                    <a:gd name="f10309" fmla="*/ f8355 f3749 1"/>
                                    <a:gd name="f10310" fmla="*/ f8356 f3749 1"/>
                                    <a:gd name="f10311" fmla="*/ f8357 f3748 1"/>
                                    <a:gd name="f10312" fmla="*/ f8358 f3749 1"/>
                                    <a:gd name="f10313" fmla="*/ f8359 f3749 1"/>
                                    <a:gd name="f10314" fmla="*/ f8360 f3749 1"/>
                                    <a:gd name="f10315" fmla="*/ f8361 f3748 1"/>
                                    <a:gd name="f10316" fmla="*/ f8362 f3749 1"/>
                                    <a:gd name="f10317" fmla="*/ f8363 f3748 1"/>
                                    <a:gd name="f10318" fmla="*/ f8364 f3749 1"/>
                                    <a:gd name="f10319" fmla="*/ f8365 f3748 1"/>
                                    <a:gd name="f10320" fmla="*/ f8366 f3748 1"/>
                                    <a:gd name="f10321" fmla="*/ f8367 f3749 1"/>
                                    <a:gd name="f10322" fmla="*/ f8368 f3748 1"/>
                                    <a:gd name="f10323" fmla="*/ f8369 f3749 1"/>
                                    <a:gd name="f10324" fmla="*/ f8370 f3748 1"/>
                                    <a:gd name="f10325" fmla="*/ f8371 f3749 1"/>
                                    <a:gd name="f10326" fmla="*/ f8372 f3748 1"/>
                                    <a:gd name="f10327" fmla="*/ f8373 f3749 1"/>
                                    <a:gd name="f10328" fmla="*/ f8374 f3749 1"/>
                                    <a:gd name="f10329" fmla="*/ f8375 f3749 1"/>
                                    <a:gd name="f10330" fmla="*/ f8376 f3749 1"/>
                                    <a:gd name="f10331" fmla="*/ f8377 f3749 1"/>
                                    <a:gd name="f10332" fmla="*/ f8378 f3748 1"/>
                                    <a:gd name="f10333" fmla="*/ f8379 f3749 1"/>
                                    <a:gd name="f10334" fmla="*/ f8380 f3748 1"/>
                                    <a:gd name="f10335" fmla="*/ f8381 f3749 1"/>
                                    <a:gd name="f10336" fmla="*/ f8382 f3748 1"/>
                                    <a:gd name="f10337" fmla="*/ f8383 f3749 1"/>
                                    <a:gd name="f10338" fmla="*/ f8384 f3748 1"/>
                                    <a:gd name="f10339" fmla="*/ f8385 f3749 1"/>
                                    <a:gd name="f10340" fmla="*/ f8386 f3748 1"/>
                                    <a:gd name="f10341" fmla="*/ f8387 f3749 1"/>
                                    <a:gd name="f10342" fmla="*/ f8388 f3748 1"/>
                                    <a:gd name="f10343" fmla="*/ f8389 f3749 1"/>
                                    <a:gd name="f10344" fmla="*/ f8390 f3748 1"/>
                                    <a:gd name="f10345" fmla="*/ f8391 f3749 1"/>
                                    <a:gd name="f10346" fmla="*/ f8392 f3748 1"/>
                                    <a:gd name="f10347" fmla="*/ f8393 f3749 1"/>
                                    <a:gd name="f10348" fmla="*/ f8394 f3748 1"/>
                                    <a:gd name="f10349" fmla="*/ f8395 f3749 1"/>
                                    <a:gd name="f10350" fmla="*/ f8396 f3748 1"/>
                                    <a:gd name="f10351" fmla="*/ f8397 f3749 1"/>
                                    <a:gd name="f10352" fmla="*/ f8398 f3748 1"/>
                                    <a:gd name="f10353" fmla="*/ f8399 f3749 1"/>
                                    <a:gd name="f10354" fmla="*/ f8400 f3748 1"/>
                                    <a:gd name="f10355" fmla="*/ f8401 f3749 1"/>
                                    <a:gd name="f10356" fmla="*/ f8402 f3748 1"/>
                                    <a:gd name="f10357" fmla="*/ f8403 f3749 1"/>
                                    <a:gd name="f10358" fmla="*/ f8404 f3748 1"/>
                                    <a:gd name="f10359" fmla="*/ f8405 f3749 1"/>
                                    <a:gd name="f10360" fmla="*/ f8406 f3749 1"/>
                                    <a:gd name="f10361" fmla="*/ f8407 f3748 1"/>
                                    <a:gd name="f10362" fmla="*/ f8408 f3749 1"/>
                                    <a:gd name="f10363" fmla="*/ f8409 f3748 1"/>
                                    <a:gd name="f10364" fmla="*/ f8410 f3749 1"/>
                                    <a:gd name="f10365" fmla="*/ f8411 f3748 1"/>
                                    <a:gd name="f10366" fmla="*/ f8412 f3749 1"/>
                                    <a:gd name="f10367" fmla="*/ f8413 f3748 1"/>
                                    <a:gd name="f10368" fmla="*/ f8414 f3749 1"/>
                                    <a:gd name="f10369" fmla="*/ f8415 f3748 1"/>
                                    <a:gd name="f10370" fmla="*/ f8416 f3749 1"/>
                                    <a:gd name="f10371" fmla="*/ f8417 f3749 1"/>
                                    <a:gd name="f10372" fmla="*/ f8418 f3748 1"/>
                                    <a:gd name="f10373" fmla="*/ f8419 f3749 1"/>
                                    <a:gd name="f10374" fmla="*/ f8420 f3748 1"/>
                                    <a:gd name="f10375" fmla="*/ f8421 f3749 1"/>
                                    <a:gd name="f10376" fmla="*/ f8422 f3748 1"/>
                                    <a:gd name="f10377" fmla="*/ f8423 f3749 1"/>
                                    <a:gd name="f10378" fmla="*/ f8424 f3749 1"/>
                                    <a:gd name="f10379" fmla="*/ f8425 f3748 1"/>
                                    <a:gd name="f10380" fmla="*/ f8426 f3749 1"/>
                                    <a:gd name="f10381" fmla="*/ f8427 f3749 1"/>
                                    <a:gd name="f10382" fmla="*/ f8428 f3748 1"/>
                                    <a:gd name="f10383" fmla="*/ f8429 f3748 1"/>
                                    <a:gd name="f10384" fmla="*/ f8430 f3749 1"/>
                                    <a:gd name="f10385" fmla="*/ f8431 f3748 1"/>
                                    <a:gd name="f10386" fmla="*/ f8432 f3749 1"/>
                                    <a:gd name="f10387" fmla="*/ f8433 f3748 1"/>
                                    <a:gd name="f10388" fmla="*/ f8434 f3749 1"/>
                                    <a:gd name="f10389" fmla="*/ f8435 f3749 1"/>
                                    <a:gd name="f10390" fmla="*/ f8436 f3748 1"/>
                                    <a:gd name="f10391" fmla="*/ f8437 f3749 1"/>
                                    <a:gd name="f10392" fmla="*/ f8438 f3749 1"/>
                                    <a:gd name="f10393" fmla="*/ f8439 f3748 1"/>
                                    <a:gd name="f10394" fmla="*/ f8440 f3749 1"/>
                                    <a:gd name="f10395" fmla="*/ f8441 f3748 1"/>
                                    <a:gd name="f10396" fmla="*/ f8442 f3749 1"/>
                                    <a:gd name="f10397" fmla="*/ f8443 f3748 1"/>
                                    <a:gd name="f10398" fmla="*/ f8444 f3749 1"/>
                                    <a:gd name="f10399" fmla="*/ f8445 f3748 1"/>
                                    <a:gd name="f10400" fmla="*/ f8446 f3749 1"/>
                                    <a:gd name="f10401" fmla="*/ f8447 f3748 1"/>
                                    <a:gd name="f10402" fmla="*/ f8448 f3749 1"/>
                                    <a:gd name="f10403" fmla="*/ f8449 f3748 1"/>
                                    <a:gd name="f10404" fmla="*/ f8450 f3749 1"/>
                                    <a:gd name="f10405" fmla="*/ f8451 f3748 1"/>
                                    <a:gd name="f10406" fmla="*/ f8452 f3749 1"/>
                                    <a:gd name="f10407" fmla="*/ f8453 f3748 1"/>
                                    <a:gd name="f10408" fmla="*/ f8454 f3749 1"/>
                                    <a:gd name="f10409" fmla="*/ f8455 f3748 1"/>
                                    <a:gd name="f10410" fmla="*/ f8456 f3749 1"/>
                                    <a:gd name="f10411" fmla="*/ f8457 f3749 1"/>
                                    <a:gd name="f10412" fmla="*/ f8458 f3749 1"/>
                                    <a:gd name="f10413" fmla="*/ f8459 f3749 1"/>
                                    <a:gd name="f10414" fmla="*/ f8460 f3748 1"/>
                                    <a:gd name="f10415" fmla="*/ f8461 f3749 1"/>
                                    <a:gd name="f10416" fmla="*/ f8462 f3748 1"/>
                                    <a:gd name="f10417" fmla="*/ f8463 f3749 1"/>
                                    <a:gd name="f10418" fmla="*/ f8464 f3748 1"/>
                                    <a:gd name="f10419" fmla="*/ f8465 f3749 1"/>
                                    <a:gd name="f10420" fmla="*/ f8466 f3748 1"/>
                                    <a:gd name="f10421" fmla="*/ f8467 f3749 1"/>
                                    <a:gd name="f10422" fmla="*/ f8468 f3748 1"/>
                                    <a:gd name="f10423" fmla="*/ f8469 f3749 1"/>
                                    <a:gd name="f10424" fmla="*/ f8470 f3748 1"/>
                                    <a:gd name="f10425" fmla="*/ f8471 f3749 1"/>
                                    <a:gd name="f10426" fmla="*/ f8472 f3748 1"/>
                                    <a:gd name="f10427" fmla="*/ f8473 f3749 1"/>
                                    <a:gd name="f10428" fmla="*/ f8474 f3748 1"/>
                                    <a:gd name="f10429" fmla="*/ f8475 f3748 1"/>
                                    <a:gd name="f10430" fmla="*/ f8476 f3749 1"/>
                                    <a:gd name="f10431" fmla="*/ f8477 f3748 1"/>
                                    <a:gd name="f10432" fmla="*/ f8478 f3749 1"/>
                                    <a:gd name="f10433" fmla="*/ f8479 f3748 1"/>
                                    <a:gd name="f10434" fmla="*/ f8480 f3749 1"/>
                                    <a:gd name="f10435" fmla="*/ f8481 f3748 1"/>
                                    <a:gd name="f10436" fmla="*/ f8482 f3749 1"/>
                                    <a:gd name="f10437" fmla="*/ f8483 f3748 1"/>
                                    <a:gd name="f10438" fmla="*/ f8484 f3749 1"/>
                                    <a:gd name="f10439" fmla="*/ f8485 f3748 1"/>
                                    <a:gd name="f10440" fmla="*/ f8486 f3748 1"/>
                                    <a:gd name="f10441" fmla="*/ f8487 f3749 1"/>
                                    <a:gd name="f10442" fmla="*/ f8488 f3748 1"/>
                                    <a:gd name="f10443" fmla="*/ f8489 f3749 1"/>
                                    <a:gd name="f10444" fmla="*/ f8490 f3748 1"/>
                                    <a:gd name="f10445" fmla="*/ f8491 f3749 1"/>
                                    <a:gd name="f10446" fmla="*/ f8492 f3748 1"/>
                                    <a:gd name="f10447" fmla="*/ f8493 f3749 1"/>
                                    <a:gd name="f10448" fmla="*/ f8494 f3748 1"/>
                                    <a:gd name="f10449" fmla="*/ f8495 f3749 1"/>
                                    <a:gd name="f10450" fmla="*/ f8496 f3748 1"/>
                                    <a:gd name="f10451" fmla="*/ f8497 f3749 1"/>
                                    <a:gd name="f10452" fmla="*/ f8498 f3748 1"/>
                                    <a:gd name="f10453" fmla="*/ f8499 f3749 1"/>
                                    <a:gd name="f10454" fmla="*/ f8500 f3748 1"/>
                                    <a:gd name="f10455" fmla="*/ f8501 f3749 1"/>
                                    <a:gd name="f10456" fmla="*/ f8502 f3748 1"/>
                                    <a:gd name="f10457" fmla="*/ f8503 f3749 1"/>
                                    <a:gd name="f10458" fmla="*/ f8504 f3748 1"/>
                                    <a:gd name="f10459" fmla="*/ f8505 f3749 1"/>
                                    <a:gd name="f10460" fmla="*/ f8506 f3748 1"/>
                                    <a:gd name="f10461" fmla="*/ f8507 f3749 1"/>
                                    <a:gd name="f10462" fmla="*/ f8508 f3748 1"/>
                                    <a:gd name="f10463" fmla="*/ f8509 f3749 1"/>
                                    <a:gd name="f10464" fmla="*/ f8510 f3748 1"/>
                                    <a:gd name="f10465" fmla="*/ f8511 f3749 1"/>
                                    <a:gd name="f10466" fmla="*/ f8512 f3748 1"/>
                                    <a:gd name="f10467" fmla="*/ f8513 f3749 1"/>
                                    <a:gd name="f10468" fmla="*/ f8514 f3748 1"/>
                                    <a:gd name="f10469" fmla="*/ f8515 f3749 1"/>
                                    <a:gd name="f10470" fmla="*/ f8516 f3748 1"/>
                                    <a:gd name="f10471" fmla="*/ f8517 f3749 1"/>
                                    <a:gd name="f10472" fmla="*/ f8518 f3748 1"/>
                                    <a:gd name="f10473" fmla="*/ f8519 f3749 1"/>
                                    <a:gd name="f10474" fmla="*/ f8520 f3748 1"/>
                                    <a:gd name="f10475" fmla="*/ f8521 f3749 1"/>
                                    <a:gd name="f10476" fmla="*/ f8522 f3748 1"/>
                                    <a:gd name="f10477" fmla="*/ f8523 f3749 1"/>
                                    <a:gd name="f10478" fmla="*/ f8524 f3748 1"/>
                                    <a:gd name="f10479" fmla="*/ f8525 f3749 1"/>
                                    <a:gd name="f10480" fmla="*/ f8526 f3748 1"/>
                                    <a:gd name="f10481" fmla="*/ f8527 f3749 1"/>
                                    <a:gd name="f10482" fmla="*/ f8528 f3748 1"/>
                                    <a:gd name="f10483" fmla="*/ f8529 f3749 1"/>
                                    <a:gd name="f10484" fmla="*/ f8530 f3748 1"/>
                                    <a:gd name="f10485" fmla="*/ f8531 f3749 1"/>
                                    <a:gd name="f10486" fmla="*/ f8532 f3748 1"/>
                                    <a:gd name="f10487" fmla="*/ f8533 f3749 1"/>
                                    <a:gd name="f10488" fmla="*/ f8534 f3748 1"/>
                                    <a:gd name="f10489" fmla="*/ f8535 f3749 1"/>
                                    <a:gd name="f10490" fmla="*/ f8536 f3748 1"/>
                                    <a:gd name="f10491" fmla="*/ f8537 f3748 1"/>
                                    <a:gd name="f10492" fmla="*/ f8538 f3748 1"/>
                                    <a:gd name="f10493" fmla="*/ f8539 f3748 1"/>
                                    <a:gd name="f10494" fmla="*/ f8540 f3748 1"/>
                                    <a:gd name="f10495" fmla="*/ f8541 f3748 1"/>
                                    <a:gd name="f10496" fmla="*/ f8542 f3748 1"/>
                                    <a:gd name="f10497" fmla="*/ f8543 f3748 1"/>
                                    <a:gd name="f10498" fmla="*/ f8544 f3749 1"/>
                                    <a:gd name="f10499" fmla="*/ f8545 f3748 1"/>
                                    <a:gd name="f10500" fmla="*/ f8546 f3748 1"/>
                                    <a:gd name="f10501" fmla="*/ f8547 f3749 1"/>
                                    <a:gd name="f10502" fmla="*/ f8548 f3749 1"/>
                                    <a:gd name="f10503" fmla="*/ f8549 f3748 1"/>
                                    <a:gd name="f10504" fmla="*/ f8550 f3749 1"/>
                                    <a:gd name="f10505" fmla="*/ f8551 f3748 1"/>
                                    <a:gd name="f10506" fmla="*/ f8552 f3749 1"/>
                                    <a:gd name="f10507" fmla="*/ f8553 f3748 1"/>
                                    <a:gd name="f10508" fmla="*/ f8554 f3749 1"/>
                                    <a:gd name="f10509" fmla="*/ f8555 f3748 1"/>
                                    <a:gd name="f10510" fmla="*/ f8556 f3749 1"/>
                                    <a:gd name="f10511" fmla="*/ f8557 f3748 1"/>
                                    <a:gd name="f10512" fmla="*/ f8558 f3749 1"/>
                                    <a:gd name="f10513" fmla="*/ f8559 f3748 1"/>
                                    <a:gd name="f10514" fmla="*/ f8560 f3749 1"/>
                                    <a:gd name="f10515" fmla="*/ f8561 f3749 1"/>
                                    <a:gd name="f10516" fmla="*/ f8562 f3748 1"/>
                                    <a:gd name="f10517" fmla="*/ f8563 f3749 1"/>
                                    <a:gd name="f10518" fmla="*/ f8564 f3748 1"/>
                                    <a:gd name="f10519" fmla="*/ f8565 f3749 1"/>
                                    <a:gd name="f10520" fmla="*/ f8566 f3748 1"/>
                                    <a:gd name="f10521" fmla="*/ f8567 f3749 1"/>
                                    <a:gd name="f10522" fmla="*/ f8568 f3748 1"/>
                                    <a:gd name="f10523" fmla="*/ f8569 f3749 1"/>
                                    <a:gd name="f10524" fmla="*/ f8570 f3748 1"/>
                                    <a:gd name="f10525" fmla="*/ f8571 f3749 1"/>
                                    <a:gd name="f10526" fmla="*/ f8572 f3748 1"/>
                                    <a:gd name="f10527" fmla="*/ f8573 f3749 1"/>
                                    <a:gd name="f10528" fmla="*/ f8574 f3748 1"/>
                                    <a:gd name="f10529" fmla="*/ f8575 f3749 1"/>
                                    <a:gd name="f10530" fmla="*/ f8576 f3748 1"/>
                                    <a:gd name="f10531" fmla="*/ f8577 f3749 1"/>
                                    <a:gd name="f10532" fmla="*/ f8578 f3748 1"/>
                                    <a:gd name="f10533" fmla="*/ f8579 f3749 1"/>
                                    <a:gd name="f10534" fmla="*/ f8580 f3748 1"/>
                                    <a:gd name="f10535" fmla="*/ f8581 f3749 1"/>
                                    <a:gd name="f10536" fmla="*/ f8582 f3748 1"/>
                                    <a:gd name="f10537" fmla="*/ f8583 f3749 1"/>
                                    <a:gd name="f10538" fmla="*/ f8584 f3748 1"/>
                                    <a:gd name="f10539" fmla="*/ f8585 f3749 1"/>
                                    <a:gd name="f10540" fmla="*/ f8586 f3748 1"/>
                                    <a:gd name="f10541" fmla="*/ f8587 f3749 1"/>
                                    <a:gd name="f10542" fmla="*/ f8588 f3748 1"/>
                                    <a:gd name="f10543" fmla="*/ f8589 f3749 1"/>
                                    <a:gd name="f10544" fmla="*/ f8590 f3748 1"/>
                                    <a:gd name="f10545" fmla="*/ f8591 f3749 1"/>
                                    <a:gd name="f10546" fmla="*/ f8592 f3748 1"/>
                                    <a:gd name="f10547" fmla="*/ f8593 f3749 1"/>
                                    <a:gd name="f10548" fmla="*/ f8594 f3749 1"/>
                                    <a:gd name="f10549" fmla="*/ f8595 f3748 1"/>
                                    <a:gd name="f10550" fmla="*/ f8596 f3749 1"/>
                                    <a:gd name="f10551" fmla="*/ f8597 f3748 1"/>
                                    <a:gd name="f10552" fmla="*/ f8598 f3749 1"/>
                                    <a:gd name="f10553" fmla="*/ f8599 f3748 1"/>
                                    <a:gd name="f10554" fmla="*/ f8600 f3749 1"/>
                                    <a:gd name="f10555" fmla="*/ f8601 f3748 1"/>
                                    <a:gd name="f10556" fmla="*/ f8602 f3749 1"/>
                                    <a:gd name="f10557" fmla="*/ f8603 f3748 1"/>
                                    <a:gd name="f10558" fmla="*/ f8604 f3749 1"/>
                                    <a:gd name="f10559" fmla="*/ f8605 f3748 1"/>
                                    <a:gd name="f10560" fmla="*/ f8606 f3749 1"/>
                                    <a:gd name="f10561" fmla="*/ f8607 f3748 1"/>
                                    <a:gd name="f10562" fmla="*/ f8608 f3749 1"/>
                                    <a:gd name="f10563" fmla="*/ f8609 f3748 1"/>
                                    <a:gd name="f10564" fmla="*/ f8610 f3749 1"/>
                                    <a:gd name="f10565" fmla="*/ f8611 f3748 1"/>
                                    <a:gd name="f10566" fmla="*/ f8612 f3749 1"/>
                                    <a:gd name="f10567" fmla="*/ f8613 f3748 1"/>
                                    <a:gd name="f10568" fmla="*/ f8614 f3748 1"/>
                                    <a:gd name="f10569" fmla="*/ f8615 f3749 1"/>
                                    <a:gd name="f10570" fmla="*/ f8616 f3748 1"/>
                                    <a:gd name="f10571" fmla="*/ f8617 f3749 1"/>
                                    <a:gd name="f10572" fmla="*/ f8618 f3748 1"/>
                                    <a:gd name="f10573" fmla="*/ f8619 f3749 1"/>
                                    <a:gd name="f10574" fmla="*/ f8620 f3748 1"/>
                                    <a:gd name="f10575" fmla="*/ f8621 f3749 1"/>
                                    <a:gd name="f10576" fmla="*/ f8622 f3748 1"/>
                                    <a:gd name="f10577" fmla="*/ f8623 f3749 1"/>
                                    <a:gd name="f10578" fmla="*/ f8624 f3748 1"/>
                                    <a:gd name="f10579" fmla="*/ f8625 f3749 1"/>
                                    <a:gd name="f10580" fmla="*/ f8626 f3748 1"/>
                                    <a:gd name="f10581" fmla="*/ f8627 f3749 1"/>
                                    <a:gd name="f10582" fmla="*/ f8628 f3748 1"/>
                                    <a:gd name="f10583" fmla="*/ f8629 f3749 1"/>
                                    <a:gd name="f10584" fmla="*/ f8630 f3749 1"/>
                                    <a:gd name="f10585" fmla="*/ f8631 f3748 1"/>
                                    <a:gd name="f10586" fmla="*/ f8632 f3749 1"/>
                                    <a:gd name="f10587" fmla="*/ f8633 f3748 1"/>
                                    <a:gd name="f10588" fmla="*/ f8634 f3749 1"/>
                                    <a:gd name="f10589" fmla="*/ f8635 f3748 1"/>
                                    <a:gd name="f10590" fmla="*/ f8636 f3749 1"/>
                                    <a:gd name="f10591" fmla="*/ f8637 f3748 1"/>
                                    <a:gd name="f10592" fmla="*/ f8638 f3749 1"/>
                                    <a:gd name="f10593" fmla="*/ f8639 f3748 1"/>
                                    <a:gd name="f10594" fmla="*/ f8640 f3749 1"/>
                                    <a:gd name="f10595" fmla="*/ f8641 f3748 1"/>
                                    <a:gd name="f10596" fmla="*/ f8642 f3749 1"/>
                                    <a:gd name="f10597" fmla="*/ f8643 f3748 1"/>
                                    <a:gd name="f10598" fmla="*/ f8644 f3749 1"/>
                                    <a:gd name="f10599" fmla="*/ f8645 f3748 1"/>
                                    <a:gd name="f10600" fmla="*/ f8646 f3749 1"/>
                                    <a:gd name="f10601" fmla="*/ f8647 f3748 1"/>
                                    <a:gd name="f10602" fmla="*/ f8648 f3749 1"/>
                                    <a:gd name="f10603" fmla="*/ f8649 f3748 1"/>
                                    <a:gd name="f10604" fmla="*/ f8650 f3749 1"/>
                                    <a:gd name="f10605" fmla="*/ f8651 f3748 1"/>
                                    <a:gd name="f10606" fmla="*/ f8652 f3749 1"/>
                                    <a:gd name="f10607" fmla="*/ f8653 f3748 1"/>
                                    <a:gd name="f10608" fmla="*/ f8654 f3749 1"/>
                                    <a:gd name="f10609" fmla="*/ f8655 f3748 1"/>
                                    <a:gd name="f10610" fmla="*/ f8656 f3749 1"/>
                                    <a:gd name="f10611" fmla="*/ f8657 f3748 1"/>
                                    <a:gd name="f10612" fmla="*/ f8658 f3749 1"/>
                                    <a:gd name="f10613" fmla="*/ f8659 f3748 1"/>
                                    <a:gd name="f10614" fmla="*/ f8660 f3749 1"/>
                                    <a:gd name="f10615" fmla="*/ f8661 f3748 1"/>
                                    <a:gd name="f10616" fmla="*/ f8662 f3749 1"/>
                                    <a:gd name="f10617" fmla="*/ f8663 f3748 1"/>
                                    <a:gd name="f10618" fmla="*/ f8664 f3749 1"/>
                                    <a:gd name="f10619" fmla="*/ f8665 f3748 1"/>
                                    <a:gd name="f10620" fmla="*/ f8666 f3749 1"/>
                                    <a:gd name="f10621" fmla="*/ f8667 f3748 1"/>
                                    <a:gd name="f10622" fmla="*/ f8668 f3749 1"/>
                                    <a:gd name="f10623" fmla="*/ f8669 f3748 1"/>
                                    <a:gd name="f10624" fmla="*/ f8670 f3749 1"/>
                                    <a:gd name="f10625" fmla="*/ f8671 f3748 1"/>
                                    <a:gd name="f10626" fmla="*/ f8672 f3749 1"/>
                                    <a:gd name="f10627" fmla="*/ f8673 f3748 1"/>
                                    <a:gd name="f10628" fmla="*/ f8674 f3749 1"/>
                                    <a:gd name="f10629" fmla="*/ f8675 f3748 1"/>
                                    <a:gd name="f10630" fmla="*/ f8676 f3749 1"/>
                                    <a:gd name="f10631" fmla="*/ f8677 f3748 1"/>
                                    <a:gd name="f10632" fmla="*/ f8678 f3749 1"/>
                                    <a:gd name="f10633" fmla="*/ f8679 f3748 1"/>
                                    <a:gd name="f10634" fmla="*/ f8680 f3749 1"/>
                                    <a:gd name="f10635" fmla="*/ f8681 f3748 1"/>
                                    <a:gd name="f10636" fmla="*/ f8682 f3749 1"/>
                                    <a:gd name="f10637" fmla="*/ f8683 f3748 1"/>
                                    <a:gd name="f10638" fmla="*/ f8684 f3749 1"/>
                                    <a:gd name="f10639" fmla="*/ f8685 f3748 1"/>
                                    <a:gd name="f10640" fmla="*/ f8686 f3749 1"/>
                                    <a:gd name="f10641" fmla="*/ f8687 f3748 1"/>
                                    <a:gd name="f10642" fmla="*/ f8688 f3749 1"/>
                                    <a:gd name="f10643" fmla="*/ f8689 f3748 1"/>
                                    <a:gd name="f10644" fmla="*/ f8690 f3749 1"/>
                                    <a:gd name="f10645" fmla="*/ f8691 f3748 1"/>
                                    <a:gd name="f10646" fmla="*/ f8692 f3749 1"/>
                                    <a:gd name="f10647" fmla="*/ f8693 f3748 1"/>
                                    <a:gd name="f10648" fmla="*/ f8694 f3749 1"/>
                                    <a:gd name="f10649" fmla="*/ f8695 f3749 1"/>
                                    <a:gd name="f10650" fmla="*/ f8696 f3748 1"/>
                                    <a:gd name="f10651" fmla="*/ f8697 f3749 1"/>
                                    <a:gd name="f10652" fmla="*/ f8698 f3748 1"/>
                                    <a:gd name="f10653" fmla="*/ f8699 f3749 1"/>
                                    <a:gd name="f10654" fmla="*/ f8700 f3748 1"/>
                                    <a:gd name="f10655" fmla="*/ f8701 f3749 1"/>
                                    <a:gd name="f10656" fmla="*/ f8702 f3748 1"/>
                                    <a:gd name="f10657" fmla="*/ f8703 f3749 1"/>
                                    <a:gd name="f10658" fmla="*/ f8704 f3748 1"/>
                                    <a:gd name="f10659" fmla="*/ f8705 f3749 1"/>
                                    <a:gd name="f10660" fmla="*/ f8706 f3748 1"/>
                                    <a:gd name="f10661" fmla="*/ f8707 f3749 1"/>
                                    <a:gd name="f10662" fmla="*/ f8708 f3748 1"/>
                                    <a:gd name="f10663" fmla="*/ f8709 f3749 1"/>
                                    <a:gd name="f10664" fmla="*/ f8710 f3748 1"/>
                                    <a:gd name="f10665" fmla="*/ f8711 f3749 1"/>
                                    <a:gd name="f10666" fmla="*/ f8712 f3748 1"/>
                                    <a:gd name="f10667" fmla="*/ f8713 f3749 1"/>
                                    <a:gd name="f10668" fmla="*/ f8714 f3748 1"/>
                                    <a:gd name="f10669" fmla="*/ f8715 f3749 1"/>
                                    <a:gd name="f10670" fmla="*/ f8716 f3748 1"/>
                                    <a:gd name="f10671" fmla="*/ f8717 f3749 1"/>
                                    <a:gd name="f10672" fmla="*/ f8718 f3748 1"/>
                                    <a:gd name="f10673" fmla="*/ f8719 f3749 1"/>
                                    <a:gd name="f10674" fmla="*/ f8720 f3748 1"/>
                                    <a:gd name="f10675" fmla="*/ f8721 f3749 1"/>
                                    <a:gd name="f10676" fmla="*/ f8722 f3748 1"/>
                                    <a:gd name="f10677" fmla="*/ f8723 f3749 1"/>
                                    <a:gd name="f10678" fmla="*/ f8724 f3748 1"/>
                                    <a:gd name="f10679" fmla="*/ f8725 f3749 1"/>
                                    <a:gd name="f10680" fmla="*/ f8726 f3748 1"/>
                                    <a:gd name="f10681" fmla="*/ f8727 f3749 1"/>
                                    <a:gd name="f10682" fmla="*/ f8728 f3748 1"/>
                                    <a:gd name="f10683" fmla="*/ f8729 f3749 1"/>
                                    <a:gd name="f10684" fmla="*/ f8730 f3748 1"/>
                                    <a:gd name="f10685" fmla="*/ f8731 f3749 1"/>
                                    <a:gd name="f10686" fmla="*/ f8732 f3748 1"/>
                                    <a:gd name="f10687" fmla="*/ f8733 f3749 1"/>
                                    <a:gd name="f10688" fmla="*/ f8734 f3748 1"/>
                                    <a:gd name="f10689" fmla="*/ f8735 f3748 1"/>
                                    <a:gd name="f10690" fmla="*/ f8736 f3749 1"/>
                                    <a:gd name="f10691" fmla="*/ f8737 f3748 1"/>
                                    <a:gd name="f10692" fmla="*/ f8738 f3749 1"/>
                                    <a:gd name="f10693" fmla="*/ f8739 f3748 1"/>
                                    <a:gd name="f10694" fmla="*/ f8740 f3749 1"/>
                                    <a:gd name="f10695" fmla="*/ f8741 f3748 1"/>
                                    <a:gd name="f10696" fmla="*/ f8742 f3749 1"/>
                                    <a:gd name="f10697" fmla="*/ f8743 f3748 1"/>
                                    <a:gd name="f10698" fmla="*/ f8744 f3749 1"/>
                                    <a:gd name="f10699" fmla="*/ f8745 f3748 1"/>
                                    <a:gd name="f10700" fmla="*/ f8746 f3749 1"/>
                                    <a:gd name="f10701" fmla="*/ f8747 f3748 1"/>
                                    <a:gd name="f10702" fmla="*/ f8748 f3749 1"/>
                                    <a:gd name="f10703" fmla="*/ f8749 f3748 1"/>
                                    <a:gd name="f10704" fmla="*/ f8750 f3749 1"/>
                                    <a:gd name="f10705" fmla="*/ f8751 f3748 1"/>
                                    <a:gd name="f10706" fmla="*/ f8752 f3749 1"/>
                                    <a:gd name="f10707" fmla="*/ f8753 f3748 1"/>
                                    <a:gd name="f10708" fmla="*/ f8754 f3749 1"/>
                                    <a:gd name="f10709" fmla="*/ f8755 f3748 1"/>
                                    <a:gd name="f10710" fmla="*/ f8756 f3749 1"/>
                                    <a:gd name="f10711" fmla="*/ f8757 f3748 1"/>
                                    <a:gd name="f10712" fmla="*/ f8758 f3749 1"/>
                                    <a:gd name="f10713" fmla="*/ f8759 f3748 1"/>
                                    <a:gd name="f10714" fmla="*/ f8760 f3749 1"/>
                                    <a:gd name="f10715" fmla="*/ f8761 f3748 1"/>
                                    <a:gd name="f10716" fmla="*/ f8762 f3749 1"/>
                                    <a:gd name="f10717" fmla="*/ f8763 f3748 1"/>
                                    <a:gd name="f10718" fmla="*/ f8764 f3749 1"/>
                                    <a:gd name="f10719" fmla="*/ f8765 f3748 1"/>
                                    <a:gd name="f10720" fmla="*/ f8766 f3749 1"/>
                                    <a:gd name="f10721" fmla="*/ f8767 f3748 1"/>
                                    <a:gd name="f10722" fmla="*/ f8768 f3748 1"/>
                                    <a:gd name="f10723" fmla="*/ f8769 f3749 1"/>
                                    <a:gd name="f10724" fmla="*/ f8770 f3748 1"/>
                                    <a:gd name="f10725" fmla="*/ f8771 f3749 1"/>
                                    <a:gd name="f10726" fmla="*/ f8772 f3748 1"/>
                                    <a:gd name="f10727" fmla="*/ f8773 f3749 1"/>
                                    <a:gd name="f10728" fmla="*/ f8774 f3749 1"/>
                                    <a:gd name="f10729" fmla="*/ f8775 f3748 1"/>
                                    <a:gd name="f10730" fmla="*/ f8776 f3749 1"/>
                                    <a:gd name="f10731" fmla="*/ f8777 f3748 1"/>
                                    <a:gd name="f10732" fmla="*/ f8778 f3749 1"/>
                                    <a:gd name="f10733" fmla="*/ f8779 f3748 1"/>
                                    <a:gd name="f10734" fmla="*/ f8780 f3748 1"/>
                                    <a:gd name="f10735" fmla="*/ f8781 f3749 1"/>
                                    <a:gd name="f10736" fmla="*/ f8782 f3748 1"/>
                                    <a:gd name="f10737" fmla="*/ f8783 f3749 1"/>
                                    <a:gd name="f10738" fmla="*/ f8784 f3748 1"/>
                                    <a:gd name="f10739" fmla="*/ f8785 f3749 1"/>
                                    <a:gd name="f10740" fmla="*/ f8786 f3748 1"/>
                                    <a:gd name="f10741" fmla="*/ f8787 f3749 1"/>
                                    <a:gd name="f10742" fmla="*/ f8788 f3748 1"/>
                                    <a:gd name="f10743" fmla="*/ f8789 f3749 1"/>
                                    <a:gd name="f10744" fmla="*/ f8790 f3748 1"/>
                                    <a:gd name="f10745" fmla="*/ f8791 f3749 1"/>
                                    <a:gd name="f10746" fmla="*/ f8792 f3748 1"/>
                                    <a:gd name="f10747" fmla="*/ f8793 f3749 1"/>
                                    <a:gd name="f10748" fmla="*/ f8794 f3748 1"/>
                                    <a:gd name="f10749" fmla="*/ f8795 f3749 1"/>
                                    <a:gd name="f10750" fmla="*/ f8796 f3748 1"/>
                                    <a:gd name="f10751" fmla="*/ f8797 f3749 1"/>
                                    <a:gd name="f10752" fmla="*/ f8798 f3748 1"/>
                                    <a:gd name="f10753" fmla="*/ f8799 f3749 1"/>
                                    <a:gd name="f10754" fmla="*/ f8800 f3748 1"/>
                                    <a:gd name="f10755" fmla="*/ f8801 f3749 1"/>
                                    <a:gd name="f10756" fmla="*/ f8802 f3748 1"/>
                                    <a:gd name="f10757" fmla="*/ f8803 f3749 1"/>
                                    <a:gd name="f10758" fmla="*/ f8804 f3748 1"/>
                                    <a:gd name="f10759" fmla="*/ f8805 f3749 1"/>
                                    <a:gd name="f10760" fmla="*/ f8806 f3748 1"/>
                                    <a:gd name="f10761" fmla="*/ f8807 f3749 1"/>
                                    <a:gd name="f10762" fmla="*/ f8808 f3748 1"/>
                                    <a:gd name="f10763" fmla="*/ f8809 f3748 1"/>
                                    <a:gd name="f10764" fmla="*/ f8810 f3748 1"/>
                                    <a:gd name="f10765" fmla="*/ f8811 f3749 1"/>
                                    <a:gd name="f10766" fmla="*/ f8812 f3748 1"/>
                                    <a:gd name="f10767" fmla="*/ f8813 f3748 1"/>
                                    <a:gd name="f10768" fmla="*/ f8814 f3749 1"/>
                                    <a:gd name="f10769" fmla="*/ f8815 f3748 1"/>
                                    <a:gd name="f10770" fmla="*/ f8816 f3749 1"/>
                                    <a:gd name="f10771" fmla="*/ f8817 f3748 1"/>
                                    <a:gd name="f10772" fmla="*/ f8818 f3749 1"/>
                                    <a:gd name="f10773" fmla="*/ f8819 f3748 1"/>
                                    <a:gd name="f10774" fmla="*/ f8820 f3749 1"/>
                                    <a:gd name="f10775" fmla="*/ f8821 f3748 1"/>
                                    <a:gd name="f10776" fmla="*/ f8822 f3749 1"/>
                                    <a:gd name="f10777" fmla="*/ f8823 f3748 1"/>
                                    <a:gd name="f10778" fmla="*/ f8824 f3749 1"/>
                                    <a:gd name="f10779" fmla="*/ f8825 f3749 1"/>
                                    <a:gd name="f10780" fmla="*/ f8826 f3748 1"/>
                                    <a:gd name="f10781" fmla="*/ f8827 f3749 1"/>
                                    <a:gd name="f10782" fmla="*/ f8828 f3749 1"/>
                                    <a:gd name="f10783" fmla="*/ f8829 f3748 1"/>
                                    <a:gd name="f10784" fmla="*/ f8830 f3749 1"/>
                                    <a:gd name="f10785" fmla="*/ f8831 f3748 1"/>
                                    <a:gd name="f10786" fmla="*/ f8832 f3748 1"/>
                                    <a:gd name="f10787" fmla="*/ f8833 f3749 1"/>
                                    <a:gd name="f10788" fmla="*/ f8834 f3748 1"/>
                                    <a:gd name="f10789" fmla="*/ f8835 f3748 1"/>
                                    <a:gd name="f10790" fmla="*/ f8836 f3748 1"/>
                                    <a:gd name="f10791" fmla="*/ f8837 f3749 1"/>
                                    <a:gd name="f10792" fmla="*/ f8838 f3748 1"/>
                                    <a:gd name="f10793" fmla="*/ f8839 f3749 1"/>
                                    <a:gd name="f10794" fmla="*/ f8840 f3749 1"/>
                                    <a:gd name="f10795" fmla="*/ f8841 f3748 1"/>
                                    <a:gd name="f10796" fmla="*/ f8842 f3748 1"/>
                                    <a:gd name="f10797" fmla="*/ f8843 f3748 1"/>
                                    <a:gd name="f10798" fmla="*/ f8844 f3749 1"/>
                                    <a:gd name="f10799" fmla="*/ f8845 f3748 1"/>
                                    <a:gd name="f10800" fmla="*/ f8846 f3749 1"/>
                                    <a:gd name="f10801" fmla="*/ f8847 f3748 1"/>
                                    <a:gd name="f10802" fmla="*/ f8848 f3749 1"/>
                                    <a:gd name="f10803" fmla="*/ f8849 f3748 1"/>
                                    <a:gd name="f10804" fmla="*/ f8850 f3749 1"/>
                                    <a:gd name="f10805" fmla="*/ f8851 f3748 1"/>
                                    <a:gd name="f10806" fmla="*/ f8852 f3749 1"/>
                                    <a:gd name="f10807" fmla="*/ f8853 f3748 1"/>
                                    <a:gd name="f10808" fmla="*/ f8854 f3749 1"/>
                                    <a:gd name="f10809" fmla="*/ f8855 f3748 1"/>
                                    <a:gd name="f10810" fmla="*/ f8856 f3749 1"/>
                                    <a:gd name="f10811" fmla="*/ f8857 f3748 1"/>
                                    <a:gd name="f10812" fmla="*/ f8858 f3749 1"/>
                                    <a:gd name="f10813" fmla="*/ f8859 f3748 1"/>
                                    <a:gd name="f10814" fmla="*/ f8860 f3749 1"/>
                                    <a:gd name="f10815" fmla="*/ f8861 f3748 1"/>
                                    <a:gd name="f10816" fmla="*/ f8862 f3749 1"/>
                                    <a:gd name="f10817" fmla="*/ f8863 f3748 1"/>
                                    <a:gd name="f10818" fmla="*/ f8864 f3749 1"/>
                                    <a:gd name="f10819" fmla="*/ f8865 f3749 1"/>
                                    <a:gd name="f10820" fmla="*/ f8866 f3749 1"/>
                                    <a:gd name="f10821" fmla="*/ f8867 f3748 1"/>
                                    <a:gd name="f10822" fmla="*/ f8868 f3748 1"/>
                                    <a:gd name="f10823" fmla="*/ f8869 f3749 1"/>
                                    <a:gd name="f10824" fmla="*/ f8870 f3748 1"/>
                                    <a:gd name="f10825" fmla="*/ f8871 f3749 1"/>
                                    <a:gd name="f10826" fmla="*/ f8872 f3748 1"/>
                                    <a:gd name="f10827" fmla="*/ f8873 f3749 1"/>
                                    <a:gd name="f10828" fmla="*/ f8874 f3748 1"/>
                                    <a:gd name="f10829" fmla="*/ f8875 f3749 1"/>
                                    <a:gd name="f10830" fmla="*/ f8876 f3748 1"/>
                                    <a:gd name="f10831" fmla="*/ f8877 f3748 1"/>
                                    <a:gd name="f10832" fmla="*/ f8878 f3748 1"/>
                                    <a:gd name="f10833" fmla="*/ f8879 f3748 1"/>
                                    <a:gd name="f10834" fmla="*/ f8880 f3749 1"/>
                                    <a:gd name="f10835" fmla="*/ f8881 f3748 1"/>
                                    <a:gd name="f10836" fmla="*/ f8882 f3749 1"/>
                                    <a:gd name="f10837" fmla="*/ f8883 f3748 1"/>
                                    <a:gd name="f10838" fmla="*/ f8884 f3748 1"/>
                                    <a:gd name="f10839" fmla="*/ f8885 f3748 1"/>
                                    <a:gd name="f10840" fmla="*/ f8886 f3749 1"/>
                                    <a:gd name="f10841" fmla="*/ f8887 f3748 1"/>
                                    <a:gd name="f10842" fmla="*/ f8888 f3749 1"/>
                                    <a:gd name="f10843" fmla="*/ f8889 f3748 1"/>
                                    <a:gd name="f10844" fmla="*/ f8890 f3748 1"/>
                                    <a:gd name="f10845" fmla="*/ f8891 f3749 1"/>
                                    <a:gd name="f10846" fmla="*/ f8892 f3748 1"/>
                                    <a:gd name="f10847" fmla="*/ f8893 f3749 1"/>
                                    <a:gd name="f10848" fmla="*/ f8894 f3748 1"/>
                                    <a:gd name="f10849" fmla="*/ f8895 f3749 1"/>
                                    <a:gd name="f10850" fmla="*/ f8896 f3748 1"/>
                                    <a:gd name="f10851" fmla="*/ f8897 f3749 1"/>
                                    <a:gd name="f10852" fmla="*/ f8898 f3748 1"/>
                                    <a:gd name="f10853" fmla="*/ f8899 f3749 1"/>
                                    <a:gd name="f10854" fmla="*/ f8900 f3748 1"/>
                                    <a:gd name="f10855" fmla="*/ f8901 f3749 1"/>
                                    <a:gd name="f10856" fmla="*/ f8902 f3748 1"/>
                                    <a:gd name="f10857" fmla="*/ f8903 f3749 1"/>
                                    <a:gd name="f10858" fmla="*/ f8904 f3749 1"/>
                                    <a:gd name="f10859" fmla="*/ f8905 f3748 1"/>
                                    <a:gd name="f10860" fmla="*/ f8906 f3749 1"/>
                                    <a:gd name="f10861" fmla="*/ f8907 f3748 1"/>
                                    <a:gd name="f10862" fmla="*/ f8908 f3749 1"/>
                                    <a:gd name="f10863" fmla="*/ f8909 f3748 1"/>
                                    <a:gd name="f10864" fmla="*/ f8910 f3749 1"/>
                                    <a:gd name="f10865" fmla="*/ f8911 f3748 1"/>
                                    <a:gd name="f10866" fmla="*/ f8912 f3749 1"/>
                                    <a:gd name="f10867" fmla="*/ f8913 f3748 1"/>
                                    <a:gd name="f10868" fmla="*/ f8914 f3749 1"/>
                                    <a:gd name="f10869" fmla="*/ f8915 f3748 1"/>
                                    <a:gd name="f10870" fmla="*/ f8916 f3749 1"/>
                                    <a:gd name="f10871" fmla="*/ f8917 f3749 1"/>
                                    <a:gd name="f10872" fmla="*/ f8918 f3748 1"/>
                                    <a:gd name="f10873" fmla="*/ f8919 f3749 1"/>
                                    <a:gd name="f10874" fmla="*/ f8920 f3748 1"/>
                                    <a:gd name="f10875" fmla="*/ f8921 f3749 1"/>
                                    <a:gd name="f10876" fmla="*/ f8922 f3748 1"/>
                                    <a:gd name="f10877" fmla="*/ f8923 f3749 1"/>
                                    <a:gd name="f10878" fmla="*/ f8924 f3748 1"/>
                                    <a:gd name="f10879" fmla="*/ f8925 f3748 1"/>
                                    <a:gd name="f10880" fmla="*/ f8926 f3749 1"/>
                                    <a:gd name="f10881" fmla="*/ f8927 f3748 1"/>
                                    <a:gd name="f10882" fmla="*/ f8928 f3749 1"/>
                                    <a:gd name="f10883" fmla="*/ f8929 f3748 1"/>
                                    <a:gd name="f10884" fmla="*/ f8930 f3749 1"/>
                                    <a:gd name="f10885" fmla="*/ f8931 f3748 1"/>
                                    <a:gd name="f10886" fmla="*/ f8932 f3749 1"/>
                                    <a:gd name="f10887" fmla="*/ f8933 f3748 1"/>
                                    <a:gd name="f10888" fmla="*/ f8934 f3749 1"/>
                                    <a:gd name="f10889" fmla="*/ f8935 f3748 1"/>
                                    <a:gd name="f10890" fmla="*/ f8936 f3749 1"/>
                                    <a:gd name="f10891" fmla="*/ f8937 f3748 1"/>
                                    <a:gd name="f10892" fmla="*/ f8938 f3749 1"/>
                                    <a:gd name="f10893" fmla="*/ f8939 f3748 1"/>
                                    <a:gd name="f10894" fmla="*/ f8940 f3749 1"/>
                                    <a:gd name="f10895" fmla="*/ f8941 f3748 1"/>
                                    <a:gd name="f10896" fmla="*/ f8942 f3749 1"/>
                                    <a:gd name="f10897" fmla="*/ f8943 f3748 1"/>
                                    <a:gd name="f10898" fmla="*/ f8944 f3749 1"/>
                                    <a:gd name="f10899" fmla="*/ f8945 f3748 1"/>
                                    <a:gd name="f10900" fmla="*/ f8946 f3749 1"/>
                                    <a:gd name="f10901" fmla="*/ f8947 f3748 1"/>
                                    <a:gd name="f10902" fmla="*/ f8948 f3749 1"/>
                                    <a:gd name="f10903" fmla="*/ f8949 f3748 1"/>
                                    <a:gd name="f10904" fmla="*/ f8950 f3749 1"/>
                                    <a:gd name="f10905" fmla="*/ f8951 f3749 1"/>
                                    <a:gd name="f10906" fmla="*/ f8952 f3748 1"/>
                                    <a:gd name="f10907" fmla="*/ f8953 f3749 1"/>
                                    <a:gd name="f10908" fmla="*/ f8954 f3748 1"/>
                                    <a:gd name="f10909" fmla="*/ f8955 f3749 1"/>
                                    <a:gd name="f10910" fmla="*/ f8956 f3748 1"/>
                                    <a:gd name="f10911" fmla="*/ f8957 f3749 1"/>
                                    <a:gd name="f10912" fmla="*/ f8958 f3748 1"/>
                                    <a:gd name="f10913" fmla="*/ f8959 f3748 1"/>
                                    <a:gd name="f10914" fmla="*/ f8960 f3749 1"/>
                                    <a:gd name="f10915" fmla="*/ f8961 f3748 1"/>
                                    <a:gd name="f10916" fmla="*/ f8962 f3749 1"/>
                                    <a:gd name="f10917" fmla="*/ f8963 f3748 1"/>
                                    <a:gd name="f10918" fmla="*/ f8964 f3748 1"/>
                                    <a:gd name="f10919" fmla="*/ f8965 f3749 1"/>
                                    <a:gd name="f10920" fmla="*/ f8966 f3748 1"/>
                                    <a:gd name="f10921" fmla="*/ f8967 f3748 1"/>
                                    <a:gd name="f10922" fmla="*/ f8968 f3749 1"/>
                                    <a:gd name="f10923" fmla="*/ f8969 f3748 1"/>
                                    <a:gd name="f10924" fmla="*/ f8970 f3749 1"/>
                                    <a:gd name="f10925" fmla="*/ f8971 f3748 1"/>
                                    <a:gd name="f10926" fmla="*/ f8972 f3749 1"/>
                                    <a:gd name="f10927" fmla="*/ f8973 f3749 1"/>
                                    <a:gd name="f10928" fmla="*/ f8974 f3748 1"/>
                                    <a:gd name="f10929" fmla="*/ f8975 f3749 1"/>
                                    <a:gd name="f10930" fmla="*/ f8976 f3749 1"/>
                                    <a:gd name="f10931" fmla="*/ f8977 f3749 1"/>
                                    <a:gd name="f10932" fmla="*/ f8978 f3749 1"/>
                                    <a:gd name="f10933" fmla="*/ f8979 f3749 1"/>
                                    <a:gd name="f10934" fmla="*/ f8980 f3749 1"/>
                                    <a:gd name="f10935" fmla="*/ f8981 f3748 1"/>
                                    <a:gd name="f10936" fmla="*/ f8982 f3749 1"/>
                                    <a:gd name="f10937" fmla="*/ f8983 f3748 1"/>
                                    <a:gd name="f10938" fmla="*/ f8984 f3749 1"/>
                                    <a:gd name="f10939" fmla="*/ f8985 f3748 1"/>
                                    <a:gd name="f10940" fmla="*/ f8986 f3749 1"/>
                                    <a:gd name="f10941" fmla="*/ f8987 f3748 1"/>
                                    <a:gd name="f10942" fmla="*/ f8988 f3749 1"/>
                                    <a:gd name="f10943" fmla="*/ f8989 f3749 1"/>
                                    <a:gd name="f10944" fmla="*/ f8990 f3748 1"/>
                                    <a:gd name="f10945" fmla="*/ f8991 f3749 1"/>
                                    <a:gd name="f10946" fmla="*/ f8992 f3748 1"/>
                                    <a:gd name="f10947" fmla="*/ f8993 f3749 1"/>
                                    <a:gd name="f10948" fmla="*/ f8994 f3748 1"/>
                                    <a:gd name="f10949" fmla="*/ f8995 f3748 1"/>
                                    <a:gd name="f10950" fmla="*/ f8996 f3749 1"/>
                                    <a:gd name="f10951" fmla="*/ f8997 f3748 1"/>
                                    <a:gd name="f10952" fmla="*/ f8998 f3749 1"/>
                                    <a:gd name="f10953" fmla="*/ f8999 f3749 1"/>
                                    <a:gd name="f10954" fmla="*/ f9000 f3749 1"/>
                                    <a:gd name="f10955" fmla="*/ f9001 f3748 1"/>
                                    <a:gd name="f10956" fmla="*/ f9002 f3749 1"/>
                                    <a:gd name="f10957" fmla="*/ f9003 f3748 1"/>
                                    <a:gd name="f10958" fmla="*/ f9004 f3749 1"/>
                                    <a:gd name="f10959" fmla="*/ f9005 f3748 1"/>
                                    <a:gd name="f10960" fmla="*/ f9006 f3749 1"/>
                                    <a:gd name="f10961" fmla="*/ f9007 f3748 1"/>
                                    <a:gd name="f10962" fmla="*/ f9008 f3749 1"/>
                                    <a:gd name="f10963" fmla="*/ f9009 f3748 1"/>
                                    <a:gd name="f10964" fmla="*/ f9010 f3749 1"/>
                                    <a:gd name="f10965" fmla="*/ f9011 f3749 1"/>
                                    <a:gd name="f10966" fmla="*/ f9012 f3748 1"/>
                                    <a:gd name="f10967" fmla="*/ f9013 f3749 1"/>
                                    <a:gd name="f10968" fmla="*/ f9014 f3748 1"/>
                                    <a:gd name="f10969" fmla="*/ f9015 f3749 1"/>
                                    <a:gd name="f10970" fmla="*/ f9016 f3748 1"/>
                                    <a:gd name="f10971" fmla="*/ f9017 f3749 1"/>
                                    <a:gd name="f10972" fmla="*/ f9018 f3748 1"/>
                                    <a:gd name="f10973" fmla="*/ f9019 f3749 1"/>
                                    <a:gd name="f10974" fmla="*/ f9020 f3748 1"/>
                                    <a:gd name="f10975" fmla="*/ f9021 f3748 1"/>
                                    <a:gd name="f10976" fmla="*/ f9022 f3749 1"/>
                                    <a:gd name="f10977" fmla="*/ f9023 f3748 1"/>
                                    <a:gd name="f10978" fmla="*/ f9024 f3749 1"/>
                                    <a:gd name="f10979" fmla="*/ f9025 f3748 1"/>
                                    <a:gd name="f10980" fmla="*/ f9026 f3749 1"/>
                                    <a:gd name="f10981" fmla="*/ f9027 f3749 1"/>
                                    <a:gd name="f10982" fmla="*/ f9028 f3748 1"/>
                                    <a:gd name="f10983" fmla="*/ f9029 f3749 1"/>
                                    <a:gd name="f10984" fmla="*/ f9030 f3748 1"/>
                                    <a:gd name="f10985" fmla="*/ f9031 f3749 1"/>
                                    <a:gd name="f10986" fmla="*/ f9032 f3748 1"/>
                                    <a:gd name="f10987" fmla="*/ f9033 f3749 1"/>
                                    <a:gd name="f10988" fmla="*/ f9034 f3748 1"/>
                                    <a:gd name="f10989" fmla="*/ f9035 f3749 1"/>
                                    <a:gd name="f10990" fmla="*/ f9036 f3748 1"/>
                                    <a:gd name="f10991" fmla="*/ f9037 f3749 1"/>
                                    <a:gd name="f10992" fmla="*/ f9038 f3749 1"/>
                                    <a:gd name="f10993" fmla="*/ f9039 f3749 1"/>
                                    <a:gd name="f10994" fmla="*/ f9040 f3749 1"/>
                                    <a:gd name="f10995" fmla="*/ f9041 f3748 1"/>
                                    <a:gd name="f10996" fmla="*/ f9042 f3749 1"/>
                                    <a:gd name="f10997" fmla="*/ f9043 f3748 1"/>
                                    <a:gd name="f10998" fmla="*/ f9044 f3749 1"/>
                                    <a:gd name="f10999" fmla="*/ f9045 f3748 1"/>
                                    <a:gd name="f11000" fmla="*/ f9046 f3748 1"/>
                                    <a:gd name="f11001" fmla="*/ f9047 f3749 1"/>
                                    <a:gd name="f11002" fmla="*/ f9048 f3748 1"/>
                                    <a:gd name="f11003" fmla="*/ f9049 f3748 1"/>
                                    <a:gd name="f11004" fmla="*/ f9050 f3749 1"/>
                                    <a:gd name="f11005" fmla="*/ f9051 f3748 1"/>
                                    <a:gd name="f11006" fmla="*/ f9052 f3749 1"/>
                                    <a:gd name="f11007" fmla="*/ f9053 f3748 1"/>
                                    <a:gd name="f11008" fmla="*/ f9054 f3749 1"/>
                                    <a:gd name="f11009" fmla="*/ f9055 f3748 1"/>
                                    <a:gd name="f11010" fmla="*/ f9056 f3749 1"/>
                                    <a:gd name="f11011" fmla="*/ f9057 f3748 1"/>
                                    <a:gd name="f11012" fmla="*/ f9058 f3749 1"/>
                                    <a:gd name="f11013" fmla="*/ f9059 f3748 1"/>
                                    <a:gd name="f11014" fmla="*/ f9060 f3749 1"/>
                                    <a:gd name="f11015" fmla="*/ f9061 f3748 1"/>
                                    <a:gd name="f11016" fmla="*/ f9062 f3749 1"/>
                                    <a:gd name="f11017" fmla="*/ f9063 f3749 1"/>
                                    <a:gd name="f11018" fmla="*/ f9064 f3749 1"/>
                                    <a:gd name="f11019" fmla="*/ f9065 f3748 1"/>
                                    <a:gd name="f11020" fmla="*/ f9066 f3749 1"/>
                                    <a:gd name="f11021" fmla="*/ f9067 f3748 1"/>
                                    <a:gd name="f11022" fmla="*/ f9068 f3749 1"/>
                                    <a:gd name="f11023" fmla="*/ f9069 f3748 1"/>
                                    <a:gd name="f11024" fmla="*/ f9070 f3749 1"/>
                                    <a:gd name="f11025" fmla="*/ f9071 f3748 1"/>
                                    <a:gd name="f11026" fmla="*/ f9072 f3749 1"/>
                                    <a:gd name="f11027" fmla="*/ f9073 f3748 1"/>
                                    <a:gd name="f11028" fmla="*/ f9074 f3749 1"/>
                                    <a:gd name="f11029" fmla="*/ f9075 f3748 1"/>
                                    <a:gd name="f11030" fmla="*/ f9076 f3749 1"/>
                                    <a:gd name="f11031" fmla="*/ f9077 f3748 1"/>
                                    <a:gd name="f11032" fmla="*/ f9078 f3749 1"/>
                                    <a:gd name="f11033" fmla="*/ f9079 f3748 1"/>
                                    <a:gd name="f11034" fmla="*/ f9080 f3749 1"/>
                                    <a:gd name="f11035" fmla="*/ f9081 f3748 1"/>
                                    <a:gd name="f11036" fmla="*/ f9082 f3748 1"/>
                                    <a:gd name="f11037" fmla="*/ f9083 f3749 1"/>
                                    <a:gd name="f11038" fmla="*/ f9084 f3748 1"/>
                                    <a:gd name="f11039" fmla="*/ f9085 f3749 1"/>
                                    <a:gd name="f11040" fmla="*/ f9086 f3748 1"/>
                                    <a:gd name="f11041" fmla="*/ f9087 f3749 1"/>
                                    <a:gd name="f11042" fmla="*/ f9088 f3748 1"/>
                                    <a:gd name="f11043" fmla="*/ f9089 f3748 1"/>
                                    <a:gd name="f11044" fmla="*/ f9090 f3749 1"/>
                                    <a:gd name="f11045" fmla="*/ f9091 f3748 1"/>
                                    <a:gd name="f11046" fmla="*/ f9092 f3749 1"/>
                                    <a:gd name="f11047" fmla="*/ f9093 f3748 1"/>
                                    <a:gd name="f11048" fmla="*/ f9094 f3749 1"/>
                                    <a:gd name="f11049" fmla="*/ f9095 f3748 1"/>
                                    <a:gd name="f11050" fmla="*/ f9096 f3749 1"/>
                                    <a:gd name="f11051" fmla="*/ f9097 f3748 1"/>
                                    <a:gd name="f11052" fmla="*/ f9098 f3749 1"/>
                                    <a:gd name="f11053" fmla="*/ f9099 f3748 1"/>
                                    <a:gd name="f11054" fmla="*/ f9100 f3749 1"/>
                                    <a:gd name="f11055" fmla="*/ f9101 f3748 1"/>
                                    <a:gd name="f11056" fmla="*/ f9102 f3749 1"/>
                                    <a:gd name="f11057" fmla="*/ f9103 f3749 1"/>
                                    <a:gd name="f11058" fmla="*/ f9104 f3748 1"/>
                                    <a:gd name="f11059" fmla="*/ f9105 f3749 1"/>
                                    <a:gd name="f11060" fmla="*/ f9106 f3748 1"/>
                                    <a:gd name="f11061" fmla="*/ f9107 f3748 1"/>
                                    <a:gd name="f11062" fmla="*/ f9108 f3749 1"/>
                                    <a:gd name="f11063" fmla="*/ f9109 f3748 1"/>
                                    <a:gd name="f11064" fmla="*/ f9110 f3749 1"/>
                                    <a:gd name="f11065" fmla="*/ f9111 f3749 1"/>
                                    <a:gd name="f11066" fmla="*/ f9112 f3748 1"/>
                                    <a:gd name="f11067" fmla="*/ f9113 f3749 1"/>
                                    <a:gd name="f11068" fmla="*/ f9114 f3748 1"/>
                                    <a:gd name="f11069" fmla="*/ f9115 f3749 1"/>
                                    <a:gd name="f11070" fmla="*/ f9116 f3748 1"/>
                                    <a:gd name="f11071" fmla="*/ f9117 f3748 1"/>
                                    <a:gd name="f11072" fmla="*/ f9118 f3749 1"/>
                                    <a:gd name="f11073" fmla="*/ f9119 f3748 1"/>
                                    <a:gd name="f11074" fmla="*/ f9120 f3749 1"/>
                                    <a:gd name="f11075" fmla="*/ f9121 f3748 1"/>
                                    <a:gd name="f11076" fmla="*/ f9122 f3749 1"/>
                                    <a:gd name="f11077" fmla="*/ f9123 f3748 1"/>
                                    <a:gd name="f11078" fmla="*/ f9124 f3749 1"/>
                                    <a:gd name="f11079" fmla="*/ f9125 f3748 1"/>
                                    <a:gd name="f11080" fmla="*/ f9126 f3748 1"/>
                                    <a:gd name="f11081" fmla="*/ f9127 f3749 1"/>
                                    <a:gd name="f11082" fmla="*/ f9128 f3748 1"/>
                                    <a:gd name="f11083" fmla="*/ f9129 f3748 1"/>
                                    <a:gd name="f11084" fmla="*/ f9130 f3749 1"/>
                                    <a:gd name="f11085" fmla="*/ f9131 f3748 1"/>
                                    <a:gd name="f11086" fmla="*/ f9132 f3749 1"/>
                                    <a:gd name="f11087" fmla="*/ f9133 f3748 1"/>
                                    <a:gd name="f11088" fmla="*/ f9134 f3748 1"/>
                                    <a:gd name="f11089" fmla="*/ f9135 f3749 1"/>
                                    <a:gd name="f11090" fmla="*/ f9136 f3748 1"/>
                                    <a:gd name="f11091" fmla="*/ f9137 f3749 1"/>
                                    <a:gd name="f11092" fmla="*/ f9138 f3748 1"/>
                                    <a:gd name="f11093" fmla="*/ f9139 f3749 1"/>
                                    <a:gd name="f11094" fmla="*/ f9140 f3749 1"/>
                                    <a:gd name="f11095" fmla="*/ f9141 f3748 1"/>
                                    <a:gd name="f11096" fmla="*/ f9142 f3749 1"/>
                                    <a:gd name="f11097" fmla="*/ f9143 f3748 1"/>
                                    <a:gd name="f11098" fmla="*/ f9144 f3749 1"/>
                                    <a:gd name="f11099" fmla="*/ f9145 f3748 1"/>
                                    <a:gd name="f11100" fmla="*/ f9146 f3749 1"/>
                                    <a:gd name="f11101" fmla="*/ f9147 f3748 1"/>
                                    <a:gd name="f11102" fmla="*/ f9148 f3749 1"/>
                                    <a:gd name="f11103" fmla="*/ f9149 f3748 1"/>
                                    <a:gd name="f11104" fmla="*/ f9150 f3749 1"/>
                                    <a:gd name="f11105" fmla="*/ f9151 f3748 1"/>
                                    <a:gd name="f11106" fmla="*/ f9152 f3749 1"/>
                                    <a:gd name="f11107" fmla="*/ f9153 f3748 1"/>
                                    <a:gd name="f11108" fmla="*/ f9154 f3748 1"/>
                                    <a:gd name="f11109" fmla="*/ f9155 f3749 1"/>
                                    <a:gd name="f11110" fmla="*/ f9156 f3748 1"/>
                                    <a:gd name="f11111" fmla="*/ f9157 f3749 1"/>
                                    <a:gd name="f11112" fmla="*/ f9158 f3748 1"/>
                                    <a:gd name="f11113" fmla="*/ f9159 f3749 1"/>
                                    <a:gd name="f11114" fmla="*/ f9160 f3748 1"/>
                                    <a:gd name="f11115" fmla="*/ f9161 f3749 1"/>
                                    <a:gd name="f11116" fmla="*/ f9162 f3748 1"/>
                                    <a:gd name="f11117" fmla="*/ f9163 f3749 1"/>
                                    <a:gd name="f11118" fmla="*/ f9164 f3749 1"/>
                                    <a:gd name="f11119" fmla="*/ f9165 f3748 1"/>
                                    <a:gd name="f11120" fmla="*/ f9166 f3749 1"/>
                                    <a:gd name="f11121" fmla="*/ f9167 f3748 1"/>
                                    <a:gd name="f11122" fmla="*/ f9168 f3749 1"/>
                                    <a:gd name="f11123" fmla="*/ f9169 f3749 1"/>
                                    <a:gd name="f11124" fmla="*/ f9170 f3748 1"/>
                                    <a:gd name="f11125" fmla="*/ f9171 f3749 1"/>
                                    <a:gd name="f11126" fmla="*/ f9172 f3748 1"/>
                                    <a:gd name="f11127" fmla="*/ f9173 f3749 1"/>
                                    <a:gd name="f11128" fmla="*/ f9174 f3748 1"/>
                                    <a:gd name="f11129" fmla="*/ f9175 f3748 1"/>
                                    <a:gd name="f11130" fmla="*/ f9176 f3748 1"/>
                                    <a:gd name="f11131" fmla="*/ f9177 f3749 1"/>
                                    <a:gd name="f11132" fmla="*/ f9178 f3748 1"/>
                                    <a:gd name="f11133" fmla="*/ f9179 f3748 1"/>
                                    <a:gd name="f11134" fmla="*/ f9180 f3749 1"/>
                                    <a:gd name="f11135" fmla="*/ f9181 f3748 1"/>
                                    <a:gd name="f11136" fmla="*/ f9182 f3749 1"/>
                                    <a:gd name="f11137" fmla="*/ f9183 f3748 1"/>
                                    <a:gd name="f11138" fmla="*/ f9184 f3749 1"/>
                                    <a:gd name="f11139" fmla="*/ f9185 f3748 1"/>
                                    <a:gd name="f11140" fmla="*/ f9186 f3749 1"/>
                                    <a:gd name="f11141" fmla="*/ f9187 f3748 1"/>
                                    <a:gd name="f11142" fmla="*/ f9188 f3748 1"/>
                                    <a:gd name="f11143" fmla="*/ f9189 f3748 1"/>
                                    <a:gd name="f11144" fmla="*/ f9190 f3748 1"/>
                                    <a:gd name="f11145" fmla="*/ f9191 f3748 1"/>
                                    <a:gd name="f11146" fmla="*/ f9192 f3748 1"/>
                                    <a:gd name="f11147" fmla="*/ f9193 f3749 1"/>
                                    <a:gd name="f11148" fmla="*/ f9194 f3749 1"/>
                                    <a:gd name="f11149" fmla="*/ f9195 f3748 1"/>
                                    <a:gd name="f11150" fmla="*/ f9196 f3749 1"/>
                                    <a:gd name="f11151" fmla="*/ f9197 f3748 1"/>
                                    <a:gd name="f11152" fmla="*/ f9198 f3749 1"/>
                                    <a:gd name="f11153" fmla="*/ f9199 f3748 1"/>
                                    <a:gd name="f11154" fmla="*/ f9200 f3748 1"/>
                                    <a:gd name="f11155" fmla="*/ f9201 f3749 1"/>
                                    <a:gd name="f11156" fmla="*/ f9202 f3748 1"/>
                                    <a:gd name="f11157" fmla="*/ f9203 f3749 1"/>
                                    <a:gd name="f11158" fmla="*/ f9204 f3748 1"/>
                                    <a:gd name="f11159" fmla="*/ f9205 f3749 1"/>
                                    <a:gd name="f11160" fmla="*/ f9206 f3748 1"/>
                                    <a:gd name="f11161" fmla="*/ f9207 f3749 1"/>
                                    <a:gd name="f11162" fmla="*/ f9208 f3748 1"/>
                                    <a:gd name="f11163" fmla="*/ f9209 f3749 1"/>
                                    <a:gd name="f11164" fmla="*/ f9210 f3748 1"/>
                                    <a:gd name="f11165" fmla="*/ f9211 f3749 1"/>
                                    <a:gd name="f11166" fmla="*/ f9212 f3748 1"/>
                                    <a:gd name="f11167" fmla="*/ f9213 f3748 1"/>
                                    <a:gd name="f11168" fmla="*/ f9214 f3749 1"/>
                                    <a:gd name="f11169" fmla="*/ f9215 f3748 1"/>
                                    <a:gd name="f11170" fmla="*/ f9216 f3748 1"/>
                                    <a:gd name="f11171" fmla="*/ f9217 f3748 1"/>
                                    <a:gd name="f11172" fmla="*/ f9218 f3749 1"/>
                                    <a:gd name="f11173" fmla="*/ f9219 f3748 1"/>
                                    <a:gd name="f11174" fmla="*/ f9220 f3749 1"/>
                                    <a:gd name="f11175" fmla="*/ f9221 f3748 1"/>
                                    <a:gd name="f11176" fmla="*/ f9222 f3749 1"/>
                                    <a:gd name="f11177" fmla="*/ f9223 f3748 1"/>
                                    <a:gd name="f11178" fmla="*/ f9224 f3749 1"/>
                                    <a:gd name="f11179" fmla="*/ f9225 f3749 1"/>
                                    <a:gd name="f11180" fmla="*/ f9226 f3748 1"/>
                                    <a:gd name="f11181" fmla="*/ f9227 f3749 1"/>
                                    <a:gd name="f11182" fmla="*/ f9228 f3749 1"/>
                                    <a:gd name="f11183" fmla="*/ f9229 f3748 1"/>
                                    <a:gd name="f11184" fmla="*/ f9230 f3749 1"/>
                                    <a:gd name="f11185" fmla="*/ f9231 f3748 1"/>
                                    <a:gd name="f11186" fmla="*/ f9232 f3748 1"/>
                                    <a:gd name="f11187" fmla="*/ f9233 f3748 1"/>
                                    <a:gd name="f11188" fmla="*/ f9234 f3748 1"/>
                                    <a:gd name="f11189" fmla="*/ f9235 f3748 1"/>
                                    <a:gd name="f11190" fmla="*/ f9236 f3748 1"/>
                                    <a:gd name="f11191" fmla="*/ f9237 f3748 1"/>
                                    <a:gd name="f11192" fmla="*/ f9238 f3749 1"/>
                                    <a:gd name="f11193" fmla="*/ f9239 f3748 1"/>
                                    <a:gd name="f11194" fmla="*/ f9240 f3748 1"/>
                                    <a:gd name="f11195" fmla="*/ f9241 f3749 1"/>
                                    <a:gd name="f11196" fmla="*/ f9242 f3748 1"/>
                                    <a:gd name="f11197" fmla="*/ f9243 f3749 1"/>
                                    <a:gd name="f11198" fmla="*/ f9244 f3748 1"/>
                                    <a:gd name="f11199" fmla="*/ f9245 f3748 1"/>
                                    <a:gd name="f11200" fmla="*/ f9246 f3748 1"/>
                                    <a:gd name="f11201" fmla="*/ f9247 f3749 1"/>
                                    <a:gd name="f11202" fmla="*/ f9248 f3748 1"/>
                                    <a:gd name="f11203" fmla="*/ f9249 f3749 1"/>
                                    <a:gd name="f11204" fmla="*/ f9250 f3748 1"/>
                                    <a:gd name="f11205" fmla="*/ f9251 f3749 1"/>
                                    <a:gd name="f11206" fmla="*/ f9252 f3748 1"/>
                                    <a:gd name="f11207" fmla="*/ f9253 f3749 1"/>
                                    <a:gd name="f11208" fmla="*/ f9254 f3748 1"/>
                                    <a:gd name="f11209" fmla="*/ f9255 f3748 1"/>
                                    <a:gd name="f11210" fmla="*/ f9256 f3749 1"/>
                                    <a:gd name="f11211" fmla="*/ f9257 f3748 1"/>
                                    <a:gd name="f11212" fmla="*/ f9258 f3748 1"/>
                                    <a:gd name="f11213" fmla="*/ f9259 f3748 1"/>
                                    <a:gd name="f11214" fmla="*/ f9260 f3748 1"/>
                                    <a:gd name="f11215" fmla="*/ f9261 f3749 1"/>
                                    <a:gd name="f11216" fmla="*/ f9262 f3748 1"/>
                                    <a:gd name="f11217" fmla="*/ f9263 f3749 1"/>
                                    <a:gd name="f11218" fmla="*/ f9264 f3748 1"/>
                                    <a:gd name="f11219" fmla="*/ f9265 f3749 1"/>
                                    <a:gd name="f11220" fmla="*/ f9266 f3748 1"/>
                                    <a:gd name="f11221" fmla="*/ f9267 f3748 1"/>
                                    <a:gd name="f11222" fmla="*/ f9268 f3748 1"/>
                                    <a:gd name="f11223" fmla="*/ f9269 f3748 1"/>
                                    <a:gd name="f11224" fmla="*/ f9270 f3748 1"/>
                                    <a:gd name="f11225" fmla="*/ f9271 f3748 1"/>
                                    <a:gd name="f11226" fmla="*/ f9272 f3748 1"/>
                                    <a:gd name="f11227" fmla="*/ f9273 f3748 1"/>
                                    <a:gd name="f11228" fmla="*/ f9274 f3748 1"/>
                                    <a:gd name="f11229" fmla="*/ f9275 f3748 1"/>
                                    <a:gd name="f11230" fmla="*/ f9276 f3748 1"/>
                                    <a:gd name="f11231" fmla="*/ f9277 f3748 1"/>
                                    <a:gd name="f11232" fmla="*/ f9278 f3748 1"/>
                                    <a:gd name="f11233" fmla="*/ f9279 f3748 1"/>
                                    <a:gd name="f11234" fmla="*/ f9280 f3749 1"/>
                                    <a:gd name="f11235" fmla="*/ f9281 f3749 1"/>
                                    <a:gd name="f11236" fmla="*/ f9282 f3748 1"/>
                                    <a:gd name="f11237" fmla="*/ f9283 f3749 1"/>
                                    <a:gd name="f11238" fmla="*/ f9284 f3748 1"/>
                                    <a:gd name="f11239" fmla="*/ f9285 f3749 1"/>
                                    <a:gd name="f11240" fmla="*/ f9286 f3748 1"/>
                                    <a:gd name="f11241" fmla="*/ f9287 f3749 1"/>
                                    <a:gd name="f11242" fmla="*/ f9288 f3748 1"/>
                                    <a:gd name="f11243" fmla="*/ f9289 f3749 1"/>
                                    <a:gd name="f11244" fmla="*/ f9290 f3748 1"/>
                                    <a:gd name="f11245" fmla="*/ f9291 f3748 1"/>
                                    <a:gd name="f11246" fmla="*/ f9292 f3748 1"/>
                                    <a:gd name="f11247" fmla="*/ f9293 f3749 1"/>
                                    <a:gd name="f11248" fmla="*/ f9294 f3748 1"/>
                                    <a:gd name="f11249" fmla="*/ f9295 f3748 1"/>
                                    <a:gd name="f11250" fmla="*/ f9296 f3748 1"/>
                                    <a:gd name="f11251" fmla="*/ f9297 f3749 1"/>
                                    <a:gd name="f11252" fmla="*/ f9298 f3748 1"/>
                                    <a:gd name="f11253" fmla="*/ f9299 f3748 1"/>
                                    <a:gd name="f11254" fmla="*/ f9300 f3748 1"/>
                                    <a:gd name="f11255" fmla="*/ f9301 f3748 1"/>
                                    <a:gd name="f11256" fmla="*/ f9302 f3748 1"/>
                                    <a:gd name="f11257" fmla="*/ f9303 f3748 1"/>
                                    <a:gd name="f11258" fmla="*/ f9304 f3748 1"/>
                                    <a:gd name="f11259" fmla="*/ f9305 f3749 1"/>
                                    <a:gd name="f11260" fmla="*/ f9306 f3748 1"/>
                                    <a:gd name="f11261" fmla="*/ f9307 f3748 1"/>
                                    <a:gd name="f11262" fmla="*/ f9308 f3748 1"/>
                                    <a:gd name="f11263" fmla="*/ f9309 f3749 1"/>
                                    <a:gd name="f11264" fmla="*/ f9310 f3748 1"/>
                                    <a:gd name="f11265" fmla="*/ f9311 f3748 1"/>
                                    <a:gd name="f11266" fmla="*/ f9312 f3748 1"/>
                                    <a:gd name="f11267" fmla="*/ f9313 f3748 1"/>
                                    <a:gd name="f11268" fmla="*/ f9314 f3748 1"/>
                                    <a:gd name="f11269" fmla="*/ f9315 f3748 1"/>
                                    <a:gd name="f11270" fmla="*/ f9316 f3749 1"/>
                                    <a:gd name="f11271" fmla="*/ f9317 f3748 1"/>
                                    <a:gd name="f11272" fmla="*/ f9318 f3749 1"/>
                                    <a:gd name="f11273" fmla="*/ f9319 f3748 1"/>
                                    <a:gd name="f11274" fmla="*/ f9320 f3748 1"/>
                                    <a:gd name="f11275" fmla="*/ f9321 f3748 1"/>
                                    <a:gd name="f11276" fmla="*/ f9322 f3748 1"/>
                                    <a:gd name="f11277" fmla="*/ f9323 f3749 1"/>
                                    <a:gd name="f11278" fmla="*/ f9324 f3748 1"/>
                                    <a:gd name="f11279" fmla="*/ f9325 f3748 1"/>
                                    <a:gd name="f11280" fmla="*/ f9326 f3748 1"/>
                                    <a:gd name="f11281" fmla="*/ f9327 f3749 1"/>
                                    <a:gd name="f11282" fmla="*/ f9328 f3748 1"/>
                                    <a:gd name="f11283" fmla="*/ f9329 f3748 1"/>
                                    <a:gd name="f11284" fmla="*/ f9330 f3749 1"/>
                                    <a:gd name="f11285" fmla="*/ f9331 f3748 1"/>
                                    <a:gd name="f11286" fmla="*/ f9332 f3749 1"/>
                                    <a:gd name="f11287" fmla="*/ f9333 f3748 1"/>
                                    <a:gd name="f11288" fmla="*/ f9334 f3749 1"/>
                                    <a:gd name="f11289" fmla="*/ f9335 f3748 1"/>
                                    <a:gd name="f11290" fmla="*/ f9336 f3749 1"/>
                                    <a:gd name="f11291" fmla="*/ f9337 f3748 1"/>
                                    <a:gd name="f11292" fmla="*/ f9338 f3749 1"/>
                                    <a:gd name="f11293" fmla="*/ f9339 f3748 1"/>
                                    <a:gd name="f11294" fmla="*/ f9340 f3749 1"/>
                                    <a:gd name="f11295" fmla="*/ f9341 f3748 1"/>
                                    <a:gd name="f11296" fmla="*/ f9342 f3749 1"/>
                                    <a:gd name="f11297" fmla="*/ f9343 f3748 1"/>
                                    <a:gd name="f11298" fmla="*/ f9344 f3749 1"/>
                                    <a:gd name="f11299" fmla="*/ f9345 f3748 1"/>
                                    <a:gd name="f11300" fmla="*/ f9346 f3748 1"/>
                                    <a:gd name="f11301" fmla="*/ f9347 f3749 1"/>
                                    <a:gd name="f11302" fmla="*/ f9348 f3748 1"/>
                                    <a:gd name="f11303" fmla="*/ f9349 f3749 1"/>
                                    <a:gd name="f11304" fmla="*/ f9350 f3748 1"/>
                                    <a:gd name="f11305" fmla="*/ f9351 f3748 1"/>
                                    <a:gd name="f11306" fmla="*/ f9352 f3749 1"/>
                                    <a:gd name="f11307" fmla="*/ f9353 f3748 1"/>
                                    <a:gd name="f11308" fmla="*/ f9354 f3749 1"/>
                                    <a:gd name="f11309" fmla="*/ f9355 f3748 1"/>
                                    <a:gd name="f11310" fmla="*/ f9356 f3749 1"/>
                                    <a:gd name="f11311" fmla="*/ f9357 f3748 1"/>
                                    <a:gd name="f11312" fmla="*/ f9358 f3749 1"/>
                                    <a:gd name="f11313" fmla="*/ f9359 f3748 1"/>
                                    <a:gd name="f11314" fmla="*/ f9360 f3749 1"/>
                                    <a:gd name="f11315" fmla="*/ f9361 f3748 1"/>
                                    <a:gd name="f11316" fmla="*/ f9362 f3749 1"/>
                                    <a:gd name="f11317" fmla="*/ f9363 f3748 1"/>
                                    <a:gd name="f11318" fmla="*/ f9364 f3748 1"/>
                                    <a:gd name="f11319" fmla="*/ f9365 f3749 1"/>
                                    <a:gd name="f11320" fmla="*/ f9366 f3748 1"/>
                                    <a:gd name="f11321" fmla="*/ f9367 f3749 1"/>
                                    <a:gd name="f11322" fmla="*/ f9368 f3748 1"/>
                                    <a:gd name="f11323" fmla="*/ f9369 f3749 1"/>
                                    <a:gd name="f11324" fmla="*/ f9370 f3748 1"/>
                                    <a:gd name="f11325" fmla="*/ f9371 f3748 1"/>
                                    <a:gd name="f11326" fmla="*/ f9372 f3749 1"/>
                                    <a:gd name="f11327" fmla="*/ f9373 f3748 1"/>
                                    <a:gd name="f11328" fmla="*/ f9374 f3749 1"/>
                                    <a:gd name="f11329" fmla="*/ f9375 f3748 1"/>
                                    <a:gd name="f11330" fmla="*/ f9376 f3749 1"/>
                                    <a:gd name="f11331" fmla="*/ f9377 f3749 1"/>
                                    <a:gd name="f11332" fmla="*/ f9378 f3749 1"/>
                                    <a:gd name="f11333" fmla="*/ f9379 f3748 1"/>
                                    <a:gd name="f11334" fmla="*/ f9380 f3749 1"/>
                                    <a:gd name="f11335" fmla="*/ f9381 f3748 1"/>
                                    <a:gd name="f11336" fmla="*/ f9382 f3749 1"/>
                                    <a:gd name="f11337" fmla="*/ f9383 f3748 1"/>
                                    <a:gd name="f11338" fmla="*/ f9384 f3749 1"/>
                                    <a:gd name="f11339" fmla="*/ f9385 f3748 1"/>
                                    <a:gd name="f11340" fmla="*/ f9386 f3749 1"/>
                                    <a:gd name="f11341" fmla="*/ f9387 f3748 1"/>
                                    <a:gd name="f11342" fmla="*/ f9388 f3749 1"/>
                                    <a:gd name="f11343" fmla="*/ f9389 f3748 1"/>
                                    <a:gd name="f11344" fmla="*/ f9390 f3749 1"/>
                                    <a:gd name="f11345" fmla="*/ f9391 f3748 1"/>
                                    <a:gd name="f11346" fmla="*/ f9392 f3749 1"/>
                                    <a:gd name="f11347" fmla="*/ f9393 f3748 1"/>
                                    <a:gd name="f11348" fmla="*/ f9394 f3749 1"/>
                                    <a:gd name="f11349" fmla="*/ f9395 f3748 1"/>
                                    <a:gd name="f11350" fmla="*/ f9396 f3749 1"/>
                                    <a:gd name="f11351" fmla="*/ f9397 f3748 1"/>
                                    <a:gd name="f11352" fmla="*/ f9398 f3749 1"/>
                                    <a:gd name="f11353" fmla="*/ f9399 f3748 1"/>
                                    <a:gd name="f11354" fmla="*/ f9400 f3749 1"/>
                                    <a:gd name="f11355" fmla="*/ f9401 f3748 1"/>
                                    <a:gd name="f11356" fmla="*/ f9402 f3749 1"/>
                                    <a:gd name="f11357" fmla="*/ f9403 f3748 1"/>
                                    <a:gd name="f11358" fmla="*/ f9404 f3748 1"/>
                                    <a:gd name="f11359" fmla="*/ f9405 f3749 1"/>
                                    <a:gd name="f11360" fmla="*/ f9406 f3748 1"/>
                                    <a:gd name="f11361" fmla="*/ f9407 f3749 1"/>
                                    <a:gd name="f11362" fmla="*/ f9408 f3748 1"/>
                                    <a:gd name="f11363" fmla="*/ f9409 f3749 1"/>
                                    <a:gd name="f11364" fmla="*/ f9410 f3748 1"/>
                                    <a:gd name="f11365" fmla="*/ f9411 f3748 1"/>
                                    <a:gd name="f11366" fmla="*/ f9412 f3748 1"/>
                                    <a:gd name="f11367" fmla="*/ f9413 f3749 1"/>
                                    <a:gd name="f11368" fmla="*/ f9414 f3748 1"/>
                                    <a:gd name="f11369" fmla="*/ f9415 f3749 1"/>
                                    <a:gd name="f11370" fmla="*/ f9416 f3748 1"/>
                                    <a:gd name="f11371" fmla="*/ f9417 f3749 1"/>
                                    <a:gd name="f11372" fmla="*/ f9418 f3748 1"/>
                                    <a:gd name="f11373" fmla="*/ f9419 f3749 1"/>
                                    <a:gd name="f11374" fmla="*/ f9420 f3748 1"/>
                                    <a:gd name="f11375" fmla="*/ f9421 f3749 1"/>
                                    <a:gd name="f11376" fmla="*/ f9422 f3748 1"/>
                                    <a:gd name="f11377" fmla="*/ f9423 f3749 1"/>
                                    <a:gd name="f11378" fmla="*/ f9424 f3748 1"/>
                                    <a:gd name="f11379" fmla="*/ f9425 f3749 1"/>
                                    <a:gd name="f11380" fmla="*/ f9426 f3749 1"/>
                                    <a:gd name="f11381" fmla="*/ f9427 f3749 1"/>
                                    <a:gd name="f11382" fmla="*/ f9428 f3748 1"/>
                                    <a:gd name="f11383" fmla="*/ f9429 f3749 1"/>
                                    <a:gd name="f11384" fmla="*/ f9430 f3748 1"/>
                                    <a:gd name="f11385" fmla="*/ f9431 f3749 1"/>
                                    <a:gd name="f11386" fmla="*/ f9432 f3748 1"/>
                                    <a:gd name="f11387" fmla="*/ f9433 f3749 1"/>
                                    <a:gd name="f11388" fmla="*/ f9434 f3748 1"/>
                                    <a:gd name="f11389" fmla="*/ f9435 f3749 1"/>
                                    <a:gd name="f11390" fmla="*/ f9436 f3748 1"/>
                                    <a:gd name="f11391" fmla="*/ f9437 f3749 1"/>
                                    <a:gd name="f11392" fmla="*/ f9438 f3748 1"/>
                                    <a:gd name="f11393" fmla="*/ f9439 f3749 1"/>
                                    <a:gd name="f11394" fmla="*/ f9440 f3748 1"/>
                                    <a:gd name="f11395" fmla="*/ f9441 f3749 1"/>
                                    <a:gd name="f11396" fmla="*/ f9442 f3748 1"/>
                                    <a:gd name="f11397" fmla="*/ f9443 f3749 1"/>
                                    <a:gd name="f11398" fmla="*/ f9444 f3749 1"/>
                                    <a:gd name="f11399" fmla="*/ f9445 f3748 1"/>
                                    <a:gd name="f11400" fmla="*/ f9446 f3749 1"/>
                                    <a:gd name="f11401" fmla="*/ f9447 f3748 1"/>
                                    <a:gd name="f11402" fmla="*/ f9448 f3748 1"/>
                                    <a:gd name="f11403" fmla="*/ f9449 f3749 1"/>
                                    <a:gd name="f11404" fmla="*/ f9450 f3748 1"/>
                                    <a:gd name="f11405" fmla="*/ f9451 f3749 1"/>
                                    <a:gd name="f11406" fmla="*/ f9452 f3748 1"/>
                                    <a:gd name="f11407" fmla="*/ f9453 f3749 1"/>
                                    <a:gd name="f11408" fmla="*/ f9454 f3748 1"/>
                                    <a:gd name="f11409" fmla="*/ f9455 f3749 1"/>
                                    <a:gd name="f11410" fmla="*/ f9456 f3749 1"/>
                                    <a:gd name="f11411" fmla="*/ f9457 f3748 1"/>
                                    <a:gd name="f11412" fmla="*/ f9458 f3749 1"/>
                                    <a:gd name="f11413" fmla="*/ f9459 f3748 1"/>
                                    <a:gd name="f11414" fmla="*/ f9460 f3749 1"/>
                                    <a:gd name="f11415" fmla="*/ f9461 f3748 1"/>
                                    <a:gd name="f11416" fmla="*/ f9462 f3748 1"/>
                                    <a:gd name="f11417" fmla="*/ f9463 f3749 1"/>
                                    <a:gd name="f11418" fmla="*/ f9464 f3748 1"/>
                                    <a:gd name="f11419" fmla="*/ f9465 f3749 1"/>
                                    <a:gd name="f11420" fmla="*/ f9466 f3748 1"/>
                                    <a:gd name="f11421" fmla="*/ f9467 f3749 1"/>
                                    <a:gd name="f11422" fmla="*/ f9468 f3749 1"/>
                                    <a:gd name="f11423" fmla="*/ f9469 f3749 1"/>
                                    <a:gd name="f11424" fmla="*/ f9470 f3748 1"/>
                                    <a:gd name="f11425" fmla="*/ f9471 f3748 1"/>
                                    <a:gd name="f11426" fmla="*/ f9472 f3749 1"/>
                                    <a:gd name="f11427" fmla="*/ f9473 f3749 1"/>
                                    <a:gd name="f11428" fmla="*/ f9474 f3748 1"/>
                                    <a:gd name="f11429" fmla="*/ f9475 f3749 1"/>
                                    <a:gd name="f11430" fmla="*/ f9476 f3749 1"/>
                                    <a:gd name="f11431" fmla="*/ f9477 f3749 1"/>
                                    <a:gd name="f11432" fmla="*/ f9478 f3748 1"/>
                                    <a:gd name="f11433" fmla="*/ f9479 f3749 1"/>
                                    <a:gd name="f11434" fmla="*/ f9480 f3748 1"/>
                                    <a:gd name="f11435" fmla="*/ f9481 f3749 1"/>
                                    <a:gd name="f11436" fmla="*/ f9482 f3748 1"/>
                                    <a:gd name="f11437" fmla="*/ f9483 f3749 1"/>
                                    <a:gd name="f11438" fmla="*/ f9484 f3748 1"/>
                                    <a:gd name="f11439" fmla="*/ f9485 f3749 1"/>
                                    <a:gd name="f11440" fmla="*/ f9486 f3749 1"/>
                                    <a:gd name="f11441" fmla="*/ f9487 f3748 1"/>
                                    <a:gd name="f11442" fmla="*/ f9488 f3749 1"/>
                                    <a:gd name="f11443" fmla="*/ f9489 f3748 1"/>
                                    <a:gd name="f11444" fmla="*/ f9490 f3749 1"/>
                                    <a:gd name="f11445" fmla="*/ f9491 f3748 1"/>
                                    <a:gd name="f11446" fmla="*/ f9492 f3749 1"/>
                                    <a:gd name="f11447" fmla="*/ f9493 f3749 1"/>
                                    <a:gd name="f11448" fmla="*/ f9494 f3748 1"/>
                                    <a:gd name="f11449" fmla="*/ f9495 f3749 1"/>
                                    <a:gd name="f11450" fmla="*/ f9496 f3749 1"/>
                                    <a:gd name="f11451" fmla="*/ f9497 f3749 1"/>
                                    <a:gd name="f11452" fmla="*/ f9498 f3749 1"/>
                                    <a:gd name="f11453" fmla="*/ f9499 f3748 1"/>
                                    <a:gd name="f11454" fmla="*/ f9500 f3749 1"/>
                                    <a:gd name="f11455" fmla="*/ f9501 f3748 1"/>
                                    <a:gd name="f11456" fmla="*/ f9502 f3748 1"/>
                                    <a:gd name="f11457" fmla="*/ f9503 f3749 1"/>
                                    <a:gd name="f11458" fmla="*/ f9504 f3749 1"/>
                                    <a:gd name="f11459" fmla="*/ f9505 f3748 1"/>
                                    <a:gd name="f11460" fmla="*/ f9506 f3749 1"/>
                                    <a:gd name="f11461" fmla="*/ f9507 f3749 1"/>
                                    <a:gd name="f11462" fmla="*/ f9508 f3749 1"/>
                                    <a:gd name="f11463" fmla="*/ f9509 f3748 1"/>
                                    <a:gd name="f11464" fmla="*/ f9510 f3749 1"/>
                                    <a:gd name="f11465" fmla="*/ f9511 f3748 1"/>
                                    <a:gd name="f11466" fmla="*/ f9512 f3749 1"/>
                                    <a:gd name="f11467" fmla="*/ f9513 f3748 1"/>
                                    <a:gd name="f11468" fmla="*/ f9514 f3749 1"/>
                                    <a:gd name="f11469" fmla="*/ f9515 f3748 1"/>
                                    <a:gd name="f11470" fmla="*/ f9516 f3749 1"/>
                                    <a:gd name="f11471" fmla="*/ f9517 f3749 1"/>
                                    <a:gd name="f11472" fmla="*/ f9518 f3748 1"/>
                                    <a:gd name="f11473" fmla="*/ f9519 f3749 1"/>
                                    <a:gd name="f11474" fmla="*/ f9520 f3748 1"/>
                                    <a:gd name="f11475" fmla="*/ f9521 f3749 1"/>
                                    <a:gd name="f11476" fmla="*/ f9522 f3749 1"/>
                                    <a:gd name="f11477" fmla="*/ f9523 f3748 1"/>
                                    <a:gd name="f11478" fmla="*/ f9524 f3749 1"/>
                                    <a:gd name="f11479" fmla="*/ f9525 f3748 1"/>
                                    <a:gd name="f11480" fmla="*/ f9526 f3749 1"/>
                                    <a:gd name="f11481" fmla="*/ f9527 f3749 1"/>
                                    <a:gd name="f11482" fmla="*/ f9528 f3748 1"/>
                                    <a:gd name="f11483" fmla="*/ f9529 f3749 1"/>
                                    <a:gd name="f11484" fmla="*/ f9530 f3748 1"/>
                                    <a:gd name="f11485" fmla="*/ f9531 f3749 1"/>
                                    <a:gd name="f11486" fmla="*/ f9532 f3748 1"/>
                                    <a:gd name="f11487" fmla="*/ f9533 f3749 1"/>
                                    <a:gd name="f11488" fmla="*/ f9534 f3748 1"/>
                                    <a:gd name="f11489" fmla="*/ f9535 f3749 1"/>
                                    <a:gd name="f11490" fmla="*/ f9536 f3748 1"/>
                                    <a:gd name="f11491" fmla="*/ f9537 f3749 1"/>
                                    <a:gd name="f11492" fmla="*/ f9538 f3748 1"/>
                                    <a:gd name="f11493" fmla="*/ f9539 f3749 1"/>
                                    <a:gd name="f11494" fmla="*/ f9540 f3748 1"/>
                                    <a:gd name="f11495" fmla="*/ f9541 f3748 1"/>
                                    <a:gd name="f11496" fmla="*/ f9542 f3749 1"/>
                                    <a:gd name="f11497" fmla="*/ f9543 f3749 1"/>
                                    <a:gd name="f11498" fmla="*/ f9544 f3748 1"/>
                                    <a:gd name="f11499" fmla="*/ f9545 f3749 1"/>
                                    <a:gd name="f11500" fmla="*/ f9546 f3748 1"/>
                                    <a:gd name="f11501" fmla="*/ f9547 f3749 1"/>
                                    <a:gd name="f11502" fmla="*/ f9548 f3748 1"/>
                                    <a:gd name="f11503" fmla="*/ f9549 f3749 1"/>
                                    <a:gd name="f11504" fmla="*/ f9550 f3748 1"/>
                                    <a:gd name="f11505" fmla="*/ f9551 f3749 1"/>
                                    <a:gd name="f11506" fmla="*/ f9552 f3749 1"/>
                                    <a:gd name="f11507" fmla="*/ f9553 f3748 1"/>
                                    <a:gd name="f11508" fmla="*/ f9554 f3748 1"/>
                                    <a:gd name="f11509" fmla="*/ f9555 f3749 1"/>
                                    <a:gd name="f11510" fmla="*/ f9556 f3748 1"/>
                                    <a:gd name="f11511" fmla="*/ f9557 f3748 1"/>
                                    <a:gd name="f11512" fmla="*/ f9558 f3749 1"/>
                                    <a:gd name="f11513" fmla="*/ f9559 f3748 1"/>
                                    <a:gd name="f11514" fmla="*/ f9560 f3749 1"/>
                                    <a:gd name="f11515" fmla="*/ f9561 f3748 1"/>
                                    <a:gd name="f11516" fmla="*/ f9562 f3749 1"/>
                                    <a:gd name="f11517" fmla="*/ f9563 f3749 1"/>
                                    <a:gd name="f11518" fmla="*/ f9564 f3748 1"/>
                                    <a:gd name="f11519" fmla="*/ f9565 f3749 1"/>
                                    <a:gd name="f11520" fmla="*/ f9566 f3749 1"/>
                                    <a:gd name="f11521" fmla="*/ f9567 f3748 1"/>
                                    <a:gd name="f11522" fmla="*/ f9568 f3749 1"/>
                                    <a:gd name="f11523" fmla="*/ f9569 f3749 1"/>
                                    <a:gd name="f11524" fmla="*/ f9570 f3748 1"/>
                                    <a:gd name="f11525" fmla="*/ f9571 f3749 1"/>
                                    <a:gd name="f11526" fmla="*/ f9572 f3748 1"/>
                                    <a:gd name="f11527" fmla="*/ f9573 f3749 1"/>
                                    <a:gd name="f11528" fmla="*/ f9574 f3748 1"/>
                                    <a:gd name="f11529" fmla="*/ f9575 f3749 1"/>
                                    <a:gd name="f11530" fmla="*/ f9576 f3748 1"/>
                                    <a:gd name="f11531" fmla="*/ f9577 f3749 1"/>
                                    <a:gd name="f11532" fmla="*/ f9578 f3748 1"/>
                                    <a:gd name="f11533" fmla="*/ f9579 f3749 1"/>
                                    <a:gd name="f11534" fmla="*/ f9580 f3748 1"/>
                                    <a:gd name="f11535" fmla="*/ f9581 f3749 1"/>
                                    <a:gd name="f11536" fmla="*/ f9582 f3748 1"/>
                                    <a:gd name="f11537" fmla="*/ f9583 f3749 1"/>
                                    <a:gd name="f11538" fmla="*/ f9584 f3748 1"/>
                                    <a:gd name="f11539" fmla="*/ f9585 f3749 1"/>
                                    <a:gd name="f11540" fmla="*/ f9586 f3748 1"/>
                                    <a:gd name="f11541" fmla="*/ f9587 f3749 1"/>
                                    <a:gd name="f11542" fmla="*/ f9588 f3748 1"/>
                                    <a:gd name="f11543" fmla="*/ f9589 f3749 1"/>
                                    <a:gd name="f11544" fmla="*/ f9590 f3748 1"/>
                                    <a:gd name="f11545" fmla="*/ f9591 f3749 1"/>
                                    <a:gd name="f11546" fmla="*/ f9592 f3748 1"/>
                                    <a:gd name="f11547" fmla="*/ f9593 f3748 1"/>
                                    <a:gd name="f11548" fmla="*/ f9594 f3749 1"/>
                                    <a:gd name="f11549" fmla="*/ f9595 f3748 1"/>
                                    <a:gd name="f11550" fmla="*/ f9596 f3749 1"/>
                                    <a:gd name="f11551" fmla="*/ f9597 f3749 1"/>
                                    <a:gd name="f11552" fmla="*/ f9598 f3748 1"/>
                                    <a:gd name="f11553" fmla="*/ f9599 f3749 1"/>
                                    <a:gd name="f11554" fmla="*/ f9600 f3748 1"/>
                                    <a:gd name="f11555" fmla="*/ f9601 f3748 1"/>
                                    <a:gd name="f11556" fmla="*/ f9602 f3749 1"/>
                                    <a:gd name="f11557" fmla="*/ f9603 f3748 1"/>
                                    <a:gd name="f11558" fmla="*/ f9604 f3749 1"/>
                                    <a:gd name="f11559" fmla="*/ f9605 f3748 1"/>
                                    <a:gd name="f11560" fmla="*/ f9606 f3749 1"/>
                                    <a:gd name="f11561" fmla="*/ f9607 f3749 1"/>
                                    <a:gd name="f11562" fmla="*/ f9608 f3748 1"/>
                                    <a:gd name="f11563" fmla="*/ f9609 f3749 1"/>
                                    <a:gd name="f11564" fmla="*/ f9610 f3749 1"/>
                                  </a:gdLst>
                                  <a:ahLst/>
                                  <a:cxnLst>
                                    <a:cxn ang="3cd4">
                                      <a:pos x="hc" y="t"/>
                                    </a:cxn>
                                    <a:cxn ang="0">
                                      <a:pos x="r" y="vc"/>
                                    </a:cxn>
                                    <a:cxn ang="cd4">
                                      <a:pos x="hc" y="b"/>
                                    </a:cxn>
                                    <a:cxn ang="cd2">
                                      <a:pos x="l" y="vc"/>
                                    </a:cxn>
                                    <a:cxn ang="f7660">
                                      <a:pos x="f9615" y="f9616"/>
                                    </a:cxn>
                                    <a:cxn ang="f7660">
                                      <a:pos x="f9617" y="f9618"/>
                                    </a:cxn>
                                    <a:cxn ang="f7660">
                                      <a:pos x="f9619" y="f9620"/>
                                    </a:cxn>
                                    <a:cxn ang="f7660">
                                      <a:pos x="f9621" y="f9622"/>
                                    </a:cxn>
                                    <a:cxn ang="f7660">
                                      <a:pos x="f9623" y="f9624"/>
                                    </a:cxn>
                                    <a:cxn ang="f7660">
                                      <a:pos x="f9625" y="f9626"/>
                                    </a:cxn>
                                    <a:cxn ang="f7660">
                                      <a:pos x="f9627" y="f9624"/>
                                    </a:cxn>
                                    <a:cxn ang="f7660">
                                      <a:pos x="f9628" y="f9629"/>
                                    </a:cxn>
                                    <a:cxn ang="f7660">
                                      <a:pos x="f9621" y="f9622"/>
                                    </a:cxn>
                                    <a:cxn ang="f7660">
                                      <a:pos x="f9630" y="f9631"/>
                                    </a:cxn>
                                    <a:cxn ang="f7660">
                                      <a:pos x="f9632" y="f9633"/>
                                    </a:cxn>
                                    <a:cxn ang="f7660">
                                      <a:pos x="f9634" y="f9635"/>
                                    </a:cxn>
                                    <a:cxn ang="f7660">
                                      <a:pos x="f9636" y="f9637"/>
                                    </a:cxn>
                                    <a:cxn ang="f7660">
                                      <a:pos x="f9638" y="f9639"/>
                                    </a:cxn>
                                    <a:cxn ang="f7660">
                                      <a:pos x="f9640" y="f9641"/>
                                    </a:cxn>
                                    <a:cxn ang="f7660">
                                      <a:pos x="f9642" y="f9643"/>
                                    </a:cxn>
                                    <a:cxn ang="f7660">
                                      <a:pos x="f9644" y="f9626"/>
                                    </a:cxn>
                                    <a:cxn ang="f7660">
                                      <a:pos x="f9645" y="f9646"/>
                                    </a:cxn>
                                    <a:cxn ang="f7660">
                                      <a:pos x="f9647" y="f9643"/>
                                    </a:cxn>
                                    <a:cxn ang="f7660">
                                      <a:pos x="f9648" y="f9649"/>
                                    </a:cxn>
                                    <a:cxn ang="f7660">
                                      <a:pos x="f9650" y="f9651"/>
                                    </a:cxn>
                                    <a:cxn ang="f7660">
                                      <a:pos x="f9652" y="f9653"/>
                                    </a:cxn>
                                    <a:cxn ang="f7660">
                                      <a:pos x="f9654" y="f9655"/>
                                    </a:cxn>
                                    <a:cxn ang="f7660">
                                      <a:pos x="f9656" y="f9657"/>
                                    </a:cxn>
                                    <a:cxn ang="f7660">
                                      <a:pos x="f9658" y="f9659"/>
                                    </a:cxn>
                                    <a:cxn ang="f7660">
                                      <a:pos x="f9660" y="f9661"/>
                                    </a:cxn>
                                    <a:cxn ang="f7660">
                                      <a:pos x="f9662" y="f9663"/>
                                    </a:cxn>
                                    <a:cxn ang="f7660">
                                      <a:pos x="f9664" y="f9665"/>
                                    </a:cxn>
                                    <a:cxn ang="f7660">
                                      <a:pos x="f9666" y="f9665"/>
                                    </a:cxn>
                                    <a:cxn ang="f7660">
                                      <a:pos x="f9667" y="f9668"/>
                                    </a:cxn>
                                    <a:cxn ang="f7660">
                                      <a:pos x="f9669" y="f9670"/>
                                    </a:cxn>
                                    <a:cxn ang="f7660">
                                      <a:pos x="f9671" y="f9672"/>
                                    </a:cxn>
                                    <a:cxn ang="f7660">
                                      <a:pos x="f9673" y="f9674"/>
                                    </a:cxn>
                                    <a:cxn ang="f7660">
                                      <a:pos x="f9675" y="f9665"/>
                                    </a:cxn>
                                    <a:cxn ang="f7660">
                                      <a:pos x="f9676" y="f9665"/>
                                    </a:cxn>
                                    <a:cxn ang="f7660">
                                      <a:pos x="f9677" y="f9678"/>
                                    </a:cxn>
                                    <a:cxn ang="f7660">
                                      <a:pos x="f9679" y="f9680"/>
                                    </a:cxn>
                                    <a:cxn ang="f7660">
                                      <a:pos x="f9681" y="f9682"/>
                                    </a:cxn>
                                    <a:cxn ang="f7660">
                                      <a:pos x="f9683" y="f9682"/>
                                    </a:cxn>
                                    <a:cxn ang="f7660">
                                      <a:pos x="f9684" y="f9685"/>
                                    </a:cxn>
                                    <a:cxn ang="f7660">
                                      <a:pos x="f9686" y="f9687"/>
                                    </a:cxn>
                                    <a:cxn ang="f7660">
                                      <a:pos x="f9688" y="f9689"/>
                                    </a:cxn>
                                    <a:cxn ang="f7660">
                                      <a:pos x="f9690" y="f9691"/>
                                    </a:cxn>
                                    <a:cxn ang="f7660">
                                      <a:pos x="f9692" y="f9665"/>
                                    </a:cxn>
                                    <a:cxn ang="f7660">
                                      <a:pos x="f9693" y="f9694"/>
                                    </a:cxn>
                                    <a:cxn ang="f7660">
                                      <a:pos x="f9695" y="f9696"/>
                                    </a:cxn>
                                    <a:cxn ang="f7660">
                                      <a:pos x="f9697" y="f9698"/>
                                    </a:cxn>
                                    <a:cxn ang="f7660">
                                      <a:pos x="f9699" y="f9700"/>
                                    </a:cxn>
                                    <a:cxn ang="f7660">
                                      <a:pos x="f9701" y="f9702"/>
                                    </a:cxn>
                                    <a:cxn ang="f7660">
                                      <a:pos x="f9703" y="f9704"/>
                                    </a:cxn>
                                    <a:cxn ang="f7660">
                                      <a:pos x="f9705" y="f9706"/>
                                    </a:cxn>
                                    <a:cxn ang="f7660">
                                      <a:pos x="f9636" y="f9637"/>
                                    </a:cxn>
                                    <a:cxn ang="f7660">
                                      <a:pos x="f9707" y="f9708"/>
                                    </a:cxn>
                                    <a:cxn ang="f7660">
                                      <a:pos x="f9709" y="f9710"/>
                                    </a:cxn>
                                    <a:cxn ang="f7660">
                                      <a:pos x="f9711" y="f9712"/>
                                    </a:cxn>
                                    <a:cxn ang="f7660">
                                      <a:pos x="f9713" y="f9714"/>
                                    </a:cxn>
                                    <a:cxn ang="f7660">
                                      <a:pos x="f9715" y="f9716"/>
                                    </a:cxn>
                                    <a:cxn ang="f7660">
                                      <a:pos x="f9717" y="f9718"/>
                                    </a:cxn>
                                    <a:cxn ang="f7660">
                                      <a:pos x="f9719" y="f9720"/>
                                    </a:cxn>
                                    <a:cxn ang="f7660">
                                      <a:pos x="f9721" y="f9722"/>
                                    </a:cxn>
                                    <a:cxn ang="f7660">
                                      <a:pos x="f9723" y="f9724"/>
                                    </a:cxn>
                                    <a:cxn ang="f7660">
                                      <a:pos x="f9725" y="f9726"/>
                                    </a:cxn>
                                    <a:cxn ang="f7660">
                                      <a:pos x="f9727" y="f9728"/>
                                    </a:cxn>
                                    <a:cxn ang="f7660">
                                      <a:pos x="f9729" y="f9730"/>
                                    </a:cxn>
                                    <a:cxn ang="f7660">
                                      <a:pos x="f9731" y="f9732"/>
                                    </a:cxn>
                                    <a:cxn ang="f7660">
                                      <a:pos x="f9733" y="f9734"/>
                                    </a:cxn>
                                    <a:cxn ang="f7660">
                                      <a:pos x="f9735" y="f9736"/>
                                    </a:cxn>
                                    <a:cxn ang="f7660">
                                      <a:pos x="f9737" y="f9714"/>
                                    </a:cxn>
                                    <a:cxn ang="f7660">
                                      <a:pos x="f9705" y="f9706"/>
                                    </a:cxn>
                                    <a:cxn ang="f7660">
                                      <a:pos x="f9738" y="f9739"/>
                                    </a:cxn>
                                    <a:cxn ang="f7660">
                                      <a:pos x="f9740" y="f9741"/>
                                    </a:cxn>
                                    <a:cxn ang="f7660">
                                      <a:pos x="f9742" y="f9743"/>
                                    </a:cxn>
                                    <a:cxn ang="f7660">
                                      <a:pos x="f9744" y="f9745"/>
                                    </a:cxn>
                                    <a:cxn ang="f7660">
                                      <a:pos x="f9746" y="f9747"/>
                                    </a:cxn>
                                    <a:cxn ang="f7660">
                                      <a:pos x="f9748" y="f9749"/>
                                    </a:cxn>
                                    <a:cxn ang="f7660">
                                      <a:pos x="f9750" y="f9751"/>
                                    </a:cxn>
                                    <a:cxn ang="f7660">
                                      <a:pos x="f9752" y="f9753"/>
                                    </a:cxn>
                                    <a:cxn ang="f7660">
                                      <a:pos x="f9754" y="f9718"/>
                                    </a:cxn>
                                    <a:cxn ang="f7660">
                                      <a:pos x="f9755" y="f9756"/>
                                    </a:cxn>
                                    <a:cxn ang="f7660">
                                      <a:pos x="f9757" y="f9758"/>
                                    </a:cxn>
                                    <a:cxn ang="f7660">
                                      <a:pos x="f9735" y="f9736"/>
                                    </a:cxn>
                                    <a:cxn ang="f7660">
                                      <a:pos x="f9759" y="f9760"/>
                                    </a:cxn>
                                    <a:cxn ang="f7660">
                                      <a:pos x="f9761" y="f9762"/>
                                    </a:cxn>
                                    <a:cxn ang="f7660">
                                      <a:pos x="f9763" y="f9764"/>
                                    </a:cxn>
                                    <a:cxn ang="f7660">
                                      <a:pos x="f9765" y="f9766"/>
                                    </a:cxn>
                                    <a:cxn ang="f7660">
                                      <a:pos x="f9759" y="f9760"/>
                                    </a:cxn>
                                    <a:cxn ang="f7660">
                                      <a:pos x="f9767" y="f9768"/>
                                    </a:cxn>
                                    <a:cxn ang="f7660">
                                      <a:pos x="f9769" y="f9770"/>
                                    </a:cxn>
                                    <a:cxn ang="f7660">
                                      <a:pos x="f9771" y="f9772"/>
                                    </a:cxn>
                                    <a:cxn ang="f7660">
                                      <a:pos x="f9773" y="f9774"/>
                                    </a:cxn>
                                    <a:cxn ang="f7660">
                                      <a:pos x="f9775" y="f9776"/>
                                    </a:cxn>
                                    <a:cxn ang="f7660">
                                      <a:pos x="f9767" y="f9768"/>
                                    </a:cxn>
                                    <a:cxn ang="f7660">
                                      <a:pos x="f9777" y="f9778"/>
                                    </a:cxn>
                                    <a:cxn ang="f7660">
                                      <a:pos x="f9779" y="f9780"/>
                                    </a:cxn>
                                    <a:cxn ang="f7660">
                                      <a:pos x="f9781" y="f9782"/>
                                    </a:cxn>
                                    <a:cxn ang="f7660">
                                      <a:pos x="f9783" y="f9784"/>
                                    </a:cxn>
                                    <a:cxn ang="f7660">
                                      <a:pos x="f9785" y="f9786"/>
                                    </a:cxn>
                                    <a:cxn ang="f7660">
                                      <a:pos x="f9787" y="f9788"/>
                                    </a:cxn>
                                    <a:cxn ang="f7660">
                                      <a:pos x="f9789" y="f9790"/>
                                    </a:cxn>
                                    <a:cxn ang="f7660">
                                      <a:pos x="f9791" y="f9792"/>
                                    </a:cxn>
                                    <a:cxn ang="f7660">
                                      <a:pos x="f9793" y="f9794"/>
                                    </a:cxn>
                                    <a:cxn ang="f7660">
                                      <a:pos x="f9795" y="f9796"/>
                                    </a:cxn>
                                    <a:cxn ang="f7660">
                                      <a:pos x="f9797" y="f9798"/>
                                    </a:cxn>
                                    <a:cxn ang="f7660">
                                      <a:pos x="f9799" y="f9800"/>
                                    </a:cxn>
                                    <a:cxn ang="f7660">
                                      <a:pos x="f9801" y="f9802"/>
                                    </a:cxn>
                                    <a:cxn ang="f7660">
                                      <a:pos x="f9803" y="f9804"/>
                                    </a:cxn>
                                    <a:cxn ang="f7660">
                                      <a:pos x="f9805" y="f9806"/>
                                    </a:cxn>
                                    <a:cxn ang="f7660">
                                      <a:pos x="f9807" y="f9808"/>
                                    </a:cxn>
                                    <a:cxn ang="f7660">
                                      <a:pos x="f9809" y="f9762"/>
                                    </a:cxn>
                                    <a:cxn ang="f7660">
                                      <a:pos x="f9810" y="f9811"/>
                                    </a:cxn>
                                    <a:cxn ang="f7660">
                                      <a:pos x="f9812" y="f9813"/>
                                    </a:cxn>
                                    <a:cxn ang="f7660">
                                      <a:pos x="f9814" y="f9815"/>
                                    </a:cxn>
                                    <a:cxn ang="f7660">
                                      <a:pos x="f9816" y="f9817"/>
                                    </a:cxn>
                                    <a:cxn ang="f7660">
                                      <a:pos x="f9818" y="f9819"/>
                                    </a:cxn>
                                    <a:cxn ang="f7660">
                                      <a:pos x="f9820" y="f9749"/>
                                    </a:cxn>
                                    <a:cxn ang="f7660">
                                      <a:pos x="f9821" y="f9822"/>
                                    </a:cxn>
                                    <a:cxn ang="f7660">
                                      <a:pos x="f9823" y="f9824"/>
                                    </a:cxn>
                                    <a:cxn ang="f7660">
                                      <a:pos x="f9825" y="f9826"/>
                                    </a:cxn>
                                    <a:cxn ang="f7660">
                                      <a:pos x="f9827" y="f9828"/>
                                    </a:cxn>
                                    <a:cxn ang="f7660">
                                      <a:pos x="f9829" y="f9749"/>
                                    </a:cxn>
                                    <a:cxn ang="f7660">
                                      <a:pos x="f9830" y="f9819"/>
                                    </a:cxn>
                                    <a:cxn ang="f7660">
                                      <a:pos x="f9831" y="f9817"/>
                                    </a:cxn>
                                    <a:cxn ang="f7660">
                                      <a:pos x="f9832" y="f9815"/>
                                    </a:cxn>
                                    <a:cxn ang="f7660">
                                      <a:pos x="f9833" y="f9813"/>
                                    </a:cxn>
                                    <a:cxn ang="f7660">
                                      <a:pos x="f9834" y="f9811"/>
                                    </a:cxn>
                                    <a:cxn ang="f7660">
                                      <a:pos x="f9835" y="f9762"/>
                                    </a:cxn>
                                    <a:cxn ang="f7660">
                                      <a:pos x="f9836" y="f9837"/>
                                    </a:cxn>
                                    <a:cxn ang="f7660">
                                      <a:pos x="f9838" y="f9839"/>
                                    </a:cxn>
                                    <a:cxn ang="f7660">
                                      <a:pos x="f9840" y="f9841"/>
                                    </a:cxn>
                                    <a:cxn ang="f7660">
                                      <a:pos x="f9842" y="f9843"/>
                                    </a:cxn>
                                    <a:cxn ang="f7660">
                                      <a:pos x="f9844" y="f9845"/>
                                    </a:cxn>
                                    <a:cxn ang="f7660">
                                      <a:pos x="f9846" y="f9847"/>
                                    </a:cxn>
                                    <a:cxn ang="f7660">
                                      <a:pos x="f9848" y="f9849"/>
                                    </a:cxn>
                                    <a:cxn ang="f7660">
                                      <a:pos x="f9850" y="f9851"/>
                                    </a:cxn>
                                    <a:cxn ang="f7660">
                                      <a:pos x="f9852" y="f9853"/>
                                    </a:cxn>
                                    <a:cxn ang="f7660">
                                      <a:pos x="f9854" y="f9855"/>
                                    </a:cxn>
                                    <a:cxn ang="f7660">
                                      <a:pos x="f9856" y="f9857"/>
                                    </a:cxn>
                                    <a:cxn ang="f7660">
                                      <a:pos x="f9858" y="f9859"/>
                                    </a:cxn>
                                    <a:cxn ang="f7660">
                                      <a:pos x="f9860" y="f9861"/>
                                    </a:cxn>
                                    <a:cxn ang="f7660">
                                      <a:pos x="f9862" y="f9863"/>
                                    </a:cxn>
                                    <a:cxn ang="f7660">
                                      <a:pos x="f9864" y="f9865"/>
                                    </a:cxn>
                                    <a:cxn ang="f7660">
                                      <a:pos x="f9866" y="f9867"/>
                                    </a:cxn>
                                    <a:cxn ang="f7660">
                                      <a:pos x="f9868" y="f9869"/>
                                    </a:cxn>
                                    <a:cxn ang="f7660">
                                      <a:pos x="f9870" y="f9871"/>
                                    </a:cxn>
                                    <a:cxn ang="f7660">
                                      <a:pos x="f9872" y="f9873"/>
                                    </a:cxn>
                                    <a:cxn ang="f7660">
                                      <a:pos x="f9874" y="f9875"/>
                                    </a:cxn>
                                    <a:cxn ang="f7660">
                                      <a:pos x="f9874" y="f9876"/>
                                    </a:cxn>
                                    <a:cxn ang="f7660">
                                      <a:pos x="f9877" y="f9878"/>
                                    </a:cxn>
                                    <a:cxn ang="f7660">
                                      <a:pos x="f9879" y="f9875"/>
                                    </a:cxn>
                                    <a:cxn ang="f7660">
                                      <a:pos x="f9880" y="f9881"/>
                                    </a:cxn>
                                    <a:cxn ang="f7660">
                                      <a:pos x="f9882" y="f9883"/>
                                    </a:cxn>
                                    <a:cxn ang="f7660">
                                      <a:pos x="f9884" y="f9885"/>
                                    </a:cxn>
                                    <a:cxn ang="f7660">
                                      <a:pos x="f9886" y="f9887"/>
                                    </a:cxn>
                                    <a:cxn ang="f7660">
                                      <a:pos x="f9888" y="f9889"/>
                                    </a:cxn>
                                    <a:cxn ang="f7660">
                                      <a:pos x="f9890" y="f9891"/>
                                    </a:cxn>
                                    <a:cxn ang="f7660">
                                      <a:pos x="f9892" y="f9893"/>
                                    </a:cxn>
                                    <a:cxn ang="f7660">
                                      <a:pos x="f9894" y="f9895"/>
                                    </a:cxn>
                                    <a:cxn ang="f7660">
                                      <a:pos x="f9896" y="f9897"/>
                                    </a:cxn>
                                    <a:cxn ang="f7660">
                                      <a:pos x="f9898" y="f9899"/>
                                    </a:cxn>
                                    <a:cxn ang="f7660">
                                      <a:pos x="f9900" y="f9901"/>
                                    </a:cxn>
                                    <a:cxn ang="f7660">
                                      <a:pos x="f9902" y="f9903"/>
                                    </a:cxn>
                                    <a:cxn ang="f7660">
                                      <a:pos x="f9904" y="f9905"/>
                                    </a:cxn>
                                    <a:cxn ang="f7660">
                                      <a:pos x="f9900" y="f9906"/>
                                    </a:cxn>
                                    <a:cxn ang="f7660">
                                      <a:pos x="f9898" y="f9907"/>
                                    </a:cxn>
                                    <a:cxn ang="f7660">
                                      <a:pos x="f9894" y="f9895"/>
                                    </a:cxn>
                                    <a:cxn ang="f7660">
                                      <a:pos x="f9908" y="f9909"/>
                                    </a:cxn>
                                    <a:cxn ang="f7660">
                                      <a:pos x="f9910" y="f9911"/>
                                    </a:cxn>
                                    <a:cxn ang="f7660">
                                      <a:pos x="f9912" y="f9913"/>
                                    </a:cxn>
                                    <a:cxn ang="f7660">
                                      <a:pos x="f9914" y="f9915"/>
                                    </a:cxn>
                                    <a:cxn ang="f7660">
                                      <a:pos x="f9916" y="f9917"/>
                                    </a:cxn>
                                    <a:cxn ang="f7660">
                                      <a:pos x="f9918" y="f9919"/>
                                    </a:cxn>
                                    <a:cxn ang="f7660">
                                      <a:pos x="f9920" y="f9921"/>
                                    </a:cxn>
                                    <a:cxn ang="f7660">
                                      <a:pos x="f9922" y="f9923"/>
                                    </a:cxn>
                                    <a:cxn ang="f7660">
                                      <a:pos x="f9924" y="f9925"/>
                                    </a:cxn>
                                    <a:cxn ang="f7660">
                                      <a:pos x="f9926" y="f9927"/>
                                    </a:cxn>
                                    <a:cxn ang="f7660">
                                      <a:pos x="f9928" y="f9929"/>
                                    </a:cxn>
                                    <a:cxn ang="f7660">
                                      <a:pos x="f9930" y="f9931"/>
                                    </a:cxn>
                                    <a:cxn ang="f7660">
                                      <a:pos x="f9932" y="f9933"/>
                                    </a:cxn>
                                    <a:cxn ang="f7660">
                                      <a:pos x="f9934" y="f9935"/>
                                    </a:cxn>
                                    <a:cxn ang="f7660">
                                      <a:pos x="f9936" y="f9875"/>
                                    </a:cxn>
                                    <a:cxn ang="f7660">
                                      <a:pos x="f9936" y="f9875"/>
                                    </a:cxn>
                                    <a:cxn ang="f7660">
                                      <a:pos x="f9937" y="f9938"/>
                                    </a:cxn>
                                    <a:cxn ang="f7660">
                                      <a:pos x="f9932" y="f9933"/>
                                    </a:cxn>
                                    <a:cxn ang="f7660">
                                      <a:pos x="f9939" y="f9931"/>
                                    </a:cxn>
                                    <a:cxn ang="f7660">
                                      <a:pos x="f9940" y="f9941"/>
                                    </a:cxn>
                                    <a:cxn ang="f7660">
                                      <a:pos x="f9942" y="f9943"/>
                                    </a:cxn>
                                    <a:cxn ang="f7660">
                                      <a:pos x="f9944" y="f9945"/>
                                    </a:cxn>
                                    <a:cxn ang="f7660">
                                      <a:pos x="f9946" y="f9947"/>
                                    </a:cxn>
                                    <a:cxn ang="f7660">
                                      <a:pos x="f9948" y="f9941"/>
                                    </a:cxn>
                                    <a:cxn ang="f7660">
                                      <a:pos x="f9949" y="f9950"/>
                                    </a:cxn>
                                    <a:cxn ang="f7660">
                                      <a:pos x="f9951" y="f9952"/>
                                    </a:cxn>
                                    <a:cxn ang="f7660">
                                      <a:pos x="f9953" y="f9954"/>
                                    </a:cxn>
                                    <a:cxn ang="f7660">
                                      <a:pos x="f9955" y="f9927"/>
                                    </a:cxn>
                                    <a:cxn ang="f7660">
                                      <a:pos x="f9956" y="f9957"/>
                                    </a:cxn>
                                    <a:cxn ang="f7660">
                                      <a:pos x="f9958" y="f9959"/>
                                    </a:cxn>
                                    <a:cxn ang="f7660">
                                      <a:pos x="f9960" y="f9961"/>
                                    </a:cxn>
                                    <a:cxn ang="f7660">
                                      <a:pos x="f9962" y="f9963"/>
                                    </a:cxn>
                                    <a:cxn ang="f7660">
                                      <a:pos x="f9964" y="f9965"/>
                                    </a:cxn>
                                    <a:cxn ang="f7660">
                                      <a:pos x="f9966" y="f9967"/>
                                    </a:cxn>
                                    <a:cxn ang="f7660">
                                      <a:pos x="f9968" y="f9969"/>
                                    </a:cxn>
                                    <a:cxn ang="f7660">
                                      <a:pos x="f9964" y="f9965"/>
                                    </a:cxn>
                                    <a:cxn ang="f7660">
                                      <a:pos x="f9970" y="f9963"/>
                                    </a:cxn>
                                    <a:cxn ang="f7660">
                                      <a:pos x="f9971" y="f9961"/>
                                    </a:cxn>
                                    <a:cxn ang="f7660">
                                      <a:pos x="f9972" y="f9973"/>
                                    </a:cxn>
                                    <a:cxn ang="f7660">
                                      <a:pos x="f9914" y="f9915"/>
                                    </a:cxn>
                                    <a:cxn ang="f7660">
                                      <a:pos x="f9974" y="f9975"/>
                                    </a:cxn>
                                    <a:cxn ang="f7660">
                                      <a:pos x="f9976" y="f9977"/>
                                    </a:cxn>
                                    <a:cxn ang="f7660">
                                      <a:pos x="f9978" y="f9979"/>
                                    </a:cxn>
                                    <a:cxn ang="f7660">
                                      <a:pos x="f9980" y="f9981"/>
                                    </a:cxn>
                                    <a:cxn ang="f7660">
                                      <a:pos x="f9982" y="f9983"/>
                                    </a:cxn>
                                    <a:cxn ang="f7660">
                                      <a:pos x="f9984" y="f9985"/>
                                    </a:cxn>
                                    <a:cxn ang="f7660">
                                      <a:pos x="f9986" y="f9987"/>
                                    </a:cxn>
                                    <a:cxn ang="f7660">
                                      <a:pos x="f9988" y="f9975"/>
                                    </a:cxn>
                                    <a:cxn ang="f7660">
                                      <a:pos x="f9989" y="f9990"/>
                                    </a:cxn>
                                    <a:cxn ang="f7660">
                                      <a:pos x="f9991" y="f9992"/>
                                    </a:cxn>
                                    <a:cxn ang="f7660">
                                      <a:pos x="f9993" y="f9994"/>
                                    </a:cxn>
                                    <a:cxn ang="f7660">
                                      <a:pos x="f9995" y="f9996"/>
                                    </a:cxn>
                                    <a:cxn ang="f7660">
                                      <a:pos x="f9997" y="f9998"/>
                                    </a:cxn>
                                    <a:cxn ang="f7660">
                                      <a:pos x="f9999" y="f10000"/>
                                    </a:cxn>
                                    <a:cxn ang="f7660">
                                      <a:pos x="f10001" y="f10002"/>
                                    </a:cxn>
                                    <a:cxn ang="f7660">
                                      <a:pos x="f10003" y="f10004"/>
                                    </a:cxn>
                                    <a:cxn ang="f7660">
                                      <a:pos x="f10005" y="f10006"/>
                                    </a:cxn>
                                    <a:cxn ang="f7660">
                                      <a:pos x="f10007" y="f10008"/>
                                    </a:cxn>
                                    <a:cxn ang="f7660">
                                      <a:pos x="f10009" y="f10010"/>
                                    </a:cxn>
                                    <a:cxn ang="f7660">
                                      <a:pos x="f10011" y="f10012"/>
                                    </a:cxn>
                                    <a:cxn ang="f7660">
                                      <a:pos x="f10013" y="f10014"/>
                                    </a:cxn>
                                    <a:cxn ang="f7660">
                                      <a:pos x="f10015" y="f10016"/>
                                    </a:cxn>
                                    <a:cxn ang="f7660">
                                      <a:pos x="f10013" y="f10014"/>
                                    </a:cxn>
                                    <a:cxn ang="f7660">
                                      <a:pos x="f10011" y="f10012"/>
                                    </a:cxn>
                                    <a:cxn ang="f7660">
                                      <a:pos x="f10017" y="f10018"/>
                                    </a:cxn>
                                    <a:cxn ang="f7660">
                                      <a:pos x="f10019" y="f10020"/>
                                    </a:cxn>
                                    <a:cxn ang="f7660">
                                      <a:pos x="f10021" y="f10022"/>
                                    </a:cxn>
                                    <a:cxn ang="f7660">
                                      <a:pos x="f10023" y="f10024"/>
                                    </a:cxn>
                                    <a:cxn ang="f7660">
                                      <a:pos x="f10025" y="f10026"/>
                                    </a:cxn>
                                    <a:cxn ang="f7660">
                                      <a:pos x="f10027" y="f10028"/>
                                    </a:cxn>
                                    <a:cxn ang="f7660">
                                      <a:pos x="f10029" y="f10030"/>
                                    </a:cxn>
                                    <a:cxn ang="f7660">
                                      <a:pos x="f10031" y="f10032"/>
                                    </a:cxn>
                                    <a:cxn ang="f7660">
                                      <a:pos x="f10033" y="f10034"/>
                                    </a:cxn>
                                    <a:cxn ang="f7660">
                                      <a:pos x="f10035" y="f10036"/>
                                    </a:cxn>
                                    <a:cxn ang="f7660">
                                      <a:pos x="f10017" y="f10018"/>
                                    </a:cxn>
                                    <a:cxn ang="f7660">
                                      <a:pos x="f10037" y="f10038"/>
                                    </a:cxn>
                                    <a:cxn ang="f7660">
                                      <a:pos x="f10039" y="f10040"/>
                                    </a:cxn>
                                    <a:cxn ang="f7660">
                                      <a:pos x="f10041" y="f10042"/>
                                    </a:cxn>
                                    <a:cxn ang="f7660">
                                      <a:pos x="f10043" y="f10044"/>
                                    </a:cxn>
                                    <a:cxn ang="f7660">
                                      <a:pos x="f10045" y="f10046"/>
                                    </a:cxn>
                                    <a:cxn ang="f7660">
                                      <a:pos x="f10047" y="f10048"/>
                                    </a:cxn>
                                    <a:cxn ang="f7660">
                                      <a:pos x="f10049" y="f10050"/>
                                    </a:cxn>
                                    <a:cxn ang="f7660">
                                      <a:pos x="f10051" y="f10052"/>
                                    </a:cxn>
                                    <a:cxn ang="f7660">
                                      <a:pos x="f10053" y="f10054"/>
                                    </a:cxn>
                                    <a:cxn ang="f7660">
                                      <a:pos x="f10055" y="f10056"/>
                                    </a:cxn>
                                    <a:cxn ang="f7660">
                                      <a:pos x="f10057" y="f10058"/>
                                    </a:cxn>
                                    <a:cxn ang="f7660">
                                      <a:pos x="f10059" y="f10060"/>
                                    </a:cxn>
                                    <a:cxn ang="f7660">
                                      <a:pos x="f10061" y="f10062"/>
                                    </a:cxn>
                                    <a:cxn ang="f7660">
                                      <a:pos x="f10063" y="f10064"/>
                                    </a:cxn>
                                    <a:cxn ang="f7660">
                                      <a:pos x="f10065" y="f10066"/>
                                    </a:cxn>
                                    <a:cxn ang="f7660">
                                      <a:pos x="f10067" y="f10068"/>
                                    </a:cxn>
                                    <a:cxn ang="f7660">
                                      <a:pos x="f10069" y="f10070"/>
                                    </a:cxn>
                                    <a:cxn ang="f7660">
                                      <a:pos x="f10071" y="f10072"/>
                                    </a:cxn>
                                    <a:cxn ang="f7660">
                                      <a:pos x="f10073" y="f10074"/>
                                    </a:cxn>
                                    <a:cxn ang="f7660">
                                      <a:pos x="f10075" y="f10076"/>
                                    </a:cxn>
                                    <a:cxn ang="f7660">
                                      <a:pos x="f10077" y="f10078"/>
                                    </a:cxn>
                                    <a:cxn ang="f7660">
                                      <a:pos x="f10079" y="f10080"/>
                                    </a:cxn>
                                    <a:cxn ang="f7660">
                                      <a:pos x="f10081" y="f10082"/>
                                    </a:cxn>
                                    <a:cxn ang="f7660">
                                      <a:pos x="f10083" y="f10084"/>
                                    </a:cxn>
                                    <a:cxn ang="f7660">
                                      <a:pos x="f10085" y="f10086"/>
                                    </a:cxn>
                                    <a:cxn ang="f7660">
                                      <a:pos x="f10087" y="f9865"/>
                                    </a:cxn>
                                    <a:cxn ang="f7660">
                                      <a:pos x="f10088" y="f10089"/>
                                    </a:cxn>
                                    <a:cxn ang="f7660">
                                      <a:pos x="f10090" y="f10091"/>
                                    </a:cxn>
                                    <a:cxn ang="f7660">
                                      <a:pos x="f10092" y="f10093"/>
                                    </a:cxn>
                                    <a:cxn ang="f7660">
                                      <a:pos x="f10094" y="f10095"/>
                                    </a:cxn>
                                    <a:cxn ang="f7660">
                                      <a:pos x="f10096" y="f10097"/>
                                    </a:cxn>
                                    <a:cxn ang="f7660">
                                      <a:pos x="f10098" y="f10099"/>
                                    </a:cxn>
                                    <a:cxn ang="f7660">
                                      <a:pos x="f10100" y="f10101"/>
                                    </a:cxn>
                                    <a:cxn ang="f7660">
                                      <a:pos x="f10102" y="f10103"/>
                                    </a:cxn>
                                    <a:cxn ang="f7660">
                                      <a:pos x="f10104" y="f10105"/>
                                    </a:cxn>
                                    <a:cxn ang="f7660">
                                      <a:pos x="f10106" y="f9808"/>
                                    </a:cxn>
                                    <a:cxn ang="f7660">
                                      <a:pos x="f10107" y="f10108"/>
                                    </a:cxn>
                                    <a:cxn ang="f7660">
                                      <a:pos x="f10109" y="f10110"/>
                                    </a:cxn>
                                    <a:cxn ang="f7660">
                                      <a:pos x="f10111" y="f10112"/>
                                    </a:cxn>
                                    <a:cxn ang="f7660">
                                      <a:pos x="f10113" y="f10114"/>
                                    </a:cxn>
                                    <a:cxn ang="f7660">
                                      <a:pos x="f10115" y="f10116"/>
                                    </a:cxn>
                                    <a:cxn ang="f7660">
                                      <a:pos x="f10117" y="f10118"/>
                                    </a:cxn>
                                    <a:cxn ang="f7660">
                                      <a:pos x="f10119" y="f10120"/>
                                    </a:cxn>
                                    <a:cxn ang="f7660">
                                      <a:pos x="f10121" y="f10122"/>
                                    </a:cxn>
                                    <a:cxn ang="f7660">
                                      <a:pos x="f10123" y="f10124"/>
                                    </a:cxn>
                                    <a:cxn ang="f7660">
                                      <a:pos x="f10125" y="f10126"/>
                                    </a:cxn>
                                    <a:cxn ang="f7660">
                                      <a:pos x="f10127" y="f10128"/>
                                    </a:cxn>
                                    <a:cxn ang="f7660">
                                      <a:pos x="f10087" y="f10129"/>
                                    </a:cxn>
                                    <a:cxn ang="f7660">
                                      <a:pos x="f10130" y="f10131"/>
                                    </a:cxn>
                                    <a:cxn ang="f7660">
                                      <a:pos x="f10132" y="f10133"/>
                                    </a:cxn>
                                    <a:cxn ang="f7660">
                                      <a:pos x="f10134" y="f9933"/>
                                    </a:cxn>
                                    <a:cxn ang="f7660">
                                      <a:pos x="f10135" y="f10136"/>
                                    </a:cxn>
                                    <a:cxn ang="f7660">
                                      <a:pos x="f10137" y="f10138"/>
                                    </a:cxn>
                                    <a:cxn ang="f7660">
                                      <a:pos x="f10139" y="f10140"/>
                                    </a:cxn>
                                    <a:cxn ang="f7660">
                                      <a:pos x="f10141" y="f10142"/>
                                    </a:cxn>
                                    <a:cxn ang="f7660">
                                      <a:pos x="f10143" y="f10144"/>
                                    </a:cxn>
                                    <a:cxn ang="f7660">
                                      <a:pos x="f10145" y="f10146"/>
                                    </a:cxn>
                                    <a:cxn ang="f7660">
                                      <a:pos x="f10147" y="f10148"/>
                                    </a:cxn>
                                    <a:cxn ang="f7660">
                                      <a:pos x="f10059" y="f10149"/>
                                    </a:cxn>
                                    <a:cxn ang="f7660">
                                      <a:pos x="f10150" y="f10151"/>
                                    </a:cxn>
                                    <a:cxn ang="f7660">
                                      <a:pos x="f10152" y="f10153"/>
                                    </a:cxn>
                                    <a:cxn ang="f7660">
                                      <a:pos x="f10154" y="f10155"/>
                                    </a:cxn>
                                    <a:cxn ang="f7660">
                                      <a:pos x="f10156" y="f10022"/>
                                    </a:cxn>
                                    <a:cxn ang="f7660">
                                      <a:pos x="f10157" y="f10158"/>
                                    </a:cxn>
                                    <a:cxn ang="f7660">
                                      <a:pos x="f10159" y="f10160"/>
                                    </a:cxn>
                                    <a:cxn ang="f7660">
                                      <a:pos x="f10161" y="f10162"/>
                                    </a:cxn>
                                    <a:cxn ang="f7660">
                                      <a:pos x="f10163" y="f10164"/>
                                    </a:cxn>
                                    <a:cxn ang="f7660">
                                      <a:pos x="f10165" y="f10166"/>
                                    </a:cxn>
                                    <a:cxn ang="f7660">
                                      <a:pos x="f10167" y="f10168"/>
                                    </a:cxn>
                                    <a:cxn ang="f7660">
                                      <a:pos x="f10167" y="f10168"/>
                                    </a:cxn>
                                    <a:cxn ang="f7660">
                                      <a:pos x="f10169" y="f10170"/>
                                    </a:cxn>
                                    <a:cxn ang="f7660">
                                      <a:pos x="f10171" y="f10172"/>
                                    </a:cxn>
                                    <a:cxn ang="f7660">
                                      <a:pos x="f10173" y="f10174"/>
                                    </a:cxn>
                                    <a:cxn ang="f7660">
                                      <a:pos x="f10175" y="f10176"/>
                                    </a:cxn>
                                    <a:cxn ang="f7660">
                                      <a:pos x="f10177" y="f10178"/>
                                    </a:cxn>
                                    <a:cxn ang="f7660">
                                      <a:pos x="f10179" y="f10180"/>
                                    </a:cxn>
                                    <a:cxn ang="f7660">
                                      <a:pos x="f10181" y="f10182"/>
                                    </a:cxn>
                                    <a:cxn ang="f7660">
                                      <a:pos x="f10183" y="f10184"/>
                                    </a:cxn>
                                    <a:cxn ang="f7660">
                                      <a:pos x="f10185" y="f10186"/>
                                    </a:cxn>
                                    <a:cxn ang="f7660">
                                      <a:pos x="f10187" y="f10188"/>
                                    </a:cxn>
                                    <a:cxn ang="f7660">
                                      <a:pos x="f10189" y="f10190"/>
                                    </a:cxn>
                                    <a:cxn ang="f7660">
                                      <a:pos x="f10191" y="f10192"/>
                                    </a:cxn>
                                    <a:cxn ang="f7660">
                                      <a:pos x="f10193" y="f10194"/>
                                    </a:cxn>
                                    <a:cxn ang="f7660">
                                      <a:pos x="f10195" y="f10196"/>
                                    </a:cxn>
                                    <a:cxn ang="f7660">
                                      <a:pos x="f10197" y="f10198"/>
                                    </a:cxn>
                                    <a:cxn ang="f7660">
                                      <a:pos x="f10199" y="f10200"/>
                                    </a:cxn>
                                    <a:cxn ang="f7660">
                                      <a:pos x="f10201" y="f10182"/>
                                    </a:cxn>
                                    <a:cxn ang="f7660">
                                      <a:pos x="f10202" y="f10168"/>
                                    </a:cxn>
                                    <a:cxn ang="f7660">
                                      <a:pos x="f10203" y="f10204"/>
                                    </a:cxn>
                                    <a:cxn ang="f7660">
                                      <a:pos x="f10205" y="f10206"/>
                                    </a:cxn>
                                    <a:cxn ang="f7660">
                                      <a:pos x="f10207" y="f10208"/>
                                    </a:cxn>
                                    <a:cxn ang="f7660">
                                      <a:pos x="f10013" y="f10209"/>
                                    </a:cxn>
                                    <a:cxn ang="f7660">
                                      <a:pos x="f10210" y="f10211"/>
                                    </a:cxn>
                                    <a:cxn ang="f7660">
                                      <a:pos x="f10212" y="f10213"/>
                                    </a:cxn>
                                    <a:cxn ang="f7660">
                                      <a:pos x="f10214" y="f10215"/>
                                    </a:cxn>
                                    <a:cxn ang="f7660">
                                      <a:pos x="f10216" y="f10217"/>
                                    </a:cxn>
                                    <a:cxn ang="f7660">
                                      <a:pos x="f10218" y="f10166"/>
                                    </a:cxn>
                                    <a:cxn ang="f7660">
                                      <a:pos x="f10219" y="f10178"/>
                                    </a:cxn>
                                    <a:cxn ang="f7660">
                                      <a:pos x="f10220" y="f10221"/>
                                    </a:cxn>
                                    <a:cxn ang="f7660">
                                      <a:pos x="f10222" y="f10223"/>
                                    </a:cxn>
                                    <a:cxn ang="f7660">
                                      <a:pos x="f10224" y="f10225"/>
                                    </a:cxn>
                                    <a:cxn ang="f7660">
                                      <a:pos x="f10226" y="f10227"/>
                                    </a:cxn>
                                    <a:cxn ang="f7660">
                                      <a:pos x="f10228" y="f10229"/>
                                    </a:cxn>
                                    <a:cxn ang="f7660">
                                      <a:pos x="f10230" y="f10231"/>
                                    </a:cxn>
                                    <a:cxn ang="f7660">
                                      <a:pos x="f10232" y="f10233"/>
                                    </a:cxn>
                                    <a:cxn ang="f7660">
                                      <a:pos x="f10234" y="f10235"/>
                                    </a:cxn>
                                    <a:cxn ang="f7660">
                                      <a:pos x="f10236" y="f10237"/>
                                    </a:cxn>
                                    <a:cxn ang="f7660">
                                      <a:pos x="f10238" y="f10239"/>
                                    </a:cxn>
                                    <a:cxn ang="f7660">
                                      <a:pos x="f10240" y="f10040"/>
                                    </a:cxn>
                                    <a:cxn ang="f7660">
                                      <a:pos x="f10043" y="f10241"/>
                                    </a:cxn>
                                    <a:cxn ang="f7660">
                                      <a:pos x="f10242" y="f10243"/>
                                    </a:cxn>
                                    <a:cxn ang="f7660">
                                      <a:pos x="f10244" y="f10036"/>
                                    </a:cxn>
                                    <a:cxn ang="f7660">
                                      <a:pos x="f10007" y="f10245"/>
                                    </a:cxn>
                                    <a:cxn ang="f7660">
                                      <a:pos x="f10246" y="f10247"/>
                                    </a:cxn>
                                    <a:cxn ang="f7660">
                                      <a:pos x="f10248" y="f10249"/>
                                    </a:cxn>
                                    <a:cxn ang="f7660">
                                      <a:pos x="f10250" y="f10251"/>
                                    </a:cxn>
                                    <a:cxn ang="f7660">
                                      <a:pos x="f10252" y="f10253"/>
                                    </a:cxn>
                                    <a:cxn ang="f7660">
                                      <a:pos x="f10254" y="f10255"/>
                                    </a:cxn>
                                    <a:cxn ang="f7660">
                                      <a:pos x="f10256" y="f10064"/>
                                    </a:cxn>
                                    <a:cxn ang="f7660">
                                      <a:pos x="f10257" y="f9913"/>
                                    </a:cxn>
                                    <a:cxn ang="f7660">
                                      <a:pos x="f10258" y="f10259"/>
                                    </a:cxn>
                                    <a:cxn ang="f7660">
                                      <a:pos x="f10260" y="f10261"/>
                                    </a:cxn>
                                    <a:cxn ang="f7660">
                                      <a:pos x="f10262" y="f9903"/>
                                    </a:cxn>
                                    <a:cxn ang="f7660">
                                      <a:pos x="f10263" y="f9875"/>
                                    </a:cxn>
                                    <a:cxn ang="f7660">
                                      <a:pos x="f10264" y="f10265"/>
                                    </a:cxn>
                                    <a:cxn ang="f7660">
                                      <a:pos x="f10266" y="f10267"/>
                                    </a:cxn>
                                    <a:cxn ang="f7660">
                                      <a:pos x="f10268" y="f10269"/>
                                    </a:cxn>
                                    <a:cxn ang="f7660">
                                      <a:pos x="f10270" y="f10271"/>
                                    </a:cxn>
                                    <a:cxn ang="f7660">
                                      <a:pos x="f10272" y="f9929"/>
                                    </a:cxn>
                                    <a:cxn ang="f7660">
                                      <a:pos x="f10273" y="f10274"/>
                                    </a:cxn>
                                    <a:cxn ang="f7660">
                                      <a:pos x="f10275" y="f10276"/>
                                    </a:cxn>
                                    <a:cxn ang="f7660">
                                      <a:pos x="f10277" y="f10278"/>
                                    </a:cxn>
                                    <a:cxn ang="f7660">
                                      <a:pos x="f10279" y="f10280"/>
                                    </a:cxn>
                                    <a:cxn ang="f7660">
                                      <a:pos x="f10281" y="f10282"/>
                                    </a:cxn>
                                    <a:cxn ang="f7660">
                                      <a:pos x="f10283" y="f10284"/>
                                    </a:cxn>
                                    <a:cxn ang="f7660">
                                      <a:pos x="f10285" y="f10286"/>
                                    </a:cxn>
                                    <a:cxn ang="f7660">
                                      <a:pos x="f10287" y="f10288"/>
                                    </a:cxn>
                                    <a:cxn ang="f7660">
                                      <a:pos x="f10289" y="f10290"/>
                                    </a:cxn>
                                    <a:cxn ang="f7660">
                                      <a:pos x="f10291" y="f10292"/>
                                    </a:cxn>
                                    <a:cxn ang="f7660">
                                      <a:pos x="f10293" y="f10294"/>
                                    </a:cxn>
                                    <a:cxn ang="f7660">
                                      <a:pos x="f10295" y="f10054"/>
                                    </a:cxn>
                                    <a:cxn ang="f7660">
                                      <a:pos x="f10296" y="f10297"/>
                                    </a:cxn>
                                    <a:cxn ang="f7660">
                                      <a:pos x="f10023" y="f10298"/>
                                    </a:cxn>
                                    <a:cxn ang="f7660">
                                      <a:pos x="f10299" y="f10300"/>
                                    </a:cxn>
                                    <a:cxn ang="f7660">
                                      <a:pos x="f10301" y="f10302"/>
                                    </a:cxn>
                                    <a:cxn ang="f7660">
                                      <a:pos x="f10303" y="f10304"/>
                                    </a:cxn>
                                    <a:cxn ang="f7660">
                                      <a:pos x="f10305" y="f10306"/>
                                    </a:cxn>
                                    <a:cxn ang="f7660">
                                      <a:pos x="f10197" y="f10307"/>
                                    </a:cxn>
                                    <a:cxn ang="f7660">
                                      <a:pos x="f10308" y="f10309"/>
                                    </a:cxn>
                                    <a:cxn ang="f7660">
                                      <a:pos x="f10193" y="f10310"/>
                                    </a:cxn>
                                    <a:cxn ang="f7660">
                                      <a:pos x="f10311" y="f10312"/>
                                    </a:cxn>
                                    <a:cxn ang="f7660">
                                      <a:pos x="f10191" y="f10313"/>
                                    </a:cxn>
                                    <a:cxn ang="f7660">
                                      <a:pos x="f10165" y="f10314"/>
                                    </a:cxn>
                                    <a:cxn ang="f7660">
                                      <a:pos x="f10315" y="f10316"/>
                                    </a:cxn>
                                    <a:cxn ang="f7660">
                                      <a:pos x="f10317" y="f10318"/>
                                    </a:cxn>
                                    <a:cxn ang="f7660">
                                      <a:pos x="f10319" y="f10318"/>
                                    </a:cxn>
                                    <a:cxn ang="f7660">
                                      <a:pos x="f10320" y="f10321"/>
                                    </a:cxn>
                                    <a:cxn ang="f7660">
                                      <a:pos x="f10322" y="f10323"/>
                                    </a:cxn>
                                    <a:cxn ang="f7660">
                                      <a:pos x="f10324" y="f10325"/>
                                    </a:cxn>
                                    <a:cxn ang="f7660">
                                      <a:pos x="f10324" y="f10325"/>
                                    </a:cxn>
                                    <a:cxn ang="f7660">
                                      <a:pos x="f10326" y="f10327"/>
                                    </a:cxn>
                                    <a:cxn ang="f7660">
                                      <a:pos x="f10181" y="f10328"/>
                                    </a:cxn>
                                    <a:cxn ang="f7660">
                                      <a:pos x="f10183" y="f10329"/>
                                    </a:cxn>
                                    <a:cxn ang="f7660">
                                      <a:pos x="f10183" y="f10330"/>
                                    </a:cxn>
                                    <a:cxn ang="f7660">
                                      <a:pos x="f10324" y="f10328"/>
                                    </a:cxn>
                                    <a:cxn ang="f7660">
                                      <a:pos x="f10177" y="f10331"/>
                                    </a:cxn>
                                    <a:cxn ang="f7660">
                                      <a:pos x="f10332" y="f10333"/>
                                    </a:cxn>
                                    <a:cxn ang="f7660">
                                      <a:pos x="f10334" y="f10335"/>
                                    </a:cxn>
                                    <a:cxn ang="f7660">
                                      <a:pos x="f10336" y="f10337"/>
                                    </a:cxn>
                                    <a:cxn ang="f7660">
                                      <a:pos x="f10338" y="f10339"/>
                                    </a:cxn>
                                    <a:cxn ang="f7660">
                                      <a:pos x="f10340" y="f10341"/>
                                    </a:cxn>
                                    <a:cxn ang="f7660">
                                      <a:pos x="f10342" y="f10343"/>
                                    </a:cxn>
                                    <a:cxn ang="f7660">
                                      <a:pos x="f10344" y="f10345"/>
                                    </a:cxn>
                                    <a:cxn ang="f7660">
                                      <a:pos x="f10346" y="f10325"/>
                                    </a:cxn>
                                    <a:cxn ang="f7660">
                                      <a:pos x="f10226" y="f10347"/>
                                    </a:cxn>
                                    <a:cxn ang="f7660">
                                      <a:pos x="f10348" y="f10349"/>
                                    </a:cxn>
                                    <a:cxn ang="f7660">
                                      <a:pos x="f10350" y="f10351"/>
                                    </a:cxn>
                                    <a:cxn ang="f7660">
                                      <a:pos x="f10352" y="f10353"/>
                                    </a:cxn>
                                    <a:cxn ang="f7660">
                                      <a:pos x="f10334" y="f10335"/>
                                    </a:cxn>
                                    <a:cxn ang="f7660">
                                      <a:pos x="f10354" y="f10355"/>
                                    </a:cxn>
                                    <a:cxn ang="f7660">
                                      <a:pos x="f10356" y="f10357"/>
                                    </a:cxn>
                                    <a:cxn ang="f7660">
                                      <a:pos x="f10358" y="f10359"/>
                                    </a:cxn>
                                    <a:cxn ang="f7660">
                                      <a:pos x="f10356" y="f10360"/>
                                    </a:cxn>
                                    <a:cxn ang="f7660">
                                      <a:pos x="f10361" y="f10362"/>
                                    </a:cxn>
                                    <a:cxn ang="f7660">
                                      <a:pos x="f10363" y="f10364"/>
                                    </a:cxn>
                                    <a:cxn ang="f7660">
                                      <a:pos x="f10365" y="f10366"/>
                                    </a:cxn>
                                    <a:cxn ang="f7660">
                                      <a:pos x="f10367" y="f10368"/>
                                    </a:cxn>
                                    <a:cxn ang="f7660">
                                      <a:pos x="f10369" y="f10370"/>
                                    </a:cxn>
                                    <a:cxn ang="f7660">
                                      <a:pos x="f10177" y="f10371"/>
                                    </a:cxn>
                                    <a:cxn ang="f7660">
                                      <a:pos x="f10372" y="f10373"/>
                                    </a:cxn>
                                    <a:cxn ang="f7660">
                                      <a:pos x="f10374" y="f10375"/>
                                    </a:cxn>
                                    <a:cxn ang="f7660">
                                      <a:pos x="f10376" y="f10377"/>
                                    </a:cxn>
                                    <a:cxn ang="f7660">
                                      <a:pos x="f10181" y="f10378"/>
                                    </a:cxn>
                                    <a:cxn ang="f7660">
                                      <a:pos x="f10379" y="f10380"/>
                                    </a:cxn>
                                    <a:cxn ang="f7660">
                                      <a:pos x="f10379" y="f10381"/>
                                    </a:cxn>
                                    <a:cxn ang="f7660">
                                      <a:pos x="f10382" y="f10366"/>
                                    </a:cxn>
                                    <a:cxn ang="f7660">
                                      <a:pos x="f10383" y="f10384"/>
                                    </a:cxn>
                                    <a:cxn ang="f7660">
                                      <a:pos x="f10385" y="f10386"/>
                                    </a:cxn>
                                    <a:cxn ang="f7660">
                                      <a:pos x="f10387" y="f10388"/>
                                    </a:cxn>
                                    <a:cxn ang="f7660">
                                      <a:pos x="f10363" y="f10389"/>
                                    </a:cxn>
                                    <a:cxn ang="f7660">
                                      <a:pos x="f10390" y="f10391"/>
                                    </a:cxn>
                                    <a:cxn ang="f7660">
                                      <a:pos x="f10361" y="f10392"/>
                                    </a:cxn>
                                    <a:cxn ang="f7660">
                                      <a:pos x="f10354" y="f10355"/>
                                    </a:cxn>
                                    <a:cxn ang="f7660">
                                      <a:pos x="f10393" y="f10394"/>
                                    </a:cxn>
                                    <a:cxn ang="f7660">
                                      <a:pos x="f10395" y="f10396"/>
                                    </a:cxn>
                                    <a:cxn ang="f7660">
                                      <a:pos x="f10397" y="f10398"/>
                                    </a:cxn>
                                    <a:cxn ang="f7660">
                                      <a:pos x="f10399" y="f10400"/>
                                    </a:cxn>
                                    <a:cxn ang="f7660">
                                      <a:pos x="f10401" y="f10402"/>
                                    </a:cxn>
                                    <a:cxn ang="f7660">
                                      <a:pos x="f10403" y="f10404"/>
                                    </a:cxn>
                                    <a:cxn ang="f7660">
                                      <a:pos x="f10405" y="f10406"/>
                                    </a:cxn>
                                    <a:cxn ang="f7660">
                                      <a:pos x="f10407" y="f10408"/>
                                    </a:cxn>
                                    <a:cxn ang="f7660">
                                      <a:pos x="f10409" y="f10410"/>
                                    </a:cxn>
                                    <a:cxn ang="f7660">
                                      <a:pos x="f10403" y="f10411"/>
                                    </a:cxn>
                                    <a:cxn ang="f7660">
                                      <a:pos x="f10401" y="f10412"/>
                                    </a:cxn>
                                    <a:cxn ang="f7660">
                                      <a:pos x="f10399" y="f10413"/>
                                    </a:cxn>
                                    <a:cxn ang="f7660">
                                      <a:pos x="f10414" y="f10415"/>
                                    </a:cxn>
                                    <a:cxn ang="f7660">
                                      <a:pos x="f10416" y="f10417"/>
                                    </a:cxn>
                                    <a:cxn ang="f7660">
                                      <a:pos x="f10418" y="f10419"/>
                                    </a:cxn>
                                    <a:cxn ang="f7660">
                                      <a:pos x="f10420" y="f10421"/>
                                    </a:cxn>
                                    <a:cxn ang="f7660">
                                      <a:pos x="f10422" y="f10423"/>
                                    </a:cxn>
                                    <a:cxn ang="f7660">
                                      <a:pos x="f10424" y="f10425"/>
                                    </a:cxn>
                                    <a:cxn ang="f7660">
                                      <a:pos x="f10426" y="f10427"/>
                                    </a:cxn>
                                    <a:cxn ang="f7660">
                                      <a:pos x="f10401" y="f10423"/>
                                    </a:cxn>
                                    <a:cxn ang="f7660">
                                      <a:pos x="f10428" y="f10421"/>
                                    </a:cxn>
                                    <a:cxn ang="f7660">
                                      <a:pos x="f10429" y="f10430"/>
                                    </a:cxn>
                                    <a:cxn ang="f7660">
                                      <a:pos x="f10431" y="f10432"/>
                                    </a:cxn>
                                    <a:cxn ang="f7660">
                                      <a:pos x="f10433" y="f10434"/>
                                    </a:cxn>
                                    <a:cxn ang="f7660">
                                      <a:pos x="f10435" y="f10436"/>
                                    </a:cxn>
                                    <a:cxn ang="f7660">
                                      <a:pos x="f10437" y="f10438"/>
                                    </a:cxn>
                                    <a:cxn ang="f7660">
                                      <a:pos x="f10439" y="f10404"/>
                                    </a:cxn>
                                    <a:cxn ang="f7660">
                                      <a:pos x="f10440" y="f10441"/>
                                    </a:cxn>
                                    <a:cxn ang="f7660">
                                      <a:pos x="f10442" y="f10443"/>
                                    </a:cxn>
                                    <a:cxn ang="f7660">
                                      <a:pos x="f10444" y="f10445"/>
                                    </a:cxn>
                                    <a:cxn ang="f7660">
                                      <a:pos x="f10446" y="f10447"/>
                                    </a:cxn>
                                    <a:cxn ang="f7660">
                                      <a:pos x="f10448" y="f10449"/>
                                    </a:cxn>
                                    <a:cxn ang="f7660">
                                      <a:pos x="f10450" y="f10451"/>
                                    </a:cxn>
                                    <a:cxn ang="f7660">
                                      <a:pos x="f10452" y="f10453"/>
                                    </a:cxn>
                                    <a:cxn ang="f7660">
                                      <a:pos x="f10454" y="f10455"/>
                                    </a:cxn>
                                    <a:cxn ang="f7660">
                                      <a:pos x="f10456" y="f10457"/>
                                    </a:cxn>
                                    <a:cxn ang="f7660">
                                      <a:pos x="f10458" y="f10459"/>
                                    </a:cxn>
                                    <a:cxn ang="f7660">
                                      <a:pos x="f10460" y="f10461"/>
                                    </a:cxn>
                                    <a:cxn ang="f7660">
                                      <a:pos x="f10462" y="f10463"/>
                                    </a:cxn>
                                    <a:cxn ang="f7660">
                                      <a:pos x="f10464" y="f10465"/>
                                    </a:cxn>
                                    <a:cxn ang="f7660">
                                      <a:pos x="f10466" y="f10467"/>
                                    </a:cxn>
                                    <a:cxn ang="f7660">
                                      <a:pos x="f10468" y="f10469"/>
                                    </a:cxn>
                                    <a:cxn ang="f7660">
                                      <a:pos x="f10470" y="f10471"/>
                                    </a:cxn>
                                    <a:cxn ang="f7660">
                                      <a:pos x="f10472" y="f10473"/>
                                    </a:cxn>
                                    <a:cxn ang="f7660">
                                      <a:pos x="f10474" y="f10475"/>
                                    </a:cxn>
                                    <a:cxn ang="f7660">
                                      <a:pos x="f10476" y="f10477"/>
                                    </a:cxn>
                                    <a:cxn ang="f7660">
                                      <a:pos x="f10478" y="f10479"/>
                                    </a:cxn>
                                    <a:cxn ang="f7660">
                                      <a:pos x="f10480" y="f10481"/>
                                    </a:cxn>
                                    <a:cxn ang="f7660">
                                      <a:pos x="f10482" y="f10483"/>
                                    </a:cxn>
                                    <a:cxn ang="f7660">
                                      <a:pos x="f10484" y="f10485"/>
                                    </a:cxn>
                                    <a:cxn ang="f7660">
                                      <a:pos x="f10486" y="f10487"/>
                                    </a:cxn>
                                    <a:cxn ang="f7660">
                                      <a:pos x="f10488" y="f10489"/>
                                    </a:cxn>
                                    <a:cxn ang="f7660">
                                      <a:pos x="f10490" y="f10453"/>
                                    </a:cxn>
                                    <a:cxn ang="f7660">
                                      <a:pos x="f10491" y="f10451"/>
                                    </a:cxn>
                                    <a:cxn ang="f7660">
                                      <a:pos x="f10466" y="f10449"/>
                                    </a:cxn>
                                    <a:cxn ang="f7660">
                                      <a:pos x="f10492" y="f10447"/>
                                    </a:cxn>
                                    <a:cxn ang="f7660">
                                      <a:pos x="f10480" y="f10445"/>
                                    </a:cxn>
                                    <a:cxn ang="f7660">
                                      <a:pos x="f10493" y="f10443"/>
                                    </a:cxn>
                                    <a:cxn ang="f7660">
                                      <a:pos x="f10494" y="f10441"/>
                                    </a:cxn>
                                    <a:cxn ang="f7660">
                                      <a:pos x="f10495" y="f10404"/>
                                    </a:cxn>
                                    <a:cxn ang="f7660">
                                      <a:pos x="f10496" y="f10438"/>
                                    </a:cxn>
                                    <a:cxn ang="f7660">
                                      <a:pos x="f10431" y="f10432"/>
                                    </a:cxn>
                                    <a:cxn ang="f7660">
                                      <a:pos x="f10497" y="f10498"/>
                                    </a:cxn>
                                    <a:cxn ang="f7660">
                                      <a:pos x="f10499" y="f10498"/>
                                    </a:cxn>
                                    <a:cxn ang="f7660">
                                      <a:pos x="f10500" y="f10501"/>
                                    </a:cxn>
                                    <a:cxn ang="f7660">
                                      <a:pos x="f10500" y="f10502"/>
                                    </a:cxn>
                                    <a:cxn ang="f7660">
                                      <a:pos x="f10503" y="f10504"/>
                                    </a:cxn>
                                    <a:cxn ang="f7660">
                                      <a:pos x="f10505" y="f10506"/>
                                    </a:cxn>
                                    <a:cxn ang="f7660">
                                      <a:pos x="f10507" y="f10508"/>
                                    </a:cxn>
                                    <a:cxn ang="f7660">
                                      <a:pos x="f10509" y="f10510"/>
                                    </a:cxn>
                                    <a:cxn ang="f7660">
                                      <a:pos x="f10511" y="f10512"/>
                                    </a:cxn>
                                    <a:cxn ang="f7660">
                                      <a:pos x="f10513" y="f10514"/>
                                    </a:cxn>
                                    <a:cxn ang="f7660">
                                      <a:pos x="f9926" y="f10515"/>
                                    </a:cxn>
                                    <a:cxn ang="f7660">
                                      <a:pos x="f10516" y="f10517"/>
                                    </a:cxn>
                                    <a:cxn ang="f7660">
                                      <a:pos x="f10518" y="f10519"/>
                                    </a:cxn>
                                    <a:cxn ang="f7660">
                                      <a:pos x="f10520" y="f10521"/>
                                    </a:cxn>
                                    <a:cxn ang="f7660">
                                      <a:pos x="f10522" y="f10523"/>
                                    </a:cxn>
                                    <a:cxn ang="f7660">
                                      <a:pos x="f10524" y="f10525"/>
                                    </a:cxn>
                                    <a:cxn ang="f7660">
                                      <a:pos x="f10526" y="f10527"/>
                                    </a:cxn>
                                    <a:cxn ang="f7660">
                                      <a:pos x="f10528" y="f10529"/>
                                    </a:cxn>
                                    <a:cxn ang="f7660">
                                      <a:pos x="f10530" y="f10531"/>
                                    </a:cxn>
                                    <a:cxn ang="f7660">
                                      <a:pos x="f10511" y="f10512"/>
                                    </a:cxn>
                                    <a:cxn ang="f7660">
                                      <a:pos x="f10507" y="f10508"/>
                                    </a:cxn>
                                    <a:cxn ang="f7660">
                                      <a:pos x="f10532" y="f10533"/>
                                    </a:cxn>
                                    <a:cxn ang="f7660">
                                      <a:pos x="f10534" y="f10535"/>
                                    </a:cxn>
                                    <a:cxn ang="f7660">
                                      <a:pos x="f10536" y="f10537"/>
                                    </a:cxn>
                                    <a:cxn ang="f7660">
                                      <a:pos x="f10538" y="f10539"/>
                                    </a:cxn>
                                    <a:cxn ang="f7660">
                                      <a:pos x="f10540" y="f10541"/>
                                    </a:cxn>
                                    <a:cxn ang="f7660">
                                      <a:pos x="f10542" y="f10543"/>
                                    </a:cxn>
                                    <a:cxn ang="f7660">
                                      <a:pos x="f10544" y="f10545"/>
                                    </a:cxn>
                                    <a:cxn ang="f7660">
                                      <a:pos x="f10546" y="f10547"/>
                                    </a:cxn>
                                    <a:cxn ang="f7660">
                                      <a:pos x="f10516" y="f10548"/>
                                    </a:cxn>
                                    <a:cxn ang="f7660">
                                      <a:pos x="f10549" y="f10550"/>
                                    </a:cxn>
                                    <a:cxn ang="f7660">
                                      <a:pos x="f10551" y="f10552"/>
                                    </a:cxn>
                                    <a:cxn ang="f7660">
                                      <a:pos x="f10553" y="f10554"/>
                                    </a:cxn>
                                    <a:cxn ang="f7660">
                                      <a:pos x="f10555" y="f10556"/>
                                    </a:cxn>
                                    <a:cxn ang="f7660">
                                      <a:pos x="f10557" y="f10558"/>
                                    </a:cxn>
                                    <a:cxn ang="f7660">
                                      <a:pos x="f10559" y="f10560"/>
                                    </a:cxn>
                                    <a:cxn ang="f7660">
                                      <a:pos x="f10561" y="f10562"/>
                                    </a:cxn>
                                    <a:cxn ang="f7660">
                                      <a:pos x="f10563" y="f10564"/>
                                    </a:cxn>
                                    <a:cxn ang="f7660">
                                      <a:pos x="f10528" y="f10548"/>
                                    </a:cxn>
                                    <a:cxn ang="f7660">
                                      <a:pos x="f10565" y="f10566"/>
                                    </a:cxn>
                                    <a:cxn ang="f7660">
                                      <a:pos x="f10567" y="f10545"/>
                                    </a:cxn>
                                    <a:cxn ang="f7660">
                                      <a:pos x="f10568" y="f10569"/>
                                    </a:cxn>
                                    <a:cxn ang="f7660">
                                      <a:pos x="f10570" y="f10571"/>
                                    </a:cxn>
                                    <a:cxn ang="f7660">
                                      <a:pos x="f10572" y="f10573"/>
                                    </a:cxn>
                                    <a:cxn ang="f7660">
                                      <a:pos x="f10574" y="f10575"/>
                                    </a:cxn>
                                    <a:cxn ang="f7660">
                                      <a:pos x="f10576" y="f10577"/>
                                    </a:cxn>
                                    <a:cxn ang="f7660">
                                      <a:pos x="f10578" y="f10579"/>
                                    </a:cxn>
                                    <a:cxn ang="f7660">
                                      <a:pos x="f10580" y="f10581"/>
                                    </a:cxn>
                                    <a:cxn ang="f7660">
                                      <a:pos x="f10582" y="f10583"/>
                                    </a:cxn>
                                    <a:cxn ang="f7660">
                                      <a:pos x="f9797" y="f10584"/>
                                    </a:cxn>
                                    <a:cxn ang="f7660">
                                      <a:pos x="f10578" y="f10579"/>
                                    </a:cxn>
                                    <a:cxn ang="f7660">
                                      <a:pos x="f10585" y="f10586"/>
                                    </a:cxn>
                                    <a:cxn ang="f7660">
                                      <a:pos x="f10587" y="f10588"/>
                                    </a:cxn>
                                    <a:cxn ang="f7660">
                                      <a:pos x="f10589" y="f10590"/>
                                    </a:cxn>
                                    <a:cxn ang="f7660">
                                      <a:pos x="f10585" y="f10586"/>
                                    </a:cxn>
                                    <a:cxn ang="f7660">
                                      <a:pos x="f10591" y="f10592"/>
                                    </a:cxn>
                                    <a:cxn ang="f7660">
                                      <a:pos x="f10593" y="f10594"/>
                                    </a:cxn>
                                    <a:cxn ang="f7660">
                                      <a:pos x="f10595" y="f10596"/>
                                    </a:cxn>
                                    <a:cxn ang="f7660">
                                      <a:pos x="f10597" y="f10598"/>
                                    </a:cxn>
                                    <a:cxn ang="f7660">
                                      <a:pos x="f10599" y="f10600"/>
                                    </a:cxn>
                                    <a:cxn ang="f7660">
                                      <a:pos x="f10601" y="f10602"/>
                                    </a:cxn>
                                    <a:cxn ang="f7660">
                                      <a:pos x="f10603" y="f10604"/>
                                    </a:cxn>
                                    <a:cxn ang="f7660">
                                      <a:pos x="f10605" y="f10606"/>
                                    </a:cxn>
                                    <a:cxn ang="f7660">
                                      <a:pos x="f10607" y="f10608"/>
                                    </a:cxn>
                                    <a:cxn ang="f7660">
                                      <a:pos x="f10609" y="f10610"/>
                                    </a:cxn>
                                    <a:cxn ang="f7660">
                                      <a:pos x="f10611" y="f10612"/>
                                    </a:cxn>
                                    <a:cxn ang="f7660">
                                      <a:pos x="f10613" y="f10614"/>
                                    </a:cxn>
                                    <a:cxn ang="f7660">
                                      <a:pos x="f10615" y="f10616"/>
                                    </a:cxn>
                                    <a:cxn ang="f7660">
                                      <a:pos x="f10617" y="f10618"/>
                                    </a:cxn>
                                    <a:cxn ang="f7660">
                                      <a:pos x="f10619" y="f10620"/>
                                    </a:cxn>
                                    <a:cxn ang="f7660">
                                      <a:pos x="f10621" y="f10622"/>
                                    </a:cxn>
                                    <a:cxn ang="f7660">
                                      <a:pos x="f10623" y="f10624"/>
                                    </a:cxn>
                                    <a:cxn ang="f7660">
                                      <a:pos x="f10625" y="f10626"/>
                                    </a:cxn>
                                    <a:cxn ang="f7660">
                                      <a:pos x="f10627" y="f10628"/>
                                    </a:cxn>
                                    <a:cxn ang="f7660">
                                      <a:pos x="f10629" y="f10630"/>
                                    </a:cxn>
                                    <a:cxn ang="f7660">
                                      <a:pos x="f10631" y="f10632"/>
                                    </a:cxn>
                                    <a:cxn ang="f7660">
                                      <a:pos x="f10633" y="f10634"/>
                                    </a:cxn>
                                    <a:cxn ang="f7660">
                                      <a:pos x="f10635" y="f10636"/>
                                    </a:cxn>
                                    <a:cxn ang="f7660">
                                      <a:pos x="f10637" y="f10638"/>
                                    </a:cxn>
                                    <a:cxn ang="f7660">
                                      <a:pos x="f10639" y="f10640"/>
                                    </a:cxn>
                                    <a:cxn ang="f7660">
                                      <a:pos x="f10641" y="f10642"/>
                                    </a:cxn>
                                    <a:cxn ang="f7660">
                                      <a:pos x="f10643" y="f10644"/>
                                    </a:cxn>
                                    <a:cxn ang="f7660">
                                      <a:pos x="f10645" y="f10646"/>
                                    </a:cxn>
                                    <a:cxn ang="f7660">
                                      <a:pos x="f10647" y="f10648"/>
                                    </a:cxn>
                                    <a:cxn ang="f7660">
                                      <a:pos x="f9705" y="f10649"/>
                                    </a:cxn>
                                    <a:cxn ang="f7660">
                                      <a:pos x="f10650" y="f10651"/>
                                    </a:cxn>
                                    <a:cxn ang="f7660">
                                      <a:pos x="f10652" y="f10653"/>
                                    </a:cxn>
                                    <a:cxn ang="f7660">
                                      <a:pos x="f10654" y="f10655"/>
                                    </a:cxn>
                                    <a:cxn ang="f7660">
                                      <a:pos x="f10656" y="f10657"/>
                                    </a:cxn>
                                    <a:cxn ang="f7660">
                                      <a:pos x="f10658" y="f10659"/>
                                    </a:cxn>
                                    <a:cxn ang="f7660">
                                      <a:pos x="f10660" y="f10661"/>
                                    </a:cxn>
                                    <a:cxn ang="f7660">
                                      <a:pos x="f10662" y="f10663"/>
                                    </a:cxn>
                                    <a:cxn ang="f7660">
                                      <a:pos x="f10664" y="f10665"/>
                                    </a:cxn>
                                    <a:cxn ang="f7660">
                                      <a:pos x="f10666" y="f10667"/>
                                    </a:cxn>
                                    <a:cxn ang="f7660">
                                      <a:pos x="f10658" y="f10659"/>
                                    </a:cxn>
                                    <a:cxn ang="f7660">
                                      <a:pos x="f10668" y="f10669"/>
                                    </a:cxn>
                                    <a:cxn ang="f7660">
                                      <a:pos x="f10670" y="f10671"/>
                                    </a:cxn>
                                    <a:cxn ang="f7660">
                                      <a:pos x="f10672" y="f10673"/>
                                    </a:cxn>
                                    <a:cxn ang="f7660">
                                      <a:pos x="f10674" y="f10675"/>
                                    </a:cxn>
                                    <a:cxn ang="f7660">
                                      <a:pos x="f10668" y="f10669"/>
                                    </a:cxn>
                                    <a:cxn ang="f7660">
                                      <a:pos x="f10676" y="f10677"/>
                                    </a:cxn>
                                    <a:cxn ang="f7660">
                                      <a:pos x="f10678" y="f10679"/>
                                    </a:cxn>
                                    <a:cxn ang="f7660">
                                      <a:pos x="f10680" y="f10681"/>
                                    </a:cxn>
                                    <a:cxn ang="f7660">
                                      <a:pos x="f10682" y="f10683"/>
                                    </a:cxn>
                                    <a:cxn ang="f7660">
                                      <a:pos x="f10684" y="f10685"/>
                                    </a:cxn>
                                    <a:cxn ang="f7660">
                                      <a:pos x="f10686" y="f10588"/>
                                    </a:cxn>
                                    <a:cxn ang="f7660">
                                      <a:pos x="f9754" y="f10687"/>
                                    </a:cxn>
                                    <a:cxn ang="f7660">
                                      <a:pos x="f10688" y="f10646"/>
                                    </a:cxn>
                                    <a:cxn ang="f7660">
                                      <a:pos x="f10689" y="f10690"/>
                                    </a:cxn>
                                    <a:cxn ang="f7660">
                                      <a:pos x="f10691" y="f10692"/>
                                    </a:cxn>
                                    <a:cxn ang="f7660">
                                      <a:pos x="f10693" y="f10694"/>
                                    </a:cxn>
                                    <a:cxn ang="f7660">
                                      <a:pos x="f10695" y="f10696"/>
                                    </a:cxn>
                                    <a:cxn ang="f7660">
                                      <a:pos x="f10697" y="f10698"/>
                                    </a:cxn>
                                    <a:cxn ang="f7660">
                                      <a:pos x="f10699" y="f10700"/>
                                    </a:cxn>
                                    <a:cxn ang="f7660">
                                      <a:pos x="f10701" y="f10702"/>
                                    </a:cxn>
                                    <a:cxn ang="f7660">
                                      <a:pos x="f10703" y="f10704"/>
                                    </a:cxn>
                                    <a:cxn ang="f7660">
                                      <a:pos x="f10705" y="f10706"/>
                                    </a:cxn>
                                    <a:cxn ang="f7660">
                                      <a:pos x="f10707" y="f10708"/>
                                    </a:cxn>
                                    <a:cxn ang="f7660">
                                      <a:pos x="f10709" y="f10710"/>
                                    </a:cxn>
                                    <a:cxn ang="f7660">
                                      <a:pos x="f10711" y="f10712"/>
                                    </a:cxn>
                                    <a:cxn ang="f7660">
                                      <a:pos x="f10713" y="f10714"/>
                                    </a:cxn>
                                    <a:cxn ang="f7660">
                                      <a:pos x="f10715" y="f10716"/>
                                    </a:cxn>
                                    <a:cxn ang="f7660">
                                      <a:pos x="f10717" y="f10718"/>
                                    </a:cxn>
                                    <a:cxn ang="f7660">
                                      <a:pos x="f10719" y="f10720"/>
                                    </a:cxn>
                                    <a:cxn ang="f7660">
                                      <a:pos x="f10721" y="f10411"/>
                                    </a:cxn>
                                    <a:cxn ang="f7660">
                                      <a:pos x="f10722" y="f10723"/>
                                    </a:cxn>
                                    <a:cxn ang="f7660">
                                      <a:pos x="f10724" y="f10725"/>
                                    </a:cxn>
                                    <a:cxn ang="f7660">
                                      <a:pos x="f10726" y="f10727"/>
                                    </a:cxn>
                                    <a:cxn ang="f7660">
                                      <a:pos x="f10480" y="f10728"/>
                                    </a:cxn>
                                    <a:cxn ang="f7660">
                                      <a:pos x="f10729" y="f10730"/>
                                    </a:cxn>
                                    <a:cxn ang="f7660">
                                      <a:pos x="f10731" y="f10732"/>
                                    </a:cxn>
                                    <a:cxn ang="f7660">
                                      <a:pos x="f10491" y="f10445"/>
                                    </a:cxn>
                                    <a:cxn ang="f7660">
                                      <a:pos x="f10733" y="f10447"/>
                                    </a:cxn>
                                    <a:cxn ang="f7660">
                                      <a:pos x="f10734" y="f10735"/>
                                    </a:cxn>
                                    <a:cxn ang="f7660">
                                      <a:pos x="f10736" y="f10737"/>
                                    </a:cxn>
                                    <a:cxn ang="f7660">
                                      <a:pos x="f10738" y="f10739"/>
                                    </a:cxn>
                                    <a:cxn ang="f7660">
                                      <a:pos x="f10740" y="f10741"/>
                                    </a:cxn>
                                    <a:cxn ang="f7660">
                                      <a:pos x="f10742" y="f10743"/>
                                    </a:cxn>
                                    <a:cxn ang="f7660">
                                      <a:pos x="f10744" y="f10745"/>
                                    </a:cxn>
                                    <a:cxn ang="f7660">
                                      <a:pos x="f10746" y="f10747"/>
                                    </a:cxn>
                                    <a:cxn ang="f7660">
                                      <a:pos x="f10748" y="f10749"/>
                                    </a:cxn>
                                    <a:cxn ang="f7660">
                                      <a:pos x="f10750" y="f10751"/>
                                    </a:cxn>
                                    <a:cxn ang="f7660">
                                      <a:pos x="f10752" y="f10753"/>
                                    </a:cxn>
                                    <a:cxn ang="f7660">
                                      <a:pos x="f10754" y="f10755"/>
                                    </a:cxn>
                                    <a:cxn ang="f7660">
                                      <a:pos x="f10756" y="f10757"/>
                                    </a:cxn>
                                    <a:cxn ang="f7660">
                                      <a:pos x="f10758" y="f10759"/>
                                    </a:cxn>
                                    <a:cxn ang="f7660">
                                      <a:pos x="f10760" y="f10761"/>
                                    </a:cxn>
                                    <a:cxn ang="f7660">
                                      <a:pos x="f10762" y="f10723"/>
                                    </a:cxn>
                                    <a:cxn ang="f7660">
                                      <a:pos x="f10763" y="f10411"/>
                                    </a:cxn>
                                    <a:cxn ang="f7660">
                                      <a:pos x="f10764" y="f10765"/>
                                    </a:cxn>
                                    <a:cxn ang="f7660">
                                      <a:pos x="f10766" y="f10720"/>
                                    </a:cxn>
                                    <a:cxn ang="f7660">
                                      <a:pos x="f10767" y="f10768"/>
                                    </a:cxn>
                                    <a:cxn ang="f7660">
                                      <a:pos x="f10769" y="f10770"/>
                                    </a:cxn>
                                    <a:cxn ang="f7660">
                                      <a:pos x="f10771" y="f10772"/>
                                    </a:cxn>
                                    <a:cxn ang="f7660">
                                      <a:pos x="f10773" y="f10774"/>
                                    </a:cxn>
                                    <a:cxn ang="f7660">
                                      <a:pos x="f10775" y="f10776"/>
                                    </a:cxn>
                                    <a:cxn ang="f7660">
                                      <a:pos x="f10777" y="f10778"/>
                                    </a:cxn>
                                    <a:cxn ang="f7660">
                                      <a:pos x="f10627" y="f10779"/>
                                    </a:cxn>
                                    <a:cxn ang="f7660">
                                      <a:pos x="f10780" y="f10781"/>
                                    </a:cxn>
                                    <a:cxn ang="f7660">
                                      <a:pos x="f9773" y="f10782"/>
                                    </a:cxn>
                                    <a:cxn ang="f7660">
                                      <a:pos x="f10783" y="f10784"/>
                                    </a:cxn>
                                    <a:cxn ang="f7660">
                                      <a:pos x="f10785" y="f10692"/>
                                    </a:cxn>
                                    <a:cxn ang="f7660">
                                      <a:pos x="f10786" y="f10787"/>
                                    </a:cxn>
                                    <a:cxn ang="f7660">
                                      <a:pos x="f10788" y="f10646"/>
                                    </a:cxn>
                                    <a:cxn ang="f7660">
                                      <a:pos x="f10789" y="f10687"/>
                                    </a:cxn>
                                    <a:cxn ang="f7660">
                                      <a:pos x="f10790" y="f10791"/>
                                    </a:cxn>
                                    <a:cxn ang="f7660">
                                      <a:pos x="f10792" y="f10793"/>
                                    </a:cxn>
                                    <a:cxn ang="f7660">
                                      <a:pos x="f9693" y="f10794"/>
                                    </a:cxn>
                                    <a:cxn ang="f7660">
                                      <a:pos x="f10795" y="f10665"/>
                                    </a:cxn>
                                    <a:cxn ang="f7660">
                                      <a:pos x="f10796" y="f10679"/>
                                    </a:cxn>
                                    <a:cxn ang="f7660">
                                      <a:pos x="f10797" y="f10798"/>
                                    </a:cxn>
                                    <a:cxn ang="f7660">
                                      <a:pos x="f10799" y="f10800"/>
                                    </a:cxn>
                                    <a:cxn ang="f7660">
                                      <a:pos x="f10801" y="f10802"/>
                                    </a:cxn>
                                    <a:cxn ang="f7660">
                                      <a:pos x="f10803" y="f10804"/>
                                    </a:cxn>
                                    <a:cxn ang="f7660">
                                      <a:pos x="f10805" y="f10806"/>
                                    </a:cxn>
                                    <a:cxn ang="f7660">
                                      <a:pos x="f10807" y="f10808"/>
                                    </a:cxn>
                                    <a:cxn ang="f7660">
                                      <a:pos x="f10809" y="f10810"/>
                                    </a:cxn>
                                    <a:cxn ang="f7660">
                                      <a:pos x="f10811" y="f10812"/>
                                    </a:cxn>
                                    <a:cxn ang="f7660">
                                      <a:pos x="f10813" y="f10814"/>
                                    </a:cxn>
                                    <a:cxn ang="f7660">
                                      <a:pos x="f10815" y="f10816"/>
                                    </a:cxn>
                                    <a:cxn ang="f7660">
                                      <a:pos x="f10817" y="f10818"/>
                                    </a:cxn>
                                    <a:cxn ang="f7660">
                                      <a:pos x="f10670" y="f10819"/>
                                    </a:cxn>
                                    <a:cxn ang="f7660">
                                      <a:pos x="f10668" y="f10820"/>
                                    </a:cxn>
                                    <a:cxn ang="f7660">
                                      <a:pos x="f10821" y="f10818"/>
                                    </a:cxn>
                                    <a:cxn ang="f7660">
                                      <a:pos x="f10822" y="f10823"/>
                                    </a:cxn>
                                    <a:cxn ang="f7660">
                                      <a:pos x="f10824" y="f10825"/>
                                    </a:cxn>
                                    <a:cxn ang="f7660">
                                      <a:pos x="f10826" y="f10827"/>
                                    </a:cxn>
                                    <a:cxn ang="f7660">
                                      <a:pos x="f10828" y="f10829"/>
                                    </a:cxn>
                                    <a:cxn ang="f7660">
                                      <a:pos x="f10830" y="f10829"/>
                                    </a:cxn>
                                    <a:cxn ang="f7660">
                                      <a:pos x="f10831" y="f10829"/>
                                    </a:cxn>
                                    <a:cxn ang="f7660">
                                      <a:pos x="f10832" y="f10829"/>
                                    </a:cxn>
                                    <a:cxn ang="f7660">
                                      <a:pos x="f10833" y="f10834"/>
                                    </a:cxn>
                                    <a:cxn ang="f7660">
                                      <a:pos x="f10835" y="f10836"/>
                                    </a:cxn>
                                    <a:cxn ang="f7660">
                                      <a:pos x="f10837" y="f10816"/>
                                    </a:cxn>
                                    <a:cxn ang="f7660">
                                      <a:pos x="f10838" y="f10679"/>
                                    </a:cxn>
                                    <a:cxn ang="f7660">
                                      <a:pos x="f10839" y="f10840"/>
                                    </a:cxn>
                                    <a:cxn ang="f7660">
                                      <a:pos x="f10841" y="f10842"/>
                                    </a:cxn>
                                    <a:cxn ang="f7660">
                                      <a:pos x="f10843" y="f10679"/>
                                    </a:cxn>
                                    <a:cxn ang="f7660">
                                      <a:pos x="f10844" y="f10845"/>
                                    </a:cxn>
                                    <a:cxn ang="f7660">
                                      <a:pos x="f10846" y="f10847"/>
                                    </a:cxn>
                                    <a:cxn ang="f7660">
                                      <a:pos x="f10848" y="f10849"/>
                                    </a:cxn>
                                    <a:cxn ang="f7660">
                                      <a:pos x="f10850" y="f10851"/>
                                    </a:cxn>
                                    <a:cxn ang="f7660">
                                      <a:pos x="f10852" y="f10853"/>
                                    </a:cxn>
                                    <a:cxn ang="f7660">
                                      <a:pos x="f10854" y="f10855"/>
                                    </a:cxn>
                                    <a:cxn ang="f7660">
                                      <a:pos x="f10856" y="f10857"/>
                                    </a:cxn>
                                    <a:cxn ang="f7660">
                                      <a:pos x="f9833" y="f10858"/>
                                    </a:cxn>
                                    <a:cxn ang="f7660">
                                      <a:pos x="f10859" y="f10860"/>
                                    </a:cxn>
                                    <a:cxn ang="f7660">
                                      <a:pos x="f10861" y="f10862"/>
                                    </a:cxn>
                                    <a:cxn ang="f7660">
                                      <a:pos x="f10863" y="f10864"/>
                                    </a:cxn>
                                    <a:cxn ang="f7660">
                                      <a:pos x="f10865" y="f10866"/>
                                    </a:cxn>
                                    <a:cxn ang="f7660">
                                      <a:pos x="f10867" y="f10868"/>
                                    </a:cxn>
                                    <a:cxn ang="f7660">
                                      <a:pos x="f10869" y="f10870"/>
                                    </a:cxn>
                                    <a:cxn ang="f7660">
                                      <a:pos x="f9842" y="f10871"/>
                                    </a:cxn>
                                    <a:cxn ang="f7660">
                                      <a:pos x="f10872" y="f10873"/>
                                    </a:cxn>
                                    <a:cxn ang="f7660">
                                      <a:pos x="f10874" y="f10875"/>
                                    </a:cxn>
                                    <a:cxn ang="f7660">
                                      <a:pos x="f10876" y="f10877"/>
                                    </a:cxn>
                                    <a:cxn ang="f7660">
                                      <a:pos x="f10878" y="f10612"/>
                                    </a:cxn>
                                    <a:cxn ang="f7660">
                                      <a:pos x="f10879" y="f10880"/>
                                    </a:cxn>
                                    <a:cxn ang="f7660">
                                      <a:pos x="f10881" y="f10882"/>
                                    </a:cxn>
                                    <a:cxn ang="f7660">
                                      <a:pos x="f10883" y="f10884"/>
                                    </a:cxn>
                                    <a:cxn ang="f7660">
                                      <a:pos x="f10885" y="f10886"/>
                                    </a:cxn>
                                    <a:cxn ang="f7660">
                                      <a:pos x="f10887" y="f10888"/>
                                    </a:cxn>
                                    <a:cxn ang="f7660">
                                      <a:pos x="f10889" y="f10890"/>
                                    </a:cxn>
                                    <a:cxn ang="f7660">
                                      <a:pos x="f10891" y="f10892"/>
                                    </a:cxn>
                                    <a:cxn ang="f7660">
                                      <a:pos x="f10893" y="f10894"/>
                                    </a:cxn>
                                    <a:cxn ang="f7660">
                                      <a:pos x="f10895" y="f10896"/>
                                    </a:cxn>
                                    <a:cxn ang="f7660">
                                      <a:pos x="f10897" y="f10898"/>
                                    </a:cxn>
                                    <a:cxn ang="f7660">
                                      <a:pos x="f10899" y="f10900"/>
                                    </a:cxn>
                                    <a:cxn ang="f7660">
                                      <a:pos x="f10901" y="f10902"/>
                                    </a:cxn>
                                    <a:cxn ang="f7660">
                                      <a:pos x="f10903" y="f10904"/>
                                    </a:cxn>
                                    <a:cxn ang="f7660">
                                      <a:pos x="f10903" y="f10905"/>
                                    </a:cxn>
                                    <a:cxn ang="f7660">
                                      <a:pos x="f10906" y="f10907"/>
                                    </a:cxn>
                                    <a:cxn ang="f7660">
                                      <a:pos x="f10908" y="f10909"/>
                                    </a:cxn>
                                    <a:cxn ang="f7660">
                                      <a:pos x="f10910" y="f10911"/>
                                    </a:cxn>
                                    <a:cxn ang="f7660">
                                      <a:pos x="f10912" y="f10911"/>
                                    </a:cxn>
                                    <a:cxn ang="f7660">
                                      <a:pos x="f10913" y="f10914"/>
                                    </a:cxn>
                                    <a:cxn ang="f7660">
                                      <a:pos x="f10915" y="f10916"/>
                                    </a:cxn>
                                    <a:cxn ang="f7660">
                                      <a:pos x="f10917" y="f10905"/>
                                    </a:cxn>
                                    <a:cxn ang="f7660">
                                      <a:pos x="f10918" y="f10919"/>
                                    </a:cxn>
                                    <a:cxn ang="f7660">
                                      <a:pos x="f10920" y="f10345"/>
                                    </a:cxn>
                                    <a:cxn ang="f7660">
                                      <a:pos x="f10921" y="f10922"/>
                                    </a:cxn>
                                    <a:cxn ang="f7660">
                                      <a:pos x="f10923" y="f10924"/>
                                    </a:cxn>
                                    <a:cxn ang="f7660">
                                      <a:pos x="f10925" y="f10926"/>
                                    </a:cxn>
                                    <a:cxn ang="f7660">
                                      <a:pos x="f10369" y="f10927"/>
                                    </a:cxn>
                                    <a:cxn ang="f7660">
                                      <a:pos x="f10928" y="f10929"/>
                                    </a:cxn>
                                    <a:cxn ang="f7660">
                                      <a:pos x="f10921" y="f10930"/>
                                    </a:cxn>
                                    <a:cxn ang="f7660">
                                      <a:pos x="f10920" y="f10931"/>
                                    </a:cxn>
                                    <a:cxn ang="f7660">
                                      <a:pos x="f10918" y="f10932"/>
                                    </a:cxn>
                                    <a:cxn ang="f7660">
                                      <a:pos x="f10917" y="f10933"/>
                                    </a:cxn>
                                    <a:cxn ang="f7660">
                                      <a:pos x="f10915" y="f10934"/>
                                    </a:cxn>
                                    <a:cxn ang="f7660">
                                      <a:pos x="f10935" y="f10936"/>
                                    </a:cxn>
                                    <a:cxn ang="f7660">
                                      <a:pos x="f10390" y="f10933"/>
                                    </a:cxn>
                                    <a:cxn ang="f7660">
                                      <a:pos x="f10937" y="f10938"/>
                                    </a:cxn>
                                    <a:cxn ang="f7660">
                                      <a:pos x="f10939" y="f10940"/>
                                    </a:cxn>
                                    <a:cxn ang="f7660">
                                      <a:pos x="f10941" y="f10942"/>
                                    </a:cxn>
                                    <a:cxn ang="f7660">
                                      <a:pos x="f10365" y="f10943"/>
                                    </a:cxn>
                                    <a:cxn ang="f7660">
                                      <a:pos x="f10944" y="f10945"/>
                                    </a:cxn>
                                    <a:cxn ang="f7660">
                                      <a:pos x="f10946" y="f10947"/>
                                    </a:cxn>
                                    <a:cxn ang="f7660">
                                      <a:pos x="f10948" y="f10168"/>
                                    </a:cxn>
                                    <a:cxn ang="f7660">
                                      <a:pos x="f10175" y="f10307"/>
                                    </a:cxn>
                                    <a:cxn ang="f7660">
                                      <a:pos x="f10949" y="f10950"/>
                                    </a:cxn>
                                    <a:cxn ang="f7660">
                                      <a:pos x="f10951" y="f10952"/>
                                    </a:cxn>
                                    <a:cxn ang="f7660">
                                      <a:pos x="f10165" y="f10953"/>
                                    </a:cxn>
                                    <a:cxn ang="f7660">
                                      <a:pos x="f10352" y="f10954"/>
                                    </a:cxn>
                                    <a:cxn ang="f7660">
                                      <a:pos x="f10955" y="f10956"/>
                                    </a:cxn>
                                    <a:cxn ang="f7660">
                                      <a:pos x="f10957" y="f10958"/>
                                    </a:cxn>
                                    <a:cxn ang="f7660">
                                      <a:pos x="f10338" y="f10956"/>
                                    </a:cxn>
                                    <a:cxn ang="f7660">
                                      <a:pos x="f10897" y="f10954"/>
                                    </a:cxn>
                                    <a:cxn ang="f7660">
                                      <a:pos x="f10959" y="f10960"/>
                                    </a:cxn>
                                    <a:cxn ang="f7660">
                                      <a:pos x="f10961" y="f10962"/>
                                    </a:cxn>
                                    <a:cxn ang="f7660">
                                      <a:pos x="f10963" y="f10964"/>
                                    </a:cxn>
                                    <a:cxn ang="f7660">
                                      <a:pos x="f10303" y="f10965"/>
                                    </a:cxn>
                                    <a:cxn ang="f7660">
                                      <a:pos x="f10966" y="f10967"/>
                                    </a:cxn>
                                    <a:cxn ang="f7660">
                                      <a:pos x="f10968" y="f10960"/>
                                    </a:cxn>
                                    <a:cxn ang="f7660">
                                      <a:pos x="f10230" y="f10969"/>
                                    </a:cxn>
                                    <a:cxn ang="f7660">
                                      <a:pos x="f10970" y="f10971"/>
                                    </a:cxn>
                                    <a:cxn ang="f7660">
                                      <a:pos x="f10972" y="f10973"/>
                                    </a:cxn>
                                    <a:cxn ang="f7660">
                                      <a:pos x="f10974" y="f10022"/>
                                    </a:cxn>
                                    <a:cxn ang="f7660">
                                      <a:pos x="f10975" y="f10976"/>
                                    </a:cxn>
                                    <a:cxn ang="f7660">
                                      <a:pos x="f10977" y="f10978"/>
                                    </a:cxn>
                                    <a:cxn ang="f7660">
                                      <a:pos x="f10979" y="f10980"/>
                                    </a:cxn>
                                    <a:cxn ang="f7660">
                                      <a:pos x="f10009" y="f10981"/>
                                    </a:cxn>
                                    <a:cxn ang="f7660">
                                      <a:pos x="f10982" y="f10983"/>
                                    </a:cxn>
                                    <a:cxn ang="f7660">
                                      <a:pos x="f10984" y="f10985"/>
                                    </a:cxn>
                                    <a:cxn ang="f7660">
                                      <a:pos x="f10986" y="f10987"/>
                                    </a:cxn>
                                    <a:cxn ang="f7660">
                                      <a:pos x="f10988" y="f10989"/>
                                    </a:cxn>
                                    <a:cxn ang="f7660">
                                      <a:pos x="f10990" y="f10991"/>
                                    </a:cxn>
                                    <a:cxn ang="f7660">
                                      <a:pos x="f10988" y="f10992"/>
                                    </a:cxn>
                                    <a:cxn ang="f7660">
                                      <a:pos x="f10986" y="f10993"/>
                                    </a:cxn>
                                    <a:cxn ang="f7660">
                                      <a:pos x="f10150" y="f10994"/>
                                    </a:cxn>
                                    <a:cxn ang="f7660">
                                      <a:pos x="f10995" y="f10996"/>
                                    </a:cxn>
                                    <a:cxn ang="f7660">
                                      <a:pos x="f10997" y="f10998"/>
                                    </a:cxn>
                                    <a:cxn ang="f7660">
                                      <a:pos x="f10999" y="f10066"/>
                                    </a:cxn>
                                    <a:cxn ang="f7660">
                                      <a:pos x="f11000" y="f11001"/>
                                    </a:cxn>
                                    <a:cxn ang="f7660">
                                      <a:pos x="f11002" y="f9961"/>
                                    </a:cxn>
                                    <a:cxn ang="f7660">
                                      <a:pos x="f11003" y="f11004"/>
                                    </a:cxn>
                                    <a:cxn ang="f7660">
                                      <a:pos x="f11005" y="f11006"/>
                                    </a:cxn>
                                    <a:cxn ang="f7660">
                                      <a:pos x="f11007" y="f11008"/>
                                    </a:cxn>
                                    <a:cxn ang="f7660">
                                      <a:pos x="f11009" y="f11010"/>
                                    </a:cxn>
                                    <a:cxn ang="f7660">
                                      <a:pos x="f11011" y="f11012"/>
                                    </a:cxn>
                                    <a:cxn ang="f7660">
                                      <a:pos x="f11013" y="f11014"/>
                                    </a:cxn>
                                    <a:cxn ang="f7660">
                                      <a:pos x="f11015" y="f11016"/>
                                    </a:cxn>
                                    <a:cxn ang="f7660">
                                      <a:pos x="f11011" y="f9950"/>
                                    </a:cxn>
                                    <a:cxn ang="f7660">
                                      <a:pos x="f11009" y="f11017"/>
                                    </a:cxn>
                                    <a:cxn ang="f7660">
                                      <a:pos x="f10263" y="f11018"/>
                                    </a:cxn>
                                    <a:cxn ang="f7660">
                                      <a:pos x="f11019" y="f11020"/>
                                    </a:cxn>
                                    <a:cxn ang="f7660">
                                      <a:pos x="f11021" y="f11022"/>
                                    </a:cxn>
                                    <a:cxn ang="f7660">
                                      <a:pos x="f11023" y="f11024"/>
                                    </a:cxn>
                                    <a:cxn ang="f7660">
                                      <a:pos x="f11025" y="f11026"/>
                                    </a:cxn>
                                    <a:cxn ang="f7660">
                                      <a:pos x="f11027" y="f11028"/>
                                    </a:cxn>
                                    <a:cxn ang="f7660">
                                      <a:pos x="f11029" y="f11030"/>
                                    </a:cxn>
                                    <a:cxn ang="f7660">
                                      <a:pos x="f11031" y="f11032"/>
                                    </a:cxn>
                                    <a:cxn ang="f7660">
                                      <a:pos x="f11033" y="f11034"/>
                                    </a:cxn>
                                    <a:cxn ang="f7660">
                                      <a:pos x="f11035" y="f9772"/>
                                    </a:cxn>
                                    <a:cxn ang="f7660">
                                      <a:pos x="f11036" y="f11037"/>
                                    </a:cxn>
                                    <a:cxn ang="f7660">
                                      <a:pos x="f11038" y="f11039"/>
                                    </a:cxn>
                                    <a:cxn ang="f7660">
                                      <a:pos x="f11040" y="f11041"/>
                                    </a:cxn>
                                    <a:cxn ang="f7660">
                                      <a:pos x="f11042" y="f9772"/>
                                    </a:cxn>
                                    <a:cxn ang="f7660">
                                      <a:pos x="f11043" y="f11044"/>
                                    </a:cxn>
                                    <a:cxn ang="f7660">
                                      <a:pos x="f11045" y="f11046"/>
                                    </a:cxn>
                                    <a:cxn ang="f7660">
                                      <a:pos x="f11047" y="f11048"/>
                                    </a:cxn>
                                    <a:cxn ang="f7660">
                                      <a:pos x="f11049" y="f11050"/>
                                    </a:cxn>
                                    <a:cxn ang="f7660">
                                      <a:pos x="f11051" y="f11052"/>
                                    </a:cxn>
                                    <a:cxn ang="f7660">
                                      <a:pos x="f11053" y="f11054"/>
                                    </a:cxn>
                                    <a:cxn ang="f7660">
                                      <a:pos x="f11055" y="f11056"/>
                                    </a:cxn>
                                    <a:cxn ang="f7660">
                                      <a:pos x="f10874" y="f11057"/>
                                    </a:cxn>
                                    <a:cxn ang="f7660">
                                      <a:pos x="f11058" y="f11059"/>
                                    </a:cxn>
                                    <a:cxn ang="f7660">
                                      <a:pos x="f11060" y="f9826"/>
                                    </a:cxn>
                                    <a:cxn ang="f7660">
                                      <a:pos x="f11061" y="f11062"/>
                                    </a:cxn>
                                    <a:cxn ang="f7660">
                                      <a:pos x="f11063" y="f11064"/>
                                    </a:cxn>
                                    <a:cxn ang="f7660">
                                      <a:pos x="f9840" y="f11065"/>
                                    </a:cxn>
                                    <a:cxn ang="f7660">
                                      <a:pos x="f11066" y="f11067"/>
                                    </a:cxn>
                                    <a:cxn ang="f7660">
                                      <a:pos x="f11068" y="f11069"/>
                                    </a:cxn>
                                    <a:cxn ang="f7660">
                                      <a:pos x="f11070" y="f9624"/>
                                    </a:cxn>
                                    <a:cxn ang="f7660">
                                      <a:pos x="f11071" y="f11072"/>
                                    </a:cxn>
                                    <a:cxn ang="f7660">
                                      <a:pos x="f11073" y="f11074"/>
                                    </a:cxn>
                                    <a:cxn ang="f7660">
                                      <a:pos x="f11075" y="f11076"/>
                                    </a:cxn>
                                    <a:cxn ang="f7660">
                                      <a:pos x="f11077" y="f11078"/>
                                    </a:cxn>
                                    <a:cxn ang="f7660">
                                      <a:pos x="f11079" y="f9743"/>
                                    </a:cxn>
                                    <a:cxn ang="f7660">
                                      <a:pos x="f11080" y="f11081"/>
                                    </a:cxn>
                                    <a:cxn ang="f7660">
                                      <a:pos x="f11082" y="f9747"/>
                                    </a:cxn>
                                    <a:cxn ang="f7660">
                                      <a:pos x="f11083" y="f11084"/>
                                    </a:cxn>
                                    <a:cxn ang="f7660">
                                      <a:pos x="f11085" y="f11086"/>
                                    </a:cxn>
                                    <a:cxn ang="f7660">
                                      <a:pos x="f11087" y="f9749"/>
                                    </a:cxn>
                                    <a:cxn ang="f7660">
                                      <a:pos x="f11088" y="f9629"/>
                                    </a:cxn>
                                    <a:cxn ang="f7660">
                                      <a:pos x="f10111" y="f11089"/>
                                    </a:cxn>
                                    <a:cxn ang="f7660">
                                      <a:pos x="f11090" y="f11091"/>
                                    </a:cxn>
                                    <a:cxn ang="f7660">
                                      <a:pos x="f11092" y="f11093"/>
                                    </a:cxn>
                                    <a:cxn ang="f7660">
                                      <a:pos x="f11077" y="f11094"/>
                                    </a:cxn>
                                    <a:cxn ang="f7660">
                                      <a:pos x="f11095" y="f11096"/>
                                    </a:cxn>
                                    <a:cxn ang="f7660">
                                      <a:pos x="f11097" y="f11098"/>
                                    </a:cxn>
                                    <a:cxn ang="f7660">
                                      <a:pos x="f11099" y="f11100"/>
                                    </a:cxn>
                                    <a:cxn ang="f7660">
                                      <a:pos x="f11101" y="f11102"/>
                                    </a:cxn>
                                    <a:cxn ang="f7660">
                                      <a:pos x="f11103" y="f11104"/>
                                    </a:cxn>
                                    <a:cxn ang="f7660">
                                      <a:pos x="f11105" y="f11106"/>
                                    </a:cxn>
                                    <a:cxn ang="f7660">
                                      <a:pos x="f11107" y="f11106"/>
                                    </a:cxn>
                                    <a:cxn ang="f7660">
                                      <a:pos x="f11108" y="f11109"/>
                                    </a:cxn>
                                    <a:cxn ang="f7660">
                                      <a:pos x="f11110" y="f11111"/>
                                    </a:cxn>
                                    <a:cxn ang="f7660">
                                      <a:pos x="f11112" y="f11113"/>
                                    </a:cxn>
                                    <a:cxn ang="f7660">
                                      <a:pos x="f11114" y="f11115"/>
                                    </a:cxn>
                                    <a:cxn ang="f7660">
                                      <a:pos x="f11116" y="f11117"/>
                                    </a:cxn>
                                    <a:cxn ang="f7660">
                                      <a:pos x="f10837" y="f11118"/>
                                    </a:cxn>
                                    <a:cxn ang="f7660">
                                      <a:pos x="f11119" y="f11109"/>
                                    </a:cxn>
                                    <a:cxn ang="f7660">
                                      <a:pos x="f9715" y="f11120"/>
                                    </a:cxn>
                                    <a:cxn ang="f7660">
                                      <a:pos x="f11121" y="f11122"/>
                                    </a:cxn>
                                    <a:cxn ang="f7660">
                                      <a:pos x="f10835" y="f11123"/>
                                    </a:cxn>
                                    <a:cxn ang="f7660">
                                      <a:pos x="f11124" y="f11125"/>
                                    </a:cxn>
                                    <a:cxn ang="f7660">
                                      <a:pos x="f11126" y="f11127"/>
                                    </a:cxn>
                                    <a:cxn ang="f7660">
                                      <a:pos x="f11128" y="f11125"/>
                                    </a:cxn>
                                    <a:cxn ang="f7660">
                                      <a:pos x="f11129" y="f11102"/>
                                    </a:cxn>
                                    <a:cxn ang="f7660">
                                      <a:pos x="f11130" y="f11131"/>
                                    </a:cxn>
                                    <a:cxn ang="f7660">
                                      <a:pos x="f10813" y="f9694"/>
                                    </a:cxn>
                                    <a:cxn ang="f7660">
                                      <a:pos x="f11132" y="f11093"/>
                                    </a:cxn>
                                    <a:cxn ang="f7660">
                                      <a:pos x="f11133" y="f11134"/>
                                    </a:cxn>
                                    <a:cxn ang="f7660">
                                      <a:pos x="f11135" y="f11136"/>
                                    </a:cxn>
                                    <a:cxn ang="f7660">
                                      <a:pos x="f11137" y="f11138"/>
                                    </a:cxn>
                                    <a:cxn ang="f7660">
                                      <a:pos x="f11139" y="f11140"/>
                                    </a:cxn>
                                    <a:cxn ang="f7660">
                                      <a:pos x="f10828" y="f11127"/>
                                    </a:cxn>
                                    <a:cxn ang="f7660">
                                      <a:pos x="f10843" y="f9689"/>
                                    </a:cxn>
                                    <a:cxn ang="f7660">
                                      <a:pos x="f11141" y="f11127"/>
                                    </a:cxn>
                                    <a:cxn ang="f7660">
                                      <a:pos x="f9713" y="f9680"/>
                                    </a:cxn>
                                    <a:cxn ang="f7660">
                                      <a:pos x="f11142" y="f11140"/>
                                    </a:cxn>
                                    <a:cxn ang="f7660">
                                      <a:pos x="f11143" y="f9663"/>
                                    </a:cxn>
                                    <a:cxn ang="f7660">
                                      <a:pos x="f11144" y="f11086"/>
                                    </a:cxn>
                                    <a:cxn ang="f7660">
                                      <a:pos x="f11145" y="f9762"/>
                                    </a:cxn>
                                    <a:cxn ang="f7660">
                                      <a:pos x="f11146" y="f11147"/>
                                    </a:cxn>
                                    <a:cxn ang="f7660">
                                      <a:pos x="f10883" y="f11148"/>
                                    </a:cxn>
                                    <a:cxn ang="f7660">
                                      <a:pos x="f11149" y="f11150"/>
                                    </a:cxn>
                                    <a:cxn ang="f7660">
                                      <a:pos x="f11151" y="f11152"/>
                                    </a:cxn>
                                    <a:cxn ang="f7660">
                                      <a:pos x="f11153" y="f9950"/>
                                    </a:cxn>
                                    <a:cxn ang="f7660">
                                      <a:pos x="f10262" y="f9954"/>
                                    </a:cxn>
                                    <a:cxn ang="f7660">
                                      <a:pos x="f11154" y="f11155"/>
                                    </a:cxn>
                                    <a:cxn ang="f7660">
                                      <a:pos x="f11156" y="f11157"/>
                                    </a:cxn>
                                    <a:cxn ang="f7660">
                                      <a:pos x="f11158" y="f10261"/>
                                    </a:cxn>
                                    <a:cxn ang="f7660">
                                      <a:pos x="f10285" y="f11159"/>
                                    </a:cxn>
                                    <a:cxn ang="f7660">
                                      <a:pos x="f11160" y="f11161"/>
                                    </a:cxn>
                                    <a:cxn ang="f7660">
                                      <a:pos x="f11162" y="f11163"/>
                                    </a:cxn>
                                    <a:cxn ang="f7660">
                                      <a:pos x="f11164" y="f11165"/>
                                    </a:cxn>
                                    <a:cxn ang="f7660">
                                      <a:pos x="f11166" y="f10276"/>
                                    </a:cxn>
                                    <a:cxn ang="f7660">
                                      <a:pos x="f11167" y="f11168"/>
                                    </a:cxn>
                                    <a:cxn ang="f7660">
                                      <a:pos x="f11169" y="f9875"/>
                                    </a:cxn>
                                    <a:cxn ang="f7660">
                                      <a:pos x="f11170" y="f10265"/>
                                    </a:cxn>
                                    <a:cxn ang="f7660">
                                      <a:pos x="f11171" y="f11172"/>
                                    </a:cxn>
                                    <a:cxn ang="f7660">
                                      <a:pos x="f11173" y="f11174"/>
                                    </a:cxn>
                                    <a:cxn ang="f7660">
                                      <a:pos x="f11175" y="f11176"/>
                                    </a:cxn>
                                    <a:cxn ang="f7660">
                                      <a:pos x="f11177" y="f11178"/>
                                    </a:cxn>
                                    <a:cxn ang="f7660">
                                      <a:pos x="f10127" y="f11179"/>
                                    </a:cxn>
                                    <a:cxn ang="f7660">
                                      <a:pos x="f11180" y="f11181"/>
                                    </a:cxn>
                                    <a:cxn ang="f7660">
                                      <a:pos x="f10107" y="f11182"/>
                                    </a:cxn>
                                    <a:cxn ang="f7660">
                                      <a:pos x="f9715" y="f9661"/>
                                    </a:cxn>
                                    <a:cxn ang="f7660">
                                      <a:pos x="f11121" y="f9661"/>
                                    </a:cxn>
                                    <a:cxn ang="f7660">
                                      <a:pos x="f11183" y="f11184"/>
                                    </a:cxn>
                                    <a:cxn ang="f7660">
                                      <a:pos x="f11185" y="f9694"/>
                                    </a:cxn>
                                    <a:cxn ang="f7660">
                                      <a:pos x="f11186" y="f9661"/>
                                    </a:cxn>
                                    <a:cxn ang="f7660">
                                      <a:pos x="f11187" y="f9665"/>
                                    </a:cxn>
                                    <a:cxn ang="f7660">
                                      <a:pos x="f11188" y="f11138"/>
                                    </a:cxn>
                                    <a:cxn ang="f7660">
                                      <a:pos x="f11189" y="f11094"/>
                                    </a:cxn>
                                    <a:cxn ang="f7660">
                                      <a:pos x="f11190" y="f9670"/>
                                    </a:cxn>
                                    <a:cxn ang="f7660">
                                      <a:pos x="f11191" y="f11192"/>
                                    </a:cxn>
                                    <a:cxn ang="f7660">
                                      <a:pos x="f11193" y="f11089"/>
                                    </a:cxn>
                                    <a:cxn ang="f7660">
                                      <a:pos x="f11194" y="f11195"/>
                                    </a:cxn>
                                    <a:cxn ang="f7660">
                                      <a:pos x="f11196" y="f11197"/>
                                    </a:cxn>
                                    <a:cxn ang="f7660">
                                      <a:pos x="f11198" y="f9702"/>
                                    </a:cxn>
                                    <a:cxn ang="f7660">
                                      <a:pos x="f11199" y="f11062"/>
                                    </a:cxn>
                                    <a:cxn ang="f7660">
                                      <a:pos x="f11200" y="f11201"/>
                                    </a:cxn>
                                    <a:cxn ang="f7660">
                                      <a:pos x="f11202" y="f11203"/>
                                    </a:cxn>
                                    <a:cxn ang="f7660">
                                      <a:pos x="f11204" y="f11205"/>
                                    </a:cxn>
                                    <a:cxn ang="f7660">
                                      <a:pos x="f11206" y="f11207"/>
                                    </a:cxn>
                                    <a:cxn ang="f7660">
                                      <a:pos x="f9761" y="f9762"/>
                                    </a:cxn>
                                    <a:cxn ang="f7660">
                                      <a:pos x="f11208" y="f11207"/>
                                    </a:cxn>
                                    <a:cxn ang="f7660">
                                      <a:pos x="f11209" y="f11210"/>
                                    </a:cxn>
                                    <a:cxn ang="f7660">
                                      <a:pos x="f11211" y="f9718"/>
                                    </a:cxn>
                                    <a:cxn ang="f7660">
                                      <a:pos x="f11212" y="f11059"/>
                                    </a:cxn>
                                    <a:cxn ang="f7660">
                                      <a:pos x="f11213" y="f9704"/>
                                    </a:cxn>
                                    <a:cxn ang="f7660">
                                      <a:pos x="f11214" y="f11215"/>
                                    </a:cxn>
                                    <a:cxn ang="f7660">
                                      <a:pos x="f11216" y="f11217"/>
                                    </a:cxn>
                                    <a:cxn ang="f7660">
                                      <a:pos x="f11218" y="f11219"/>
                                    </a:cxn>
                                    <a:cxn ang="f7660">
                                      <a:pos x="f11220" y="f11081"/>
                                    </a:cxn>
                                    <a:cxn ang="f7660">
                                      <a:pos x="f11221" y="f9643"/>
                                    </a:cxn>
                                    <a:cxn ang="f7660">
                                      <a:pos x="f11222" y="f9700"/>
                                    </a:cxn>
                                    <a:cxn ang="f7660">
                                      <a:pos x="f11223" y="f9643"/>
                                    </a:cxn>
                                    <a:cxn ang="f7660">
                                      <a:pos x="f11224" y="f11072"/>
                                    </a:cxn>
                                    <a:cxn ang="f7660">
                                      <a:pos x="f11225" y="f11072"/>
                                    </a:cxn>
                                    <a:cxn ang="f7660">
                                      <a:pos x="f11226" y="f9745"/>
                                    </a:cxn>
                                    <a:cxn ang="f7660">
                                      <a:pos x="f11227" y="f9700"/>
                                    </a:cxn>
                                    <a:cxn ang="f7660">
                                      <a:pos x="f11228" y="f9700"/>
                                    </a:cxn>
                                    <a:cxn ang="f7660">
                                      <a:pos x="f10843" y="f9649"/>
                                    </a:cxn>
                                    <a:cxn ang="f7660">
                                      <a:pos x="f11229" y="f9700"/>
                                    </a:cxn>
                                    <a:cxn ang="f7660">
                                      <a:pos x="f11230" y="f11217"/>
                                    </a:cxn>
                                    <a:cxn ang="f7660">
                                      <a:pos x="f11231" y="f11064"/>
                                    </a:cxn>
                                    <a:cxn ang="f7660">
                                      <a:pos x="f11232" y="f9822"/>
                                    </a:cxn>
                                    <a:cxn ang="f7660">
                                      <a:pos x="f11233" y="f11234"/>
                                    </a:cxn>
                                    <a:cxn ang="f7660">
                                      <a:pos x="f10854" y="f11235"/>
                                    </a:cxn>
                                    <a:cxn ang="f7660">
                                      <a:pos x="f11236" y="f11237"/>
                                    </a:cxn>
                                    <a:cxn ang="f7660">
                                      <a:pos x="f11238" y="f11239"/>
                                    </a:cxn>
                                    <a:cxn ang="f7660">
                                      <a:pos x="f11240" y="f11241"/>
                                    </a:cxn>
                                    <a:cxn ang="f7660">
                                      <a:pos x="f11242" y="f11243"/>
                                    </a:cxn>
                                    <a:cxn ang="f7660">
                                      <a:pos x="f11244" y="f9819"/>
                                    </a:cxn>
                                    <a:cxn ang="f7660">
                                      <a:pos x="f11245" y="f11201"/>
                                    </a:cxn>
                                    <a:cxn ang="f7660">
                                      <a:pos x="f11246" y="f11247"/>
                                    </a:cxn>
                                    <a:cxn ang="f7660">
                                      <a:pos x="f11248" y="f9822"/>
                                    </a:cxn>
                                    <a:cxn ang="f7660">
                                      <a:pos x="f11249" y="f9702"/>
                                    </a:cxn>
                                    <a:cxn ang="f7660">
                                      <a:pos x="f11250" y="f9826"/>
                                    </a:cxn>
                                    <a:cxn ang="f7660">
                                      <a:pos x="f10843" y="f11251"/>
                                    </a:cxn>
                                    <a:cxn ang="f7660">
                                      <a:pos x="f11252" y="f11251"/>
                                    </a:cxn>
                                    <a:cxn ang="f7660">
                                      <a:pos x="f11253" y="f11072"/>
                                    </a:cxn>
                                    <a:cxn ang="f7660">
                                      <a:pos x="f11254" y="f11067"/>
                                    </a:cxn>
                                    <a:cxn ang="f7660">
                                      <a:pos x="f11255" y="f11067"/>
                                    </a:cxn>
                                    <a:cxn ang="f7660">
                                      <a:pos x="f11256" y="f9700"/>
                                    </a:cxn>
                                    <a:cxn ang="f7660">
                                      <a:pos x="f11188" y="f11086"/>
                                    </a:cxn>
                                    <a:cxn ang="f7660">
                                      <a:pos x="f11257" y="f11251"/>
                                    </a:cxn>
                                    <a:cxn ang="f7660">
                                      <a:pos x="f11258" y="f11259"/>
                                    </a:cxn>
                                    <a:cxn ang="f7660">
                                      <a:pos x="f9660" y="f9622"/>
                                    </a:cxn>
                                    <a:cxn ang="f7660">
                                      <a:pos x="f11260" y="f9747"/>
                                    </a:cxn>
                                    <a:cxn ang="f7660">
                                      <a:pos x="f11261" y="f9743"/>
                                    </a:cxn>
                                    <a:cxn ang="f7660">
                                      <a:pos x="f11262" y="f11263"/>
                                    </a:cxn>
                                    <a:cxn ang="f7660">
                                      <a:pos x="f11264" y="f9629"/>
                                    </a:cxn>
                                    <a:cxn ang="f7660">
                                      <a:pos x="f11265" y="f11086"/>
                                    </a:cxn>
                                    <a:cxn ang="f7660">
                                      <a:pos x="f11266" y="f11062"/>
                                    </a:cxn>
                                    <a:cxn ang="f7660">
                                      <a:pos x="f11267" y="f9639"/>
                                    </a:cxn>
                                    <a:cxn ang="f7660">
                                      <a:pos x="f11268" y="f11235"/>
                                    </a:cxn>
                                    <a:cxn ang="f7660">
                                      <a:pos x="f11269" y="f11270"/>
                                    </a:cxn>
                                    <a:cxn ang="f7660">
                                      <a:pos x="f11271" y="f11272"/>
                                    </a:cxn>
                                    <a:cxn ang="f7660">
                                      <a:pos x="f11273" y="f9764"/>
                                    </a:cxn>
                                    <a:cxn ang="f7660">
                                      <a:pos x="f11274" y="f9736"/>
                                    </a:cxn>
                                    <a:cxn ang="f7660">
                                      <a:pos x="f11275" y="f11179"/>
                                    </a:cxn>
                                    <a:cxn ang="f7660">
                                      <a:pos x="f11276" y="f11277"/>
                                    </a:cxn>
                                    <a:cxn ang="f7660">
                                      <a:pos x="f11278" y="f9774"/>
                                    </a:cxn>
                                    <a:cxn ang="f7660">
                                      <a:pos x="f11279" y="f9796"/>
                                    </a:cxn>
                                    <a:cxn ang="f7660">
                                      <a:pos x="f11280" y="f11281"/>
                                    </a:cxn>
                                    <a:cxn ang="f7660">
                                      <a:pos x="f11282" y="f9774"/>
                                    </a:cxn>
                                    <a:cxn ang="f7660">
                                      <a:pos x="f11283" y="f11284"/>
                                    </a:cxn>
                                    <a:cxn ang="f7660">
                                      <a:pos x="f11285" y="f11286"/>
                                    </a:cxn>
                                    <a:cxn ang="f7660">
                                      <a:pos x="f11287" y="f11288"/>
                                    </a:cxn>
                                    <a:cxn ang="f7660">
                                      <a:pos x="f11289" y="f11290"/>
                                    </a:cxn>
                                    <a:cxn ang="f7660">
                                      <a:pos x="f11291" y="f11292"/>
                                    </a:cxn>
                                    <a:cxn ang="f7660">
                                      <a:pos x="f11293" y="f11294"/>
                                    </a:cxn>
                                    <a:cxn ang="f7660">
                                      <a:pos x="f11295" y="f11296"/>
                                    </a:cxn>
                                    <a:cxn ang="f7660">
                                      <a:pos x="f11297" y="f11298"/>
                                    </a:cxn>
                                    <a:cxn ang="f7660">
                                      <a:pos x="f11299" y="f10269"/>
                                    </a:cxn>
                                    <a:cxn ang="f7660">
                                      <a:pos x="f11300" y="f11301"/>
                                    </a:cxn>
                                    <a:cxn ang="f7660">
                                      <a:pos x="f9948" y="f11004"/>
                                    </a:cxn>
                                    <a:cxn ang="f7660">
                                      <a:pos x="f11302" y="f11303"/>
                                    </a:cxn>
                                    <a:cxn ang="f7660">
                                      <a:pos x="f11304" y="f10276"/>
                                    </a:cxn>
                                    <a:cxn ang="f7660">
                                      <a:pos x="f11305" y="f11306"/>
                                    </a:cxn>
                                    <a:cxn ang="f7660">
                                      <a:pos x="f11307" y="f11308"/>
                                    </a:cxn>
                                    <a:cxn ang="f7660">
                                      <a:pos x="f11309" y="f11310"/>
                                    </a:cxn>
                                    <a:cxn ang="f7660">
                                      <a:pos x="f11311" y="f11312"/>
                                    </a:cxn>
                                    <a:cxn ang="f7660">
                                      <a:pos x="f11313" y="f11314"/>
                                    </a:cxn>
                                    <a:cxn ang="f7660">
                                      <a:pos x="f11315" y="f11316"/>
                                    </a:cxn>
                                    <a:cxn ang="f7660">
                                      <a:pos x="f11317" y="f10981"/>
                                    </a:cxn>
                                    <a:cxn ang="f7660">
                                      <a:pos x="f11318" y="f11319"/>
                                    </a:cxn>
                                    <a:cxn ang="f7660">
                                      <a:pos x="f11320" y="f11321"/>
                                    </a:cxn>
                                    <a:cxn ang="f7660">
                                      <a:pos x="f11322" y="f11323"/>
                                    </a:cxn>
                                    <a:cxn ang="f7660">
                                      <a:pos x="f11324" y="f10245"/>
                                    </a:cxn>
                                    <a:cxn ang="f7660">
                                      <a:pos x="f10431" y="f10245"/>
                                    </a:cxn>
                                    <a:cxn ang="f7660">
                                      <a:pos x="f11325" y="f11326"/>
                                    </a:cxn>
                                    <a:cxn ang="f7660">
                                      <a:pos x="f11327" y="f11328"/>
                                    </a:cxn>
                                    <a:cxn ang="f7660">
                                      <a:pos x="f11329" y="f11330"/>
                                    </a:cxn>
                                    <a:cxn ang="f7660">
                                      <a:pos x="f10399" y="f11331"/>
                                    </a:cxn>
                                    <a:cxn ang="f7660">
                                      <a:pos x="f11329" y="f11332"/>
                                    </a:cxn>
                                    <a:cxn ang="f7660">
                                      <a:pos x="f11333" y="f11334"/>
                                    </a:cxn>
                                    <a:cxn ang="f7660">
                                      <a:pos x="f10771" y="f11328"/>
                                    </a:cxn>
                                    <a:cxn ang="f7660">
                                      <a:pos x="f11335" y="f11336"/>
                                    </a:cxn>
                                    <a:cxn ang="f7660">
                                      <a:pos x="f11337" y="f11338"/>
                                    </a:cxn>
                                    <a:cxn ang="f7660">
                                      <a:pos x="f11339" y="f11340"/>
                                    </a:cxn>
                                    <a:cxn ang="f7660">
                                      <a:pos x="f11341" y="f11342"/>
                                    </a:cxn>
                                    <a:cxn ang="f7660">
                                      <a:pos x="f11343" y="f11344"/>
                                    </a:cxn>
                                    <a:cxn ang="f7660">
                                      <a:pos x="f11345" y="f11346"/>
                                    </a:cxn>
                                    <a:cxn ang="f7660">
                                      <a:pos x="f11347" y="f11348"/>
                                    </a:cxn>
                                    <a:cxn ang="f7660">
                                      <a:pos x="f11349" y="f11350"/>
                                    </a:cxn>
                                    <a:cxn ang="f7660">
                                      <a:pos x="f11351" y="f11352"/>
                                    </a:cxn>
                                    <a:cxn ang="f7660">
                                      <a:pos x="f11353" y="f11354"/>
                                    </a:cxn>
                                    <a:cxn ang="f7660">
                                      <a:pos x="f10492" y="f10386"/>
                                    </a:cxn>
                                    <a:cxn ang="f7660">
                                      <a:pos x="f10731" y="f10310"/>
                                    </a:cxn>
                                    <a:cxn ang="f7660">
                                      <a:pos x="f11355" y="f11356"/>
                                    </a:cxn>
                                    <a:cxn ang="f7660">
                                      <a:pos x="f11357" y="f10200"/>
                                    </a:cxn>
                                    <a:cxn ang="f7660">
                                      <a:pos x="f10482" y="f10198"/>
                                    </a:cxn>
                                    <a:cxn ang="f7660">
                                      <a:pos x="f10488" y="f10310"/>
                                    </a:cxn>
                                    <a:cxn ang="f7660">
                                      <a:pos x="f10450" y="f10310"/>
                                    </a:cxn>
                                    <a:cxn ang="f7660">
                                      <a:pos x="f11358" y="f11359"/>
                                    </a:cxn>
                                    <a:cxn ang="f7660">
                                      <a:pos x="f10454" y="f10316"/>
                                    </a:cxn>
                                    <a:cxn ang="f7660">
                                      <a:pos x="f11360" y="f11361"/>
                                    </a:cxn>
                                    <a:cxn ang="f7660">
                                      <a:pos x="f11362" y="f11363"/>
                                    </a:cxn>
                                    <a:cxn ang="f7660">
                                      <a:pos x="f11364" y="f11363"/>
                                    </a:cxn>
                                    <a:cxn ang="f7660">
                                      <a:pos x="f11365" y="f10905"/>
                                    </a:cxn>
                                    <a:cxn ang="f7660">
                                      <a:pos x="f11366" y="f11367"/>
                                    </a:cxn>
                                    <a:cxn ang="f7660">
                                      <a:pos x="f11368" y="f11369"/>
                                    </a:cxn>
                                    <a:cxn ang="f7660">
                                      <a:pos x="f11370" y="f11371"/>
                                    </a:cxn>
                                    <a:cxn ang="f7660">
                                      <a:pos x="f11372" y="f11373"/>
                                    </a:cxn>
                                    <a:cxn ang="f7660">
                                      <a:pos x="f11374" y="f11375"/>
                                    </a:cxn>
                                    <a:cxn ang="f7660">
                                      <a:pos x="f11376" y="f11377"/>
                                    </a:cxn>
                                    <a:cxn ang="f7660">
                                      <a:pos x="f11378" y="f11379"/>
                                    </a:cxn>
                                    <a:cxn ang="f7660">
                                      <a:pos x="f11378" y="f11380"/>
                                    </a:cxn>
                                    <a:cxn ang="f7660">
                                      <a:pos x="f11370" y="f11381"/>
                                    </a:cxn>
                                    <a:cxn ang="f7660">
                                      <a:pos x="f11382" y="f11383"/>
                                    </a:cxn>
                                    <a:cxn ang="f7660">
                                      <a:pos x="f11384" y="f11385"/>
                                    </a:cxn>
                                    <a:cxn ang="f7660">
                                      <a:pos x="f11386" y="f11387"/>
                                    </a:cxn>
                                    <a:cxn ang="f7660">
                                      <a:pos x="f11388" y="f11389"/>
                                    </a:cxn>
                                    <a:cxn ang="f7660">
                                      <a:pos x="f11390" y="f11391"/>
                                    </a:cxn>
                                    <a:cxn ang="f7660">
                                      <a:pos x="f11392" y="f11393"/>
                                    </a:cxn>
                                    <a:cxn ang="f7660">
                                      <a:pos x="f11394" y="f11371"/>
                                    </a:cxn>
                                    <a:cxn ang="f7660">
                                      <a:pos x="f11394" y="f11395"/>
                                    </a:cxn>
                                    <a:cxn ang="f7660">
                                      <a:pos x="f11396" y="f11397"/>
                                    </a:cxn>
                                    <a:cxn ang="f7660">
                                      <a:pos x="f11392" y="f11398"/>
                                    </a:cxn>
                                    <a:cxn ang="f7660">
                                      <a:pos x="f11399" y="f11400"/>
                                    </a:cxn>
                                    <a:cxn ang="f7660">
                                      <a:pos x="f11401" y="f11400"/>
                                    </a:cxn>
                                    <a:cxn ang="f7660">
                                      <a:pos x="f11402" y="f11403"/>
                                    </a:cxn>
                                    <a:cxn ang="f7660">
                                      <a:pos x="f11402" y="f10911"/>
                                    </a:cxn>
                                    <a:cxn ang="f7660">
                                      <a:pos x="f11404" y="f11405"/>
                                    </a:cxn>
                                    <a:cxn ang="f7660">
                                      <a:pos x="f11406" y="f11407"/>
                                    </a:cxn>
                                    <a:cxn ang="f7660">
                                      <a:pos x="f11401" y="f10459"/>
                                    </a:cxn>
                                    <a:cxn ang="f7660">
                                      <a:pos x="f11408" y="f11409"/>
                                    </a:cxn>
                                    <a:cxn ang="f7660">
                                      <a:pos x="f11401" y="f11410"/>
                                    </a:cxn>
                                    <a:cxn ang="f7660">
                                      <a:pos x="f11411" y="f11412"/>
                                    </a:cxn>
                                    <a:cxn ang="f7660">
                                      <a:pos x="f11413" y="f11414"/>
                                    </a:cxn>
                                    <a:cxn ang="f7660">
                                      <a:pos x="f11415" y="f10735"/>
                                    </a:cxn>
                                    <a:cxn ang="f7660">
                                      <a:pos x="f11416" y="f11417"/>
                                    </a:cxn>
                                    <a:cxn ang="f7660">
                                      <a:pos x="f11418" y="f11419"/>
                                    </a:cxn>
                                    <a:cxn ang="f7660">
                                      <a:pos x="f11420" y="f11421"/>
                                    </a:cxn>
                                    <a:cxn ang="f7660">
                                      <a:pos x="f11411" y="f11422"/>
                                    </a:cxn>
                                    <a:cxn ang="f7660">
                                      <a:pos x="f11408" y="f11423"/>
                                    </a:cxn>
                                    <a:cxn ang="f7660">
                                      <a:pos x="f11424" y="f11385"/>
                                    </a:cxn>
                                    <a:cxn ang="f7660">
                                      <a:pos x="f11425" y="f11426"/>
                                    </a:cxn>
                                    <a:cxn ang="f7660">
                                      <a:pos x="f11424" y="f11427"/>
                                    </a:cxn>
                                    <a:cxn ang="f7660">
                                      <a:pos x="f11428" y="f10898"/>
                                    </a:cxn>
                                    <a:cxn ang="f7660">
                                      <a:pos x="f11428" y="f11429"/>
                                    </a:cxn>
                                    <a:cxn ang="f7660">
                                      <a:pos x="f11408" y="f10922"/>
                                    </a:cxn>
                                    <a:cxn ang="f7660">
                                      <a:pos x="f11401" y="f10922"/>
                                    </a:cxn>
                                    <a:cxn ang="f7660">
                                      <a:pos x="f11420" y="f11430"/>
                                    </a:cxn>
                                    <a:cxn ang="f7660">
                                      <a:pos x="f11418" y="f11431"/>
                                    </a:cxn>
                                    <a:cxn ang="f7660">
                                      <a:pos x="f11366" y="f10368"/>
                                    </a:cxn>
                                    <a:cxn ang="f7660">
                                      <a:pos x="f11432" y="f11433"/>
                                    </a:cxn>
                                    <a:cxn ang="f7660">
                                      <a:pos x="f11434" y="f11435"/>
                                    </a:cxn>
                                    <a:cxn ang="f7660">
                                      <a:pos x="f11436" y="f11435"/>
                                    </a:cxn>
                                    <a:cxn ang="f7660">
                                      <a:pos x="f10752" y="f11437"/>
                                    </a:cxn>
                                    <a:cxn ang="f7660">
                                      <a:pos x="f11438" y="f11439"/>
                                    </a:cxn>
                                    <a:cxn ang="f7660">
                                      <a:pos x="f10490" y="f11440"/>
                                    </a:cxn>
                                    <a:cxn ang="f7660">
                                      <a:pos x="f11360" y="f10208"/>
                                    </a:cxn>
                                    <a:cxn ang="f7660">
                                      <a:pos x="f11441" y="f11442"/>
                                    </a:cxn>
                                    <a:cxn ang="f7660">
                                      <a:pos x="f11443" y="f11444"/>
                                    </a:cxn>
                                    <a:cxn ang="f7660">
                                      <a:pos x="f11445" y="f11446"/>
                                    </a:cxn>
                                    <a:cxn ang="f7660">
                                      <a:pos x="f11370" y="f11447"/>
                                    </a:cxn>
                                    <a:cxn ang="f7660">
                                      <a:pos x="f11448" y="f11449"/>
                                    </a:cxn>
                                    <a:cxn ang="f7660">
                                      <a:pos x="f11399" y="f11450"/>
                                    </a:cxn>
                                    <a:cxn ang="f7660">
                                      <a:pos x="f11411" y="f11451"/>
                                    </a:cxn>
                                    <a:cxn ang="f7660">
                                      <a:pos x="f11402" y="f11452"/>
                                    </a:cxn>
                                    <a:cxn ang="f7660">
                                      <a:pos x="f11453" y="f11454"/>
                                    </a:cxn>
                                    <a:cxn ang="f7660">
                                      <a:pos x="f11455" y="f10339"/>
                                    </a:cxn>
                                    <a:cxn ang="f7660">
                                      <a:pos x="f11456" y="f11457"/>
                                    </a:cxn>
                                    <a:cxn ang="f7660">
                                      <a:pos x="f11428" y="f11458"/>
                                    </a:cxn>
                                    <a:cxn ang="f7660">
                                      <a:pos x="f11459" y="f11412"/>
                                    </a:cxn>
                                    <a:cxn ang="f7660">
                                      <a:pos x="f11408" y="f11460"/>
                                    </a:cxn>
                                    <a:cxn ang="f7660">
                                      <a:pos x="f11411" y="f11461"/>
                                    </a:cxn>
                                    <a:cxn ang="f7660">
                                      <a:pos x="f11396" y="f11462"/>
                                    </a:cxn>
                                    <a:cxn ang="f7660">
                                      <a:pos x="f11463" y="f11464"/>
                                    </a:cxn>
                                    <a:cxn ang="f7660">
                                      <a:pos x="f11465" y="f11466"/>
                                    </a:cxn>
                                    <a:cxn ang="f7660">
                                      <a:pos x="f11467" y="f11468"/>
                                    </a:cxn>
                                    <a:cxn ang="f7660">
                                      <a:pos x="f11469" y="f11470"/>
                                    </a:cxn>
                                    <a:cxn ang="f7660">
                                      <a:pos x="f11382" y="f11471"/>
                                    </a:cxn>
                                    <a:cxn ang="f7660">
                                      <a:pos x="f11472" y="f11473"/>
                                    </a:cxn>
                                    <a:cxn ang="f7660">
                                      <a:pos x="f11474" y="f11475"/>
                                    </a:cxn>
                                    <a:cxn ang="f7660">
                                      <a:pos x="f10462" y="f11476"/>
                                    </a:cxn>
                                    <a:cxn ang="f7660">
                                      <a:pos x="f11477" y="f11478"/>
                                    </a:cxn>
                                    <a:cxn ang="f7660">
                                      <a:pos x="f11479" y="f11480"/>
                                    </a:cxn>
                                    <a:cxn ang="f7660">
                                      <a:pos x="f10446" y="f11481"/>
                                    </a:cxn>
                                    <a:cxn ang="f7660">
                                      <a:pos x="f11482" y="f11483"/>
                                    </a:cxn>
                                    <a:cxn ang="f7660">
                                      <a:pos x="f11484" y="f11485"/>
                                    </a:cxn>
                                    <a:cxn ang="f7660">
                                      <a:pos x="f11486" y="f11487"/>
                                    </a:cxn>
                                    <a:cxn ang="f7660">
                                      <a:pos x="f11488" y="f11489"/>
                                    </a:cxn>
                                    <a:cxn ang="f7660">
                                      <a:pos x="f11490" y="f10708"/>
                                    </a:cxn>
                                    <a:cxn ang="f7660">
                                      <a:pos x="f10771" y="f11491"/>
                                    </a:cxn>
                                    <a:cxn ang="f7660">
                                      <a:pos x="f11492" y="f11493"/>
                                    </a:cxn>
                                    <a:cxn ang="f7660">
                                      <a:pos x="f11494" y="f10521"/>
                                    </a:cxn>
                                    <a:cxn ang="f7660">
                                      <a:pos x="f11495" y="f11496"/>
                                    </a:cxn>
                                    <a:cxn ang="f7660">
                                      <a:pos x="f10775" y="f11497"/>
                                    </a:cxn>
                                    <a:cxn ang="f7660">
                                      <a:pos x="f11498" y="f11499"/>
                                    </a:cxn>
                                    <a:cxn ang="f7660">
                                      <a:pos x="f11500" y="f11501"/>
                                    </a:cxn>
                                    <a:cxn ang="f7660">
                                      <a:pos x="f11502" y="f11503"/>
                                    </a:cxn>
                                    <a:cxn ang="f7660">
                                      <a:pos x="f11504" y="f11505"/>
                                    </a:cxn>
                                    <a:cxn ang="f7660">
                                      <a:pos x="f10563" y="f11506"/>
                                    </a:cxn>
                                    <a:cxn ang="f7660">
                                      <a:pos x="f11507" y="f10566"/>
                                    </a:cxn>
                                    <a:cxn ang="f7660">
                                      <a:pos x="f11508" y="f11509"/>
                                    </a:cxn>
                                    <a:cxn ang="f7660">
                                      <a:pos x="f11510" y="f10510"/>
                                    </a:cxn>
                                    <a:cxn ang="f7660">
                                      <a:pos x="f11511" y="f11512"/>
                                    </a:cxn>
                                    <a:cxn ang="f7660">
                                      <a:pos x="f11513" y="f11514"/>
                                    </a:cxn>
                                    <a:cxn ang="f7660">
                                      <a:pos x="f11515" y="f11516"/>
                                    </a:cxn>
                                    <a:cxn ang="f7660">
                                      <a:pos x="f10627" y="f11517"/>
                                    </a:cxn>
                                    <a:cxn ang="f7660">
                                      <a:pos x="f10623" y="f10638"/>
                                    </a:cxn>
                                    <a:cxn ang="f7660">
                                      <a:pos x="f11518" y="f11519"/>
                                    </a:cxn>
                                    <a:cxn ang="f7660">
                                      <a:pos x="f11300" y="f11520"/>
                                    </a:cxn>
                                    <a:cxn ang="f7660">
                                      <a:pos x="f11521" y="f11522"/>
                                    </a:cxn>
                                    <a:cxn ang="f7660">
                                      <a:pos x="f10695" y="f11523"/>
                                    </a:cxn>
                                    <a:cxn ang="f7660">
                                      <a:pos x="f11524" y="f11525"/>
                                    </a:cxn>
                                    <a:cxn ang="f7660">
                                      <a:pos x="f11526" y="f11527"/>
                                    </a:cxn>
                                    <a:cxn ang="f7660">
                                      <a:pos x="f11528" y="f11529"/>
                                    </a:cxn>
                                    <a:cxn ang="f7660">
                                      <a:pos x="f11530" y="f11531"/>
                                    </a:cxn>
                                    <a:cxn ang="f7660">
                                      <a:pos x="f11532" y="f11533"/>
                                    </a:cxn>
                                    <a:cxn ang="f7660">
                                      <a:pos x="f11534" y="f11535"/>
                                    </a:cxn>
                                    <a:cxn ang="f7660">
                                      <a:pos x="f11536" y="f11537"/>
                                    </a:cxn>
                                    <a:cxn ang="f7660">
                                      <a:pos x="f11538" y="f11539"/>
                                    </a:cxn>
                                    <a:cxn ang="f7660">
                                      <a:pos x="f11540" y="f11541"/>
                                    </a:cxn>
                                    <a:cxn ang="f7660">
                                      <a:pos x="f11542" y="f11543"/>
                                    </a:cxn>
                                    <a:cxn ang="f7660">
                                      <a:pos x="f11544" y="f11545"/>
                                    </a:cxn>
                                    <a:cxn ang="f7660">
                                      <a:pos x="f11546" y="f10823"/>
                                    </a:cxn>
                                    <a:cxn ang="f7660">
                                      <a:pos x="f11547" y="f11548"/>
                                    </a:cxn>
                                    <a:cxn ang="f7660">
                                      <a:pos x="f11549" y="f11550"/>
                                    </a:cxn>
                                    <a:cxn ang="f7660">
                                      <a:pos x="f11253" y="f11551"/>
                                    </a:cxn>
                                    <a:cxn ang="f7660">
                                      <a:pos x="f11552" y="f11553"/>
                                    </a:cxn>
                                    <a:cxn ang="f7660">
                                      <a:pos x="f11554" y="f10804"/>
                                    </a:cxn>
                                    <a:cxn ang="f7660">
                                      <a:pos x="f11555" y="f11556"/>
                                    </a:cxn>
                                    <a:cxn ang="f7660">
                                      <a:pos x="f11557" y="f11558"/>
                                    </a:cxn>
                                    <a:cxn ang="f7660">
                                      <a:pos x="f11559" y="f11560"/>
                                    </a:cxn>
                                    <a:cxn ang="f7660">
                                      <a:pos x="f10844" y="f11561"/>
                                    </a:cxn>
                                    <a:cxn ang="f7660">
                                      <a:pos x="f11562" y="f11563"/>
                                    </a:cxn>
                                    <a:cxn ang="f7660">
                                      <a:pos x="f10801" y="f11564"/>
                                    </a:cxn>
                                    <a:cxn ang="f7660">
                                      <a:pos x="f10801" y="f10802"/>
                                    </a:cxn>
                                  </a:cxnLst>
                                  <a:rect l="f9611" t="f9614" r="f9612" b="f9613"/>
                                  <a:pathLst>
                                    <a:path w="2647519" h="2612594">
                                      <a:moveTo>
                                        <a:pt x="f8" y="f9"/>
                                      </a:moveTo>
                                      <a:lnTo>
                                        <a:pt x="f10" y="f11"/>
                                      </a:lnTo>
                                      <a:lnTo>
                                        <a:pt x="f12" y="f13"/>
                                      </a:lnTo>
                                      <a:close/>
                                      <a:moveTo>
                                        <a:pt x="f14" y="f15"/>
                                      </a:moveTo>
                                      <a:cubicBezTo>
                                        <a:pt x="f16" y="f17"/>
                                        <a:pt x="f18" y="f19"/>
                                        <a:pt x="f20" y="f21"/>
                                      </a:cubicBezTo>
                                      <a:cubicBezTo>
                                        <a:pt x="f22" y="f23"/>
                                        <a:pt x="f24" y="f25"/>
                                        <a:pt x="f26" y="f27"/>
                                      </a:cubicBezTo>
                                      <a:cubicBezTo>
                                        <a:pt x="f26" y="f25"/>
                                        <a:pt x="f28" y="f29"/>
                                        <a:pt x="f30" y="f21"/>
                                      </a:cubicBezTo>
                                      <a:cubicBezTo>
                                        <a:pt x="f31" y="f21"/>
                                        <a:pt x="f32" y="f19"/>
                                        <a:pt x="f33" y="f34"/>
                                      </a:cubicBezTo>
                                      <a:cubicBezTo>
                                        <a:pt x="f35" y="f17"/>
                                        <a:pt x="f36" y="f37"/>
                                        <a:pt x="f14" y="f15"/>
                                      </a:cubicBezTo>
                                      <a:close/>
                                      <a:moveTo>
                                        <a:pt x="f38" y="f39"/>
                                      </a:moveTo>
                                      <a:lnTo>
                                        <a:pt x="f40" y="f41"/>
                                      </a:lnTo>
                                      <a:lnTo>
                                        <a:pt x="f42" y="f43"/>
                                      </a:lnTo>
                                      <a:close/>
                                      <a:moveTo>
                                        <a:pt x="f44" y="f45"/>
                                      </a:moveTo>
                                      <a:cubicBezTo>
                                        <a:pt x="f46" y="f47"/>
                                        <a:pt x="f48" y="f49"/>
                                        <a:pt x="f50" y="f51"/>
                                      </a:cubicBezTo>
                                      <a:cubicBezTo>
                                        <a:pt x="f52" y="f53"/>
                                        <a:pt x="f54" y="f53"/>
                                        <a:pt x="f55" y="f53"/>
                                      </a:cubicBezTo>
                                      <a:cubicBezTo>
                                        <a:pt x="f56" y="f57"/>
                                        <a:pt x="f58" y="f59"/>
                                        <a:pt x="f60" y="f61"/>
                                      </a:cubicBezTo>
                                      <a:cubicBezTo>
                                        <a:pt x="f62" y="f63"/>
                                        <a:pt x="f64" y="f65"/>
                                        <a:pt x="f66" y="f27"/>
                                      </a:cubicBezTo>
                                      <a:lnTo>
                                        <a:pt x="f67" y="f68"/>
                                      </a:lnTo>
                                      <a:lnTo>
                                        <a:pt x="f69" y="f61"/>
                                      </a:lnTo>
                                      <a:cubicBezTo>
                                        <a:pt x="f70" y="f71"/>
                                        <a:pt x="f72" y="f73"/>
                                        <a:pt x="f74" y="f75"/>
                                      </a:cubicBezTo>
                                      <a:cubicBezTo>
                                        <a:pt x="f76" y="f77"/>
                                        <a:pt x="f78" y="f79"/>
                                        <a:pt x="f80" y="f81"/>
                                      </a:cubicBezTo>
                                      <a:lnTo>
                                        <a:pt x="f82" y="f83"/>
                                      </a:lnTo>
                                      <a:lnTo>
                                        <a:pt x="f84" y="f85"/>
                                      </a:lnTo>
                                      <a:cubicBezTo>
                                        <a:pt x="f86" y="f87"/>
                                        <a:pt x="f88" y="f89"/>
                                        <a:pt x="f90" y="f91"/>
                                      </a:cubicBezTo>
                                      <a:cubicBezTo>
                                        <a:pt x="f92" y="f93"/>
                                        <a:pt x="f94" y="f95"/>
                                        <a:pt x="f96" y="f97"/>
                                      </a:cubicBezTo>
                                      <a:cubicBezTo>
                                        <a:pt x="f98" y="f99"/>
                                        <a:pt x="f100" y="f101"/>
                                        <a:pt x="f102" y="f101"/>
                                      </a:cubicBezTo>
                                      <a:cubicBezTo>
                                        <a:pt x="f103" y="f101"/>
                                        <a:pt x="f104" y="f105"/>
                                        <a:pt x="f106" y="f107"/>
                                      </a:cubicBezTo>
                                      <a:cubicBezTo>
                                        <a:pt x="f108" y="f107"/>
                                        <a:pt x="f109" y="f110"/>
                                        <a:pt x="f111" y="f105"/>
                                      </a:cubicBezTo>
                                      <a:lnTo>
                                        <a:pt x="f112" y="f105"/>
                                      </a:lnTo>
                                      <a:lnTo>
                                        <a:pt x="f113" y="f114"/>
                                      </a:lnTo>
                                      <a:cubicBezTo>
                                        <a:pt x="f115" y="f95"/>
                                        <a:pt x="f116" y="f117"/>
                                        <a:pt x="f118" y="f119"/>
                                      </a:cubicBezTo>
                                      <a:cubicBezTo>
                                        <a:pt x="f120" y="f119"/>
                                        <a:pt x="f121" y="f122"/>
                                        <a:pt x="f123" y="f122"/>
                                      </a:cubicBezTo>
                                      <a:cubicBezTo>
                                        <a:pt x="f124" y="f122"/>
                                        <a:pt x="f125" y="f119"/>
                                        <a:pt x="f126" y="f127"/>
                                      </a:cubicBezTo>
                                      <a:lnTo>
                                        <a:pt x="f128" y="f105"/>
                                      </a:lnTo>
                                      <a:lnTo>
                                        <a:pt x="f129" y="f105"/>
                                      </a:lnTo>
                                      <a:cubicBezTo>
                                        <a:pt x="f130" y="f131"/>
                                        <a:pt x="f132" y="f133"/>
                                        <a:pt x="f134" y="f135"/>
                                      </a:cubicBezTo>
                                      <a:cubicBezTo>
                                        <a:pt x="f136" y="f137"/>
                                        <a:pt x="f138" y="f139"/>
                                        <a:pt x="f140" y="f141"/>
                                      </a:cubicBezTo>
                                      <a:cubicBezTo>
                                        <a:pt x="f142" y="f143"/>
                                        <a:pt x="f144" y="f145"/>
                                        <a:pt x="f146" y="f147"/>
                                      </a:cubicBezTo>
                                      <a:cubicBezTo>
                                        <a:pt x="f148" y="f147"/>
                                        <a:pt x="f121" y="f147"/>
                                        <a:pt x="f149" y="f147"/>
                                      </a:cubicBezTo>
                                      <a:cubicBezTo>
                                        <a:pt x="f150" y="f151"/>
                                        <a:pt x="f152" y="f151"/>
                                        <a:pt x="f153" y="f145"/>
                                      </a:cubicBezTo>
                                      <a:cubicBezTo>
                                        <a:pt x="f154" y="f155"/>
                                        <a:pt x="f156" y="f155"/>
                                        <a:pt x="f157" y="f143"/>
                                      </a:cubicBezTo>
                                      <a:cubicBezTo>
                                        <a:pt x="f158" y="f159"/>
                                        <a:pt x="f160" y="f141"/>
                                        <a:pt x="f161" y="f162"/>
                                      </a:cubicBezTo>
                                      <a:cubicBezTo>
                                        <a:pt x="f163" y="f139"/>
                                        <a:pt x="f164" y="f165"/>
                                        <a:pt x="f166" y="f133"/>
                                      </a:cubicBezTo>
                                      <a:cubicBezTo>
                                        <a:pt x="f167" y="f168"/>
                                        <a:pt x="f169" y="f131"/>
                                        <a:pt x="f170" y="f105"/>
                                      </a:cubicBezTo>
                                      <a:cubicBezTo>
                                        <a:pt x="f171" y="f172"/>
                                        <a:pt x="f173" y="f93"/>
                                        <a:pt x="f174" y="f89"/>
                                      </a:cubicBezTo>
                                      <a:cubicBezTo>
                                        <a:pt x="f175" y="f85"/>
                                        <a:pt x="f176" y="f177"/>
                                        <a:pt x="f178" y="f77"/>
                                      </a:cubicBezTo>
                                      <a:lnTo>
                                        <a:pt x="f179" y="f180"/>
                                      </a:lnTo>
                                      <a:lnTo>
                                        <a:pt x="f181" y="f182"/>
                                      </a:lnTo>
                                      <a:cubicBezTo>
                                        <a:pt x="f183" y="f184"/>
                                        <a:pt x="f185" y="f186"/>
                                        <a:pt x="f187" y="f188"/>
                                      </a:cubicBezTo>
                                      <a:cubicBezTo>
                                        <a:pt x="f189" y="f57"/>
                                        <a:pt x="f190" y="f191"/>
                                        <a:pt x="f192" y="f193"/>
                                      </a:cubicBezTo>
                                      <a:cubicBezTo>
                                        <a:pt x="f194" y="f195"/>
                                        <a:pt x="f196" y="f197"/>
                                        <a:pt x="f198" y="f199"/>
                                      </a:cubicBezTo>
                                      <a:cubicBezTo>
                                        <a:pt x="f200" y="f201"/>
                                        <a:pt x="f202" y="f203"/>
                                        <a:pt x="f44" y="f45"/>
                                      </a:cubicBezTo>
                                      <a:close/>
                                      <a:moveTo>
                                        <a:pt x="f204" y="f205"/>
                                      </a:moveTo>
                                      <a:lnTo>
                                        <a:pt x="f206" y="f207"/>
                                      </a:lnTo>
                                      <a:lnTo>
                                        <a:pt x="f208" y="f209"/>
                                      </a:lnTo>
                                      <a:lnTo>
                                        <a:pt x="f210" y="f211"/>
                                      </a:lnTo>
                                      <a:cubicBezTo>
                                        <a:pt x="f212" y="f213"/>
                                        <a:pt x="f214" y="f213"/>
                                        <a:pt x="f215" y="f216"/>
                                      </a:cubicBezTo>
                                      <a:cubicBezTo>
                                        <a:pt x="f217" y="f218"/>
                                        <a:pt x="f219" y="f220"/>
                                        <a:pt x="f221" y="f222"/>
                                      </a:cubicBezTo>
                                      <a:cubicBezTo>
                                        <a:pt x="f223" y="f224"/>
                                        <a:pt x="f225" y="f226"/>
                                        <a:pt x="f227" y="f228"/>
                                      </a:cubicBezTo>
                                      <a:close/>
                                      <a:moveTo>
                                        <a:pt x="f229" y="f230"/>
                                      </a:moveTo>
                                      <a:lnTo>
                                        <a:pt x="f231" y="f232"/>
                                      </a:lnTo>
                                      <a:lnTo>
                                        <a:pt x="f233" y="f234"/>
                                      </a:lnTo>
                                      <a:cubicBezTo>
                                        <a:pt x="f235" y="f236"/>
                                        <a:pt x="f237" y="f238"/>
                                        <a:pt x="f239" y="f240"/>
                                      </a:cubicBezTo>
                                      <a:close/>
                                      <a:moveTo>
                                        <a:pt x="f241" y="f242"/>
                                      </a:moveTo>
                                      <a:lnTo>
                                        <a:pt x="f243" y="f244"/>
                                      </a:lnTo>
                                      <a:lnTo>
                                        <a:pt x="f245" y="f246"/>
                                      </a:lnTo>
                                      <a:close/>
                                      <a:moveTo>
                                        <a:pt x="f247" y="f248"/>
                                      </a:moveTo>
                                      <a:cubicBezTo>
                                        <a:pt x="f249" y="f250"/>
                                        <a:pt x="f251" y="f252"/>
                                        <a:pt x="f253" y="f211"/>
                                      </a:cubicBezTo>
                                      <a:cubicBezTo>
                                        <a:pt x="f254" y="f255"/>
                                        <a:pt x="f256" y="f201"/>
                                        <a:pt x="f198" y="f199"/>
                                      </a:cubicBezTo>
                                      <a:cubicBezTo>
                                        <a:pt x="f196" y="f197"/>
                                        <a:pt x="f194" y="f257"/>
                                        <a:pt x="f258" y="f259"/>
                                      </a:cubicBezTo>
                                      <a:cubicBezTo>
                                        <a:pt x="f260" y="f261"/>
                                        <a:pt x="f262" y="f57"/>
                                        <a:pt x="f263" y="f264"/>
                                      </a:cubicBezTo>
                                      <a:cubicBezTo>
                                        <a:pt x="f54" y="f37"/>
                                        <a:pt x="f265" y="f184"/>
                                        <a:pt x="f266" y="f267"/>
                                      </a:cubicBezTo>
                                      <a:cubicBezTo>
                                        <a:pt x="f268" y="f23"/>
                                        <a:pt x="f269" y="f63"/>
                                        <a:pt x="f270" y="f65"/>
                                      </a:cubicBezTo>
                                      <a:cubicBezTo>
                                        <a:pt x="f55" y="f25"/>
                                        <a:pt x="f54" y="f63"/>
                                        <a:pt x="f271" y="f29"/>
                                      </a:cubicBezTo>
                                      <a:cubicBezTo>
                                        <a:pt x="f272" y="f184"/>
                                        <a:pt x="f273" y="f264"/>
                                        <a:pt x="f274" y="f275"/>
                                      </a:cubicBezTo>
                                      <a:lnTo>
                                        <a:pt x="f276" y="f277"/>
                                      </a:lnTo>
                                      <a:cubicBezTo>
                                        <a:pt x="f278" y="f279"/>
                                        <a:pt x="f280" y="f281"/>
                                        <a:pt x="f282" y="f283"/>
                                      </a:cubicBezTo>
                                      <a:cubicBezTo>
                                        <a:pt x="f284" y="f211"/>
                                        <a:pt x="f285" y="f218"/>
                                        <a:pt x="f286" y="f222"/>
                                      </a:cubicBezTo>
                                      <a:cubicBezTo>
                                        <a:pt x="f287" y="f288"/>
                                        <a:pt x="f289" y="f234"/>
                                        <a:pt x="f290" y="f291"/>
                                      </a:cubicBezTo>
                                      <a:cubicBezTo>
                                        <a:pt x="f292" y="f293"/>
                                        <a:pt x="f294" y="f295"/>
                                        <a:pt x="f296" y="f297"/>
                                      </a:cubicBezTo>
                                      <a:cubicBezTo>
                                        <a:pt x="f298" y="f299"/>
                                        <a:pt x="f300" y="f301"/>
                                        <a:pt x="f247" y="f248"/>
                                      </a:cubicBezTo>
                                      <a:close/>
                                      <a:moveTo>
                                        <a:pt x="f302" y="f303"/>
                                      </a:moveTo>
                                      <a:cubicBezTo>
                                        <a:pt x="f304" y="f305"/>
                                        <a:pt x="f306" y="f307"/>
                                        <a:pt x="f308" y="f309"/>
                                      </a:cubicBezTo>
                                      <a:cubicBezTo>
                                        <a:pt x="f310" y="f301"/>
                                        <a:pt x="f311" y="f312"/>
                                        <a:pt x="f313" y="f314"/>
                                      </a:cubicBezTo>
                                      <a:cubicBezTo>
                                        <a:pt x="f315" y="f316"/>
                                        <a:pt x="f317" y="f318"/>
                                        <a:pt x="f319" y="f320"/>
                                      </a:cubicBezTo>
                                      <a:cubicBezTo>
                                        <a:pt x="f321" y="f320"/>
                                        <a:pt x="f322" y="f320"/>
                                        <a:pt x="f302" y="f303"/>
                                      </a:cubicBezTo>
                                      <a:close/>
                                      <a:moveTo>
                                        <a:pt x="f323" y="f324"/>
                                      </a:moveTo>
                                      <a:cubicBezTo>
                                        <a:pt x="f325" y="f326"/>
                                        <a:pt x="f327" y="f328"/>
                                        <a:pt x="f329" y="f330"/>
                                      </a:cubicBezTo>
                                      <a:cubicBezTo>
                                        <a:pt x="f331" y="f332"/>
                                        <a:pt x="f333" y="f334"/>
                                        <a:pt x="f335" y="f336"/>
                                      </a:cubicBezTo>
                                      <a:cubicBezTo>
                                        <a:pt x="f337" y="f338"/>
                                        <a:pt x="f339" y="f332"/>
                                        <a:pt x="f327" y="f340"/>
                                      </a:cubicBezTo>
                                      <a:cubicBezTo>
                                        <a:pt x="f341" y="f342"/>
                                        <a:pt x="f325" y="f328"/>
                                        <a:pt x="f343" y="f344"/>
                                      </a:cubicBezTo>
                                      <a:cubicBezTo>
                                        <a:pt x="f345" y="f346"/>
                                        <a:pt x="f347" y="f348"/>
                                        <a:pt x="f323" y="f324"/>
                                      </a:cubicBezTo>
                                      <a:close/>
                                      <a:moveTo>
                                        <a:pt x="f349" y="f350"/>
                                      </a:moveTo>
                                      <a:lnTo>
                                        <a:pt x="f351" y="f352"/>
                                      </a:lnTo>
                                      <a:lnTo>
                                        <a:pt x="f353" y="f354"/>
                                      </a:lnTo>
                                      <a:lnTo>
                                        <a:pt x="f355" y="f356"/>
                                      </a:lnTo>
                                      <a:close/>
                                      <a:moveTo>
                                        <a:pt x="f357" y="f358"/>
                                      </a:moveTo>
                                      <a:lnTo>
                                        <a:pt x="f359" y="f360"/>
                                      </a:lnTo>
                                      <a:cubicBezTo>
                                        <a:pt x="f361" y="f362"/>
                                        <a:pt x="f363" y="f364"/>
                                        <a:pt x="f365" y="f366"/>
                                      </a:cubicBezTo>
                                      <a:cubicBezTo>
                                        <a:pt x="f367" y="f368"/>
                                        <a:pt x="f369" y="f356"/>
                                        <a:pt x="f370" y="f371"/>
                                      </a:cubicBezTo>
                                      <a:cubicBezTo>
                                        <a:pt x="f372" y="f373"/>
                                        <a:pt x="f374" y="f324"/>
                                        <a:pt x="f375" y="f376"/>
                                      </a:cubicBezTo>
                                      <a:cubicBezTo>
                                        <a:pt x="f377" y="f378"/>
                                        <a:pt x="f379" y="f380"/>
                                        <a:pt x="f381" y="f382"/>
                                      </a:cubicBezTo>
                                      <a:cubicBezTo>
                                        <a:pt x="f383" y="f344"/>
                                        <a:pt x="f384" y="f385"/>
                                        <a:pt x="f386" y="f387"/>
                                      </a:cubicBezTo>
                                      <a:cubicBezTo>
                                        <a:pt x="f388" y="f389"/>
                                        <a:pt x="f390" y="f391"/>
                                        <a:pt x="f392" y="f393"/>
                                      </a:cubicBezTo>
                                      <a:cubicBezTo>
                                        <a:pt x="f394" y="f395"/>
                                        <a:pt x="f396" y="f334"/>
                                        <a:pt x="f397" y="f398"/>
                                      </a:cubicBezTo>
                                      <a:cubicBezTo>
                                        <a:pt x="f399" y="f400"/>
                                        <a:pt x="f401" y="f402"/>
                                        <a:pt x="f403" y="f404"/>
                                      </a:cubicBezTo>
                                      <a:cubicBezTo>
                                        <a:pt x="f405" y="f406"/>
                                        <a:pt x="f407" y="f305"/>
                                        <a:pt x="f408" y="f409"/>
                                      </a:cubicBezTo>
                                      <a:cubicBezTo>
                                        <a:pt x="f410" y="f411"/>
                                        <a:pt x="f412" y="f413"/>
                                        <a:pt x="f414" y="f415"/>
                                      </a:cubicBezTo>
                                      <a:cubicBezTo>
                                        <a:pt x="f416" y="f248"/>
                                        <a:pt x="f417" y="f418"/>
                                        <a:pt x="f419" y="f309"/>
                                      </a:cubicBezTo>
                                      <a:cubicBezTo>
                                        <a:pt x="f420" y="f421"/>
                                        <a:pt x="f422" y="f314"/>
                                        <a:pt x="f423" y="f424"/>
                                      </a:cubicBezTo>
                                      <a:cubicBezTo>
                                        <a:pt x="f425" y="f426"/>
                                        <a:pt x="f427" y="f428"/>
                                        <a:pt x="f429" y="f430"/>
                                      </a:cubicBezTo>
                                      <a:cubicBezTo>
                                        <a:pt x="f431" y="f432"/>
                                        <a:pt x="f433" y="f434"/>
                                        <a:pt x="f435" y="f252"/>
                                      </a:cubicBezTo>
                                      <a:cubicBezTo>
                                        <a:pt x="f436" y="f437"/>
                                        <a:pt x="f438" y="f218"/>
                                        <a:pt x="f439" y="f440"/>
                                      </a:cubicBezTo>
                                      <a:cubicBezTo>
                                        <a:pt x="f441" y="f255"/>
                                        <a:pt x="f442" y="f443"/>
                                        <a:pt x="f444" y="f445"/>
                                      </a:cubicBezTo>
                                      <a:cubicBezTo>
                                        <a:pt x="f446" y="f197"/>
                                        <a:pt x="f447" y="f448"/>
                                        <a:pt x="f449" y="f275"/>
                                      </a:cubicBezTo>
                                      <a:cubicBezTo>
                                        <a:pt x="f450" y="f191"/>
                                        <a:pt x="f450" y="f451"/>
                                        <a:pt x="f24" y="f452"/>
                                      </a:cubicBezTo>
                                      <a:lnTo>
                                        <a:pt x="f453" y="f454"/>
                                      </a:lnTo>
                                      <a:lnTo>
                                        <a:pt x="f455" y="f59"/>
                                      </a:lnTo>
                                      <a:lnTo>
                                        <a:pt x="f456" y="f457"/>
                                      </a:lnTo>
                                      <a:lnTo>
                                        <a:pt x="f458" y="f275"/>
                                      </a:lnTo>
                                      <a:cubicBezTo>
                                        <a:pt x="f459" y="f460"/>
                                        <a:pt x="f461" y="f197"/>
                                        <a:pt x="f462" y="f445"/>
                                      </a:cubicBezTo>
                                      <a:cubicBezTo>
                                        <a:pt x="f463" y="f443"/>
                                        <a:pt x="f464" y="f255"/>
                                        <a:pt x="f465" y="f440"/>
                                      </a:cubicBezTo>
                                      <a:cubicBezTo>
                                        <a:pt x="f466" y="f218"/>
                                        <a:pt x="f467" y="f437"/>
                                        <a:pt x="f468" y="f252"/>
                                      </a:cubicBezTo>
                                      <a:cubicBezTo>
                                        <a:pt x="f469" y="f470"/>
                                        <a:pt x="f471" y="f472"/>
                                        <a:pt x="f473" y="f430"/>
                                      </a:cubicBezTo>
                                      <a:cubicBezTo>
                                        <a:pt x="f474" y="f428"/>
                                        <a:pt x="f475" y="f426"/>
                                        <a:pt x="f476" y="f424"/>
                                      </a:cubicBezTo>
                                      <a:cubicBezTo>
                                        <a:pt x="f477" y="f314"/>
                                        <a:pt x="f478" y="f421"/>
                                        <a:pt x="f479" y="f309"/>
                                      </a:cubicBezTo>
                                      <a:lnTo>
                                        <a:pt x="f480" y="f481"/>
                                      </a:lnTo>
                                      <a:lnTo>
                                        <a:pt x="f477" y="f482"/>
                                      </a:lnTo>
                                      <a:cubicBezTo>
                                        <a:pt x="f483" y="f484"/>
                                        <a:pt x="f485" y="f421"/>
                                        <a:pt x="f486" y="f487"/>
                                      </a:cubicBezTo>
                                      <a:cubicBezTo>
                                        <a:pt x="f488" y="f248"/>
                                        <a:pt x="f489" y="f490"/>
                                        <a:pt x="f491" y="f316"/>
                                      </a:cubicBezTo>
                                      <a:lnTo>
                                        <a:pt x="f492" y="f493"/>
                                      </a:lnTo>
                                      <a:lnTo>
                                        <a:pt x="f494" y="f495"/>
                                      </a:lnTo>
                                      <a:cubicBezTo>
                                        <a:pt x="f496" y="f318"/>
                                        <a:pt x="f497" y="f406"/>
                                        <a:pt x="f498" y="f499"/>
                                      </a:cubicBezTo>
                                      <a:cubicBezTo>
                                        <a:pt x="f500" y="f402"/>
                                        <a:pt x="f501" y="f502"/>
                                        <a:pt x="f503" y="f504"/>
                                      </a:cubicBezTo>
                                      <a:cubicBezTo>
                                        <a:pt x="f505" y="f336"/>
                                        <a:pt x="f506" y="f507"/>
                                        <a:pt x="f508" y="f509"/>
                                      </a:cubicBezTo>
                                      <a:cubicBezTo>
                                        <a:pt x="f510" y="f511"/>
                                        <a:pt x="f512" y="f513"/>
                                        <a:pt x="f514" y="f515"/>
                                      </a:cubicBezTo>
                                      <a:cubicBezTo>
                                        <a:pt x="f516" y="f328"/>
                                        <a:pt x="f517" y="f518"/>
                                        <a:pt x="f519" y="f520"/>
                                      </a:cubicBezTo>
                                      <a:lnTo>
                                        <a:pt x="f521" y="f522"/>
                                      </a:lnTo>
                                      <a:lnTo>
                                        <a:pt x="f523" y="f524"/>
                                      </a:lnTo>
                                      <a:cubicBezTo>
                                        <a:pt x="f525" y="f526"/>
                                        <a:pt x="f527" y="f528"/>
                                        <a:pt x="f529" y="f530"/>
                                      </a:cubicBezTo>
                                      <a:cubicBezTo>
                                        <a:pt x="f531" y="f532"/>
                                        <a:pt x="f533" y="f534"/>
                                        <a:pt x="f535" y="f536"/>
                                      </a:cubicBezTo>
                                      <a:close/>
                                      <a:moveTo>
                                        <a:pt x="f537" y="f538"/>
                                      </a:moveTo>
                                      <a:lnTo>
                                        <a:pt x="f539" y="f540"/>
                                      </a:lnTo>
                                      <a:lnTo>
                                        <a:pt x="f541" y="f542"/>
                                      </a:lnTo>
                                      <a:close/>
                                      <a:moveTo>
                                        <a:pt x="f543" y="f544"/>
                                      </a:moveTo>
                                      <a:lnTo>
                                        <a:pt x="f545" y="f546"/>
                                      </a:lnTo>
                                      <a:lnTo>
                                        <a:pt x="f545" y="f547"/>
                                      </a:lnTo>
                                      <a:lnTo>
                                        <a:pt x="f548" y="f549"/>
                                      </a:lnTo>
                                      <a:lnTo>
                                        <a:pt x="f550" y="f546"/>
                                      </a:lnTo>
                                      <a:close/>
                                      <a:moveTo>
                                        <a:pt x="f551" y="f552"/>
                                      </a:moveTo>
                                      <a:lnTo>
                                        <a:pt x="f553" y="f554"/>
                                      </a:lnTo>
                                      <a:lnTo>
                                        <a:pt x="f555" y="f556"/>
                                      </a:lnTo>
                                      <a:lnTo>
                                        <a:pt x="f557" y="f558"/>
                                      </a:lnTo>
                                      <a:close/>
                                      <a:moveTo>
                                        <a:pt x="f559" y="f560"/>
                                      </a:moveTo>
                                      <a:lnTo>
                                        <a:pt x="f561" y="f562"/>
                                      </a:lnTo>
                                      <a:lnTo>
                                        <a:pt x="f563" y="f564"/>
                                      </a:lnTo>
                                      <a:close/>
                                      <a:moveTo>
                                        <a:pt x="f565" y="f566"/>
                                      </a:moveTo>
                                      <a:lnTo>
                                        <a:pt x="f567" y="f568"/>
                                      </a:lnTo>
                                      <a:lnTo>
                                        <a:pt x="f569" y="f570"/>
                                      </a:lnTo>
                                      <a:cubicBezTo>
                                        <a:pt x="f571" y="f572"/>
                                        <a:pt x="f573" y="f574"/>
                                        <a:pt x="f575" y="f576"/>
                                      </a:cubicBezTo>
                                      <a:cubicBezTo>
                                        <a:pt x="f577" y="f578"/>
                                        <a:pt x="f579" y="f580"/>
                                        <a:pt x="f581" y="f582"/>
                                      </a:cubicBezTo>
                                      <a:lnTo>
                                        <a:pt x="f583" y="f584"/>
                                      </a:lnTo>
                                      <a:lnTo>
                                        <a:pt x="f575" y="f585"/>
                                      </a:lnTo>
                                      <a:cubicBezTo>
                                        <a:pt x="f586" y="f587"/>
                                        <a:pt x="f571" y="f588"/>
                                        <a:pt x="f569" y="f589"/>
                                      </a:cubicBezTo>
                                      <a:cubicBezTo>
                                        <a:pt x="f590" y="f591"/>
                                        <a:pt x="f592" y="f593"/>
                                        <a:pt x="f565" y="f566"/>
                                      </a:cubicBezTo>
                                      <a:close/>
                                      <a:moveTo>
                                        <a:pt x="f594" y="f595"/>
                                      </a:moveTo>
                                      <a:lnTo>
                                        <a:pt x="f596" y="f597"/>
                                      </a:lnTo>
                                      <a:lnTo>
                                        <a:pt x="f598" y="f599"/>
                                      </a:lnTo>
                                      <a:close/>
                                      <a:moveTo>
                                        <a:pt x="f600" y="f601"/>
                                      </a:moveTo>
                                      <a:cubicBezTo>
                                        <a:pt x="f602" y="f603"/>
                                        <a:pt x="f604" y="f605"/>
                                        <a:pt x="f606" y="f607"/>
                                      </a:cubicBezTo>
                                      <a:lnTo>
                                        <a:pt x="f608" y="f609"/>
                                      </a:lnTo>
                                      <a:lnTo>
                                        <a:pt x="f610" y="f611"/>
                                      </a:lnTo>
                                      <a:cubicBezTo>
                                        <a:pt x="f612" y="f613"/>
                                        <a:pt x="f614" y="f615"/>
                                        <a:pt x="f616" y="f617"/>
                                      </a:cubicBezTo>
                                      <a:cubicBezTo>
                                        <a:pt x="f618" y="f619"/>
                                        <a:pt x="f620" y="f621"/>
                                        <a:pt x="f622" y="f623"/>
                                      </a:cubicBezTo>
                                      <a:cubicBezTo>
                                        <a:pt x="f624" y="f625"/>
                                        <a:pt x="f626" y="f627"/>
                                        <a:pt x="f626" y="f628"/>
                                      </a:cubicBezTo>
                                      <a:cubicBezTo>
                                        <a:pt x="f629" y="f630"/>
                                        <a:pt x="f631" y="f632"/>
                                        <a:pt x="f633" y="f634"/>
                                      </a:cubicBezTo>
                                      <a:cubicBezTo>
                                        <a:pt x="f635" y="f636"/>
                                        <a:pt x="f637" y="f638"/>
                                        <a:pt x="f639" y="f640"/>
                                      </a:cubicBezTo>
                                      <a:cubicBezTo>
                                        <a:pt x="f641" y="f642"/>
                                        <a:pt x="f643" y="f644"/>
                                        <a:pt x="f645" y="f646"/>
                                      </a:cubicBezTo>
                                      <a:lnTo>
                                        <a:pt x="f647" y="f648"/>
                                      </a:lnTo>
                                      <a:lnTo>
                                        <a:pt x="f649" y="f546"/>
                                      </a:lnTo>
                                      <a:lnTo>
                                        <a:pt x="f649" y="f546"/>
                                      </a:lnTo>
                                      <a:lnTo>
                                        <a:pt x="f650" y="f651"/>
                                      </a:lnTo>
                                      <a:lnTo>
                                        <a:pt x="f645" y="f646"/>
                                      </a:lnTo>
                                      <a:cubicBezTo>
                                        <a:pt x="f652" y="f644"/>
                                        <a:pt x="f653" y="f654"/>
                                        <a:pt x="f655" y="f640"/>
                                      </a:cubicBezTo>
                                      <a:cubicBezTo>
                                        <a:pt x="f656" y="f657"/>
                                        <a:pt x="f658" y="f659"/>
                                        <a:pt x="f660" y="f661"/>
                                      </a:cubicBezTo>
                                      <a:cubicBezTo>
                                        <a:pt x="f662" y="f663"/>
                                        <a:pt x="f664" y="f665"/>
                                        <a:pt x="f666" y="f667"/>
                                      </a:cubicBezTo>
                                      <a:cubicBezTo>
                                        <a:pt x="f668" y="f669"/>
                                        <a:pt x="f670" y="f671"/>
                                        <a:pt x="f672" y="f673"/>
                                      </a:cubicBezTo>
                                      <a:cubicBezTo>
                                        <a:pt x="f674" y="f673"/>
                                        <a:pt x="f675" y="f676"/>
                                        <a:pt x="f677" y="f676"/>
                                      </a:cubicBezTo>
                                      <a:cubicBezTo>
                                        <a:pt x="f678" y="f669"/>
                                        <a:pt x="f679" y="f665"/>
                                        <a:pt x="f680" y="f661"/>
                                      </a:cubicBezTo>
                                      <a:cubicBezTo>
                                        <a:pt x="f681" y="f682"/>
                                        <a:pt x="f683" y="f684"/>
                                        <a:pt x="f685" y="f686"/>
                                      </a:cubicBezTo>
                                      <a:cubicBezTo>
                                        <a:pt x="f687" y="f688"/>
                                        <a:pt x="f689" y="f690"/>
                                        <a:pt x="f691" y="f692"/>
                                      </a:cubicBezTo>
                                      <a:cubicBezTo>
                                        <a:pt x="f693" y="f694"/>
                                        <a:pt x="f649" y="f654"/>
                                        <a:pt x="f695" y="f696"/>
                                      </a:cubicBezTo>
                                      <a:cubicBezTo>
                                        <a:pt x="f697" y="f698"/>
                                        <a:pt x="f699" y="f634"/>
                                        <a:pt x="f700" y="f628"/>
                                      </a:cubicBezTo>
                                      <a:cubicBezTo>
                                        <a:pt x="f701" y="f702"/>
                                        <a:pt x="f703" y="f704"/>
                                        <a:pt x="f705" y="f706"/>
                                      </a:cubicBezTo>
                                      <a:cubicBezTo>
                                        <a:pt x="f707" y="f708"/>
                                        <a:pt x="f709" y="f585"/>
                                        <a:pt x="f710" y="f574"/>
                                      </a:cubicBezTo>
                                      <a:cubicBezTo>
                                        <a:pt x="f711" y="f712"/>
                                        <a:pt x="f707" y="f621"/>
                                        <a:pt x="f713" y="f714"/>
                                      </a:cubicBezTo>
                                      <a:cubicBezTo>
                                        <a:pt x="f715" y="f712"/>
                                        <a:pt x="f716" y="f621"/>
                                        <a:pt x="f717" y="f578"/>
                                      </a:cubicBezTo>
                                      <a:cubicBezTo>
                                        <a:pt x="f718" y="f580"/>
                                        <a:pt x="f719" y="f625"/>
                                        <a:pt x="f720" y="f721"/>
                                      </a:cubicBezTo>
                                      <a:cubicBezTo>
                                        <a:pt x="f620" y="f722"/>
                                        <a:pt x="f723" y="f634"/>
                                        <a:pt x="f724" y="f725"/>
                                      </a:cubicBezTo>
                                      <a:lnTo>
                                        <a:pt x="f726" y="f727"/>
                                      </a:lnTo>
                                      <a:lnTo>
                                        <a:pt x="f720" y="f721"/>
                                      </a:lnTo>
                                      <a:cubicBezTo>
                                        <a:pt x="f719" y="f728"/>
                                        <a:pt x="f718" y="f580"/>
                                        <a:pt x="f701" y="f578"/>
                                      </a:cubicBezTo>
                                      <a:cubicBezTo>
                                        <a:pt x="f716" y="f621"/>
                                        <a:pt x="f729" y="f712"/>
                                        <a:pt x="f730" y="f714"/>
                                      </a:cubicBezTo>
                                      <a:cubicBezTo>
                                        <a:pt x="f710" y="f617"/>
                                        <a:pt x="f731" y="f732"/>
                                        <a:pt x="f733" y="f734"/>
                                      </a:cubicBezTo>
                                      <a:cubicBezTo>
                                        <a:pt x="f735" y="f736"/>
                                        <a:pt x="f737" y="f738"/>
                                        <a:pt x="f600" y="f601"/>
                                      </a:cubicBezTo>
                                      <a:close/>
                                      <a:moveTo>
                                        <a:pt x="f739" y="f740"/>
                                      </a:moveTo>
                                      <a:lnTo>
                                        <a:pt x="f741" y="f742"/>
                                      </a:lnTo>
                                      <a:lnTo>
                                        <a:pt x="f743" y="f744"/>
                                      </a:lnTo>
                                      <a:close/>
                                      <a:moveTo>
                                        <a:pt x="f745" y="f746"/>
                                      </a:moveTo>
                                      <a:lnTo>
                                        <a:pt x="f747" y="f748"/>
                                      </a:lnTo>
                                      <a:cubicBezTo>
                                        <a:pt x="f749" y="f750"/>
                                        <a:pt x="f751" y="f752"/>
                                        <a:pt x="f753" y="f754"/>
                                      </a:cubicBezTo>
                                      <a:cubicBezTo>
                                        <a:pt x="f755" y="f756"/>
                                        <a:pt x="f757" y="f758"/>
                                        <a:pt x="f759" y="f760"/>
                                      </a:cubicBezTo>
                                      <a:cubicBezTo>
                                        <a:pt x="f761" y="f762"/>
                                        <a:pt x="f763" y="f764"/>
                                        <a:pt x="f765" y="f740"/>
                                      </a:cubicBezTo>
                                      <a:cubicBezTo>
                                        <a:pt x="f766" y="f767"/>
                                        <a:pt x="f768" y="f769"/>
                                        <a:pt x="f770" y="f771"/>
                                      </a:cubicBezTo>
                                      <a:cubicBezTo>
                                        <a:pt x="f772" y="f773"/>
                                        <a:pt x="f774" y="f775"/>
                                        <a:pt x="f776" y="f777"/>
                                      </a:cubicBezTo>
                                      <a:lnTo>
                                        <a:pt x="f778" y="f779"/>
                                      </a:lnTo>
                                      <a:lnTo>
                                        <a:pt x="f780" y="f781"/>
                                      </a:lnTo>
                                      <a:lnTo>
                                        <a:pt x="f782" y="f783"/>
                                      </a:lnTo>
                                      <a:cubicBezTo>
                                        <a:pt x="f784" y="f785"/>
                                        <a:pt x="f786" y="f787"/>
                                        <a:pt x="f788" y="f789"/>
                                      </a:cubicBezTo>
                                      <a:cubicBezTo>
                                        <a:pt x="f790" y="f791"/>
                                        <a:pt x="f792" y="f793"/>
                                        <a:pt x="f794" y="f795"/>
                                      </a:cubicBezTo>
                                      <a:cubicBezTo>
                                        <a:pt x="f796" y="f797"/>
                                        <a:pt x="f798" y="f799"/>
                                        <a:pt x="f800" y="f801"/>
                                      </a:cubicBezTo>
                                      <a:cubicBezTo>
                                        <a:pt x="f802" y="f803"/>
                                        <a:pt x="f755" y="f804"/>
                                        <a:pt x="f805" y="f806"/>
                                      </a:cubicBezTo>
                                      <a:cubicBezTo>
                                        <a:pt x="f807" y="f808"/>
                                        <a:pt x="f749" y="f809"/>
                                        <a:pt x="f810" y="f811"/>
                                      </a:cubicBezTo>
                                      <a:cubicBezTo>
                                        <a:pt x="f812" y="f813"/>
                                        <a:pt x="f814" y="f815"/>
                                        <a:pt x="f816" y="f817"/>
                                      </a:cubicBezTo>
                                      <a:close/>
                                      <a:moveTo>
                                        <a:pt x="f818" y="f819"/>
                                      </a:moveTo>
                                      <a:cubicBezTo>
                                        <a:pt x="f820" y="f821"/>
                                        <a:pt x="f822" y="f823"/>
                                        <a:pt x="f822" y="f824"/>
                                      </a:cubicBezTo>
                                      <a:cubicBezTo>
                                        <a:pt x="f825" y="f826"/>
                                        <a:pt x="f827" y="f828"/>
                                        <a:pt x="f829" y="f830"/>
                                      </a:cubicBezTo>
                                      <a:cubicBezTo>
                                        <a:pt x="f827" y="f748"/>
                                        <a:pt x="f825" y="f826"/>
                                        <a:pt x="f822" y="f824"/>
                                      </a:cubicBezTo>
                                      <a:cubicBezTo>
                                        <a:pt x="f822" y="f823"/>
                                        <a:pt x="f820" y="f821"/>
                                        <a:pt x="f818" y="f819"/>
                                      </a:cubicBezTo>
                                      <a:close/>
                                      <a:moveTo>
                                        <a:pt x="f831" y="f832"/>
                                      </a:moveTo>
                                      <a:cubicBezTo>
                                        <a:pt x="f833" y="f834"/>
                                        <a:pt x="f835" y="f836"/>
                                        <a:pt x="f837" y="f838"/>
                                      </a:cubicBezTo>
                                      <a:cubicBezTo>
                                        <a:pt x="f839" y="f840"/>
                                        <a:pt x="f841" y="f842"/>
                                        <a:pt x="f843" y="f844"/>
                                      </a:cubicBezTo>
                                      <a:cubicBezTo>
                                        <a:pt x="f845" y="f846"/>
                                        <a:pt x="f847" y="f848"/>
                                        <a:pt x="f849" y="f850"/>
                                      </a:cubicBezTo>
                                      <a:cubicBezTo>
                                        <a:pt x="f851" y="f852"/>
                                        <a:pt x="f853" y="f854"/>
                                        <a:pt x="f855" y="f856"/>
                                      </a:cubicBezTo>
                                      <a:lnTo>
                                        <a:pt x="f857" y="f858"/>
                                      </a:lnTo>
                                      <a:cubicBezTo>
                                        <a:pt x="f859" y="f799"/>
                                        <a:pt x="f860" y="f861"/>
                                        <a:pt x="f862" y="f863"/>
                                      </a:cubicBezTo>
                                      <a:cubicBezTo>
                                        <a:pt x="f829" y="f864"/>
                                        <a:pt x="f865" y="f866"/>
                                        <a:pt x="f867" y="f868"/>
                                      </a:cubicBezTo>
                                      <a:cubicBezTo>
                                        <a:pt x="f869" y="f870"/>
                                        <a:pt x="f825" y="f871"/>
                                        <a:pt x="f872" y="f873"/>
                                      </a:cubicBezTo>
                                      <a:cubicBezTo>
                                        <a:pt x="f874" y="f828"/>
                                        <a:pt x="f841" y="f875"/>
                                        <a:pt x="f876" y="f877"/>
                                      </a:cubicBezTo>
                                      <a:cubicBezTo>
                                        <a:pt x="f878" y="f879"/>
                                        <a:pt x="f835" y="f880"/>
                                        <a:pt x="f831" y="f832"/>
                                      </a:cubicBezTo>
                                      <a:close/>
                                      <a:moveTo>
                                        <a:pt x="f881" y="f882"/>
                                      </a:moveTo>
                                      <a:lnTo>
                                        <a:pt x="f883" y="f884"/>
                                      </a:lnTo>
                                      <a:lnTo>
                                        <a:pt x="f885" y="f886"/>
                                      </a:lnTo>
                                      <a:lnTo>
                                        <a:pt x="f887" y="f888"/>
                                      </a:lnTo>
                                      <a:close/>
                                      <a:moveTo>
                                        <a:pt x="f889" y="f890"/>
                                      </a:moveTo>
                                      <a:lnTo>
                                        <a:pt x="f891" y="f892"/>
                                      </a:lnTo>
                                      <a:cubicBezTo>
                                        <a:pt x="f893" y="f894"/>
                                        <a:pt x="f895" y="f896"/>
                                        <a:pt x="f897" y="f898"/>
                                      </a:cubicBezTo>
                                      <a:lnTo>
                                        <a:pt x="f899" y="f900"/>
                                      </a:lnTo>
                                      <a:lnTo>
                                        <a:pt x="f901" y="f902"/>
                                      </a:lnTo>
                                      <a:cubicBezTo>
                                        <a:pt x="f903" y="f875"/>
                                        <a:pt x="f904" y="f873"/>
                                        <a:pt x="f905" y="f870"/>
                                      </a:cubicBezTo>
                                      <a:cubicBezTo>
                                        <a:pt x="f906" y="f804"/>
                                        <a:pt x="f907" y="f801"/>
                                        <a:pt x="f908" y="f848"/>
                                      </a:cubicBezTo>
                                      <a:cubicBezTo>
                                        <a:pt x="f909" y="f910"/>
                                        <a:pt x="f911" y="f912"/>
                                        <a:pt x="f913" y="f914"/>
                                      </a:cubicBezTo>
                                      <a:cubicBezTo>
                                        <a:pt x="f915" y="f767"/>
                                        <a:pt x="f916" y="f917"/>
                                        <a:pt x="f918" y="f919"/>
                                      </a:cubicBezTo>
                                      <a:cubicBezTo>
                                        <a:pt x="f920" y="f921"/>
                                        <a:pt x="f922" y="f923"/>
                                        <a:pt x="f924" y="f925"/>
                                      </a:cubicBezTo>
                                      <a:cubicBezTo>
                                        <a:pt x="f926" y="f927"/>
                                        <a:pt x="f928" y="f615"/>
                                        <a:pt x="f929" y="f930"/>
                                      </a:cubicBezTo>
                                      <a:lnTo>
                                        <a:pt x="f931" y="f932"/>
                                      </a:lnTo>
                                      <a:lnTo>
                                        <a:pt x="f933" y="f934"/>
                                      </a:lnTo>
                                      <a:lnTo>
                                        <a:pt x="f935" y="f936"/>
                                      </a:lnTo>
                                      <a:lnTo>
                                        <a:pt x="f937" y="f938"/>
                                      </a:lnTo>
                                      <a:cubicBezTo>
                                        <a:pt x="f939" y="f940"/>
                                        <a:pt x="f941" y="f942"/>
                                        <a:pt x="f943" y="f944"/>
                                      </a:cubicBezTo>
                                      <a:lnTo>
                                        <a:pt x="f945" y="f946"/>
                                      </a:lnTo>
                                      <a:lnTo>
                                        <a:pt x="f947" y="f948"/>
                                      </a:lnTo>
                                      <a:lnTo>
                                        <a:pt x="f949" y="f950"/>
                                      </a:lnTo>
                                      <a:lnTo>
                                        <a:pt x="f951" y="f952"/>
                                      </a:lnTo>
                                      <a:cubicBezTo>
                                        <a:pt x="f953" y="f360"/>
                                        <a:pt x="f954" y="f955"/>
                                        <a:pt x="f956" y="f957"/>
                                      </a:cubicBezTo>
                                      <a:cubicBezTo>
                                        <a:pt x="f958" y="f959"/>
                                        <a:pt x="f527" y="f960"/>
                                        <a:pt x="f961" y="f536"/>
                                      </a:cubicBezTo>
                                      <a:lnTo>
                                        <a:pt x="f962" y="f963"/>
                                      </a:lnTo>
                                      <a:lnTo>
                                        <a:pt x="f964" y="f965"/>
                                      </a:lnTo>
                                      <a:lnTo>
                                        <a:pt x="f966" y="f967"/>
                                      </a:lnTo>
                                      <a:lnTo>
                                        <a:pt x="f968" y="f969"/>
                                      </a:lnTo>
                                      <a:cubicBezTo>
                                        <a:pt x="f970" y="f371"/>
                                        <a:pt x="f971" y="f972"/>
                                        <a:pt x="f973" y="f974"/>
                                      </a:cubicBezTo>
                                      <a:lnTo>
                                        <a:pt x="f975" y="f976"/>
                                      </a:lnTo>
                                      <a:lnTo>
                                        <a:pt x="f977" y="f978"/>
                                      </a:lnTo>
                                      <a:cubicBezTo>
                                        <a:pt x="f979" y="f980"/>
                                        <a:pt x="f981" y="f982"/>
                                        <a:pt x="f983" y="f984"/>
                                      </a:cubicBezTo>
                                      <a:lnTo>
                                        <a:pt x="f985" y="f986"/>
                                      </a:lnTo>
                                      <a:lnTo>
                                        <a:pt x="f987" y="f415"/>
                                      </a:lnTo>
                                      <a:cubicBezTo>
                                        <a:pt x="f988" y="f989"/>
                                        <a:pt x="f990" y="f991"/>
                                        <a:pt x="f992" y="f993"/>
                                      </a:cubicBezTo>
                                      <a:cubicBezTo>
                                        <a:pt x="f994" y="f318"/>
                                        <a:pt x="f995" y="f996"/>
                                        <a:pt x="f997" y="f998"/>
                                      </a:cubicBezTo>
                                      <a:cubicBezTo>
                                        <a:pt x="f999" y="f320"/>
                                        <a:pt x="f1000" y="f1001"/>
                                        <a:pt x="f1002" y="f1003"/>
                                      </a:cubicBezTo>
                                      <a:cubicBezTo>
                                        <a:pt x="f1004" y="f1005"/>
                                        <a:pt x="f1006" y="f1007"/>
                                        <a:pt x="f1008" y="f1009"/>
                                      </a:cubicBezTo>
                                      <a:cubicBezTo>
                                        <a:pt x="f1010" y="f1011"/>
                                        <a:pt x="f1012" y="f1013"/>
                                        <a:pt x="f1014" y="f1015"/>
                                      </a:cubicBezTo>
                                      <a:lnTo>
                                        <a:pt x="f1016" y="f1017"/>
                                      </a:lnTo>
                                      <a:lnTo>
                                        <a:pt x="f388" y="f1018"/>
                                      </a:lnTo>
                                      <a:lnTo>
                                        <a:pt x="f1019" y="f1020"/>
                                      </a:lnTo>
                                      <a:lnTo>
                                        <a:pt x="f1021" y="f1022"/>
                                      </a:lnTo>
                                      <a:lnTo>
                                        <a:pt x="f1023" y="f1024"/>
                                      </a:lnTo>
                                      <a:lnTo>
                                        <a:pt x="f1025" y="f1026"/>
                                      </a:lnTo>
                                      <a:cubicBezTo>
                                        <a:pt x="f1027" y="f1028"/>
                                        <a:pt x="f1029" y="f686"/>
                                        <a:pt x="f961" y="f1030"/>
                                      </a:cubicBezTo>
                                      <a:lnTo>
                                        <a:pt x="f1031" y="f1032"/>
                                      </a:lnTo>
                                      <a:lnTo>
                                        <a:pt x="f1033" y="f1034"/>
                                      </a:lnTo>
                                      <a:cubicBezTo>
                                        <a:pt x="f1035" y="f692"/>
                                        <a:pt x="f1036" y="f1037"/>
                                        <a:pt x="f1038" y="f646"/>
                                      </a:cubicBezTo>
                                      <a:cubicBezTo>
                                        <a:pt x="f1039" y="f654"/>
                                        <a:pt x="f1040" y="f1041"/>
                                        <a:pt x="f1042" y="f1043"/>
                                      </a:cubicBezTo>
                                      <a:cubicBezTo>
                                        <a:pt x="f1044" y="f1045"/>
                                        <a:pt x="f1046" y="f1047"/>
                                        <a:pt x="f1048" y="f1049"/>
                                      </a:cubicBezTo>
                                      <a:cubicBezTo>
                                        <a:pt x="f1050" y="f1051"/>
                                        <a:pt x="f1052" y="f628"/>
                                        <a:pt x="f1053" y="f625"/>
                                      </a:cubicBezTo>
                                      <a:cubicBezTo>
                                        <a:pt x="f1054" y="f1055"/>
                                        <a:pt x="f1056" y="f588"/>
                                        <a:pt x="f1057" y="f1058"/>
                                      </a:cubicBezTo>
                                      <a:cubicBezTo>
                                        <a:pt x="f1059" y="f1060"/>
                                        <a:pt x="f1061" y="f1062"/>
                                        <a:pt x="f1063" y="f736"/>
                                      </a:cubicBezTo>
                                      <a:cubicBezTo>
                                        <a:pt x="f1064" y="f1065"/>
                                        <a:pt x="f1066" y="f1067"/>
                                        <a:pt x="f1068" y="f1069"/>
                                      </a:cubicBezTo>
                                      <a:lnTo>
                                        <a:pt x="f1070" y="f1071"/>
                                      </a:lnTo>
                                      <a:lnTo>
                                        <a:pt x="f913" y="f1072"/>
                                      </a:lnTo>
                                      <a:cubicBezTo>
                                        <a:pt x="f911" y="f1073"/>
                                        <a:pt x="f1074" y="f1075"/>
                                        <a:pt x="f1076" y="f1077"/>
                                      </a:cubicBezTo>
                                      <a:cubicBezTo>
                                        <a:pt x="f794" y="f1078"/>
                                        <a:pt x="f1079" y="f1080"/>
                                        <a:pt x="f1081" y="f1082"/>
                                      </a:cubicBezTo>
                                      <a:lnTo>
                                        <a:pt x="f1083" y="f1084"/>
                                      </a:lnTo>
                                      <a:lnTo>
                                        <a:pt x="f1085" y="f844"/>
                                      </a:lnTo>
                                      <a:cubicBezTo>
                                        <a:pt x="f1086" y="f752"/>
                                        <a:pt x="f802" y="f1087"/>
                                        <a:pt x="f1088" y="f1089"/>
                                      </a:cubicBezTo>
                                      <a:cubicBezTo>
                                        <a:pt x="f1090" y="f1091"/>
                                        <a:pt x="f1092" y="f1093"/>
                                        <a:pt x="f1094" y="f1095"/>
                                      </a:cubicBezTo>
                                      <a:cubicBezTo>
                                        <a:pt x="f1096" y="f1097"/>
                                        <a:pt x="f1098" y="f1099"/>
                                        <a:pt x="f851" y="f1100"/>
                                      </a:cubicBezTo>
                                      <a:cubicBezTo>
                                        <a:pt x="f1101" y="f1102"/>
                                        <a:pt x="f1103" y="f1104"/>
                                        <a:pt x="f1105" y="f1106"/>
                                      </a:cubicBezTo>
                                      <a:close/>
                                      <a:moveTo>
                                        <a:pt x="f1107" y="f1108"/>
                                      </a:moveTo>
                                      <a:lnTo>
                                        <a:pt x="f1109" y="f1110"/>
                                      </a:lnTo>
                                      <a:lnTo>
                                        <a:pt x="f1109" y="f1110"/>
                                      </a:lnTo>
                                      <a:close/>
                                      <a:moveTo>
                                        <a:pt x="f1111" y="f1112"/>
                                      </a:moveTo>
                                      <a:lnTo>
                                        <a:pt x="f1113" y="f1114"/>
                                      </a:lnTo>
                                      <a:lnTo>
                                        <a:pt x="f1115" y="f1116"/>
                                      </a:lnTo>
                                      <a:cubicBezTo>
                                        <a:pt x="f1117" y="f1118"/>
                                        <a:pt x="f1119" y="f1120"/>
                                        <a:pt x="f1121" y="f1122"/>
                                      </a:cubicBezTo>
                                      <a:cubicBezTo>
                                        <a:pt x="f1123" y="f1124"/>
                                        <a:pt x="f1125" y="f1126"/>
                                        <a:pt x="f1127" y="f1126"/>
                                      </a:cubicBezTo>
                                      <a:lnTo>
                                        <a:pt x="f1128" y="f1129"/>
                                      </a:lnTo>
                                      <a:lnTo>
                                        <a:pt x="f1123" y="f1124"/>
                                      </a:lnTo>
                                      <a:cubicBezTo>
                                        <a:pt x="f1130" y="f1126"/>
                                        <a:pt x="f1131" y="f1132"/>
                                        <a:pt x="f1133" y="f1134"/>
                                      </a:cubicBezTo>
                                      <a:close/>
                                      <a:moveTo>
                                        <a:pt x="f1135" y="f1136"/>
                                      </a:moveTo>
                                      <a:lnTo>
                                        <a:pt x="f1137" y="f1138"/>
                                      </a:lnTo>
                                      <a:lnTo>
                                        <a:pt x="f1139" y="f1140"/>
                                      </a:lnTo>
                                      <a:lnTo>
                                        <a:pt x="f1141" y="f1142"/>
                                      </a:lnTo>
                                      <a:cubicBezTo>
                                        <a:pt x="f1141" y="f1143"/>
                                        <a:pt x="f1141" y="f1144"/>
                                        <a:pt x="f1145" y="f1146"/>
                                      </a:cubicBezTo>
                                      <a:cubicBezTo>
                                        <a:pt x="f1109" y="f1147"/>
                                        <a:pt x="f1148" y="f1149"/>
                                        <a:pt x="f1150" y="f1151"/>
                                      </a:cubicBezTo>
                                      <a:cubicBezTo>
                                        <a:pt x="f1152" y="f1153"/>
                                        <a:pt x="f1154" y="f1155"/>
                                        <a:pt x="f1156" y="f1157"/>
                                      </a:cubicBezTo>
                                      <a:cubicBezTo>
                                        <a:pt x="f1158" y="f1159"/>
                                        <a:pt x="f1160" y="f1161"/>
                                        <a:pt x="f1162" y="f1163"/>
                                      </a:cubicBezTo>
                                      <a:lnTo>
                                        <a:pt x="f1164" y="f1124"/>
                                      </a:lnTo>
                                      <a:cubicBezTo>
                                        <a:pt x="f1165" y="f1166"/>
                                        <a:pt x="f1167" y="f1168"/>
                                        <a:pt x="f1169" y="f1110"/>
                                      </a:cubicBezTo>
                                      <a:cubicBezTo>
                                        <a:pt x="f1170" y="f1171"/>
                                        <a:pt x="f1172" y="f1173"/>
                                        <a:pt x="f1174" y="f1175"/>
                                      </a:cubicBezTo>
                                      <a:cubicBezTo>
                                        <a:pt x="f1176" y="f1177"/>
                                        <a:pt x="f1178" y="f1179"/>
                                        <a:pt x="f1180" y="f1181"/>
                                      </a:cubicBezTo>
                                      <a:cubicBezTo>
                                        <a:pt x="f839" y="f1182"/>
                                        <a:pt x="f1183" y="f1184"/>
                                        <a:pt x="f1185" y="f1186"/>
                                      </a:cubicBezTo>
                                      <a:cubicBezTo>
                                        <a:pt x="f841" y="f1187"/>
                                        <a:pt x="f1188" y="f1189"/>
                                        <a:pt x="f822" y="f1190"/>
                                      </a:cubicBezTo>
                                      <a:lnTo>
                                        <a:pt x="f1191" y="f1192"/>
                                      </a:lnTo>
                                      <a:lnTo>
                                        <a:pt x="f1193" y="f1194"/>
                                      </a:lnTo>
                                      <a:cubicBezTo>
                                        <a:pt x="f839" y="f1195"/>
                                        <a:pt x="f1180" y="f1196"/>
                                        <a:pt x="f878" y="f1197"/>
                                      </a:cubicBezTo>
                                      <a:cubicBezTo>
                                        <a:pt x="f1198" y="f1199"/>
                                        <a:pt x="f835" y="f1200"/>
                                        <a:pt x="f833" y="f1201"/>
                                      </a:cubicBezTo>
                                      <a:cubicBezTo>
                                        <a:pt x="f1202" y="f1203"/>
                                        <a:pt x="f1204" y="f1205"/>
                                        <a:pt x="f1206" y="f1108"/>
                                      </a:cubicBezTo>
                                      <a:cubicBezTo>
                                        <a:pt x="f1207" y="f1208"/>
                                        <a:pt x="f1209" y="f1210"/>
                                        <a:pt x="f1211" y="f1126"/>
                                      </a:cubicBezTo>
                                      <a:lnTo>
                                        <a:pt x="f1212" y="f1213"/>
                                      </a:lnTo>
                                      <a:cubicBezTo>
                                        <a:pt x="f1214" y="f1215"/>
                                        <a:pt x="f1156" y="f1216"/>
                                        <a:pt x="f1217" y="f1218"/>
                                      </a:cubicBezTo>
                                      <a:cubicBezTo>
                                        <a:pt x="f1219" y="f1220"/>
                                        <a:pt x="f1221" y="f1222"/>
                                        <a:pt x="f1148" y="f1223"/>
                                      </a:cubicBezTo>
                                      <a:cubicBezTo>
                                        <a:pt x="f1224" y="f1225"/>
                                        <a:pt x="f1152" y="f1226"/>
                                        <a:pt x="f1219" y="f1227"/>
                                      </a:cubicBezTo>
                                      <a:cubicBezTo>
                                        <a:pt x="f1154" y="f1228"/>
                                        <a:pt x="f1162" y="f1229"/>
                                        <a:pt x="f1158" y="f1230"/>
                                      </a:cubicBezTo>
                                      <a:cubicBezTo>
                                        <a:pt x="f1231" y="f1232"/>
                                        <a:pt x="f1233" y="f1234"/>
                                        <a:pt x="f1172" y="f1235"/>
                                      </a:cubicBezTo>
                                      <a:lnTo>
                                        <a:pt x="f1236" y="f1237"/>
                                      </a:lnTo>
                                      <a:lnTo>
                                        <a:pt x="f1238" y="f1239"/>
                                      </a:lnTo>
                                      <a:cubicBezTo>
                                        <a:pt x="f1240" y="f1241"/>
                                        <a:pt x="f1242" y="f1243"/>
                                        <a:pt x="f1244" y="f1245"/>
                                      </a:cubicBezTo>
                                      <a:cubicBezTo>
                                        <a:pt x="f1246" y="f1247"/>
                                        <a:pt x="f825" y="f1248"/>
                                        <a:pt x="f845" y="f1249"/>
                                      </a:cubicBezTo>
                                      <a:cubicBezTo>
                                        <a:pt x="f865" y="f1250"/>
                                        <a:pt x="f847" y="f1251"/>
                                        <a:pt x="f1252" y="f884"/>
                                      </a:cubicBezTo>
                                      <a:cubicBezTo>
                                        <a:pt x="f849" y="f1253"/>
                                        <a:pt x="f1254" y="f1255"/>
                                        <a:pt x="f887" y="f1256"/>
                                      </a:cubicBezTo>
                                      <a:cubicBezTo>
                                        <a:pt x="f1257" y="f1258"/>
                                        <a:pt x="f1259" y="f1260"/>
                                        <a:pt x="f1261" y="f1262"/>
                                      </a:cubicBezTo>
                                      <a:cubicBezTo>
                                        <a:pt x="f1263" y="f1264"/>
                                        <a:pt x="f739" y="f836"/>
                                        <a:pt x="f1265" y="f877"/>
                                      </a:cubicBezTo>
                                      <a:cubicBezTo>
                                        <a:pt x="f1266" y="f1267"/>
                                        <a:pt x="f1268" y="f808"/>
                                        <a:pt x="f810" y="f1269"/>
                                      </a:cubicBezTo>
                                      <a:cubicBezTo>
                                        <a:pt x="f751" y="f1270"/>
                                        <a:pt x="f802" y="f1271"/>
                                        <a:pt x="f1272" y="f1273"/>
                                      </a:cubicBezTo>
                                      <a:cubicBezTo>
                                        <a:pt x="f1081" y="f1274"/>
                                        <a:pt x="f1275" y="f787"/>
                                        <a:pt x="f911" y="f1276"/>
                                      </a:cubicBezTo>
                                      <a:cubicBezTo>
                                        <a:pt x="f1277" y="f1278"/>
                                        <a:pt x="f1279" y="f1280"/>
                                        <a:pt x="f1281" y="f1282"/>
                                      </a:cubicBezTo>
                                      <a:cubicBezTo>
                                        <a:pt x="f1283" y="f1284"/>
                                        <a:pt x="f1285" y="f1286"/>
                                        <a:pt x="f1287" y="f1288"/>
                                      </a:cubicBezTo>
                                      <a:cubicBezTo>
                                        <a:pt x="f1289" y="f1290"/>
                                        <a:pt x="f1291" y="f1292"/>
                                        <a:pt x="f1293" y="f603"/>
                                      </a:cubicBezTo>
                                      <a:cubicBezTo>
                                        <a:pt x="f1294" y="f1295"/>
                                        <a:pt x="f1296" y="f1297"/>
                                        <a:pt x="f1298" y="f925"/>
                                      </a:cubicBezTo>
                                      <a:cubicBezTo>
                                        <a:pt x="f1299" y="f1300"/>
                                        <a:pt x="f1301" y="f1302"/>
                                        <a:pt x="f1303" y="f599"/>
                                      </a:cubicBezTo>
                                      <a:lnTo>
                                        <a:pt x="f1304" y="f1305"/>
                                      </a:lnTo>
                                      <a:lnTo>
                                        <a:pt x="f1306" y="f588"/>
                                      </a:lnTo>
                                      <a:cubicBezTo>
                                        <a:pt x="f1307" y="f1308"/>
                                        <a:pt x="f1309" y="f706"/>
                                        <a:pt x="f571" y="f582"/>
                                      </a:cubicBezTo>
                                      <a:cubicBezTo>
                                        <a:pt x="f1310" y="f1311"/>
                                        <a:pt x="f1312" y="f1313"/>
                                        <a:pt x="f1314" y="f546"/>
                                      </a:cubicBezTo>
                                      <a:lnTo>
                                        <a:pt x="f1315" y="f1316"/>
                                      </a:lnTo>
                                      <a:lnTo>
                                        <a:pt x="f1317" y="f1318"/>
                                      </a:lnTo>
                                      <a:lnTo>
                                        <a:pt x="f1319" y="f1320"/>
                                      </a:lnTo>
                                      <a:lnTo>
                                        <a:pt x="f1321" y="f1045"/>
                                      </a:lnTo>
                                      <a:lnTo>
                                        <a:pt x="f1322" y="f634"/>
                                      </a:lnTo>
                                      <a:cubicBezTo>
                                        <a:pt x="f1323" y="f942"/>
                                        <a:pt x="f586" y="f1324"/>
                                        <a:pt x="f1325" y="f1326"/>
                                      </a:cubicBezTo>
                                      <a:cubicBezTo>
                                        <a:pt x="f1327" y="f580"/>
                                        <a:pt x="f1328" y="f1329"/>
                                        <a:pt x="f1330" y="f619"/>
                                      </a:cubicBezTo>
                                      <a:cubicBezTo>
                                        <a:pt x="f1330" y="f1331"/>
                                        <a:pt x="f1330" y="f714"/>
                                        <a:pt x="f1332" y="f1333"/>
                                      </a:cubicBezTo>
                                      <a:cubicBezTo>
                                        <a:pt x="f1334" y="f1335"/>
                                        <a:pt x="f1336" y="f615"/>
                                        <a:pt x="f1337" y="f927"/>
                                      </a:cubicBezTo>
                                      <a:cubicBezTo>
                                        <a:pt x="f1299" y="f1338"/>
                                        <a:pt x="f1298" y="f1339"/>
                                        <a:pt x="f1340" y="f1341"/>
                                      </a:cubicBezTo>
                                      <a:cubicBezTo>
                                        <a:pt x="f1342" y="f1343"/>
                                        <a:pt x="f1344" y="f1345"/>
                                        <a:pt x="f1346" y="f1347"/>
                                      </a:cubicBezTo>
                                      <a:cubicBezTo>
                                        <a:pt x="f1348" y="f1349"/>
                                        <a:pt x="f1350" y="f1351"/>
                                        <a:pt x="f1352" y="f1353"/>
                                      </a:cubicBezTo>
                                      <a:cubicBezTo>
                                        <a:pt x="f1354" y="f923"/>
                                        <a:pt x="f1355" y="f1356"/>
                                        <a:pt x="f774" y="f1357"/>
                                      </a:cubicBezTo>
                                      <a:cubicBezTo>
                                        <a:pt x="f1358" y="f1359"/>
                                        <a:pt x="f1360" y="f1361"/>
                                        <a:pt x="f1362" y="f1363"/>
                                      </a:cubicBezTo>
                                      <a:cubicBezTo>
                                        <a:pt x="f1364" y="f1365"/>
                                        <a:pt x="f796" y="f791"/>
                                        <a:pt x="f1366" y="f1367"/>
                                      </a:cubicBezTo>
                                      <a:cubicBezTo>
                                        <a:pt x="f1368" y="f1369"/>
                                        <a:pt x="f1370" y="f1371"/>
                                        <a:pt x="f1372" y="f1373"/>
                                      </a:cubicBezTo>
                                      <a:cubicBezTo>
                                        <a:pt x="f1374" y="f871"/>
                                        <a:pt x="f1375" y="f1087"/>
                                        <a:pt x="f1376" y="f902"/>
                                      </a:cubicBezTo>
                                      <a:cubicBezTo>
                                        <a:pt x="f1377" y="f1378"/>
                                        <a:pt x="f1379" y="f1380"/>
                                        <a:pt x="f1381" y="f1093"/>
                                      </a:cubicBezTo>
                                      <a:cubicBezTo>
                                        <a:pt x="f887" y="f1382"/>
                                        <a:pt x="f1254" y="f1383"/>
                                        <a:pt x="f849" y="f1384"/>
                                      </a:cubicBezTo>
                                      <a:cubicBezTo>
                                        <a:pt x="f1385" y="f1386"/>
                                        <a:pt x="f862" y="f1387"/>
                                        <a:pt x="f1388" y="f1389"/>
                                      </a:cubicBezTo>
                                      <a:cubicBezTo>
                                        <a:pt x="f1390" y="f1391"/>
                                        <a:pt x="f1392" y="f1393"/>
                                        <a:pt x="f1394" y="f1395"/>
                                      </a:cubicBezTo>
                                      <a:cubicBezTo>
                                        <a:pt x="f1246" y="f1396"/>
                                        <a:pt x="f1397" y="f1398"/>
                                        <a:pt x="f1399" y="f1400"/>
                                      </a:cubicBezTo>
                                      <a:cubicBezTo>
                                        <a:pt x="f1172" y="f1187"/>
                                        <a:pt x="f833" y="f1401"/>
                                        <a:pt x="f1202" y="f1402"/>
                                      </a:cubicBezTo>
                                      <a:cubicBezTo>
                                        <a:pt x="f1207" y="f1403"/>
                                        <a:pt x="f1404" y="f1405"/>
                                        <a:pt x="f1156" y="f1406"/>
                                      </a:cubicBezTo>
                                      <a:cubicBezTo>
                                        <a:pt x="f1212" y="f1407"/>
                                        <a:pt x="f1219" y="f1408"/>
                                        <a:pt x="f1409" y="f1410"/>
                                      </a:cubicBezTo>
                                      <a:cubicBezTo>
                                        <a:pt x="f1221" y="f1216"/>
                                        <a:pt x="f1411" y="f1412"/>
                                        <a:pt x="f1145" y="f1413"/>
                                      </a:cubicBezTo>
                                      <a:lnTo>
                                        <a:pt x="f1414" y="f1415"/>
                                      </a:lnTo>
                                      <a:lnTo>
                                        <a:pt x="f1141" y="f1416"/>
                                      </a:lnTo>
                                      <a:cubicBezTo>
                                        <a:pt x="f1107" y="f1417"/>
                                        <a:pt x="f1107" y="f1418"/>
                                        <a:pt x="f1107" y="f1419"/>
                                      </a:cubicBezTo>
                                      <a:close/>
                                      <a:moveTo>
                                        <a:pt x="f1420" y="f1421"/>
                                      </a:moveTo>
                                      <a:lnTo>
                                        <a:pt x="f1422" y="f1423"/>
                                      </a:lnTo>
                                      <a:lnTo>
                                        <a:pt x="f1424" y="f1423"/>
                                      </a:lnTo>
                                      <a:lnTo>
                                        <a:pt x="f1425" y="f1426"/>
                                      </a:lnTo>
                                      <a:close/>
                                      <a:moveTo>
                                        <a:pt x="f1427" y="f1428"/>
                                      </a:moveTo>
                                      <a:cubicBezTo>
                                        <a:pt x="f1429" y="f1430"/>
                                        <a:pt x="f1127" y="f1431"/>
                                        <a:pt x="f1125" y="f1432"/>
                                      </a:cubicBezTo>
                                      <a:lnTo>
                                        <a:pt x="f1125" y="f1432"/>
                                      </a:lnTo>
                                      <a:lnTo>
                                        <a:pt x="f1433" y="f1434"/>
                                      </a:lnTo>
                                      <a:cubicBezTo>
                                        <a:pt x="f1435" y="f1436"/>
                                        <a:pt x="f1435" y="f1437"/>
                                        <a:pt x="f1123" y="f1147"/>
                                      </a:cubicBezTo>
                                      <a:lnTo>
                                        <a:pt x="f1133" y="f1438"/>
                                      </a:lnTo>
                                      <a:lnTo>
                                        <a:pt x="f1133" y="f1439"/>
                                      </a:lnTo>
                                      <a:lnTo>
                                        <a:pt x="f1125" y="f1147"/>
                                      </a:lnTo>
                                      <a:cubicBezTo>
                                        <a:pt x="f1440" y="f1441"/>
                                        <a:pt x="f1125" y="f1142"/>
                                        <a:pt x="f1127" y="f1442"/>
                                      </a:cubicBezTo>
                                      <a:lnTo>
                                        <a:pt x="f1443" y="f1444"/>
                                      </a:lnTo>
                                      <a:close/>
                                      <a:moveTo>
                                        <a:pt x="f1445" y="f1446"/>
                                      </a:moveTo>
                                      <a:lnTo>
                                        <a:pt x="f1447" y="f1448"/>
                                      </a:lnTo>
                                      <a:lnTo>
                                        <a:pt x="f1449" y="f1450"/>
                                      </a:lnTo>
                                      <a:lnTo>
                                        <a:pt x="f1451" y="f1452"/>
                                      </a:lnTo>
                                      <a:lnTo>
                                        <a:pt x="f1453" y="f1454"/>
                                      </a:lnTo>
                                      <a:lnTo>
                                        <a:pt x="f1154" y="f1455"/>
                                      </a:lnTo>
                                      <a:cubicBezTo>
                                        <a:pt x="f1456" y="f1457"/>
                                        <a:pt x="f1456" y="f1431"/>
                                        <a:pt x="f1458" y="f1432"/>
                                      </a:cubicBezTo>
                                      <a:cubicBezTo>
                                        <a:pt x="f1154" y="f1459"/>
                                        <a:pt x="f1449" y="f1460"/>
                                        <a:pt x="f1219" y="f1461"/>
                                      </a:cubicBezTo>
                                      <a:lnTo>
                                        <a:pt x="f1462" y="f1463"/>
                                      </a:lnTo>
                                      <a:lnTo>
                                        <a:pt x="f1464" y="f1465"/>
                                      </a:lnTo>
                                      <a:cubicBezTo>
                                        <a:pt x="f1466" y="f1442"/>
                                        <a:pt x="f1466" y="f1467"/>
                                        <a:pt x="f1468" y="f1469"/>
                                      </a:cubicBezTo>
                                      <a:cubicBezTo>
                                        <a:pt x="f1470" y="f1471"/>
                                        <a:pt x="f1472" y="f1473"/>
                                        <a:pt x="f1445" y="f1446"/>
                                      </a:cubicBezTo>
                                      <a:close/>
                                      <a:moveTo>
                                        <a:pt x="f1474" y="f1475"/>
                                      </a:moveTo>
                                      <a:cubicBezTo>
                                        <a:pt x="f1476" y="f1477"/>
                                        <a:pt x="f1476" y="f1477"/>
                                        <a:pt x="f1478" y="f1477"/>
                                      </a:cubicBezTo>
                                      <a:cubicBezTo>
                                        <a:pt x="f1478" y="f1479"/>
                                        <a:pt x="f1476" y="f1480"/>
                                        <a:pt x="f1476" y="f1473"/>
                                      </a:cubicBezTo>
                                      <a:cubicBezTo>
                                        <a:pt x="f1476" y="f1481"/>
                                        <a:pt x="f1478" y="f1482"/>
                                        <a:pt x="f1478" y="f1457"/>
                                      </a:cubicBezTo>
                                      <a:cubicBezTo>
                                        <a:pt x="f1483" y="f1465"/>
                                        <a:pt x="f1478" y="f1484"/>
                                        <a:pt x="f1485" y="f1486"/>
                                      </a:cubicBezTo>
                                      <a:cubicBezTo>
                                        <a:pt x="f1474" y="f1487"/>
                                        <a:pt x="f1488" y="f1489"/>
                                        <a:pt x="f1490" y="f1491"/>
                                      </a:cubicBezTo>
                                      <a:cubicBezTo>
                                        <a:pt x="f1492" y="f1412"/>
                                        <a:pt x="f1493" y="f1157"/>
                                        <a:pt x="f1494" y="f1495"/>
                                      </a:cubicBezTo>
                                      <a:cubicBezTo>
                                        <a:pt x="f1496" y="f1497"/>
                                        <a:pt x="f1496" y="f1498"/>
                                        <a:pt x="f1499" y="f1500"/>
                                      </a:cubicBezTo>
                                      <a:cubicBezTo>
                                        <a:pt x="f1501" y="f1208"/>
                                        <a:pt x="f1502" y="f1110"/>
                                        <a:pt x="f1503" y="f1504"/>
                                      </a:cubicBezTo>
                                      <a:cubicBezTo>
                                        <a:pt x="f1505" y="f1200"/>
                                        <a:pt x="f1506" y="f1507"/>
                                        <a:pt x="f1127" y="f1508"/>
                                      </a:cubicBezTo>
                                      <a:cubicBezTo>
                                        <a:pt x="f1117" y="f1509"/>
                                        <a:pt x="f1131" y="f1510"/>
                                        <a:pt x="f1511" y="f1512"/>
                                      </a:cubicBezTo>
                                      <a:cubicBezTo>
                                        <a:pt x="f1511" y="f1513"/>
                                        <a:pt x="f1514" y="f1515"/>
                                        <a:pt x="f1516" y="f1195"/>
                                      </a:cubicBezTo>
                                      <a:cubicBezTo>
                                        <a:pt x="f1517" y="f1518"/>
                                        <a:pt x="f1519" y="f1520"/>
                                        <a:pt x="f1521" y="f1522"/>
                                      </a:cubicBezTo>
                                      <a:cubicBezTo>
                                        <a:pt x="f1133" y="f1201"/>
                                        <a:pt x="f1130" y="f1523"/>
                                        <a:pt x="f1123" y="f1524"/>
                                      </a:cubicBezTo>
                                      <a:lnTo>
                                        <a:pt x="f1525" y="f1407"/>
                                      </a:lnTo>
                                      <a:lnTo>
                                        <a:pt x="f1525" y="f1526"/>
                                      </a:lnTo>
                                      <a:cubicBezTo>
                                        <a:pt x="f1527" y="f1528"/>
                                        <a:pt x="f1503" y="f1126"/>
                                        <a:pt x="f1502" y="f1495"/>
                                      </a:cubicBezTo>
                                      <a:cubicBezTo>
                                        <a:pt x="f1529" y="f1530"/>
                                        <a:pt x="f1531" y="f1532"/>
                                        <a:pt x="f1533" y="f1534"/>
                                      </a:cubicBezTo>
                                      <a:cubicBezTo>
                                        <a:pt x="f1535" y="f1536"/>
                                        <a:pt x="f1494" y="f1537"/>
                                        <a:pt x="f1538" y="f1539"/>
                                      </a:cubicBezTo>
                                      <a:cubicBezTo>
                                        <a:pt x="f1540" y="f1541"/>
                                        <a:pt x="f1542" y="f1484"/>
                                        <a:pt x="f1543" y="f1544"/>
                                      </a:cubicBezTo>
                                      <a:cubicBezTo>
                                        <a:pt x="f1545" y="f1421"/>
                                        <a:pt x="f1490" y="f1546"/>
                                        <a:pt x="f1490" y="f1547"/>
                                      </a:cubicBezTo>
                                      <a:cubicBezTo>
                                        <a:pt x="f1545" y="f1548"/>
                                        <a:pt x="f1490" y="f1549"/>
                                        <a:pt x="f1550" y="f1551"/>
                                      </a:cubicBezTo>
                                      <a:cubicBezTo>
                                        <a:pt x="f1488" y="f1552"/>
                                        <a:pt x="f1488" y="f1553"/>
                                        <a:pt x="f1485" y="f1554"/>
                                      </a:cubicBezTo>
                                      <a:cubicBezTo>
                                        <a:pt x="f1485" y="f1555"/>
                                        <a:pt x="f1474" y="f1556"/>
                                        <a:pt x="f1474" y="f1475"/>
                                      </a:cubicBezTo>
                                      <a:close/>
                                      <a:moveTo>
                                        <a:pt x="f1557" y="f1558"/>
                                      </a:moveTo>
                                      <a:lnTo>
                                        <a:pt x="f1559" y="f1560"/>
                                      </a:lnTo>
                                      <a:lnTo>
                                        <a:pt x="f1561" y="f1562"/>
                                      </a:lnTo>
                                      <a:close/>
                                      <a:moveTo>
                                        <a:pt x="f1563" y="f1564"/>
                                      </a:moveTo>
                                      <a:cubicBezTo>
                                        <a:pt x="f1565" y="f1566"/>
                                        <a:pt x="f1567" y="f1568"/>
                                        <a:pt x="f1569" y="f1570"/>
                                      </a:cubicBezTo>
                                      <a:cubicBezTo>
                                        <a:pt x="f1571" y="f1572"/>
                                        <a:pt x="f1573" y="f1574"/>
                                        <a:pt x="f1575" y="f1576"/>
                                      </a:cubicBezTo>
                                      <a:lnTo>
                                        <a:pt x="f1577" y="f1578"/>
                                      </a:lnTo>
                                      <a:lnTo>
                                        <a:pt x="f1579" y="f1580"/>
                                      </a:lnTo>
                                      <a:lnTo>
                                        <a:pt x="f1581" y="f1582"/>
                                      </a:lnTo>
                                      <a:lnTo>
                                        <a:pt x="f1575" y="f1583"/>
                                      </a:lnTo>
                                      <a:cubicBezTo>
                                        <a:pt x="f1584" y="f1574"/>
                                        <a:pt x="f1571" y="f1572"/>
                                        <a:pt x="f1569" y="f1585"/>
                                      </a:cubicBezTo>
                                      <a:cubicBezTo>
                                        <a:pt x="f1567" y="f1586"/>
                                        <a:pt x="f1587" y="f1588"/>
                                        <a:pt x="f1563" y="f1589"/>
                                      </a:cubicBezTo>
                                      <a:lnTo>
                                        <a:pt x="f1590" y="f1591"/>
                                      </a:lnTo>
                                      <a:lnTo>
                                        <a:pt x="f1592" y="f1593"/>
                                      </a:lnTo>
                                      <a:close/>
                                      <a:moveTo>
                                        <a:pt x="f1594" y="f1595"/>
                                      </a:moveTo>
                                      <a:cubicBezTo>
                                        <a:pt x="f1596" y="f1597"/>
                                        <a:pt x="f1598" y="f1599"/>
                                        <a:pt x="f1600" y="f1601"/>
                                      </a:cubicBezTo>
                                      <a:cubicBezTo>
                                        <a:pt x="f1602" y="f1603"/>
                                        <a:pt x="f1604" y="f1605"/>
                                        <a:pt x="f1606" y="f1607"/>
                                      </a:cubicBezTo>
                                      <a:lnTo>
                                        <a:pt x="f1608" y="f1609"/>
                                      </a:lnTo>
                                      <a:lnTo>
                                        <a:pt x="f1610" y="f1611"/>
                                      </a:lnTo>
                                      <a:lnTo>
                                        <a:pt x="f1569" y="f1607"/>
                                      </a:lnTo>
                                      <a:cubicBezTo>
                                        <a:pt x="f1612" y="f1605"/>
                                        <a:pt x="f1613" y="f1614"/>
                                        <a:pt x="f1615" y="f1601"/>
                                      </a:cubicBezTo>
                                      <a:lnTo>
                                        <a:pt x="f1616" y="f1617"/>
                                      </a:lnTo>
                                      <a:close/>
                                      <a:moveTo>
                                        <a:pt x="f1618" y="f1619"/>
                                      </a:moveTo>
                                      <a:lnTo>
                                        <a:pt x="f1620" y="f1621"/>
                                      </a:lnTo>
                                      <a:lnTo>
                                        <a:pt x="f1622" y="f1623"/>
                                      </a:lnTo>
                                      <a:cubicBezTo>
                                        <a:pt x="f1624" y="f1625"/>
                                        <a:pt x="f1626" y="f1627"/>
                                        <a:pt x="f1628" y="f1629"/>
                                      </a:cubicBezTo>
                                      <a:cubicBezTo>
                                        <a:pt x="f1630" y="f1631"/>
                                        <a:pt x="f1632" y="f1633"/>
                                        <a:pt x="f1612" y="f1576"/>
                                      </a:cubicBezTo>
                                      <a:cubicBezTo>
                                        <a:pt x="f1634" y="f1635"/>
                                        <a:pt x="f1636" y="f1637"/>
                                        <a:pt x="f1638" y="f1639"/>
                                      </a:cubicBezTo>
                                      <a:cubicBezTo>
                                        <a:pt x="f1640" y="f1641"/>
                                        <a:pt x="f1642" y="f1643"/>
                                        <a:pt x="f1644" y="f1645"/>
                                      </a:cubicBezTo>
                                      <a:cubicBezTo>
                                        <a:pt x="f1646" y="f1647"/>
                                        <a:pt x="f1648" y="f1649"/>
                                        <a:pt x="f1650" y="f1651"/>
                                      </a:cubicBezTo>
                                      <a:cubicBezTo>
                                        <a:pt x="f1652" y="f1653"/>
                                        <a:pt x="f1654" y="f1655"/>
                                        <a:pt x="f1656" y="f1657"/>
                                      </a:cubicBezTo>
                                      <a:cubicBezTo>
                                        <a:pt x="f1658" y="f1659"/>
                                        <a:pt x="f1660" y="f1661"/>
                                        <a:pt x="f1662" y="f1663"/>
                                      </a:cubicBezTo>
                                      <a:lnTo>
                                        <a:pt x="f1664" y="f1665"/>
                                      </a:lnTo>
                                      <a:cubicBezTo>
                                        <a:pt x="f1666" y="f1667"/>
                                        <a:pt x="f1668" y="f1669"/>
                                        <a:pt x="f1670" y="f1671"/>
                                      </a:cubicBezTo>
                                      <a:cubicBezTo>
                                        <a:pt x="f1672" y="f1673"/>
                                        <a:pt x="f1674" y="f1675"/>
                                        <a:pt x="f1676" y="f1677"/>
                                      </a:cubicBezTo>
                                      <a:cubicBezTo>
                                        <a:pt x="f1678" y="f1679"/>
                                        <a:pt x="f1680" y="f1681"/>
                                        <a:pt x="f1682" y="f1683"/>
                                      </a:cubicBezTo>
                                      <a:cubicBezTo>
                                        <a:pt x="f1680" y="f1684"/>
                                        <a:pt x="f1676" y="f1685"/>
                                        <a:pt x="f1674" y="f1686"/>
                                      </a:cubicBezTo>
                                      <a:lnTo>
                                        <a:pt x="f1687" y="f1688"/>
                                      </a:lnTo>
                                      <a:lnTo>
                                        <a:pt x="f1689" y="f1690"/>
                                      </a:lnTo>
                                      <a:cubicBezTo>
                                        <a:pt x="f1691" y="f1692"/>
                                        <a:pt x="f1693" y="f1694"/>
                                        <a:pt x="f1695" y="f1696"/>
                                      </a:cubicBezTo>
                                      <a:cubicBezTo>
                                        <a:pt x="f1668" y="f1697"/>
                                        <a:pt x="f1698" y="f1699"/>
                                        <a:pt x="f1700" y="f1701"/>
                                      </a:cubicBezTo>
                                      <a:lnTo>
                                        <a:pt x="f1702" y="f1703"/>
                                      </a:lnTo>
                                      <a:lnTo>
                                        <a:pt x="f1704" y="f1705"/>
                                      </a:lnTo>
                                      <a:lnTo>
                                        <a:pt x="f1706" y="f1707"/>
                                      </a:lnTo>
                                      <a:lnTo>
                                        <a:pt x="f1708" y="f1709"/>
                                      </a:lnTo>
                                      <a:lnTo>
                                        <a:pt x="f1710" y="f1711"/>
                                      </a:lnTo>
                                      <a:lnTo>
                                        <a:pt x="f1712" y="f1653"/>
                                      </a:lnTo>
                                      <a:cubicBezTo>
                                        <a:pt x="f1713" y="f1714"/>
                                        <a:pt x="f1715" y="f1716"/>
                                        <a:pt x="f1648" y="f1716"/>
                                      </a:cubicBezTo>
                                      <a:cubicBezTo>
                                        <a:pt x="f1717" y="f1718"/>
                                        <a:pt x="f1719" y="f1720"/>
                                        <a:pt x="f1721" y="f1722"/>
                                      </a:cubicBezTo>
                                      <a:cubicBezTo>
                                        <a:pt x="f1721" y="f1707"/>
                                        <a:pt x="f1721" y="f1723"/>
                                        <a:pt x="f1724" y="f1725"/>
                                      </a:cubicBezTo>
                                      <a:cubicBezTo>
                                        <a:pt x="f1726" y="f1727"/>
                                        <a:pt x="f1728" y="f1729"/>
                                        <a:pt x="f1658" y="f1730"/>
                                      </a:cubicBezTo>
                                      <a:cubicBezTo>
                                        <a:pt x="f1658" y="f1731"/>
                                        <a:pt x="f1732" y="f1667"/>
                                        <a:pt x="f1732" y="f1733"/>
                                      </a:cubicBezTo>
                                      <a:cubicBezTo>
                                        <a:pt x="f1662" y="f1669"/>
                                        <a:pt x="f1698" y="f1734"/>
                                        <a:pt x="f1668" y="f1671"/>
                                      </a:cubicBezTo>
                                      <a:cubicBezTo>
                                        <a:pt x="f1666" y="f1669"/>
                                        <a:pt x="f1664" y="f1667"/>
                                        <a:pt x="f1735" y="f1665"/>
                                      </a:cubicBezTo>
                                      <a:lnTo>
                                        <a:pt x="f1700" y="f1663"/>
                                      </a:lnTo>
                                      <a:cubicBezTo>
                                        <a:pt x="f1732" y="f1661"/>
                                        <a:pt x="f1736" y="f1659"/>
                                        <a:pt x="f1726" y="f1657"/>
                                      </a:cubicBezTo>
                                      <a:cubicBezTo>
                                        <a:pt x="f1737" y="f1655"/>
                                        <a:pt x="f1717" y="f1653"/>
                                        <a:pt x="f1648" y="f1651"/>
                                      </a:cubicBezTo>
                                      <a:cubicBezTo>
                                        <a:pt x="f1738" y="f1649"/>
                                        <a:pt x="f1739" y="f1740"/>
                                        <a:pt x="f1741" y="f1645"/>
                                      </a:cubicBezTo>
                                      <a:cubicBezTo>
                                        <a:pt x="f1573" y="f1643"/>
                                        <a:pt x="f1742" y="f1641"/>
                                        <a:pt x="f1743" y="f1639"/>
                                      </a:cubicBezTo>
                                      <a:cubicBezTo>
                                        <a:pt x="f1636" y="f1637"/>
                                        <a:pt x="f1744" y="f1745"/>
                                        <a:pt x="f1746" y="f1576"/>
                                      </a:cubicBezTo>
                                      <a:cubicBezTo>
                                        <a:pt x="f1747" y="f1633"/>
                                        <a:pt x="f1630" y="f1631"/>
                                        <a:pt x="f1748" y="f1629"/>
                                      </a:cubicBezTo>
                                      <a:cubicBezTo>
                                        <a:pt x="f1749" y="f1750"/>
                                        <a:pt x="f1751" y="f1752"/>
                                        <a:pt x="f1618" y="f1619"/>
                                      </a:cubicBezTo>
                                      <a:close/>
                                      <a:moveTo>
                                        <a:pt x="f1753" y="f1754"/>
                                      </a:moveTo>
                                      <a:lnTo>
                                        <a:pt x="f1755" y="f1754"/>
                                      </a:lnTo>
                                      <a:lnTo>
                                        <a:pt x="f1756" y="f1757"/>
                                      </a:lnTo>
                                      <a:lnTo>
                                        <a:pt x="f1756" y="f1758"/>
                                      </a:lnTo>
                                      <a:close/>
                                      <a:moveTo>
                                        <a:pt x="f1759" y="f1760"/>
                                      </a:moveTo>
                                      <a:lnTo>
                                        <a:pt x="f1761" y="f1762"/>
                                      </a:lnTo>
                                      <a:lnTo>
                                        <a:pt x="f1763" y="f1764"/>
                                      </a:lnTo>
                                      <a:lnTo>
                                        <a:pt x="f1765" y="f1766"/>
                                      </a:lnTo>
                                      <a:lnTo>
                                        <a:pt x="f1767" y="f1768"/>
                                      </a:lnTo>
                                      <a:lnTo>
                                        <a:pt x="f1769" y="f1770"/>
                                      </a:lnTo>
                                      <a:cubicBezTo>
                                        <a:pt x="f1771" y="f1772"/>
                                        <a:pt x="f1773" y="f1774"/>
                                        <a:pt x="f626" y="f1775"/>
                                      </a:cubicBezTo>
                                      <a:cubicBezTo>
                                        <a:pt x="f1776" y="f1777"/>
                                        <a:pt x="f1778" y="f1779"/>
                                        <a:pt x="f1780" y="f1781"/>
                                      </a:cubicBezTo>
                                      <a:cubicBezTo>
                                        <a:pt x="f705" y="f1782"/>
                                        <a:pt x="f1783" y="f1784"/>
                                        <a:pt x="f709" y="f1785"/>
                                      </a:cubicBezTo>
                                      <a:cubicBezTo>
                                        <a:pt x="f1786" y="f1787"/>
                                        <a:pt x="f1788" y="f1789"/>
                                        <a:pt x="f1790" y="f1791"/>
                                      </a:cubicBezTo>
                                      <a:lnTo>
                                        <a:pt x="f1792" y="f1793"/>
                                      </a:lnTo>
                                      <a:lnTo>
                                        <a:pt x="f1794" y="f1795"/>
                                      </a:lnTo>
                                      <a:cubicBezTo>
                                        <a:pt x="f1796" y="f1797"/>
                                        <a:pt x="f1798" y="f1799"/>
                                        <a:pt x="f1800" y="f1801"/>
                                      </a:cubicBezTo>
                                      <a:cubicBezTo>
                                        <a:pt x="f1802" y="f1803"/>
                                        <a:pt x="f1804" y="f1805"/>
                                        <a:pt x="f1806" y="f1807"/>
                                      </a:cubicBezTo>
                                      <a:cubicBezTo>
                                        <a:pt x="f618" y="f1808"/>
                                        <a:pt x="f1809" y="f1777"/>
                                        <a:pt x="f1810" y="f1811"/>
                                      </a:cubicBezTo>
                                      <a:lnTo>
                                        <a:pt x="f1767" y="f1768"/>
                                      </a:lnTo>
                                      <a:lnTo>
                                        <a:pt x="f1763" y="f1764"/>
                                      </a:lnTo>
                                      <a:close/>
                                      <a:moveTo>
                                        <a:pt x="f1812" y="f1813"/>
                                      </a:moveTo>
                                      <a:cubicBezTo>
                                        <a:pt x="f1814" y="f1815"/>
                                        <a:pt x="f1816" y="f1817"/>
                                        <a:pt x="f1818" y="f1819"/>
                                      </a:cubicBezTo>
                                      <a:lnTo>
                                        <a:pt x="f1820" y="f1821"/>
                                      </a:lnTo>
                                      <a:lnTo>
                                        <a:pt x="f1822" y="f1823"/>
                                      </a:lnTo>
                                      <a:cubicBezTo>
                                        <a:pt x="f1824" y="f1825"/>
                                        <a:pt x="f1826" y="f1827"/>
                                        <a:pt x="f1828" y="f1829"/>
                                      </a:cubicBezTo>
                                      <a:cubicBezTo>
                                        <a:pt x="f1830" y="f1831"/>
                                        <a:pt x="f1832" y="f1833"/>
                                        <a:pt x="f1834" y="f1835"/>
                                      </a:cubicBezTo>
                                      <a:lnTo>
                                        <a:pt x="f1836" y="f1837"/>
                                      </a:lnTo>
                                      <a:lnTo>
                                        <a:pt x="f718" y="f1838"/>
                                      </a:lnTo>
                                      <a:cubicBezTo>
                                        <a:pt x="f1839" y="f1840"/>
                                        <a:pt x="f701" y="f1841"/>
                                        <a:pt x="f1780" y="f1842"/>
                                      </a:cubicBezTo>
                                      <a:lnTo>
                                        <a:pt x="f1843" y="f1844"/>
                                      </a:lnTo>
                                      <a:lnTo>
                                        <a:pt x="f1845" y="f1846"/>
                                      </a:lnTo>
                                      <a:cubicBezTo>
                                        <a:pt x="f1847" y="f1848"/>
                                        <a:pt x="f711" y="f1849"/>
                                        <a:pt x="f1850" y="f1851"/>
                                      </a:cubicBezTo>
                                      <a:lnTo>
                                        <a:pt x="f1852" y="f1853"/>
                                      </a:lnTo>
                                      <a:lnTo>
                                        <a:pt x="f1854" y="f1855"/>
                                      </a:lnTo>
                                      <a:lnTo>
                                        <a:pt x="f1856" y="f1857"/>
                                      </a:lnTo>
                                      <a:lnTo>
                                        <a:pt x="f1858" y="f1859"/>
                                      </a:lnTo>
                                      <a:cubicBezTo>
                                        <a:pt x="f737" y="f1860"/>
                                        <a:pt x="f1861" y="f1779"/>
                                        <a:pt x="f1862" y="f1863"/>
                                      </a:cubicBezTo>
                                      <a:cubicBezTo>
                                        <a:pt x="f1802" y="f1864"/>
                                        <a:pt x="f715" y="f1865"/>
                                        <a:pt x="f1806" y="f1842"/>
                                      </a:cubicBezTo>
                                      <a:cubicBezTo>
                                        <a:pt x="f1866" y="f1867"/>
                                        <a:pt x="f1868" y="f1840"/>
                                        <a:pt x="f1869" y="f1870"/>
                                      </a:cubicBezTo>
                                      <a:lnTo>
                                        <a:pt x="f1871" y="f1837"/>
                                      </a:lnTo>
                                      <a:lnTo>
                                        <a:pt x="f1872" y="f1873"/>
                                      </a:lnTo>
                                      <a:cubicBezTo>
                                        <a:pt x="f1874" y="f1875"/>
                                        <a:pt x="f1876" y="f1877"/>
                                        <a:pt x="f1878" y="f1879"/>
                                      </a:cubicBezTo>
                                      <a:cubicBezTo>
                                        <a:pt x="f1880" y="f1881"/>
                                        <a:pt x="f1882" y="f1825"/>
                                        <a:pt x="f1883" y="f1884"/>
                                      </a:cubicBezTo>
                                      <a:cubicBezTo>
                                        <a:pt x="f1885" y="f1886"/>
                                        <a:pt x="f1887" y="f1888"/>
                                        <a:pt x="f1889" y="f1890"/>
                                      </a:cubicBezTo>
                                      <a:lnTo>
                                        <a:pt x="f1891" y="f1892"/>
                                      </a:lnTo>
                                      <a:close/>
                                      <a:moveTo>
                                        <a:pt x="f1893" y="f1894"/>
                                      </a:moveTo>
                                      <a:cubicBezTo>
                                        <a:pt x="f1895" y="f1896"/>
                                        <a:pt x="f1897" y="f1898"/>
                                        <a:pt x="f1899" y="f1900"/>
                                      </a:cubicBezTo>
                                      <a:cubicBezTo>
                                        <a:pt x="f377" y="f1901"/>
                                        <a:pt x="f1902" y="f1903"/>
                                        <a:pt x="f1904" y="f1905"/>
                                      </a:cubicBezTo>
                                      <a:cubicBezTo>
                                        <a:pt x="f1906" y="f1907"/>
                                        <a:pt x="f1908" y="f1909"/>
                                        <a:pt x="f386" y="f1910"/>
                                      </a:cubicBezTo>
                                      <a:cubicBezTo>
                                        <a:pt x="f1911" y="f1912"/>
                                        <a:pt x="f1913" y="f1914"/>
                                        <a:pt x="f1893" y="f1894"/>
                                      </a:cubicBezTo>
                                      <a:close/>
                                      <a:moveTo>
                                        <a:pt x="f425" y="f1915"/>
                                      </a:moveTo>
                                      <a:cubicBezTo>
                                        <a:pt x="f1916" y="f1915"/>
                                        <a:pt x="f1917" y="f1918"/>
                                        <a:pt x="f483" y="f1919"/>
                                      </a:cubicBezTo>
                                      <a:cubicBezTo>
                                        <a:pt x="f1920" y="f1921"/>
                                        <a:pt x="f1006" y="f1922"/>
                                        <a:pt x="f405" y="f1923"/>
                                      </a:cubicBezTo>
                                      <a:cubicBezTo>
                                        <a:pt x="f1924" y="f1925"/>
                                        <a:pt x="f1926" y="f1919"/>
                                        <a:pt x="f425" y="f1915"/>
                                      </a:cubicBezTo>
                                      <a:close/>
                                      <a:moveTo>
                                        <a:pt x="f1927" y="f1928"/>
                                      </a:moveTo>
                                      <a:cubicBezTo>
                                        <a:pt x="f1929" y="f1930"/>
                                        <a:pt x="f1931" y="f1932"/>
                                        <a:pt x="f1933" y="f1934"/>
                                      </a:cubicBezTo>
                                      <a:cubicBezTo>
                                        <a:pt x="f1935" y="f1936"/>
                                        <a:pt x="f1937" y="f1915"/>
                                        <a:pt x="f1938" y="f1939"/>
                                      </a:cubicBezTo>
                                      <a:cubicBezTo>
                                        <a:pt x="f1940" y="f1941"/>
                                        <a:pt x="f1942" y="f1943"/>
                                        <a:pt x="f1944" y="f1945"/>
                                      </a:cubicBezTo>
                                      <a:cubicBezTo>
                                        <a:pt x="f1946" y="f1947"/>
                                        <a:pt x="f1948" y="f1921"/>
                                        <a:pt x="f1949" y="f1950"/>
                                      </a:cubicBezTo>
                                      <a:cubicBezTo>
                                        <a:pt x="f1951" y="f1925"/>
                                        <a:pt x="f1952" y="f1953"/>
                                        <a:pt x="f1954" y="f1955"/>
                                      </a:cubicBezTo>
                                      <a:lnTo>
                                        <a:pt x="f1956" y="f1957"/>
                                      </a:lnTo>
                                      <a:lnTo>
                                        <a:pt x="f1958" y="f1959"/>
                                      </a:lnTo>
                                      <a:cubicBezTo>
                                        <a:pt x="f1960" y="f1961"/>
                                        <a:pt x="f1962" y="f1963"/>
                                        <a:pt x="f1964" y="f1965"/>
                                      </a:cubicBezTo>
                                      <a:cubicBezTo>
                                        <a:pt x="f1966" y="f1967"/>
                                        <a:pt x="f1968" y="f1894"/>
                                        <a:pt x="f1969" y="f1896"/>
                                      </a:cubicBezTo>
                                      <a:cubicBezTo>
                                        <a:pt x="f1970" y="f1898"/>
                                        <a:pt x="f287" y="f1971"/>
                                        <a:pt x="f1972" y="f1973"/>
                                      </a:cubicBezTo>
                                      <a:cubicBezTo>
                                        <a:pt x="f1974" y="f1975"/>
                                        <a:pt x="f1976" y="f1903"/>
                                        <a:pt x="f1977" y="f1978"/>
                                      </a:cubicBezTo>
                                      <a:cubicBezTo>
                                        <a:pt x="f1979" y="f1980"/>
                                        <a:pt x="f1981" y="f1982"/>
                                        <a:pt x="f1983" y="f1984"/>
                                      </a:cubicBezTo>
                                      <a:cubicBezTo>
                                        <a:pt x="f1985" y="f1986"/>
                                        <a:pt x="f1987" y="f1988"/>
                                        <a:pt x="f1989" y="f1990"/>
                                      </a:cubicBezTo>
                                      <a:cubicBezTo>
                                        <a:pt x="f1991" y="f1992"/>
                                        <a:pt x="f1993" y="f1994"/>
                                        <a:pt x="f1995" y="f1996"/>
                                      </a:cubicBezTo>
                                      <a:cubicBezTo>
                                        <a:pt x="f1997" y="f1998"/>
                                        <a:pt x="f1999" y="f2000"/>
                                        <a:pt x="f2001" y="f2002"/>
                                      </a:cubicBezTo>
                                      <a:cubicBezTo>
                                        <a:pt x="f2003" y="f2004"/>
                                        <a:pt x="f2005" y="f2006"/>
                                        <a:pt x="f2007" y="f2008"/>
                                      </a:cubicBezTo>
                                      <a:lnTo>
                                        <a:pt x="f2009" y="f2010"/>
                                      </a:lnTo>
                                      <a:lnTo>
                                        <a:pt x="f2011" y="f2012"/>
                                      </a:lnTo>
                                      <a:cubicBezTo>
                                        <a:pt x="f2013" y="f2014"/>
                                        <a:pt x="f2015" y="f2016"/>
                                        <a:pt x="f2017" y="f2018"/>
                                      </a:cubicBezTo>
                                      <a:lnTo>
                                        <a:pt x="f2019" y="f2020"/>
                                      </a:lnTo>
                                      <a:lnTo>
                                        <a:pt x="f2021" y="f1881"/>
                                      </a:lnTo>
                                      <a:cubicBezTo>
                                        <a:pt x="f2022" y="f2023"/>
                                        <a:pt x="f672" y="f2024"/>
                                        <a:pt x="f2025" y="f2026"/>
                                      </a:cubicBezTo>
                                      <a:cubicBezTo>
                                        <a:pt x="f2027" y="f2028"/>
                                        <a:pt x="f2029" y="f2030"/>
                                        <a:pt x="f2031" y="f2032"/>
                                      </a:cubicBezTo>
                                      <a:cubicBezTo>
                                        <a:pt x="f2033" y="f2034"/>
                                        <a:pt x="f337" y="f2035"/>
                                        <a:pt x="f2036" y="f2037"/>
                                      </a:cubicBezTo>
                                      <a:cubicBezTo>
                                        <a:pt x="f2038" y="f2039"/>
                                        <a:pt x="f2040" y="f2041"/>
                                        <a:pt x="f2042" y="f1986"/>
                                      </a:cubicBezTo>
                                      <a:cubicBezTo>
                                        <a:pt x="f2043" y="f2044"/>
                                        <a:pt x="f300" y="f2045"/>
                                        <a:pt x="f2046" y="f2047"/>
                                      </a:cubicBezTo>
                                      <a:cubicBezTo>
                                        <a:pt x="f2048" y="f1905"/>
                                        <a:pt x="f2049" y="f2050"/>
                                        <a:pt x="f2051" y="f1907"/>
                                      </a:cubicBezTo>
                                      <a:cubicBezTo>
                                        <a:pt x="f2052" y="f2053"/>
                                        <a:pt x="f306" y="f2054"/>
                                        <a:pt x="f2055" y="f2056"/>
                                      </a:cubicBezTo>
                                      <a:cubicBezTo>
                                        <a:pt x="f2057" y="f2058"/>
                                        <a:pt x="f2059" y="f2060"/>
                                        <a:pt x="f198" y="f2061"/>
                                      </a:cubicBezTo>
                                      <a:cubicBezTo>
                                        <a:pt x="f2062" y="f2063"/>
                                        <a:pt x="f260" y="f2064"/>
                                        <a:pt x="f2065" y="f2066"/>
                                      </a:cubicBezTo>
                                      <a:lnTo>
                                        <a:pt x="f2067" y="f2068"/>
                                      </a:lnTo>
                                      <a:lnTo>
                                        <a:pt x="f2069" y="f2070"/>
                                      </a:lnTo>
                                      <a:lnTo>
                                        <a:pt x="f2071" y="f2072"/>
                                      </a:lnTo>
                                      <a:close/>
                                      <a:moveTo>
                                        <a:pt x="f2073" y="f2074"/>
                                      </a:moveTo>
                                      <a:cubicBezTo>
                                        <a:pt x="f2075" y="f2076"/>
                                        <a:pt x="f2077" y="f2078"/>
                                        <a:pt x="f446" y="f2079"/>
                                      </a:cubicBezTo>
                                      <a:cubicBezTo>
                                        <a:pt x="f2080" y="f2081"/>
                                        <a:pt x="f2082" y="f2083"/>
                                        <a:pt x="f2084" y="f2085"/>
                                      </a:cubicBezTo>
                                      <a:cubicBezTo>
                                        <a:pt x="f2086" y="f2087"/>
                                        <a:pt x="f2088" y="f2089"/>
                                        <a:pt x="f2090" y="f2091"/>
                                      </a:cubicBezTo>
                                      <a:cubicBezTo>
                                        <a:pt x="f2092" y="f2083"/>
                                        <a:pt x="f2093" y="f2094"/>
                                        <a:pt x="f2095" y="f2096"/>
                                      </a:cubicBezTo>
                                      <a:cubicBezTo>
                                        <a:pt x="f2097" y="f2098"/>
                                        <a:pt x="f2099" y="f2098"/>
                                        <a:pt x="f2073" y="f2074"/>
                                      </a:cubicBezTo>
                                      <a:close/>
                                      <a:moveTo>
                                        <a:pt x="f464" y="f2100"/>
                                      </a:moveTo>
                                      <a:cubicBezTo>
                                        <a:pt x="f2101" y="f2102"/>
                                        <a:pt x="f2103" y="f2104"/>
                                        <a:pt x="f2105" y="f2106"/>
                                      </a:cubicBezTo>
                                      <a:cubicBezTo>
                                        <a:pt x="f435" y="f2096"/>
                                        <a:pt x="f2107" y="f2083"/>
                                        <a:pt x="f990" y="f2108"/>
                                      </a:cubicBezTo>
                                      <a:cubicBezTo>
                                        <a:pt x="f2109" y="f2085"/>
                                        <a:pt x="f2110" y="f2111"/>
                                        <a:pt x="f438" y="f2081"/>
                                      </a:cubicBezTo>
                                      <a:cubicBezTo>
                                        <a:pt x="f439" y="f2096"/>
                                        <a:pt x="f2112" y="f2113"/>
                                        <a:pt x="f464" y="f2100"/>
                                      </a:cubicBezTo>
                                      <a:close/>
                                      <a:moveTo>
                                        <a:pt x="f2114" y="f2115"/>
                                      </a:moveTo>
                                      <a:cubicBezTo>
                                        <a:pt x="f2116" y="f2100"/>
                                        <a:pt x="f2117" y="f2104"/>
                                        <a:pt x="f2118" y="f2119"/>
                                      </a:cubicBezTo>
                                      <a:cubicBezTo>
                                        <a:pt x="f2120" y="f2121"/>
                                        <a:pt x="f2122" y="f2081"/>
                                        <a:pt x="f2123" y="f2124"/>
                                      </a:cubicBezTo>
                                      <a:cubicBezTo>
                                        <a:pt x="f2125" y="f2126"/>
                                        <a:pt x="f2127" y="f2108"/>
                                        <a:pt x="f2128" y="f2129"/>
                                      </a:cubicBezTo>
                                      <a:cubicBezTo>
                                        <a:pt x="f2130" y="f2131"/>
                                        <a:pt x="f64" y="f2132"/>
                                        <a:pt x="f2133" y="f1918"/>
                                      </a:cubicBezTo>
                                      <a:cubicBezTo>
                                        <a:pt x="f2134" y="f2135"/>
                                        <a:pt x="f2136" y="f2137"/>
                                        <a:pt x="f2138" y="f1919"/>
                                      </a:cubicBezTo>
                                      <a:cubicBezTo>
                                        <a:pt x="f2139" y="f2140"/>
                                        <a:pt x="f254" y="f2141"/>
                                        <a:pt x="f286" y="f2058"/>
                                      </a:cubicBezTo>
                                      <a:cubicBezTo>
                                        <a:pt x="f317" y="f2142"/>
                                        <a:pt x="f1976" y="f2143"/>
                                        <a:pt x="f2144" y="f1907"/>
                                      </a:cubicBezTo>
                                      <a:cubicBezTo>
                                        <a:pt x="f300" y="f2145"/>
                                        <a:pt x="f2146" y="f2050"/>
                                        <a:pt x="f2147" y="f2148"/>
                                      </a:cubicBezTo>
                                      <a:cubicBezTo>
                                        <a:pt x="f2149" y="f1905"/>
                                        <a:pt x="f2150" y="f2151"/>
                                        <a:pt x="f2152" y="f2153"/>
                                      </a:cubicBezTo>
                                      <a:cubicBezTo>
                                        <a:pt x="f2154" y="f2155"/>
                                        <a:pt x="f1983" y="f2156"/>
                                        <a:pt x="f2157" y="f2158"/>
                                      </a:cubicBezTo>
                                      <a:cubicBezTo>
                                        <a:pt x="f2159" y="f2160"/>
                                        <a:pt x="f2161" y="f1988"/>
                                        <a:pt x="f2162" y="f2163"/>
                                      </a:cubicBezTo>
                                      <a:cubicBezTo>
                                        <a:pt x="f2164" y="f1992"/>
                                        <a:pt x="f2165" y="f2166"/>
                                        <a:pt x="f2167" y="f2168"/>
                                      </a:cubicBezTo>
                                      <a:cubicBezTo>
                                        <a:pt x="f2169" y="f2170"/>
                                        <a:pt x="f2171" y="f2023"/>
                                        <a:pt x="f2172" y="f2173"/>
                                      </a:cubicBezTo>
                                      <a:lnTo>
                                        <a:pt x="f2174" y="f2175"/>
                                      </a:lnTo>
                                      <a:lnTo>
                                        <a:pt x="f2176" y="f2177"/>
                                      </a:lnTo>
                                      <a:lnTo>
                                        <a:pt x="f629" y="f2178"/>
                                      </a:lnTo>
                                      <a:cubicBezTo>
                                        <a:pt x="f703" y="f2179"/>
                                        <a:pt x="f2180" y="f1797"/>
                                        <a:pt x="f2181" y="f2182"/>
                                      </a:cubicBezTo>
                                      <a:cubicBezTo>
                                        <a:pt x="f1751" y="f2183"/>
                                        <a:pt x="f2184" y="f2185"/>
                                        <a:pt x="f2186" y="f2187"/>
                                      </a:cubicBezTo>
                                      <a:cubicBezTo>
                                        <a:pt x="f2188" y="f2189"/>
                                        <a:pt x="f2190" y="f2191"/>
                                        <a:pt x="f2192" y="f2193"/>
                                      </a:cubicBezTo>
                                      <a:cubicBezTo>
                                        <a:pt x="f2194" y="f2195"/>
                                        <a:pt x="f2196" y="f2197"/>
                                        <a:pt x="f2198" y="f2199"/>
                                      </a:cubicBezTo>
                                      <a:cubicBezTo>
                                        <a:pt x="f2200" y="f2201"/>
                                        <a:pt x="f1594" y="f2202"/>
                                        <a:pt x="f2203" y="f2204"/>
                                      </a:cubicBezTo>
                                      <a:lnTo>
                                        <a:pt x="f2205" y="f2206"/>
                                      </a:lnTo>
                                      <a:lnTo>
                                        <a:pt x="f1640" y="f1588"/>
                                      </a:lnTo>
                                      <a:cubicBezTo>
                                        <a:pt x="f2207" y="f2208"/>
                                        <a:pt x="f1644" y="f1572"/>
                                        <a:pt x="f2209" y="f1583"/>
                                      </a:cubicBezTo>
                                      <a:cubicBezTo>
                                        <a:pt x="f2210" y="f2211"/>
                                        <a:pt x="f1739" y="f2212"/>
                                        <a:pt x="f2213" y="f2214"/>
                                      </a:cubicBezTo>
                                      <a:lnTo>
                                        <a:pt x="f2215" y="f2216"/>
                                      </a:lnTo>
                                      <a:lnTo>
                                        <a:pt x="f2217" y="f2218"/>
                                      </a:lnTo>
                                      <a:cubicBezTo>
                                        <a:pt x="f2219" y="f2220"/>
                                        <a:pt x="f1648" y="f2221"/>
                                        <a:pt x="f1648" y="f2222"/>
                                      </a:cubicBezTo>
                                      <a:cubicBezTo>
                                        <a:pt x="f1648" y="f2223"/>
                                        <a:pt x="f1738" y="f2224"/>
                                        <a:pt x="f2225" y="f2226"/>
                                      </a:cubicBezTo>
                                      <a:cubicBezTo>
                                        <a:pt x="f1652" y="f2227"/>
                                        <a:pt x="f1737" y="f2228"/>
                                        <a:pt x="f2229" y="f2230"/>
                                      </a:cubicBezTo>
                                      <a:cubicBezTo>
                                        <a:pt x="f1736" y="f2231"/>
                                        <a:pt x="f1700" y="f2232"/>
                                        <a:pt x="f1735" y="f1651"/>
                                      </a:cubicBezTo>
                                      <a:cubicBezTo>
                                        <a:pt x="f1695" y="f2233"/>
                                        <a:pt x="f1689" y="f1655"/>
                                        <a:pt x="f1678" y="f1657"/>
                                      </a:cubicBezTo>
                                      <a:cubicBezTo>
                                        <a:pt x="f2234" y="f2235"/>
                                        <a:pt x="f2236" y="f2237"/>
                                        <a:pt x="f2238" y="f1729"/>
                                      </a:cubicBezTo>
                                      <a:cubicBezTo>
                                        <a:pt x="f2239" y="f1731"/>
                                        <a:pt x="f2240" y="f2241"/>
                                        <a:pt x="f2242" y="f2243"/>
                                      </a:cubicBezTo>
                                      <a:cubicBezTo>
                                        <a:pt x="f2244" y="f2245"/>
                                        <a:pt x="f2238" y="f1669"/>
                                        <a:pt x="f2246" y="f2247"/>
                                      </a:cubicBezTo>
                                      <a:lnTo>
                                        <a:pt x="f2248" y="f2249"/>
                                      </a:lnTo>
                                      <a:lnTo>
                                        <a:pt x="f2250" y="f2251"/>
                                      </a:lnTo>
                                      <a:cubicBezTo>
                                        <a:pt x="f1680" y="f2252"/>
                                        <a:pt x="f1676" y="f2253"/>
                                        <a:pt x="f2254" y="f2255"/>
                                      </a:cubicBezTo>
                                      <a:lnTo>
                                        <a:pt x="f2256" y="f2257"/>
                                      </a:lnTo>
                                      <a:lnTo>
                                        <a:pt x="f2258" y="f2259"/>
                                      </a:lnTo>
                                      <a:lnTo>
                                        <a:pt x="f2260" y="f2261"/>
                                      </a:lnTo>
                                      <a:cubicBezTo>
                                        <a:pt x="f1695" y="f2262"/>
                                        <a:pt x="f1664" y="f1716"/>
                                        <a:pt x="f2263" y="f2264"/>
                                      </a:cubicBezTo>
                                      <a:cubicBezTo>
                                        <a:pt x="f2265" y="f2266"/>
                                        <a:pt x="f2267" y="f2268"/>
                                        <a:pt x="f2269" y="f2270"/>
                                      </a:cubicBezTo>
                                      <a:lnTo>
                                        <a:pt x="f2271" y="f2272"/>
                                      </a:lnTo>
                                      <a:lnTo>
                                        <a:pt x="f2273" y="f2274"/>
                                      </a:lnTo>
                                      <a:cubicBezTo>
                                        <a:pt x="f1713" y="f2275"/>
                                        <a:pt x="f2276" y="f2277"/>
                                        <a:pt x="f2276" y="f2278"/>
                                      </a:cubicBezTo>
                                      <a:cubicBezTo>
                                        <a:pt x="f2276" y="f2279"/>
                                        <a:pt x="f1713" y="f2280"/>
                                        <a:pt x="f2281" y="f2214"/>
                                      </a:cubicBezTo>
                                      <a:cubicBezTo>
                                        <a:pt x="f1739" y="f2212"/>
                                        <a:pt x="f2210" y="f2282"/>
                                        <a:pt x="f2283" y="f1583"/>
                                      </a:cubicBezTo>
                                      <a:lnTo>
                                        <a:pt x="f2284" y="f2285"/>
                                      </a:lnTo>
                                      <a:lnTo>
                                        <a:pt x="f2286" y="f1588"/>
                                      </a:lnTo>
                                      <a:cubicBezTo>
                                        <a:pt x="f1567" y="f2287"/>
                                        <a:pt x="f1602" y="f2288"/>
                                        <a:pt x="f1598" y="f2289"/>
                                      </a:cubicBezTo>
                                      <a:cubicBezTo>
                                        <a:pt x="f2290" y="f2291"/>
                                        <a:pt x="f2292" y="f2201"/>
                                        <a:pt x="f2293" y="f1599"/>
                                      </a:cubicBezTo>
                                      <a:cubicBezTo>
                                        <a:pt x="f2294" y="f2295"/>
                                        <a:pt x="f2296" y="f2297"/>
                                        <a:pt x="f2298" y="f2299"/>
                                      </a:cubicBezTo>
                                      <a:cubicBezTo>
                                        <a:pt x="f2300" y="f2301"/>
                                        <a:pt x="f2302" y="f2303"/>
                                        <a:pt x="f2304" y="f2305"/>
                                      </a:cubicBezTo>
                                      <a:cubicBezTo>
                                        <a:pt x="f2306" y="f2307"/>
                                        <a:pt x="f2308" y="f2309"/>
                                        <a:pt x="f2310" y="f2311"/>
                                      </a:cubicBezTo>
                                      <a:cubicBezTo>
                                        <a:pt x="f1854" y="f1797"/>
                                        <a:pt x="f1780" y="f2312"/>
                                        <a:pt x="f2313" y="f2314"/>
                                      </a:cubicBezTo>
                                      <a:cubicBezTo>
                                        <a:pt x="f2315" y="f2012"/>
                                        <a:pt x="f2316" y="f2317"/>
                                        <a:pt x="f2011" y="f2318"/>
                                      </a:cubicBezTo>
                                      <a:cubicBezTo>
                                        <a:pt x="f2319" y="f2320"/>
                                        <a:pt x="f2321" y="f2322"/>
                                        <a:pt x="f2323" y="f2324"/>
                                      </a:cubicBezTo>
                                      <a:cubicBezTo>
                                        <a:pt x="f2325" y="f2326"/>
                                        <a:pt x="f2327" y="f1992"/>
                                        <a:pt x="f327" y="f2328"/>
                                      </a:cubicBezTo>
                                      <a:cubicBezTo>
                                        <a:pt x="f1991" y="f1988"/>
                                        <a:pt x="f2329" y="f2160"/>
                                        <a:pt x="f2330" y="f2331"/>
                                      </a:cubicBezTo>
                                      <a:cubicBezTo>
                                        <a:pt x="f2332" y="f2156"/>
                                        <a:pt x="f2333" y="f2155"/>
                                        <a:pt x="f2334" y="f2153"/>
                                      </a:cubicBezTo>
                                      <a:cubicBezTo>
                                        <a:pt x="f2335" y="f2336"/>
                                        <a:pt x="f2337" y="f1905"/>
                                        <a:pt x="f2338" y="f2339"/>
                                      </a:cubicBezTo>
                                      <a:cubicBezTo>
                                        <a:pt x="f2340" y="f1903"/>
                                        <a:pt x="f2341" y="f2145"/>
                                        <a:pt x="f2342" y="f1907"/>
                                      </a:cubicBezTo>
                                      <a:cubicBezTo>
                                        <a:pt x="f2343" y="f2344"/>
                                        <a:pt x="f2051" y="f2142"/>
                                        <a:pt x="f2345" y="f2058"/>
                                      </a:cubicBezTo>
                                      <a:cubicBezTo>
                                        <a:pt x="f2346" y="f2347"/>
                                        <a:pt x="f192" y="f2140"/>
                                        <a:pt x="f2348" y="f1943"/>
                                      </a:cubicBezTo>
                                      <a:cubicBezTo>
                                        <a:pt x="f2349" y="f2350"/>
                                        <a:pt x="f2351" y="f1941"/>
                                        <a:pt x="f2352" y="f2353"/>
                                      </a:cubicBezTo>
                                      <a:cubicBezTo>
                                        <a:pt x="f2354" y="f2355"/>
                                        <a:pt x="f2356" y="f2357"/>
                                        <a:pt x="f174" y="f2358"/>
                                      </a:cubicBezTo>
                                      <a:cubicBezTo>
                                        <a:pt x="f1940" y="f2359"/>
                                        <a:pt x="f2360" y="f2087"/>
                                        <a:pt x="f2361" y="f2091"/>
                                      </a:cubicBezTo>
                                      <a:cubicBezTo>
                                        <a:pt x="f2362" y="f2081"/>
                                        <a:pt x="f2363" y="f2364"/>
                                        <a:pt x="f2365" y="f2119"/>
                                      </a:cubicBezTo>
                                      <a:cubicBezTo>
                                        <a:pt x="f2366" y="f2367"/>
                                        <a:pt x="f2368" y="f2369"/>
                                        <a:pt x="f2370" y="f2371"/>
                                      </a:cubicBezTo>
                                      <a:lnTo>
                                        <a:pt x="f2372" y="f2373"/>
                                      </a:lnTo>
                                      <a:close/>
                                      <a:moveTo>
                                        <a:pt x="f2374" y="f5"/>
                                      </a:moveTo>
                                      <a:cubicBezTo>
                                        <a:pt x="f2375" y="f2376"/>
                                        <a:pt x="f2377" y="f2378"/>
                                        <a:pt x="f2379" y="f2380"/>
                                      </a:cubicBezTo>
                                      <a:cubicBezTo>
                                        <a:pt x="f32" y="f2381"/>
                                        <a:pt x="f447" y="f2382"/>
                                        <a:pt x="f2383" y="f2384"/>
                                      </a:cubicBezTo>
                                      <a:cubicBezTo>
                                        <a:pt x="f2385" y="f2386"/>
                                        <a:pt x="f233" y="f2387"/>
                                        <a:pt x="f2388" y="f2389"/>
                                      </a:cubicBezTo>
                                      <a:cubicBezTo>
                                        <a:pt x="f2390" y="f2391"/>
                                        <a:pt x="f2392" y="f2393"/>
                                        <a:pt x="f2394" y="f2395"/>
                                      </a:cubicBezTo>
                                      <a:cubicBezTo>
                                        <a:pt x="f2396" y="f2395"/>
                                        <a:pt x="f2397" y="f2398"/>
                                        <a:pt x="f2399" y="f2400"/>
                                      </a:cubicBezTo>
                                      <a:cubicBezTo>
                                        <a:pt x="f2401" y="f2402"/>
                                        <a:pt x="f2403" y="f2404"/>
                                        <a:pt x="f2405" y="f2406"/>
                                      </a:cubicBezTo>
                                      <a:cubicBezTo>
                                        <a:pt x="f2103" y="f2407"/>
                                        <a:pt x="f2408" y="f2409"/>
                                        <a:pt x="f2410" y="f2411"/>
                                      </a:cubicBezTo>
                                      <a:cubicBezTo>
                                        <a:pt x="f2410" y="f2411"/>
                                        <a:pt x="f2410" y="f2412"/>
                                        <a:pt x="f2413" y="f2412"/>
                                      </a:cubicBezTo>
                                      <a:cubicBezTo>
                                        <a:pt x="f2410" y="f2414"/>
                                        <a:pt x="f2413" y="f2100"/>
                                        <a:pt x="f2105" y="f2104"/>
                                      </a:cubicBezTo>
                                      <a:cubicBezTo>
                                        <a:pt x="f2103" y="f2415"/>
                                        <a:pt x="f2101" y="f2100"/>
                                        <a:pt x="f464" y="f2416"/>
                                      </a:cubicBezTo>
                                      <a:cubicBezTo>
                                        <a:pt x="f2417" y="f2414"/>
                                        <a:pt x="f2418" y="f2419"/>
                                        <a:pt x="f2420" y="f2412"/>
                                      </a:cubicBezTo>
                                      <a:cubicBezTo>
                                        <a:pt x="f2421" y="f2411"/>
                                        <a:pt x="f2422" y="f2423"/>
                                        <a:pt x="f2424" y="f2409"/>
                                      </a:cubicBezTo>
                                      <a:cubicBezTo>
                                        <a:pt x="f2425" y="f2426"/>
                                        <a:pt x="f2394" y="f2427"/>
                                        <a:pt x="f2392" y="f2428"/>
                                      </a:cubicBezTo>
                                      <a:cubicBezTo>
                                        <a:pt x="f2429" y="f2404"/>
                                        <a:pt x="f2430" y="f2431"/>
                                        <a:pt x="f2432" y="f2402"/>
                                      </a:cubicBezTo>
                                      <a:cubicBezTo>
                                        <a:pt x="f2433" y="f2434"/>
                                        <a:pt x="f2435" y="f2391"/>
                                        <a:pt x="f459" y="f2436"/>
                                      </a:cubicBezTo>
                                      <a:lnTo>
                                        <a:pt x="f2437" y="f2436"/>
                                      </a:lnTo>
                                      <a:cubicBezTo>
                                        <a:pt x="f221" y="f2436"/>
                                        <a:pt x="f2438" y="f2436"/>
                                        <a:pt x="f2439" y="f2436"/>
                                      </a:cubicBezTo>
                                      <a:cubicBezTo>
                                        <a:pt x="f2440" y="f2436"/>
                                        <a:pt x="f2441" y="f2436"/>
                                        <a:pt x="f2442" y="f2436"/>
                                      </a:cubicBezTo>
                                      <a:lnTo>
                                        <a:pt x="f2443" y="f2444"/>
                                      </a:lnTo>
                                      <a:lnTo>
                                        <a:pt x="f138" y="f2404"/>
                                      </a:lnTo>
                                      <a:cubicBezTo>
                                        <a:pt x="f2445" y="f2446"/>
                                        <a:pt x="f2447" y="f2448"/>
                                        <a:pt x="f2449" y="f2411"/>
                                      </a:cubicBezTo>
                                      <a:cubicBezTo>
                                        <a:pt x="f2450" y="f2414"/>
                                        <a:pt x="f2451" y="f2104"/>
                                        <a:pt x="f2452" y="f2119"/>
                                      </a:cubicBezTo>
                                      <a:lnTo>
                                        <a:pt x="f2453" y="f2454"/>
                                      </a:lnTo>
                                      <a:lnTo>
                                        <a:pt x="f2455" y="f2456"/>
                                      </a:lnTo>
                                      <a:cubicBezTo>
                                        <a:pt x="f2457" y="f2458"/>
                                        <a:pt x="f2459" y="f2098"/>
                                        <a:pt x="f28" y="f2119"/>
                                      </a:cubicBezTo>
                                      <a:cubicBezTo>
                                        <a:pt x="f2460" y="f2364"/>
                                        <a:pt x="f2461" y="f2096"/>
                                        <a:pt x="f2462" y="f2078"/>
                                      </a:cubicBezTo>
                                      <a:cubicBezTo>
                                        <a:pt x="f459" y="f2463"/>
                                        <a:pt x="f2464" y="f2083"/>
                                        <a:pt x="f2465" y="f2089"/>
                                      </a:cubicBezTo>
                                      <a:cubicBezTo>
                                        <a:pt x="f18" y="f2085"/>
                                        <a:pt x="f2466" y="f2085"/>
                                        <a:pt x="f2429" y="f2467"/>
                                      </a:cubicBezTo>
                                      <a:cubicBezTo>
                                        <a:pt x="f2468" y="f2469"/>
                                        <a:pt x="f462" y="f2358"/>
                                        <a:pt x="f2470" y="f1930"/>
                                      </a:cubicBezTo>
                                      <a:cubicBezTo>
                                        <a:pt x="f2420" y="f2357"/>
                                        <a:pt x="f2471" y="f2355"/>
                                        <a:pt x="f2472" y="f2473"/>
                                      </a:cubicBezTo>
                                      <a:cubicBezTo>
                                        <a:pt x="f2474" y="f2475"/>
                                        <a:pt x="f2476" y="f2350"/>
                                        <a:pt x="f467" y="f2477"/>
                                      </a:cubicBezTo>
                                      <a:lnTo>
                                        <a:pt x="f2478" y="f2479"/>
                                      </a:lnTo>
                                      <a:lnTo>
                                        <a:pt x="f473" y="f1922"/>
                                      </a:lnTo>
                                      <a:lnTo>
                                        <a:pt x="f2480" y="f2481"/>
                                      </a:lnTo>
                                      <a:lnTo>
                                        <a:pt x="f2482" y="f2483"/>
                                      </a:lnTo>
                                      <a:lnTo>
                                        <a:pt x="f2484" y="f2485"/>
                                      </a:lnTo>
                                      <a:cubicBezTo>
                                        <a:pt x="f2486" y="f2487"/>
                                        <a:pt x="f2488" y="f2489"/>
                                        <a:pt x="f2490" y="f2491"/>
                                      </a:cubicBezTo>
                                      <a:lnTo>
                                        <a:pt x="f2492" y="f2493"/>
                                      </a:lnTo>
                                      <a:lnTo>
                                        <a:pt x="f2494" y="f2495"/>
                                      </a:lnTo>
                                      <a:cubicBezTo>
                                        <a:pt x="f2496" y="f2497"/>
                                        <a:pt x="f488" y="f2498"/>
                                        <a:pt x="f491" y="f2499"/>
                                      </a:cubicBezTo>
                                      <a:cubicBezTo>
                                        <a:pt x="f2500" y="f2501"/>
                                        <a:pt x="f2502" y="f2503"/>
                                        <a:pt x="f2504" y="f2505"/>
                                      </a:cubicBezTo>
                                      <a:cubicBezTo>
                                        <a:pt x="f2506" y="f2507"/>
                                        <a:pt x="f498" y="f2508"/>
                                        <a:pt x="f2509" y="f2510"/>
                                      </a:cubicBezTo>
                                      <a:cubicBezTo>
                                        <a:pt x="f2511" y="f2512"/>
                                        <a:pt x="f2513" y="f2514"/>
                                        <a:pt x="f2515" y="f1971"/>
                                      </a:cubicBezTo>
                                      <a:cubicBezTo>
                                        <a:pt x="f2516" y="f1909"/>
                                        <a:pt x="f2517" y="f2518"/>
                                        <a:pt x="f2519" y="f1973"/>
                                      </a:cubicBezTo>
                                      <a:cubicBezTo>
                                        <a:pt x="f2520" y="f1975"/>
                                        <a:pt x="f2521" y="f2522"/>
                                        <a:pt x="f2523" y="f1903"/>
                                      </a:cubicBezTo>
                                      <a:cubicBezTo>
                                        <a:pt x="f2524" y="f2336"/>
                                        <a:pt x="f384" y="f2155"/>
                                        <a:pt x="f383" y="f1982"/>
                                      </a:cubicBezTo>
                                      <a:cubicBezTo>
                                        <a:pt x="f2525" y="f2526"/>
                                        <a:pt x="f523" y="f2527"/>
                                        <a:pt x="f2528" y="f2529"/>
                                      </a:cubicBezTo>
                                      <a:cubicBezTo>
                                        <a:pt x="f2530" y="f2531"/>
                                        <a:pt x="f2532" y="f2166"/>
                                        <a:pt x="f2533" y="f2534"/>
                                      </a:cubicBezTo>
                                      <a:lnTo>
                                        <a:pt x="f2535" y="f2536"/>
                                      </a:lnTo>
                                      <a:lnTo>
                                        <a:pt x="f2537" y="f2538"/>
                                      </a:lnTo>
                                      <a:cubicBezTo>
                                        <a:pt x="f2539" y="f2540"/>
                                        <a:pt x="f2541" y="f2542"/>
                                        <a:pt x="f2541" y="f2543"/>
                                      </a:cubicBezTo>
                                      <a:lnTo>
                                        <a:pt x="f2544" y="f2545"/>
                                      </a:lnTo>
                                      <a:lnTo>
                                        <a:pt x="f2546" y="f2547"/>
                                      </a:lnTo>
                                      <a:cubicBezTo>
                                        <a:pt x="f1456" y="f2548"/>
                                        <a:pt x="f2549" y="f2550"/>
                                        <a:pt x="f2551" y="f2552"/>
                                      </a:cubicBezTo>
                                      <a:cubicBezTo>
                                        <a:pt x="f1470" y="f2553"/>
                                        <a:pt x="f2554" y="f2555"/>
                                        <a:pt x="f2556" y="f2557"/>
                                      </a:cubicBezTo>
                                      <a:cubicBezTo>
                                        <a:pt x="f2558" y="f1477"/>
                                        <a:pt x="f2559" y="f2560"/>
                                        <a:pt x="f2561" y="f2562"/>
                                      </a:cubicBezTo>
                                      <a:lnTo>
                                        <a:pt x="f1131" y="f2563"/>
                                      </a:lnTo>
                                      <a:lnTo>
                                        <a:pt x="f1131" y="f2564"/>
                                      </a:lnTo>
                                      <a:lnTo>
                                        <a:pt x="f2565" y="f2566"/>
                                      </a:lnTo>
                                      <a:lnTo>
                                        <a:pt x="f2567" y="f2568"/>
                                      </a:lnTo>
                                      <a:cubicBezTo>
                                        <a:pt x="f1127" y="f2569"/>
                                        <a:pt x="f1429" y="f2570"/>
                                        <a:pt x="f2571" y="f2572"/>
                                      </a:cubicBezTo>
                                      <a:cubicBezTo>
                                        <a:pt x="f2573" y="f2574"/>
                                        <a:pt x="f2575" y="f2574"/>
                                        <a:pt x="f2576" y="f2572"/>
                                      </a:cubicBezTo>
                                      <a:cubicBezTo>
                                        <a:pt x="f1501" y="f2577"/>
                                        <a:pt x="f2578" y="f2579"/>
                                        <a:pt x="f2580" y="f2581"/>
                                      </a:cubicBezTo>
                                      <a:cubicBezTo>
                                        <a:pt x="f1538" y="f2582"/>
                                        <a:pt x="f1538" y="f2583"/>
                                        <a:pt x="f2584" y="f2585"/>
                                      </a:cubicBezTo>
                                      <a:cubicBezTo>
                                        <a:pt x="f2580" y="f1475"/>
                                        <a:pt x="f1494" y="f2586"/>
                                        <a:pt x="f1535" y="f2564"/>
                                      </a:cubicBezTo>
                                      <a:cubicBezTo>
                                        <a:pt x="f1533" y="f2587"/>
                                        <a:pt x="f1531" y="f2588"/>
                                        <a:pt x="f2589" y="f2590"/>
                                      </a:cubicBezTo>
                                      <a:cubicBezTo>
                                        <a:pt x="f2591" y="f2592"/>
                                        <a:pt x="f1501" y="f2593"/>
                                        <a:pt x="f2594" y="f1455"/>
                                      </a:cubicBezTo>
                                      <a:lnTo>
                                        <a:pt x="f2595" y="f2596"/>
                                      </a:lnTo>
                                      <a:cubicBezTo>
                                        <a:pt x="f2597" y="f2598"/>
                                        <a:pt x="f2597" y="f2599"/>
                                        <a:pt x="f2600" y="f2601"/>
                                      </a:cubicBezTo>
                                      <a:lnTo>
                                        <a:pt x="f2602" y="f2603"/>
                                      </a:lnTo>
                                      <a:lnTo>
                                        <a:pt x="f1503" y="f2604"/>
                                      </a:lnTo>
                                      <a:lnTo>
                                        <a:pt x="f2605" y="f2606"/>
                                      </a:lnTo>
                                      <a:lnTo>
                                        <a:pt x="f2595" y="f1459"/>
                                      </a:lnTo>
                                      <a:lnTo>
                                        <a:pt x="f2594" y="f2607"/>
                                      </a:lnTo>
                                      <a:cubicBezTo>
                                        <a:pt x="f1501" y="f1547"/>
                                        <a:pt x="f2591" y="f2608"/>
                                        <a:pt x="f2589" y="f2609"/>
                                      </a:cubicBezTo>
                                      <a:cubicBezTo>
                                        <a:pt x="f1531" y="f1551"/>
                                        <a:pt x="f1533" y="f2610"/>
                                        <a:pt x="f1535" y="f2611"/>
                                      </a:cubicBezTo>
                                      <a:cubicBezTo>
                                        <a:pt x="f1494" y="f2612"/>
                                        <a:pt x="f1538" y="f2613"/>
                                        <a:pt x="f2584" y="f2614"/>
                                      </a:cubicBezTo>
                                      <a:cubicBezTo>
                                        <a:pt x="f1492" y="f2615"/>
                                        <a:pt x="f1545" y="f2616"/>
                                        <a:pt x="f2617" y="f2618"/>
                                      </a:cubicBezTo>
                                      <a:cubicBezTo>
                                        <a:pt x="f2617" y="f2619"/>
                                        <a:pt x="f2617" y="f2620"/>
                                        <a:pt x="f1550" y="f2611"/>
                                      </a:cubicBezTo>
                                      <a:cubicBezTo>
                                        <a:pt x="f2621" y="f2587"/>
                                        <a:pt x="f2621" y="f2622"/>
                                        <a:pt x="f1545" y="f2623"/>
                                      </a:cubicBezTo>
                                      <a:cubicBezTo>
                                        <a:pt x="f2624" y="f2625"/>
                                        <a:pt x="f1492" y="f1548"/>
                                        <a:pt x="f2624" y="f2626"/>
                                      </a:cubicBezTo>
                                      <a:cubicBezTo>
                                        <a:pt x="f1492" y="f2607"/>
                                        <a:pt x="f1492" y="f1421"/>
                                        <a:pt x="f2627" y="f2628"/>
                                      </a:cubicBezTo>
                                      <a:cubicBezTo>
                                        <a:pt x="f2584" y="f1419"/>
                                        <a:pt x="f1538" y="f1143"/>
                                        <a:pt x="f1494" y="f2629"/>
                                      </a:cubicBezTo>
                                      <a:cubicBezTo>
                                        <a:pt x="f1535" y="f2630"/>
                                        <a:pt x="f2631" y="f2632"/>
                                        <a:pt x="f1531" y="f2633"/>
                                      </a:cubicBezTo>
                                      <a:cubicBezTo>
                                        <a:pt x="f2589" y="f2634"/>
                                        <a:pt x="f2594" y="f2635"/>
                                        <a:pt x="f2597" y="f2636"/>
                                      </a:cubicBezTo>
                                      <a:cubicBezTo>
                                        <a:pt x="f2637" y="f1120"/>
                                        <a:pt x="f1503" y="f1500"/>
                                        <a:pt x="f2638" y="f1110"/>
                                      </a:cubicBezTo>
                                      <a:cubicBezTo>
                                        <a:pt x="f1429" y="f1229"/>
                                        <a:pt x="f1125" y="f2639"/>
                                        <a:pt x="f1121" y="f1406"/>
                                      </a:cubicBezTo>
                                      <a:cubicBezTo>
                                        <a:pt x="f2640" y="f1523"/>
                                        <a:pt x="f2641" y="f2642"/>
                                        <a:pt x="f2643" y="f1177"/>
                                      </a:cubicBezTo>
                                      <a:cubicBezTo>
                                        <a:pt x="f1141" y="f2644"/>
                                        <a:pt x="f2645" y="f2646"/>
                                        <a:pt x="f2559" y="f2647"/>
                                      </a:cubicBezTo>
                                      <a:cubicBezTo>
                                        <a:pt x="f1519" y="f2648"/>
                                        <a:pt x="f1107" y="f1512"/>
                                        <a:pt x="f1107" y="f2649"/>
                                      </a:cubicBezTo>
                                      <a:cubicBezTo>
                                        <a:pt x="f2650" y="f2651"/>
                                        <a:pt x="f1445" y="f2652"/>
                                        <a:pt x="f1468" y="f2653"/>
                                      </a:cubicBezTo>
                                      <a:cubicBezTo>
                                        <a:pt x="f1464" y="f2654"/>
                                        <a:pt x="f2549" y="f2655"/>
                                        <a:pt x="f2656" y="f2657"/>
                                      </a:cubicBezTo>
                                      <a:cubicBezTo>
                                        <a:pt x="f2658" y="f2659"/>
                                        <a:pt x="f2660" y="f2661"/>
                                        <a:pt x="f2662" y="f2663"/>
                                      </a:cubicBezTo>
                                      <a:cubicBezTo>
                                        <a:pt x="f2664" y="f2661"/>
                                        <a:pt x="f2665" y="f2659"/>
                                        <a:pt x="f1449" y="f2657"/>
                                      </a:cubicBezTo>
                                      <a:cubicBezTo>
                                        <a:pt x="f1464" y="f2654"/>
                                        <a:pt x="f1466" y="f2654"/>
                                        <a:pt x="f2551" y="f2653"/>
                                      </a:cubicBezTo>
                                      <a:cubicBezTo>
                                        <a:pt x="f2666" y="f2667"/>
                                        <a:pt x="f2668" y="f1251"/>
                                        <a:pt x="f2669" y="f2670"/>
                                      </a:cubicBezTo>
                                      <a:lnTo>
                                        <a:pt x="f835" y="f2671"/>
                                      </a:lnTo>
                                      <a:lnTo>
                                        <a:pt x="f2672" y="f2673"/>
                                      </a:lnTo>
                                      <a:lnTo>
                                        <a:pt x="f1399" y="f2674"/>
                                      </a:lnTo>
                                      <a:cubicBezTo>
                                        <a:pt x="f1176" y="f2675"/>
                                        <a:pt x="f2676" y="f2677"/>
                                        <a:pt x="f2678" y="f2679"/>
                                      </a:cubicBezTo>
                                      <a:cubicBezTo>
                                        <a:pt x="f1172" y="f2680"/>
                                        <a:pt x="f2681" y="f1384"/>
                                        <a:pt x="f2682" y="f2670"/>
                                      </a:cubicBezTo>
                                      <a:cubicBezTo>
                                        <a:pt x="f1207" y="f2683"/>
                                        <a:pt x="f1204" y="f2684"/>
                                        <a:pt x="f1172" y="f2685"/>
                                      </a:cubicBezTo>
                                      <a:cubicBezTo>
                                        <a:pt x="f2676" y="f817"/>
                                        <a:pt x="f1244" y="f2686"/>
                                        <a:pt x="f1397" y="f2687"/>
                                      </a:cubicBezTo>
                                      <a:cubicBezTo>
                                        <a:pt x="f2688" y="f2689"/>
                                        <a:pt x="f1246" y="f2690"/>
                                        <a:pt x="f2691" y="f2692"/>
                                      </a:cubicBezTo>
                                      <a:cubicBezTo>
                                        <a:pt x="f1394" y="f752"/>
                                        <a:pt x="f1392" y="f2693"/>
                                        <a:pt x="f1390" y="f844"/>
                                      </a:cubicBezTo>
                                      <a:cubicBezTo>
                                        <a:pt x="f2694" y="f866"/>
                                        <a:pt x="f1388" y="f2695"/>
                                        <a:pt x="f2696" y="f2697"/>
                                      </a:cubicBezTo>
                                      <a:cubicBezTo>
                                        <a:pt x="f849" y="f1080"/>
                                        <a:pt x="f859" y="f2698"/>
                                        <a:pt x="f1257" y="f1369"/>
                                      </a:cubicBezTo>
                                      <a:lnTo>
                                        <a:pt x="f2699" y="f767"/>
                                      </a:lnTo>
                                      <a:cubicBezTo>
                                        <a:pt x="f883" y="f2700"/>
                                        <a:pt x="f1376" y="f2701"/>
                                        <a:pt x="f816" y="f2702"/>
                                      </a:cubicBezTo>
                                      <a:cubicBezTo>
                                        <a:pt x="f2703" y="f2704"/>
                                        <a:pt x="f2705" y="f775"/>
                                        <a:pt x="f2706" y="f2707"/>
                                      </a:cubicBezTo>
                                      <a:lnTo>
                                        <a:pt x="f2708" y="f2709"/>
                                      </a:lnTo>
                                      <a:lnTo>
                                        <a:pt x="f2710" y="f2711"/>
                                      </a:lnTo>
                                      <a:cubicBezTo>
                                        <a:pt x="f2712" y="f2713"/>
                                        <a:pt x="f907" y="f2714"/>
                                        <a:pt x="f2715" y="f1343"/>
                                      </a:cubicBezTo>
                                      <a:lnTo>
                                        <a:pt x="f2716" y="f2717"/>
                                      </a:lnTo>
                                      <a:lnTo>
                                        <a:pt x="f2715" y="f2718"/>
                                      </a:lnTo>
                                      <a:cubicBezTo>
                                        <a:pt x="f907" y="f2719"/>
                                        <a:pt x="f2712" y="f2720"/>
                                        <a:pt x="f2710" y="f2721"/>
                                      </a:cubicBezTo>
                                      <a:cubicBezTo>
                                        <a:pt x="f802" y="f2722"/>
                                        <a:pt x="f2723" y="f2724"/>
                                        <a:pt x="f1076" y="f2725"/>
                                      </a:cubicBezTo>
                                      <a:cubicBezTo>
                                        <a:pt x="f1074" y="f2726"/>
                                        <a:pt x="f2727" y="f2728"/>
                                        <a:pt x="f2729" y="f2730"/>
                                      </a:cubicBezTo>
                                      <a:lnTo>
                                        <a:pt x="f2731" y="f2732"/>
                                      </a:lnTo>
                                      <a:lnTo>
                                        <a:pt x="f2733" y="f930"/>
                                      </a:lnTo>
                                      <a:lnTo>
                                        <a:pt x="f2734" y="f2735"/>
                                      </a:lnTo>
                                      <a:lnTo>
                                        <a:pt x="f2736" y="f714"/>
                                      </a:lnTo>
                                      <a:cubicBezTo>
                                        <a:pt x="f2737" y="f1055"/>
                                        <a:pt x="f2738" y="f2739"/>
                                        <a:pt x="f2740" y="f1313"/>
                                      </a:cubicBezTo>
                                      <a:cubicBezTo>
                                        <a:pt x="f2741" y="f725"/>
                                        <a:pt x="f2742" y="f2743"/>
                                        <a:pt x="f2744" y="f2745"/>
                                      </a:cubicBezTo>
                                      <a:lnTo>
                                        <a:pt x="f2746" y="f2747"/>
                                      </a:lnTo>
                                      <a:lnTo>
                                        <a:pt x="f2748" y="f2749"/>
                                      </a:lnTo>
                                      <a:cubicBezTo>
                                        <a:pt x="f1310" y="f2750"/>
                                        <a:pt x="f2751" y="f2752"/>
                                        <a:pt x="f2753" y="f2754"/>
                                      </a:cubicBezTo>
                                      <a:lnTo>
                                        <a:pt x="f2755" y="f2756"/>
                                      </a:lnTo>
                                      <a:lnTo>
                                        <a:pt x="f2757" y="f2758"/>
                                      </a:lnTo>
                                      <a:lnTo>
                                        <a:pt x="f2753" y="f686"/>
                                      </a:lnTo>
                                      <a:cubicBezTo>
                                        <a:pt x="f2759" y="f659"/>
                                        <a:pt x="f2760" y="f2750"/>
                                        <a:pt x="f2748" y="f2761"/>
                                      </a:cubicBezTo>
                                      <a:cubicBezTo>
                                        <a:pt x="f1061" y="f2762"/>
                                        <a:pt x="f579" y="f2763"/>
                                        <a:pt x="f1314" y="f2764"/>
                                      </a:cubicBezTo>
                                      <a:cubicBezTo>
                                        <a:pt x="f2765" y="f2766"/>
                                        <a:pt x="f2767" y="f2768"/>
                                        <a:pt x="f2769" y="f2770"/>
                                      </a:cubicBezTo>
                                      <a:lnTo>
                                        <a:pt x="f2771" y="f2772"/>
                                      </a:lnTo>
                                      <a:lnTo>
                                        <a:pt x="f2773" y="f528"/>
                                      </a:lnTo>
                                      <a:cubicBezTo>
                                        <a:pt x="f545" y="f2774"/>
                                        <a:pt x="f2775" y="f2776"/>
                                        <a:pt x="f2777" y="f2778"/>
                                      </a:cubicBezTo>
                                      <a:lnTo>
                                        <a:pt x="f2779" y="f2780"/>
                                      </a:lnTo>
                                      <a:lnTo>
                                        <a:pt x="f2781" y="f2782"/>
                                      </a:lnTo>
                                      <a:cubicBezTo>
                                        <a:pt x="f2783" y="f2784"/>
                                        <a:pt x="f2785" y="f2786"/>
                                        <a:pt x="f1040" y="f513"/>
                                      </a:cubicBezTo>
                                      <a:cubicBezTo>
                                        <a:pt x="f1038" y="f332"/>
                                        <a:pt x="f2787" y="f338"/>
                                        <a:pt x="f533" y="f334"/>
                                      </a:cubicBezTo>
                                      <a:cubicBezTo>
                                        <a:pt x="f953" y="f507"/>
                                        <a:pt x="f2788" y="f2789"/>
                                        <a:pt x="f2790" y="f336"/>
                                      </a:cubicBezTo>
                                      <a:lnTo>
                                        <a:pt x="f2791" y="f2792"/>
                                      </a:lnTo>
                                      <a:lnTo>
                                        <a:pt x="f2793" y="f2794"/>
                                      </a:lnTo>
                                      <a:lnTo>
                                        <a:pt x="f1035" y="f2795"/>
                                      </a:lnTo>
                                      <a:cubicBezTo>
                                        <a:pt x="f2796" y="f334"/>
                                        <a:pt x="f953" y="f2797"/>
                                        <a:pt x="f2798" y="f336"/>
                                      </a:cubicBezTo>
                                      <a:cubicBezTo>
                                        <a:pt x="f2799" y="f2800"/>
                                        <a:pt x="f2801" y="f2802"/>
                                        <a:pt x="f2803" y="f2804"/>
                                      </a:cubicBezTo>
                                      <a:cubicBezTo>
                                        <a:pt x="f2805" y="f2806"/>
                                        <a:pt x="f527" y="f991"/>
                                        <a:pt x="f2807" y="f2808"/>
                                      </a:cubicBezTo>
                                      <a:cubicBezTo>
                                        <a:pt x="f2809" y="f301"/>
                                        <a:pt x="f2810" y="f314"/>
                                        <a:pt x="f2811" y="f2812"/>
                                      </a:cubicBezTo>
                                      <a:lnTo>
                                        <a:pt x="f2813" y="f2814"/>
                                      </a:lnTo>
                                      <a:lnTo>
                                        <a:pt x="f379" y="f2815"/>
                                      </a:lnTo>
                                      <a:cubicBezTo>
                                        <a:pt x="f2816" y="f432"/>
                                        <a:pt x="f390" y="f2817"/>
                                        <a:pt x="f2818" y="f213"/>
                                      </a:cubicBezTo>
                                      <a:lnTo>
                                        <a:pt x="f2819" y="f2820"/>
                                      </a:lnTo>
                                      <a:lnTo>
                                        <a:pt x="f2509" y="f49"/>
                                      </a:lnTo>
                                      <a:cubicBezTo>
                                        <a:pt x="f2821" y="f2822"/>
                                        <a:pt x="f2823" y="f197"/>
                                        <a:pt x="f2824" y="f2825"/>
                                      </a:cubicBezTo>
                                      <a:cubicBezTo>
                                        <a:pt x="f2826" y="f15"/>
                                        <a:pt x="f2827" y="f186"/>
                                        <a:pt x="f2828" y="f59"/>
                                      </a:cubicBezTo>
                                      <a:cubicBezTo>
                                        <a:pt x="f2829" y="f2830"/>
                                        <a:pt x="f2502" y="f57"/>
                                        <a:pt x="f2831" y="f2832"/>
                                      </a:cubicBezTo>
                                      <a:cubicBezTo>
                                        <a:pt x="f2833" y="f191"/>
                                        <a:pt x="f494" y="f452"/>
                                        <a:pt x="f410" y="f2834"/>
                                      </a:cubicBezTo>
                                      <a:cubicBezTo>
                                        <a:pt x="f2835" y="f188"/>
                                        <a:pt x="f488" y="f15"/>
                                        <a:pt x="f486" y="f2836"/>
                                      </a:cubicBezTo>
                                      <a:cubicBezTo>
                                        <a:pt x="f2837" y="f59"/>
                                        <a:pt x="f2838" y="f19"/>
                                        <a:pt x="f2839" y="f23"/>
                                      </a:cubicBezTo>
                                      <a:lnTo>
                                        <a:pt x="f2840" y="f2841"/>
                                      </a:lnTo>
                                      <a:lnTo>
                                        <a:pt x="f2842" y="f21"/>
                                      </a:lnTo>
                                      <a:cubicBezTo>
                                        <a:pt x="f995" y="f182"/>
                                        <a:pt x="f2843" y="f61"/>
                                        <a:pt x="f2844" y="f63"/>
                                      </a:cubicBezTo>
                                      <a:cubicBezTo>
                                        <a:pt x="f2845" y="f73"/>
                                        <a:pt x="f2846" y="f77"/>
                                        <a:pt x="f2847" y="f2848"/>
                                      </a:cubicBezTo>
                                      <a:lnTo>
                                        <a:pt x="f2849" y="f2850"/>
                                      </a:lnTo>
                                      <a:lnTo>
                                        <a:pt x="f2851" y="f25"/>
                                      </a:lnTo>
                                      <a:cubicBezTo>
                                        <a:pt x="f2852" y="f29"/>
                                        <a:pt x="f2853" y="f23"/>
                                        <a:pt x="f2854" y="f267"/>
                                      </a:cubicBezTo>
                                      <a:cubicBezTo>
                                        <a:pt x="f2855" y="f21"/>
                                        <a:pt x="f2856" y="f19"/>
                                        <a:pt x="f2857" y="f19"/>
                                      </a:cubicBezTo>
                                      <a:cubicBezTo>
                                        <a:pt x="f476" y="f21"/>
                                        <a:pt x="f2858" y="f23"/>
                                        <a:pt x="f2859" y="f29"/>
                                      </a:cubicBezTo>
                                      <a:cubicBezTo>
                                        <a:pt x="f2838" y="f21"/>
                                        <a:pt x="f2860" y="f184"/>
                                        <a:pt x="f417" y="f37"/>
                                      </a:cubicBezTo>
                                      <a:cubicBezTo>
                                        <a:pt x="f2861" y="f2862"/>
                                        <a:pt x="f489" y="f15"/>
                                        <a:pt x="f2863" y="f2864"/>
                                      </a:cubicBezTo>
                                      <a:cubicBezTo>
                                        <a:pt x="f1006" y="f57"/>
                                        <a:pt x="f2865" y="f451"/>
                                        <a:pt x="f2866" y="f275"/>
                                      </a:cubicBezTo>
                                      <a:cubicBezTo>
                                        <a:pt x="f1008" y="f57"/>
                                        <a:pt x="f2828" y="f2862"/>
                                        <a:pt x="f2867" y="f34"/>
                                      </a:cubicBezTo>
                                      <a:cubicBezTo>
                                        <a:pt x="f2868" y="f29"/>
                                        <a:pt x="f2869" y="f2870"/>
                                        <a:pt x="f1002" y="f2871"/>
                                      </a:cubicBezTo>
                                      <a:lnTo>
                                        <a:pt x="f2872" y="f2873"/>
                                      </a:lnTo>
                                      <a:lnTo>
                                        <a:pt x="f2855" y="f2874"/>
                                      </a:lnTo>
                                      <a:cubicBezTo>
                                        <a:pt x="f2875" y="f119"/>
                                        <a:pt x="f2480" y="f93"/>
                                        <a:pt x="f2851" y="f172"/>
                                      </a:cubicBezTo>
                                      <a:cubicBezTo>
                                        <a:pt x="f2876" y="f105"/>
                                        <a:pt x="f2877" y="f110"/>
                                        <a:pt x="f2878" y="f2879"/>
                                      </a:cubicBezTo>
                                      <a:cubicBezTo>
                                        <a:pt x="f2880" y="f2881"/>
                                        <a:pt x="f2882" y="f2881"/>
                                        <a:pt x="f2883" y="f2884"/>
                                      </a:cubicBezTo>
                                      <a:lnTo>
                                        <a:pt x="f2885" y="f2886"/>
                                      </a:lnTo>
                                      <a:lnTo>
                                        <a:pt x="f2887" y="f139"/>
                                      </a:lnTo>
                                      <a:cubicBezTo>
                                        <a:pt x="f2888" y="f155"/>
                                        <a:pt x="f2889" y="f2890"/>
                                        <a:pt x="f2468" y="f2891"/>
                                      </a:cubicBezTo>
                                      <a:cubicBezTo>
                                        <a:pt x="f2892" y="f2893"/>
                                        <a:pt x="f2390" y="f2894"/>
                                        <a:pt x="f2895" y="f2890"/>
                                      </a:cubicBezTo>
                                      <a:cubicBezTo>
                                        <a:pt x="f18" y="f2890"/>
                                        <a:pt x="f2080" y="f2890"/>
                                        <a:pt x="f2896" y="f2890"/>
                                      </a:cubicBezTo>
                                      <a:cubicBezTo>
                                        <a:pt x="f446" y="f2897"/>
                                        <a:pt x="f2898" y="f2899"/>
                                        <a:pt x="f2900" y="f2901"/>
                                      </a:cubicBezTo>
                                      <a:cubicBezTo>
                                        <a:pt x="f24" y="f2902"/>
                                        <a:pt x="f2462" y="f2903"/>
                                        <a:pt x="f2461" y="f2903"/>
                                      </a:cubicBezTo>
                                      <a:cubicBezTo>
                                        <a:pt x="f2460" y="f2903"/>
                                        <a:pt x="f28" y="f2904"/>
                                        <a:pt x="f2905" y="f2904"/>
                                      </a:cubicBezTo>
                                      <a:lnTo>
                                        <a:pt x="f2906" y="f2907"/>
                                      </a:lnTo>
                                      <a:lnTo>
                                        <a:pt x="f2908" y="f2909"/>
                                      </a:lnTo>
                                      <a:cubicBezTo>
                                        <a:pt x="f2910" y="f2911"/>
                                        <a:pt x="f2912" y="f2913"/>
                                        <a:pt x="f2449" y="f2902"/>
                                      </a:cubicBezTo>
                                      <a:cubicBezTo>
                                        <a:pt x="f2449" y="f2902"/>
                                        <a:pt x="f2914" y="f2901"/>
                                        <a:pt x="f2914" y="f2901"/>
                                      </a:cubicBezTo>
                                      <a:cubicBezTo>
                                        <a:pt x="f2915" y="f11"/>
                                        <a:pt x="f2916" y="f2891"/>
                                        <a:pt x="f215" y="f2894"/>
                                      </a:cubicBezTo>
                                      <a:cubicBezTo>
                                        <a:pt x="f132" y="f2917"/>
                                        <a:pt x="f2918" y="f2890"/>
                                        <a:pt x="f2919" y="f2920"/>
                                      </a:cubicBezTo>
                                      <a:cubicBezTo>
                                        <a:pt x="f2921" y="f151"/>
                                        <a:pt x="f2922" y="f155"/>
                                        <a:pt x="f138" y="f159"/>
                                      </a:cubicBezTo>
                                      <a:cubicBezTo>
                                        <a:pt x="f2923" y="f159"/>
                                        <a:pt x="f2924" y="f159"/>
                                        <a:pt x="f2925" y="f2926"/>
                                      </a:cubicBezTo>
                                      <a:cubicBezTo>
                                        <a:pt x="f2927" y="f2928"/>
                                        <a:pt x="f10" y="f2928"/>
                                        <a:pt x="f2438" y="f2928"/>
                                      </a:cubicBezTo>
                                      <a:lnTo>
                                        <a:pt x="f2929" y="f2926"/>
                                      </a:lnTo>
                                      <a:lnTo>
                                        <a:pt x="f2080" y="f139"/>
                                      </a:lnTo>
                                      <a:cubicBezTo>
                                        <a:pt x="f2390" y="f2930"/>
                                        <a:pt x="f2931" y="f2932"/>
                                        <a:pt x="f442" y="f2933"/>
                                      </a:cubicBezTo>
                                      <a:cubicBezTo>
                                        <a:pt x="f2934" y="f93"/>
                                        <a:pt x="f2935" y="f119"/>
                                        <a:pt x="f2405" y="f89"/>
                                      </a:cubicBezTo>
                                      <a:cubicBezTo>
                                        <a:pt x="f2936" y="f2874"/>
                                        <a:pt x="f2937" y="f2874"/>
                                        <a:pt x="f2938" y="f2874"/>
                                      </a:cubicBezTo>
                                      <a:lnTo>
                                        <a:pt x="f2939" y="f2940"/>
                                      </a:lnTo>
                                      <a:lnTo>
                                        <a:pt x="f2941" y="f2942"/>
                                      </a:lnTo>
                                      <a:cubicBezTo>
                                        <a:pt x="f2943" y="f89"/>
                                        <a:pt x="f2471" y="f91"/>
                                        <a:pt x="f463" y="f99"/>
                                      </a:cubicBezTo>
                                      <a:cubicBezTo>
                                        <a:pt x="f2425" y="f110"/>
                                        <a:pt x="f2944" y="f133"/>
                                        <a:pt x="f2088" y="f137"/>
                                      </a:cubicBezTo>
                                      <a:cubicBezTo>
                                        <a:pt x="f2090" y="f139"/>
                                        <a:pt x="f2092" y="f162"/>
                                        <a:pt x="f459" y="f2928"/>
                                      </a:cubicBezTo>
                                      <a:cubicBezTo>
                                        <a:pt x="f24" y="f2928"/>
                                        <a:pt x="f2461" y="f2928"/>
                                        <a:pt x="f28" y="f162"/>
                                      </a:cubicBezTo>
                                      <a:cubicBezTo>
                                        <a:pt x="f2439" y="f162"/>
                                        <a:pt x="f2945" y="f2928"/>
                                        <a:pt x="f2946" y="f2928"/>
                                      </a:cubicBezTo>
                                      <a:cubicBezTo>
                                        <a:pt x="f2947" y="f141"/>
                                        <a:pt x="f2948" y="f141"/>
                                        <a:pt x="f210" y="f141"/>
                                      </a:cubicBezTo>
                                      <a:cubicBezTo>
                                        <a:pt x="f134" y="f162"/>
                                        <a:pt x="f210" y="f139"/>
                                        <a:pt x="f132" y="f137"/>
                                      </a:cubicBezTo>
                                      <a:cubicBezTo>
                                        <a:pt x="f2449" y="f2930"/>
                                        <a:pt x="f129" y="f168"/>
                                        <a:pt x="f2949" y="f107"/>
                                      </a:cubicBezTo>
                                      <a:cubicBezTo>
                                        <a:pt x="f2900" y="f97"/>
                                        <a:pt x="f2934" y="f2871"/>
                                        <a:pt x="f2950" y="f2864"/>
                                      </a:cubicBezTo>
                                      <a:cubicBezTo>
                                        <a:pt x="f483" y="f2951"/>
                                        <a:pt x="f2952" y="f252"/>
                                        <a:pt x="f510" y="f309"/>
                                      </a:cubicBezTo>
                                      <a:cubicBezTo>
                                        <a:pt x="f2953" y="f307"/>
                                        <a:pt x="f2954" y="f2955"/>
                                        <a:pt x="f2956" y="f2957"/>
                                      </a:cubicBezTo>
                                      <a:cubicBezTo>
                                        <a:pt x="f2958" y="f502"/>
                                        <a:pt x="f374" y="f398"/>
                                        <a:pt x="f2528" y="f2797"/>
                                      </a:cubicBezTo>
                                      <a:cubicBezTo>
                                        <a:pt x="f527" y="f509"/>
                                        <a:pt x="f2959" y="f511"/>
                                        <a:pt x="f2960" y="f389"/>
                                      </a:cubicBezTo>
                                      <a:cubicBezTo>
                                        <a:pt x="f2961" y="f344"/>
                                        <a:pt x="f2962" y="f2963"/>
                                        <a:pt x="f2964" y="f526"/>
                                      </a:cubicBezTo>
                                      <a:cubicBezTo>
                                        <a:pt x="f943" y="f673"/>
                                        <a:pt x="f2965" y="f2966"/>
                                        <a:pt x="f2775" y="f686"/>
                                      </a:cubicBezTo>
                                      <a:cubicBezTo>
                                        <a:pt x="f2967" y="f2968"/>
                                        <a:pt x="f2969" y="f1037"/>
                                        <a:pt x="f571" y="f696"/>
                                      </a:cubicBezTo>
                                      <a:cubicBezTo>
                                        <a:pt x="f569" y="f2970"/>
                                        <a:pt x="f1307" y="f2971"/>
                                        <a:pt x="f2972" y="f2973"/>
                                      </a:cubicBezTo>
                                      <a:cubicBezTo>
                                        <a:pt x="f2974" y="f2975"/>
                                        <a:pt x="f2976" y="f2977"/>
                                        <a:pt x="f1064" y="f2978"/>
                                      </a:cubicBezTo>
                                      <a:cubicBezTo>
                                        <a:pt x="f1337" y="f706"/>
                                        <a:pt x="f2979" y="f1055"/>
                                        <a:pt x="f2980" y="f588"/>
                                      </a:cubicBezTo>
                                      <a:cubicBezTo>
                                        <a:pt x="f1346" y="f570"/>
                                        <a:pt x="f1066" y="f2981"/>
                                        <a:pt x="f1352" y="f2982"/>
                                      </a:cubicBezTo>
                                      <a:lnTo>
                                        <a:pt x="f2983" y="f2984"/>
                                      </a:lnTo>
                                      <a:lnTo>
                                        <a:pt x="f2985" y="f2986"/>
                                      </a:lnTo>
                                      <a:lnTo>
                                        <a:pt x="f2987" y="f2988"/>
                                      </a:lnTo>
                                      <a:cubicBezTo>
                                        <a:pt x="f1350" y="f2989"/>
                                        <a:pt x="f1289" y="f2990"/>
                                        <a:pt x="f1344" y="f619"/>
                                      </a:cubicBezTo>
                                      <a:cubicBezTo>
                                        <a:pt x="f2991" y="f585"/>
                                        <a:pt x="f2992" y="f580"/>
                                        <a:pt x="f2993" y="f940"/>
                                      </a:cubicBezTo>
                                      <a:cubicBezTo>
                                        <a:pt x="f2994" y="f2995"/>
                                        <a:pt x="f1332" y="f2996"/>
                                        <a:pt x="f2997" y="f546"/>
                                      </a:cubicBezTo>
                                      <a:cubicBezTo>
                                        <a:pt x="f2998" y="f2999"/>
                                        <a:pt x="f3000" y="f3001"/>
                                        <a:pt x="f3002" y="f1316"/>
                                      </a:cubicBezTo>
                                      <a:cubicBezTo>
                                        <a:pt x="f3003" y="f3004"/>
                                        <a:pt x="f3005" y="f3006"/>
                                        <a:pt x="f3007" y="f3008"/>
                                      </a:cubicBezTo>
                                      <a:cubicBezTo>
                                        <a:pt x="f941" y="f3009"/>
                                        <a:pt x="f3010" y="f371"/>
                                        <a:pt x="f3011" y="f3012"/>
                                      </a:cubicBezTo>
                                      <a:cubicBezTo>
                                        <a:pt x="f3013" y="f3014"/>
                                        <a:pt x="f2799" y="f3015"/>
                                        <a:pt x="f3016" y="f342"/>
                                      </a:cubicBezTo>
                                      <a:cubicBezTo>
                                        <a:pt x="f3017" y="f330"/>
                                        <a:pt x="f3018" y="f332"/>
                                        <a:pt x="f3019" y="f395"/>
                                      </a:cubicBezTo>
                                      <a:cubicBezTo>
                                        <a:pt x="f3020" y="f2795"/>
                                        <a:pt x="f3021" y="f3022"/>
                                        <a:pt x="f1025" y="f3023"/>
                                      </a:cubicBezTo>
                                      <a:cubicBezTo>
                                        <a:pt x="f968" y="f406"/>
                                        <a:pt x="f3024" y="f2806"/>
                                        <a:pt x="f3025" y="f418"/>
                                      </a:cubicBezTo>
                                      <a:cubicBezTo>
                                        <a:pt x="f3026" y="f3027"/>
                                        <a:pt x="f3028" y="f201"/>
                                        <a:pt x="f992" y="f57"/>
                                      </a:cubicBezTo>
                                      <a:cubicBezTo>
                                        <a:pt x="f3029" y="f81"/>
                                        <a:pt x="f447" y="f95"/>
                                        <a:pt x="f215" y="f101"/>
                                      </a:cubicBezTo>
                                      <a:cubicBezTo>
                                        <a:pt x="f132" y="f101"/>
                                        <a:pt x="f3030" y="f101"/>
                                        <a:pt x="f2919" y="f101"/>
                                      </a:cubicBezTo>
                                      <a:cubicBezTo>
                                        <a:pt x="f3031" y="f172"/>
                                        <a:pt x="f3032" y="f93"/>
                                        <a:pt x="f3032" y="f3033"/>
                                      </a:cubicBezTo>
                                      <a:cubicBezTo>
                                        <a:pt x="f125" y="f2942"/>
                                        <a:pt x="f3034" y="f89"/>
                                        <a:pt x="f3035" y="f89"/>
                                      </a:cubicBezTo>
                                      <a:cubicBezTo>
                                        <a:pt x="f3036" y="f91"/>
                                        <a:pt x="f3037" y="f172"/>
                                        <a:pt x="f152" y="f101"/>
                                      </a:cubicBezTo>
                                      <a:cubicBezTo>
                                        <a:pt x="f3038" y="f105"/>
                                        <a:pt x="f3039" y="f105"/>
                                        <a:pt x="f3040" y="f105"/>
                                      </a:cubicBezTo>
                                      <a:cubicBezTo>
                                        <a:pt x="f3041" y="f101"/>
                                        <a:pt x="f3042" y="f99"/>
                                        <a:pt x="f3043" y="f99"/>
                                      </a:cubicBezTo>
                                      <a:cubicBezTo>
                                        <a:pt x="f3044" y="f97"/>
                                        <a:pt x="f3045" y="f172"/>
                                        <a:pt x="f3046" y="f172"/>
                                      </a:cubicBezTo>
                                      <a:cubicBezTo>
                                        <a:pt x="f3047" y="f95"/>
                                        <a:pt x="f3048" y="f93"/>
                                        <a:pt x="f3049" y="f119"/>
                                      </a:cubicBezTo>
                                      <a:lnTo>
                                        <a:pt x="f3050" y="f3051"/>
                                      </a:lnTo>
                                      <a:lnTo>
                                        <a:pt x="f3052" y="f2871"/>
                                      </a:lnTo>
                                      <a:lnTo>
                                        <a:pt x="f3053" y="f3054"/>
                                      </a:lnTo>
                                      <a:lnTo>
                                        <a:pt x="f169" y="f73"/>
                                      </a:lnTo>
                                      <a:cubicBezTo>
                                        <a:pt x="f3055" y="f182"/>
                                        <a:pt x="f3056" y="f59"/>
                                        <a:pt x="f3057" y="f188"/>
                                      </a:cubicBezTo>
                                      <a:cubicBezTo>
                                        <a:pt x="f3058" y="f57"/>
                                        <a:pt x="f1951" y="f191"/>
                                        <a:pt x="f3059" y="f2832"/>
                                      </a:cubicBezTo>
                                      <a:cubicBezTo>
                                        <a:pt x="f3060" y="f448"/>
                                        <a:pt x="f2348" y="f51"/>
                                        <a:pt x="f183" y="f195"/>
                                      </a:cubicBezTo>
                                      <a:cubicBezTo>
                                        <a:pt x="f3061" y="f445"/>
                                        <a:pt x="f3062" y="f203"/>
                                        <a:pt x="f3063" y="f3064"/>
                                      </a:cubicBezTo>
                                      <a:cubicBezTo>
                                        <a:pt x="f3065" y="f3066"/>
                                        <a:pt x="f3067" y="f3068"/>
                                        <a:pt x="f3069" y="f434"/>
                                      </a:cubicBezTo>
                                      <a:cubicBezTo>
                                        <a:pt x="f254" y="f3070"/>
                                        <a:pt x="f282" y="f482"/>
                                        <a:pt x="f3071" y="f3072"/>
                                      </a:cubicBezTo>
                                      <a:cubicBezTo>
                                        <a:pt x="f311" y="f312"/>
                                        <a:pt x="f310" y="f301"/>
                                        <a:pt x="f308" y="f309"/>
                                      </a:cubicBezTo>
                                      <a:cubicBezTo>
                                        <a:pt x="f3073" y="f421"/>
                                        <a:pt x="f3074" y="f299"/>
                                        <a:pt x="f3075" y="f3072"/>
                                      </a:cubicBezTo>
                                      <a:cubicBezTo>
                                        <a:pt x="f3076" y="f2815"/>
                                        <a:pt x="f3077" y="f428"/>
                                        <a:pt x="f3078" y="f3070"/>
                                      </a:cubicBezTo>
                                      <a:cubicBezTo>
                                        <a:pt x="f3079" y="f432"/>
                                        <a:pt x="f3080" y="f3027"/>
                                        <a:pt x="f3081" y="f222"/>
                                      </a:cubicBezTo>
                                      <a:cubicBezTo>
                                        <a:pt x="f3082" y="f3083"/>
                                        <a:pt x="f3084" y="f199"/>
                                        <a:pt x="f3085" y="f2825"/>
                                      </a:cubicBezTo>
                                      <a:cubicBezTo>
                                        <a:pt x="f174" y="f51"/>
                                        <a:pt x="f3086" y="f460"/>
                                        <a:pt x="f76" y="f193"/>
                                      </a:cubicBezTo>
                                      <a:cubicBezTo>
                                        <a:pt x="f3087" y="f43"/>
                                        <a:pt x="f3088" y="f275"/>
                                        <a:pt x="f3089" y="f451"/>
                                      </a:cubicBezTo>
                                      <a:cubicBezTo>
                                        <a:pt x="f1935" y="f57"/>
                                        <a:pt x="f3090" y="f2864"/>
                                        <a:pt x="f3091" y="f2830"/>
                                      </a:cubicBezTo>
                                      <a:lnTo>
                                        <a:pt x="f3092" y="f3093"/>
                                      </a:lnTo>
                                      <a:lnTo>
                                        <a:pt x="f3094" y="f19"/>
                                      </a:lnTo>
                                      <a:cubicBezTo>
                                        <a:pt x="f3095" y="f21"/>
                                        <a:pt x="f3096" y="f182"/>
                                        <a:pt x="f3097" y="f61"/>
                                      </a:cubicBezTo>
                                      <a:cubicBezTo>
                                        <a:pt x="f3098" y="f23"/>
                                        <a:pt x="f3098" y="f23"/>
                                        <a:pt x="f3098" y="f182"/>
                                      </a:cubicBezTo>
                                      <a:cubicBezTo>
                                        <a:pt x="f3099" y="f23"/>
                                        <a:pt x="f3100" y="f23"/>
                                        <a:pt x="f3101" y="f61"/>
                                      </a:cubicBezTo>
                                      <a:cubicBezTo>
                                        <a:pt x="f3102" y="f61"/>
                                        <a:pt x="f3103" y="f63"/>
                                        <a:pt x="f3104" y="f63"/>
                                      </a:cubicBezTo>
                                      <a:cubicBezTo>
                                        <a:pt x="f108" y="f71"/>
                                        <a:pt x="f3105" y="f63"/>
                                        <a:pt x="f3106" y="f63"/>
                                      </a:cubicBezTo>
                                      <a:cubicBezTo>
                                        <a:pt x="f3107" y="f71"/>
                                        <a:pt x="f148" y="f71"/>
                                        <a:pt x="f3108" y="f65"/>
                                      </a:cubicBezTo>
                                      <a:cubicBezTo>
                                        <a:pt x="f3109" y="f71"/>
                                        <a:pt x="f3110" y="f23"/>
                                        <a:pt x="f3111" y="f182"/>
                                      </a:cubicBezTo>
                                      <a:cubicBezTo>
                                        <a:pt x="f3112" y="f182"/>
                                        <a:pt x="f3113" y="f182"/>
                                        <a:pt x="f3114" y="f182"/>
                                      </a:cubicBezTo>
                                      <a:cubicBezTo>
                                        <a:pt x="f2452" y="f63"/>
                                        <a:pt x="f28" y="f65"/>
                                        <a:pt x="f28" y="f75"/>
                                      </a:cubicBezTo>
                                      <a:cubicBezTo>
                                        <a:pt x="f3115" y="f73"/>
                                        <a:pt x="f3116" y="f63"/>
                                        <a:pt x="f3117" y="f182"/>
                                      </a:cubicBezTo>
                                      <a:cubicBezTo>
                                        <a:pt x="f2088" y="f3118"/>
                                        <a:pt x="f2388" y="f34"/>
                                        <a:pt x="f3119" y="f2830"/>
                                      </a:cubicBezTo>
                                      <a:cubicBezTo>
                                        <a:pt x="f444" y="f15"/>
                                        <a:pt x="f3120" y="f188"/>
                                        <a:pt x="f3121" y="f2834"/>
                                      </a:cubicBezTo>
                                      <a:cubicBezTo>
                                        <a:pt x="f3122" y="f57"/>
                                        <a:pt x="f3123" y="f57"/>
                                        <a:pt x="f3124" y="f452"/>
                                      </a:cubicBezTo>
                                      <a:cubicBezTo>
                                        <a:pt x="f464" y="f275"/>
                                        <a:pt x="f3125" y="f43"/>
                                        <a:pt x="f3126" y="f460"/>
                                      </a:cubicBezTo>
                                      <a:cubicBezTo>
                                        <a:pt x="f2936" y="f195"/>
                                        <a:pt x="f3127" y="f3128"/>
                                        <a:pt x="f467" y="f2822"/>
                                      </a:cubicBezTo>
                                      <a:cubicBezTo>
                                        <a:pt x="f3129" y="f445"/>
                                        <a:pt x="f3130" y="f47"/>
                                        <a:pt x="f3131" y="f201"/>
                                      </a:cubicBezTo>
                                      <a:lnTo>
                                        <a:pt x="f3132" y="f3133"/>
                                      </a:lnTo>
                                      <a:lnTo>
                                        <a:pt x="f475" y="f3134"/>
                                      </a:lnTo>
                                      <a:cubicBezTo>
                                        <a:pt x="f2851" y="f3064"/>
                                        <a:pt x="f992" y="f3135"/>
                                        <a:pt x="f3136" y="f3137"/>
                                      </a:cubicBezTo>
                                      <a:cubicBezTo>
                                        <a:pt x="f3138" y="f201"/>
                                        <a:pt x="f3139" y="f2951"/>
                                        <a:pt x="f3140" y="f445"/>
                                      </a:cubicBezTo>
                                      <a:cubicBezTo>
                                        <a:pt x="f3141" y="f2822"/>
                                        <a:pt x="f3142" y="f3128"/>
                                        <a:pt x="f3143" y="f195"/>
                                      </a:cubicBezTo>
                                      <a:cubicBezTo>
                                        <a:pt x="f3144" y="f448"/>
                                        <a:pt x="f3145" y="f43"/>
                                        <a:pt x="f3146" y="f191"/>
                                      </a:cubicBezTo>
                                      <a:cubicBezTo>
                                        <a:pt x="f3147" y="f451"/>
                                        <a:pt x="f463" y="f451"/>
                                        <a:pt x="f3148" y="f452"/>
                                      </a:cubicBezTo>
                                      <a:cubicBezTo>
                                        <a:pt x="f3149" y="f57"/>
                                        <a:pt x="f462" y="f2834"/>
                                        <a:pt x="f3150" y="f188"/>
                                      </a:cubicBezTo>
                                      <a:cubicBezTo>
                                        <a:pt x="f3151" y="f2836"/>
                                        <a:pt x="f3152" y="f186"/>
                                        <a:pt x="f2093" y="f59"/>
                                      </a:cubicBezTo>
                                      <a:cubicBezTo>
                                        <a:pt x="f3153" y="f3154"/>
                                        <a:pt x="f2437" y="f3118"/>
                                        <a:pt x="f28" y="f3118"/>
                                      </a:cubicBezTo>
                                      <a:cubicBezTo>
                                        <a:pt x="f2452" y="f3118"/>
                                        <a:pt x="f455" y="f3118"/>
                                        <a:pt x="f3112" y="f3118"/>
                                      </a:cubicBezTo>
                                      <a:cubicBezTo>
                                        <a:pt x="f3155" y="f182"/>
                                        <a:pt x="f3156" y="f63"/>
                                        <a:pt x="f2918" y="f63"/>
                                      </a:cubicBezTo>
                                      <a:cubicBezTo>
                                        <a:pt x="f3157" y="f61"/>
                                        <a:pt x="f3158" y="f61"/>
                                        <a:pt x="f3159" y="f23"/>
                                      </a:cubicBezTo>
                                      <a:cubicBezTo>
                                        <a:pt x="f3160" y="f23"/>
                                        <a:pt x="f3161" y="f61"/>
                                        <a:pt x="f3162" y="f23"/>
                                      </a:cubicBezTo>
                                      <a:cubicBezTo>
                                        <a:pt x="f3163" y="f23"/>
                                        <a:pt x="f3164" y="f182"/>
                                        <a:pt x="f3102" y="f182"/>
                                      </a:cubicBezTo>
                                      <a:cubicBezTo>
                                        <a:pt x="f3165" y="f3154"/>
                                        <a:pt x="f3166" y="f186"/>
                                        <a:pt x="f3043" y="f2864"/>
                                      </a:cubicBezTo>
                                      <a:cubicBezTo>
                                        <a:pt x="f3167" y="f2836"/>
                                        <a:pt x="f3168" y="f59"/>
                                        <a:pt x="f3169" y="f3118"/>
                                      </a:cubicBezTo>
                                      <a:lnTo>
                                        <a:pt x="f3170" y="f3171"/>
                                      </a:lnTo>
                                      <a:lnTo>
                                        <a:pt x="f102" y="f15"/>
                                      </a:lnTo>
                                      <a:cubicBezTo>
                                        <a:pt x="f3172" y="f3173"/>
                                        <a:pt x="f3174" y="f3175"/>
                                        <a:pt x="f3176" y="f29"/>
                                      </a:cubicBezTo>
                                      <a:cubicBezTo>
                                        <a:pt x="f3166" y="f29"/>
                                        <a:pt x="f3167" y="f23"/>
                                        <a:pt x="f3177" y="f267"/>
                                      </a:cubicBezTo>
                                      <a:lnTo>
                                        <a:pt x="f3178" y="f3179"/>
                                      </a:lnTo>
                                      <a:lnTo>
                                        <a:pt x="f3180" y="f34"/>
                                      </a:lnTo>
                                      <a:cubicBezTo>
                                        <a:pt x="f3181" y="f186"/>
                                        <a:pt x="f3182" y="f2830"/>
                                        <a:pt x="f3183" y="f2864"/>
                                      </a:cubicBezTo>
                                      <a:cubicBezTo>
                                        <a:pt x="f3184" y="f452"/>
                                        <a:pt x="f3185" y="f191"/>
                                        <a:pt x="f3186" y="f2832"/>
                                      </a:cubicBezTo>
                                      <a:cubicBezTo>
                                        <a:pt x="f1937" y="f193"/>
                                        <a:pt x="f3187" y="f448"/>
                                        <a:pt x="f3188" y="f51"/>
                                      </a:cubicBezTo>
                                      <a:cubicBezTo>
                                        <a:pt x="f3189" y="f2825"/>
                                        <a:pt x="f72" y="f3128"/>
                                        <a:pt x="f3190" y="f2822"/>
                                      </a:cubicBezTo>
                                      <a:cubicBezTo>
                                        <a:pt x="f3191" y="f443"/>
                                        <a:pt x="f3192" y="f3193"/>
                                        <a:pt x="f3194" y="f2817"/>
                                      </a:cubicBezTo>
                                      <a:cubicBezTo>
                                        <a:pt x="f192" y="f434"/>
                                        <a:pt x="f3195" y="f3196"/>
                                        <a:pt x="f3197" y="f3198"/>
                                      </a:cubicBezTo>
                                      <a:cubicBezTo>
                                        <a:pt x="f3199" y="f482"/>
                                        <a:pt x="f3200" y="f484"/>
                                        <a:pt x="f3201" y="f314"/>
                                      </a:cubicBezTo>
                                      <a:cubicBezTo>
                                        <a:pt x="f1966" y="f312"/>
                                        <a:pt x="f3202" y="f309"/>
                                        <a:pt x="f3203" y="f248"/>
                                      </a:cubicBezTo>
                                      <a:cubicBezTo>
                                        <a:pt x="f3204" y="f411"/>
                                        <a:pt x="f3205" y="f406"/>
                                        <a:pt x="f3206" y="f3023"/>
                                      </a:cubicBezTo>
                                      <a:cubicBezTo>
                                        <a:pt x="f3207" y="f3023"/>
                                        <a:pt x="f322" y="f402"/>
                                        <a:pt x="f3208" y="f402"/>
                                      </a:cubicBezTo>
                                      <a:cubicBezTo>
                                        <a:pt x="f3209" y="f3210"/>
                                        <a:pt x="f1979" y="f3211"/>
                                        <a:pt x="f3212" y="f340"/>
                                      </a:cubicBezTo>
                                      <a:cubicBezTo>
                                        <a:pt x="f1981" y="f3213"/>
                                        <a:pt x="f3214" y="f385"/>
                                        <a:pt x="f3215" y="f382"/>
                                      </a:cubicBezTo>
                                      <a:cubicBezTo>
                                        <a:pt x="f3215" y="f382"/>
                                        <a:pt x="f3216" y="f382"/>
                                        <a:pt x="f3217" y="f3218"/>
                                      </a:cubicBezTo>
                                      <a:cubicBezTo>
                                        <a:pt x="f3219" y="f385"/>
                                        <a:pt x="f2338" y="f3213"/>
                                        <a:pt x="f2341" y="f340"/>
                                      </a:cubicBezTo>
                                      <a:cubicBezTo>
                                        <a:pt x="f3220" y="f332"/>
                                        <a:pt x="f3221" y="f395"/>
                                        <a:pt x="f1974" y="f3210"/>
                                      </a:cubicBezTo>
                                      <a:cubicBezTo>
                                        <a:pt x="f3222" y="f336"/>
                                        <a:pt x="f302" y="f2789"/>
                                        <a:pt x="f3223" y="f507"/>
                                      </a:cubicBezTo>
                                      <a:cubicBezTo>
                                        <a:pt x="f319" y="f3224"/>
                                        <a:pt x="f3225" y="f3213"/>
                                        <a:pt x="f3226" y="f3227"/>
                                      </a:cubicBezTo>
                                      <a:cubicBezTo>
                                        <a:pt x="f2340" y="f3228"/>
                                        <a:pt x="f3229" y="f2963"/>
                                        <a:pt x="f1981" y="f3014"/>
                                      </a:cubicBezTo>
                                      <a:cubicBezTo>
                                        <a:pt x="f3230" y="f3231"/>
                                        <a:pt x="f3232" y="f3231"/>
                                        <a:pt x="f3233" y="f3234"/>
                                      </a:cubicBezTo>
                                      <a:cubicBezTo>
                                        <a:pt x="f337" y="f1026"/>
                                        <a:pt x="f3235" y="f534"/>
                                        <a:pt x="f3236" y="f3237"/>
                                      </a:cubicBezTo>
                                      <a:cubicBezTo>
                                        <a:pt x="f2323" y="f3006"/>
                                        <a:pt x="f3238" y="f1030"/>
                                        <a:pt x="f3239" y="f3240"/>
                                      </a:cubicBezTo>
                                      <a:cubicBezTo>
                                        <a:pt x="f3241" y="f3242"/>
                                        <a:pt x="f2022" y="f3243"/>
                                        <a:pt x="f3244" y="f3245"/>
                                      </a:cubicBezTo>
                                      <a:cubicBezTo>
                                        <a:pt x="f3246" y="f3245"/>
                                        <a:pt x="f658" y="f2745"/>
                                        <a:pt x="f3247" y="f1320"/>
                                      </a:cubicBezTo>
                                      <a:cubicBezTo>
                                        <a:pt x="f3248" y="f360"/>
                                        <a:pt x="f668" y="f3249"/>
                                        <a:pt x="f3250" y="f3251"/>
                                      </a:cubicBezTo>
                                      <a:cubicBezTo>
                                        <a:pt x="f3252" y="f3253"/>
                                        <a:pt x="f2022" y="f3254"/>
                                        <a:pt x="f680" y="f1313"/>
                                      </a:cubicBezTo>
                                      <a:cubicBezTo>
                                        <a:pt x="f3255" y="f1324"/>
                                        <a:pt x="f3256" y="f1326"/>
                                        <a:pt x="f3257" y="f3258"/>
                                      </a:cubicBezTo>
                                      <a:cubicBezTo>
                                        <a:pt x="f655" y="f1308"/>
                                        <a:pt x="f689" y="f3259"/>
                                        <a:pt x="f1885" y="f619"/>
                                      </a:cubicBezTo>
                                      <a:cubicBezTo>
                                        <a:pt x="f3260" y="f589"/>
                                        <a:pt x="f3261" y="f3262"/>
                                        <a:pt x="f3263" y="f3264"/>
                                      </a:cubicBezTo>
                                      <a:cubicBezTo>
                                        <a:pt x="f1776" y="f3265"/>
                                        <a:pt x="f3266" y="f3267"/>
                                        <a:pt x="f3268" y="f1065"/>
                                      </a:cubicBezTo>
                                      <a:lnTo>
                                        <a:pt x="f3269" y="f3270"/>
                                      </a:lnTo>
                                      <a:lnTo>
                                        <a:pt x="f3271" y="f1356"/>
                                      </a:lnTo>
                                      <a:cubicBezTo>
                                        <a:pt x="f3272" y="f1357"/>
                                        <a:pt x="f3273" y="f3274"/>
                                        <a:pt x="f3275" y="f3276"/>
                                      </a:cubicBezTo>
                                      <a:cubicBezTo>
                                        <a:pt x="f3277" y="f1276"/>
                                        <a:pt x="f3278" y="f787"/>
                                        <a:pt x="f3279" y="f3280"/>
                                      </a:cubicBezTo>
                                      <a:cubicBezTo>
                                        <a:pt x="f604" y="f3281"/>
                                        <a:pt x="f3282" y="f3283"/>
                                        <a:pt x="f3278" y="f2702"/>
                                      </a:cubicBezTo>
                                      <a:lnTo>
                                        <a:pt x="f3284" y="f3285"/>
                                      </a:lnTo>
                                      <a:lnTo>
                                        <a:pt x="f3286" y="f3287"/>
                                      </a:lnTo>
                                      <a:cubicBezTo>
                                        <a:pt x="f3288" y="f3289"/>
                                        <a:pt x="f3290" y="f795"/>
                                        <a:pt x="f3291" y="f3292"/>
                                      </a:cubicBezTo>
                                      <a:cubicBezTo>
                                        <a:pt x="f3293" y="f762"/>
                                        <a:pt x="f3294" y="f760"/>
                                        <a:pt x="f3295" y="f1269"/>
                                      </a:cubicBezTo>
                                      <a:lnTo>
                                        <a:pt x="f1618" y="f1269"/>
                                      </a:lnTo>
                                      <a:cubicBezTo>
                                        <a:pt x="f1624" y="f870"/>
                                        <a:pt x="f2306" y="f1267"/>
                                        <a:pt x="f3296" y="f3297"/>
                                      </a:cubicBezTo>
                                      <a:cubicBezTo>
                                        <a:pt x="f3298" y="f3299"/>
                                        <a:pt x="f2190" y="f880"/>
                                        <a:pt x="f2296" y="f3300"/>
                                      </a:cubicBezTo>
                                      <a:cubicBezTo>
                                        <a:pt x="f3301" y="f3302"/>
                                        <a:pt x="f3303" y="f1386"/>
                                        <a:pt x="f3304" y="f3305"/>
                                      </a:cubicBezTo>
                                      <a:cubicBezTo>
                                        <a:pt x="f3306" y="f1097"/>
                                        <a:pt x="f3307" y="f2661"/>
                                        <a:pt x="f1563" y="f2659"/>
                                      </a:cubicBezTo>
                                      <a:cubicBezTo>
                                        <a:pt x="f3308" y="f3309"/>
                                        <a:pt x="f3310" y="f3311"/>
                                        <a:pt x="f3304" y="f1097"/>
                                      </a:cubicBezTo>
                                      <a:cubicBezTo>
                                        <a:pt x="f3312" y="f3313"/>
                                        <a:pt x="f2293" y="f3314"/>
                                        <a:pt x="f3315" y="f3316"/>
                                      </a:cubicBezTo>
                                      <a:cubicBezTo>
                                        <a:pt x="f3317" y="f3318"/>
                                        <a:pt x="f3319" y="f3320"/>
                                        <a:pt x="f2298" y="f3300"/>
                                      </a:cubicBezTo>
                                      <a:lnTo>
                                        <a:pt x="f3321" y="f3322"/>
                                      </a:lnTo>
                                      <a:lnTo>
                                        <a:pt x="f3323" y="f3324"/>
                                      </a:lnTo>
                                      <a:lnTo>
                                        <a:pt x="f3325" y="f3326"/>
                                      </a:lnTo>
                                      <a:lnTo>
                                        <a:pt x="f3327" y="f3328"/>
                                      </a:lnTo>
                                      <a:lnTo>
                                        <a:pt x="f3329" y="f3330"/>
                                      </a:lnTo>
                                      <a:cubicBezTo>
                                        <a:pt x="f1615" y="f3331"/>
                                        <a:pt x="f1602" y="f3332"/>
                                        <a:pt x="f1744" y="f3333"/>
                                      </a:cubicBezTo>
                                      <a:lnTo>
                                        <a:pt x="f3334" y="f3335"/>
                                      </a:lnTo>
                                      <a:lnTo>
                                        <a:pt x="f3336" y="f3337"/>
                                      </a:lnTo>
                                      <a:cubicBezTo>
                                        <a:pt x="f3338" y="f3339"/>
                                        <a:pt x="f3340" y="f3341"/>
                                        <a:pt x="f3342" y="f3343"/>
                                      </a:cubicBezTo>
                                      <a:lnTo>
                                        <a:pt x="f3344" y="f3345"/>
                                      </a:lnTo>
                                      <a:lnTo>
                                        <a:pt x="f1726" y="f1539"/>
                                      </a:lnTo>
                                      <a:cubicBezTo>
                                        <a:pt x="f1726" y="f1146"/>
                                        <a:pt x="f1726" y="f3346"/>
                                        <a:pt x="f2229" y="f1413"/>
                                      </a:cubicBezTo>
                                      <a:cubicBezTo>
                                        <a:pt x="f1724" y="f3347"/>
                                        <a:pt x="f2269" y="f3348"/>
                                        <a:pt x="f1737" y="f3349"/>
                                      </a:cubicBezTo>
                                      <a:cubicBezTo>
                                        <a:pt x="f3350" y="f3351"/>
                                        <a:pt x="f1652" y="f3352"/>
                                        <a:pt x="f1717" y="f1163"/>
                                      </a:cubicBezTo>
                                      <a:cubicBezTo>
                                        <a:pt x="f1719" y="f3353"/>
                                        <a:pt x="f2269" y="f1159"/>
                                        <a:pt x="f1721" y="f1157"/>
                                      </a:cubicBezTo>
                                      <a:cubicBezTo>
                                        <a:pt x="f1726" y="f3354"/>
                                        <a:pt x="f1728" y="f3355"/>
                                        <a:pt x="f1732" y="f1413"/>
                                      </a:cubicBezTo>
                                      <a:cubicBezTo>
                                        <a:pt x="f3356" y="f1413"/>
                                        <a:pt x="f1698" y="f1413"/>
                                        <a:pt x="f1664" y="f1413"/>
                                      </a:cubicBezTo>
                                      <a:cubicBezTo>
                                        <a:pt x="f1666" y="f1146"/>
                                        <a:pt x="f1668" y="f3357"/>
                                        <a:pt x="f1693" y="f3358"/>
                                      </a:cubicBezTo>
                                      <a:cubicBezTo>
                                        <a:pt x="f1691" y="f1461"/>
                                        <a:pt x="f1674" y="f3359"/>
                                        <a:pt x="f1676" y="f1421"/>
                                      </a:cubicBezTo>
                                      <a:cubicBezTo>
                                        <a:pt x="f1680" y="f1457"/>
                                        <a:pt x="f2234" y="f3360"/>
                                        <a:pt x="f2236" y="f3361"/>
                                      </a:cubicBezTo>
                                      <a:cubicBezTo>
                                        <a:pt x="f2239" y="f1548"/>
                                        <a:pt x="f3362" y="f2592"/>
                                        <a:pt x="f3363" y="f3364"/>
                                      </a:cubicBezTo>
                                      <a:cubicBezTo>
                                        <a:pt x="f3365" y="f3364"/>
                                        <a:pt x="f3366" y="f3364"/>
                                        <a:pt x="f3367" y="f3364"/>
                                      </a:cubicBezTo>
                                      <a:cubicBezTo>
                                        <a:pt x="f3368" y="f3369"/>
                                        <a:pt x="f3370" y="f3371"/>
                                        <a:pt x="f3372" y="f2564"/>
                                      </a:cubicBezTo>
                                      <a:cubicBezTo>
                                        <a:pt x="f3373" y="f3374"/>
                                        <a:pt x="f3375" y="f2585"/>
                                        <a:pt x="f3375" y="f3376"/>
                                      </a:cubicBezTo>
                                      <a:cubicBezTo>
                                        <a:pt x="f3375" y="f3377"/>
                                        <a:pt x="f3373" y="f3378"/>
                                        <a:pt x="f3379" y="f3380"/>
                                      </a:cubicBezTo>
                                      <a:cubicBezTo>
                                        <a:pt x="f3368" y="f3381"/>
                                        <a:pt x="f3368" y="f3382"/>
                                        <a:pt x="f3383" y="f3384"/>
                                      </a:cubicBezTo>
                                      <a:lnTo>
                                        <a:pt x="f3385" y="f3386"/>
                                      </a:lnTo>
                                      <a:lnTo>
                                        <a:pt x="f3387" y="f3388"/>
                                      </a:lnTo>
                                      <a:cubicBezTo>
                                        <a:pt x="f3389" y="f3390"/>
                                        <a:pt x="f3391" y="f3392"/>
                                        <a:pt x="f3365" y="f3393"/>
                                      </a:cubicBezTo>
                                      <a:lnTo>
                                        <a:pt x="f3394" y="f3395"/>
                                      </a:lnTo>
                                      <a:lnTo>
                                        <a:pt x="f3394" y="f3396"/>
                                      </a:lnTo>
                                      <a:cubicBezTo>
                                        <a:pt x="f3363" y="f3397"/>
                                        <a:pt x="f3366" y="f1679"/>
                                        <a:pt x="f3383" y="f3398"/>
                                      </a:cubicBezTo>
                                      <a:cubicBezTo>
                                        <a:pt x="f3379" y="f3399"/>
                                        <a:pt x="f3373" y="f3400"/>
                                        <a:pt x="f3401" y="f3402"/>
                                      </a:cubicBezTo>
                                      <a:cubicBezTo>
                                        <a:pt x="f3403" y="f3404"/>
                                        <a:pt x="f3405" y="f3406"/>
                                        <a:pt x="f3407" y="f3408"/>
                                      </a:cubicBezTo>
                                      <a:lnTo>
                                        <a:pt x="f3409" y="f3410"/>
                                      </a:lnTo>
                                      <a:lnTo>
                                        <a:pt x="f3411" y="f3412"/>
                                      </a:lnTo>
                                      <a:cubicBezTo>
                                        <a:pt x="f3413" y="f3408"/>
                                        <a:pt x="f3414" y="f3415"/>
                                        <a:pt x="f3416" y="f3417"/>
                                      </a:cubicBezTo>
                                      <a:cubicBezTo>
                                        <a:pt x="f3418" y="f3419"/>
                                        <a:pt x="f3420" y="f3421"/>
                                        <a:pt x="f3420" y="f3422"/>
                                      </a:cubicBezTo>
                                      <a:cubicBezTo>
                                        <a:pt x="f3423" y="f3424"/>
                                        <a:pt x="f3425" y="f1686"/>
                                        <a:pt x="f3426" y="f3384"/>
                                      </a:cubicBezTo>
                                      <a:lnTo>
                                        <a:pt x="f3426" y="f3427"/>
                                      </a:lnTo>
                                      <a:cubicBezTo>
                                        <a:pt x="f3426" y="f3428"/>
                                        <a:pt x="f3426" y="f3429"/>
                                        <a:pt x="f3425" y="f1479"/>
                                      </a:cubicBezTo>
                                      <a:cubicBezTo>
                                        <a:pt x="f3423" y="f3430"/>
                                        <a:pt x="f3420" y="f1549"/>
                                        <a:pt x="f3420" y="f3431"/>
                                      </a:cubicBezTo>
                                      <a:cubicBezTo>
                                        <a:pt x="f3432" y="f3433"/>
                                        <a:pt x="f3426" y="f1465"/>
                                        <a:pt x="f3434" y="f3435"/>
                                      </a:cubicBezTo>
                                      <a:cubicBezTo>
                                        <a:pt x="f3436" y="f3435"/>
                                        <a:pt x="f3436" y="f3435"/>
                                        <a:pt x="f3437" y="f3435"/>
                                      </a:cubicBezTo>
                                      <a:cubicBezTo>
                                        <a:pt x="f3438" y="f3439"/>
                                        <a:pt x="f3438" y="f3440"/>
                                        <a:pt x="f3438" y="f3441"/>
                                      </a:cubicBezTo>
                                      <a:cubicBezTo>
                                        <a:pt x="f3438" y="f3442"/>
                                        <a:pt x="f3443" y="f3444"/>
                                        <a:pt x="f3438" y="f2572"/>
                                      </a:cubicBezTo>
                                      <a:cubicBezTo>
                                        <a:pt x="f3445" y="f3446"/>
                                        <a:pt x="f3443" y="f3447"/>
                                        <a:pt x="f3448" y="f3449"/>
                                      </a:cubicBezTo>
                                      <a:lnTo>
                                        <a:pt x="f3450" y="f3451"/>
                                      </a:lnTo>
                                      <a:lnTo>
                                        <a:pt x="f3437" y="f1686"/>
                                      </a:lnTo>
                                      <a:cubicBezTo>
                                        <a:pt x="f3452" y="f3453"/>
                                        <a:pt x="f3452" y="f3422"/>
                                        <a:pt x="f3452" y="f3454"/>
                                      </a:cubicBezTo>
                                      <a:cubicBezTo>
                                        <a:pt x="f3452" y="f3455"/>
                                        <a:pt x="f3448" y="f3397"/>
                                        <a:pt x="f3437" y="f3456"/>
                                      </a:cubicBezTo>
                                      <a:cubicBezTo>
                                        <a:pt x="f3437" y="f3457"/>
                                        <a:pt x="f3436" y="f3412"/>
                                        <a:pt x="f3436" y="f3458"/>
                                      </a:cubicBezTo>
                                      <a:cubicBezTo>
                                        <a:pt x="f3434" y="f3459"/>
                                        <a:pt x="f3460" y="f3461"/>
                                        <a:pt x="f3462" y="f3463"/>
                                      </a:cubicBezTo>
                                      <a:cubicBezTo>
                                        <a:pt x="f3426" y="f3464"/>
                                        <a:pt x="f3465" y="f3466"/>
                                        <a:pt x="f3467" y="f1729"/>
                                      </a:cubicBezTo>
                                      <a:lnTo>
                                        <a:pt x="f3468" y="f3469"/>
                                      </a:lnTo>
                                      <a:lnTo>
                                        <a:pt x="f3470" y="f3471"/>
                                      </a:lnTo>
                                      <a:cubicBezTo>
                                        <a:pt x="f3411" y="f3472"/>
                                        <a:pt x="f3414" y="f3473"/>
                                        <a:pt x="f3418" y="f3474"/>
                                      </a:cubicBezTo>
                                      <a:cubicBezTo>
                                        <a:pt x="f3425" y="f2247"/>
                                        <a:pt x="f3475" y="f3476"/>
                                        <a:pt x="f3436" y="f3477"/>
                                      </a:cubicBezTo>
                                      <a:cubicBezTo>
                                        <a:pt x="f3437" y="f3478"/>
                                        <a:pt x="f3448" y="f3479"/>
                                        <a:pt x="f3452" y="f3480"/>
                                      </a:cubicBezTo>
                                      <a:cubicBezTo>
                                        <a:pt x="f3452" y="f3481"/>
                                        <a:pt x="f3443" y="f3482"/>
                                        <a:pt x="f3443" y="f3408"/>
                                      </a:cubicBezTo>
                                      <a:cubicBezTo>
                                        <a:pt x="f3443" y="f3400"/>
                                        <a:pt x="f3483" y="f3419"/>
                                        <a:pt x="f3445" y="f3484"/>
                                      </a:cubicBezTo>
                                      <a:cubicBezTo>
                                        <a:pt x="f3445" y="f3485"/>
                                        <a:pt x="f3483" y="f3486"/>
                                        <a:pt x="f3443" y="f3487"/>
                                      </a:cubicBezTo>
                                      <a:cubicBezTo>
                                        <a:pt x="f3445" y="f3381"/>
                                        <a:pt x="f3488" y="f3489"/>
                                        <a:pt x="f3490" y="f2552"/>
                                      </a:cubicBezTo>
                                      <a:cubicBezTo>
                                        <a:pt x="f3445" y="f3491"/>
                                        <a:pt x="f3490" y="f3492"/>
                                        <a:pt x="f3490" y="f3371"/>
                                      </a:cubicBezTo>
                                      <a:cubicBezTo>
                                        <a:pt x="f3490" y="f3493"/>
                                        <a:pt x="f3490" y="f3494"/>
                                        <a:pt x="f3452" y="f2596"/>
                                      </a:cubicBezTo>
                                      <a:cubicBezTo>
                                        <a:pt x="f3452" y="f2596"/>
                                        <a:pt x="f3448" y="f2596"/>
                                        <a:pt x="f3437" y="f2596"/>
                                      </a:cubicBezTo>
                                      <a:cubicBezTo>
                                        <a:pt x="f3462" y="f1419"/>
                                        <a:pt x="f3426" y="f3357"/>
                                        <a:pt x="f3418" y="f3495"/>
                                      </a:cubicBezTo>
                                      <a:cubicBezTo>
                                        <a:pt x="f3416" y="f3347"/>
                                        <a:pt x="f3413" y="f3348"/>
                                        <a:pt x="f3470" y="f2635"/>
                                      </a:cubicBezTo>
                                      <a:cubicBezTo>
                                        <a:pt x="f3496" y="f3352"/>
                                        <a:pt x="f3403" y="f3497"/>
                                        <a:pt x="f3375" y="f1500"/>
                                      </a:cubicBezTo>
                                      <a:cubicBezTo>
                                        <a:pt x="f3498" y="f3499"/>
                                        <a:pt x="f3500" y="f3501"/>
                                        <a:pt x="f3502" y="f3503"/>
                                      </a:cubicBezTo>
                                      <a:lnTo>
                                        <a:pt x="f3504" y="f3505"/>
                                      </a:lnTo>
                                      <a:lnTo>
                                        <a:pt x="f3506" y="f3505"/>
                                      </a:lnTo>
                                      <a:cubicBezTo>
                                        <a:pt x="f1672" y="f3507"/>
                                        <a:pt x="f3508" y="f3509"/>
                                        <a:pt x="f2263" y="f3510"/>
                                      </a:cubicBezTo>
                                      <a:cubicBezTo>
                                        <a:pt x="f1736" y="f3511"/>
                                        <a:pt x="f1656" y="f1247"/>
                                        <a:pt x="f2267" y="f3512"/>
                                      </a:cubicBezTo>
                                      <a:cubicBezTo>
                                        <a:pt x="f2265" y="f3513"/>
                                        <a:pt x="f1662" y="f3514"/>
                                        <a:pt x="f1668" y="f3515"/>
                                      </a:cubicBezTo>
                                      <a:cubicBezTo>
                                        <a:pt x="f1689" y="f3516"/>
                                        <a:pt x="f3517" y="f1187"/>
                                        <a:pt x="f2236" y="f1186"/>
                                      </a:cubicBezTo>
                                      <a:cubicBezTo>
                                        <a:pt x="f3518" y="f3519"/>
                                        <a:pt x="f1680" y="f3520"/>
                                        <a:pt x="f3521" y="f1187"/>
                                      </a:cubicBezTo>
                                      <a:lnTo>
                                        <a:pt x="f3522" y="f3523"/>
                                      </a:lnTo>
                                      <a:lnTo>
                                        <a:pt x="f3524" y="f3525"/>
                                      </a:lnTo>
                                      <a:cubicBezTo>
                                        <a:pt x="f3365" y="f3526"/>
                                        <a:pt x="f3389" y="f3527"/>
                                        <a:pt x="f3383" y="f3528"/>
                                      </a:cubicBezTo>
                                      <a:cubicBezTo>
                                        <a:pt x="f3403" y="f3529"/>
                                        <a:pt x="f3530" y="f3531"/>
                                        <a:pt x="f3413" y="f3532"/>
                                      </a:cubicBezTo>
                                      <a:cubicBezTo>
                                        <a:pt x="f3465" y="f3533"/>
                                        <a:pt x="f3426" y="f3534"/>
                                        <a:pt x="f3434" y="f3535"/>
                                      </a:cubicBezTo>
                                      <a:cubicBezTo>
                                        <a:pt x="f3443" y="f1410"/>
                                        <a:pt x="f3443" y="f2636"/>
                                        <a:pt x="f3436" y="f1159"/>
                                      </a:cubicBezTo>
                                      <a:cubicBezTo>
                                        <a:pt x="f3448" y="f3536"/>
                                        <a:pt x="f3483" y="f2633"/>
                                        <a:pt x="f3438" y="f3537"/>
                                      </a:cubicBezTo>
                                      <a:cubicBezTo>
                                        <a:pt x="f3490" y="f3538"/>
                                        <a:pt x="f3539" y="f3540"/>
                                        <a:pt x="f3541" y="f3542"/>
                                      </a:cubicBezTo>
                                      <a:cubicBezTo>
                                        <a:pt x="f3543" y="f3359"/>
                                        <a:pt x="f3544" y="f1467"/>
                                        <a:pt x="f3545" y="f1450"/>
                                      </a:cubicBezTo>
                                      <a:cubicBezTo>
                                        <a:pt x="f3546" y="f2615"/>
                                        <a:pt x="f3547" y="f3548"/>
                                        <a:pt x="f3543" y="f3549"/>
                                      </a:cubicBezTo>
                                      <a:cubicBezTo>
                                        <a:pt x="f3550" y="f3551"/>
                                        <a:pt x="f3552" y="f3402"/>
                                        <a:pt x="f3490" y="f3553"/>
                                      </a:cubicBezTo>
                                      <a:cubicBezTo>
                                        <a:pt x="f3554" y="f3555"/>
                                        <a:pt x="f3556" y="f3557"/>
                                        <a:pt x="f3550" y="f3458"/>
                                      </a:cubicBezTo>
                                      <a:cubicBezTo>
                                        <a:pt x="f3556" y="f3461"/>
                                        <a:pt x="f3550" y="f3466"/>
                                        <a:pt x="f3452" y="f3558"/>
                                      </a:cubicBezTo>
                                      <a:cubicBezTo>
                                        <a:pt x="f3448" y="f3559"/>
                                        <a:pt x="f3437" y="f1727"/>
                                        <a:pt x="f3436" y="f2252"/>
                                      </a:cubicBezTo>
                                      <a:cubicBezTo>
                                        <a:pt x="f3460" y="f3560"/>
                                        <a:pt x="f3475" y="f3561"/>
                                        <a:pt x="f3425" y="f3562"/>
                                      </a:cubicBezTo>
                                      <a:cubicBezTo>
                                        <a:pt x="f3467" y="f3563"/>
                                        <a:pt x="f3496" y="f3564"/>
                                        <a:pt x="f3403" y="f3565"/>
                                      </a:cubicBezTo>
                                      <a:cubicBezTo>
                                        <a:pt x="f3375" y="f3566"/>
                                        <a:pt x="f3567" y="f3568"/>
                                        <a:pt x="f3496" y="f3569"/>
                                      </a:cubicBezTo>
                                      <a:lnTo>
                                        <a:pt x="f3570" y="f3571"/>
                                      </a:lnTo>
                                      <a:lnTo>
                                        <a:pt x="f3572" y="f3573"/>
                                      </a:lnTo>
                                      <a:cubicBezTo>
                                        <a:pt x="f3375" y="f3574"/>
                                        <a:pt x="f3575" y="f3576"/>
                                        <a:pt x="f3401" y="f3577"/>
                                      </a:cubicBezTo>
                                      <a:cubicBezTo>
                                        <a:pt x="f3372" y="f3578"/>
                                        <a:pt x="f3368" y="f3579"/>
                                        <a:pt x="f3389" y="f3580"/>
                                      </a:cubicBezTo>
                                      <a:cubicBezTo>
                                        <a:pt x="f3524" y="f3581"/>
                                        <a:pt x="f3582" y="f3583"/>
                                        <a:pt x="f2240" y="f3584"/>
                                      </a:cubicBezTo>
                                      <a:cubicBezTo>
                                        <a:pt x="f3585" y="f3586"/>
                                        <a:pt x="f1680" y="f3587"/>
                                        <a:pt x="f1689" y="f3588"/>
                                      </a:cubicBezTo>
                                      <a:lnTo>
                                        <a:pt x="f3589" y="f3590"/>
                                      </a:lnTo>
                                      <a:lnTo>
                                        <a:pt x="f3508" y="f3591"/>
                                      </a:lnTo>
                                      <a:cubicBezTo>
                                        <a:pt x="f2263" y="f3592"/>
                                        <a:pt x="f2265" y="f3593"/>
                                        <a:pt x="f1656" y="f3594"/>
                                      </a:cubicBezTo>
                                      <a:cubicBezTo>
                                        <a:pt x="f1724" y="f3595"/>
                                        <a:pt x="f3596" y="f3597"/>
                                        <a:pt x="f3598" y="f3599"/>
                                      </a:cubicBezTo>
                                      <a:cubicBezTo>
                                        <a:pt x="f1713" y="f2289"/>
                                        <a:pt x="f3600" y="f3601"/>
                                        <a:pt x="f3602" y="f3603"/>
                                      </a:cubicBezTo>
                                      <a:cubicBezTo>
                                        <a:pt x="f2207" y="f3604"/>
                                        <a:pt x="f1571" y="f1595"/>
                                        <a:pt x="f1636" y="f3605"/>
                                      </a:cubicBezTo>
                                      <a:cubicBezTo>
                                        <a:pt x="f3606" y="f2191"/>
                                        <a:pt x="f1563" y="f3607"/>
                                        <a:pt x="f3608" y="f3609"/>
                                      </a:cubicBezTo>
                                      <a:cubicBezTo>
                                        <a:pt x="f3306" y="f3610"/>
                                        <a:pt x="f3611" y="f3612"/>
                                        <a:pt x="f3613" y="f2182"/>
                                      </a:cubicBezTo>
                                      <a:cubicBezTo>
                                        <a:pt x="f2294" y="f3614"/>
                                        <a:pt x="f2296" y="f3615"/>
                                        <a:pt x="f2298" y="f3616"/>
                                      </a:cubicBezTo>
                                      <a:cubicBezTo>
                                        <a:pt x="f3617" y="f3618"/>
                                        <a:pt x="f3298" y="f3619"/>
                                        <a:pt x="f3620" y="f3621"/>
                                      </a:cubicBezTo>
                                      <a:cubicBezTo>
                                        <a:pt x="f3622" y="f3623"/>
                                        <a:pt x="f1628" y="f1797"/>
                                        <a:pt x="f1626" y="f1791"/>
                                      </a:cubicBezTo>
                                      <a:cubicBezTo>
                                        <a:pt x="f1624" y="f3624"/>
                                        <a:pt x="f3625" y="f3626"/>
                                        <a:pt x="f3627" y="f3628"/>
                                      </a:cubicBezTo>
                                      <a:cubicBezTo>
                                        <a:pt x="f1618" y="f3629"/>
                                        <a:pt x="f3630" y="f3631"/>
                                        <a:pt x="f2310" y="f3632"/>
                                      </a:cubicBezTo>
                                      <a:cubicBezTo>
                                        <a:pt x="f3633" y="f3634"/>
                                        <a:pt x="f3635" y="f1808"/>
                                        <a:pt x="f3636" y="f3637"/>
                                      </a:cubicBezTo>
                                      <a:cubicBezTo>
                                        <a:pt x="f3638" y="f3639"/>
                                        <a:pt x="f3640" y="f3641"/>
                                        <a:pt x="f3642" y="f3643"/>
                                      </a:cubicBezTo>
                                      <a:lnTo>
                                        <a:pt x="f3644" y="f3645"/>
                                      </a:lnTo>
                                      <a:lnTo>
                                        <a:pt x="f3646" y="f3647"/>
                                      </a:lnTo>
                                      <a:cubicBezTo>
                                        <a:pt x="f3648" y="f3649"/>
                                        <a:pt x="f733" y="f3650"/>
                                        <a:pt x="f1862" y="f1865"/>
                                      </a:cubicBezTo>
                                      <a:cubicBezTo>
                                        <a:pt x="f1786" y="f1811"/>
                                        <a:pt x="f730" y="f1867"/>
                                        <a:pt x="f715" y="f1870"/>
                                      </a:cubicBezTo>
                                      <a:lnTo>
                                        <a:pt x="f3651" y="f3652"/>
                                      </a:lnTo>
                                      <a:lnTo>
                                        <a:pt x="f729" y="f1766"/>
                                      </a:lnTo>
                                      <a:cubicBezTo>
                                        <a:pt x="f1806" y="f3653"/>
                                        <a:pt x="f3654" y="f3655"/>
                                        <a:pt x="f3656" y="f3657"/>
                                      </a:cubicBezTo>
                                      <a:cubicBezTo>
                                        <a:pt x="f720" y="f3658"/>
                                        <a:pt x="f620" y="f3659"/>
                                        <a:pt x="f723" y="f1833"/>
                                      </a:cubicBezTo>
                                      <a:cubicBezTo>
                                        <a:pt x="f624" y="f1829"/>
                                        <a:pt x="f3660" y="f2008"/>
                                        <a:pt x="f3661" y="f3662"/>
                                      </a:cubicBezTo>
                                      <a:cubicBezTo>
                                        <a:pt x="f3260" y="f3663"/>
                                        <a:pt x="f689" y="f3664"/>
                                        <a:pt x="f2011" y="f3665"/>
                                      </a:cubicBezTo>
                                      <a:cubicBezTo>
                                        <a:pt x="f3666" y="f3667"/>
                                        <a:pt x="f681" y="f3668"/>
                                        <a:pt x="f2007" y="f2032"/>
                                      </a:cubicBezTo>
                                      <a:lnTo>
                                        <a:pt x="f3669" y="f3670"/>
                                      </a:lnTo>
                                      <a:lnTo>
                                        <a:pt x="f3250" y="f3671"/>
                                      </a:lnTo>
                                      <a:cubicBezTo>
                                        <a:pt x="f3672" y="f3673"/>
                                        <a:pt x="f3674" y="f3675"/>
                                        <a:pt x="f3676" y="f3677"/>
                                      </a:cubicBezTo>
                                      <a:cubicBezTo>
                                        <a:pt x="f343" y="f3678"/>
                                        <a:pt x="f3679" y="f3680"/>
                                        <a:pt x="f2162" y="f3681"/>
                                      </a:cubicBezTo>
                                      <a:lnTo>
                                        <a:pt x="f3682" y="f3683"/>
                                      </a:lnTo>
                                      <a:lnTo>
                                        <a:pt x="f3684" y="f3685"/>
                                      </a:lnTo>
                                      <a:cubicBezTo>
                                        <a:pt x="f3686" y="f3687"/>
                                        <a:pt x="f3688" y="f1901"/>
                                        <a:pt x="f3689" y="f2053"/>
                                      </a:cubicBezTo>
                                      <a:cubicBezTo>
                                        <a:pt x="f3690" y="f2054"/>
                                        <a:pt x="f3691" y="f3692"/>
                                        <a:pt x="f3693" y="f2512"/>
                                      </a:cubicBezTo>
                                      <a:lnTo>
                                        <a:pt x="f3694" y="f3695"/>
                                      </a:lnTo>
                                      <a:lnTo>
                                        <a:pt x="f3696" y="f3697"/>
                                      </a:lnTo>
                                      <a:cubicBezTo>
                                        <a:pt x="f3698" y="f3699"/>
                                        <a:pt x="f3700" y="f2132"/>
                                        <a:pt x="f3701" y="f3702"/>
                                      </a:cubicBezTo>
                                      <a:lnTo>
                                        <a:pt x="f3703" y="f3704"/>
                                      </a:lnTo>
                                      <a:lnTo>
                                        <a:pt x="f3705" y="f3706"/>
                                      </a:lnTo>
                                      <a:cubicBezTo>
                                        <a:pt x="f3707" y="f3708"/>
                                        <a:pt x="f3709" y="f3710"/>
                                        <a:pt x="f3711" y="f3712"/>
                                      </a:cubicBezTo>
                                      <a:lnTo>
                                        <a:pt x="f3713" y="f3714"/>
                                      </a:lnTo>
                                      <a:lnTo>
                                        <a:pt x="f1946" y="f2409"/>
                                      </a:lnTo>
                                      <a:cubicBezTo>
                                        <a:pt x="f3715" y="f3716"/>
                                        <a:pt x="f164" y="f3717"/>
                                        <a:pt x="f3718" y="f3719"/>
                                      </a:cubicBezTo>
                                      <a:cubicBezTo>
                                        <a:pt x="f3720" y="f3721"/>
                                        <a:pt x="f3722" y="f3719"/>
                                        <a:pt x="f3723" y="f3724"/>
                                      </a:cubicBezTo>
                                      <a:cubicBezTo>
                                        <a:pt x="f3725" y="f3726"/>
                                        <a:pt x="f3727" y="f3726"/>
                                        <a:pt x="f2918" y="f3728"/>
                                      </a:cubicBezTo>
                                      <a:lnTo>
                                        <a:pt x="f3729" y="f3730"/>
                                      </a:lnTo>
                                      <a:lnTo>
                                        <a:pt x="f2441" y="f2380"/>
                                      </a:lnTo>
                                      <a:cubicBezTo>
                                        <a:pt x="f3731" y="f3719"/>
                                        <a:pt x="f3732" y="f3728"/>
                                        <a:pt x="f2377" y="f3717"/>
                                      </a:cubicBezTo>
                                      <a:cubicBezTo>
                                        <a:pt x="f3733" y="f3734"/>
                                        <a:pt x="f3735" y="f3736"/>
                                        <a:pt x="f3737" y="f3738"/>
                                      </a:cubicBezTo>
                                      <a:lnTo>
                                        <a:pt x="f3739" y="f3740"/>
                                      </a:lnTo>
                                      <a:lnTo>
                                        <a:pt x="f2462" y="f3741"/>
                                      </a:lnTo>
                                      <a:cubicBezTo>
                                        <a:pt x="f3735" y="f3736"/>
                                        <a:pt x="f3742" y="f2386"/>
                                        <a:pt x="f3743" y="f3744"/>
                                      </a:cubicBezTo>
                                      <a:cubicBezTo>
                                        <a:pt x="f3745" y="f3719"/>
                                        <a:pt x="f3746" y="f2381"/>
                                        <a:pt x="f2374" y="f2378"/>
                                      </a:cubicBezTo>
                                      <a:cubicBezTo>
                                        <a:pt x="f2374" y="f2378"/>
                                        <a:pt x="f2374" y="f2376"/>
                                        <a:pt x="f2374" y="f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C567A"/>
                                </a:solidFill>
                                <a:ln cap="flat">
                                  <a:noFill/>
                                  <a:prstDash val="solid"/>
                                </a:ln>
                              </wps:spPr>
                              <wps:bodyPr lIns="0" tIns="0" rIns="0" bIns="0"/>
                            </wps:wsp>
                            <pic:pic xmlns:pic="http://schemas.openxmlformats.org/drawingml/2006/picture">
                              <pic:nvPicPr>
                                <pic:cNvPr id="688220923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2" cy="2025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16A254" id="Groep 21" o:spid="_x0000_s1026" alt="GPS-pictogram" style="width:26.55pt;height:26.25pt;mso-position-horizontal-relative:char;mso-position-vertical-relative:line" coordsize="337185,333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">
                      <v:shape id="Vrije vorm: Vorm 142" o:spid="_x0000_s1027" style="position:absolute;width:337185;height:333371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      <v:path arrowok="t" o:connecttype="custom" o:connectlocs="168593,0;337185,166686;168593,333371;0,166686;183318,331563;181742,332413;181837,332454;196421,322933;191326,324148;183683,325121;183319,324148;188657,323662;196421,322933;209674,321661;209363,321749;209522,321718;114598,319834;119996,321231;122301,321353;128730,324513;131642,325121;131824,325182;132491,324513;135038,325242;137586,325850;142605,327020;142681,326944;148504,327916;151294,328402;154084,328645;159785,328888;167549,328767;167886,328767;168641,328341;170339,327795;172068,327764;173251,327916;173569,328767;176283,328767;175434,329982;174949,330590;173372,331319;170461,331319;166700,331076;158572,330833;152507,330347;147169,329618;141832,328767;133704,327551;127396,325485;127469,325432;123757,324270;120481,322811;116721,321596;112839,320259;114598,319834;186006,317228;184153,317511;171335,318160;175556,318679;176647,318436;184169,317585;185406,317344;197523,315467;191228,316429;193388,316491;196497,315914;220503,315186;200759,320454;210751,318223;93914,312724;107865,318679;112839,320259;116599,321596;120360,322811;123635,324270;122907,324878;120966,324513;114052,321961;110655,320624;107258,319165;102770,317585;98888,315884;95855,314304;93914,312724;99616,309685;106288,313088;105439,313574;97675,309807;99616,309685;74990,301420;83239,306039;84938,307984;81056,305917;78144,304094;74990,301420;89455,298302;89456,298336;89866,298833;89911,298625;266614,290323;266174,290360;258895,295586;251738,299476;246643,302514;243853,303730;240941,304945;237423,306768;234754,308348;230873,309928;226869,311387;225778,312480;224079,313088;219833,313817;214375,315519;209401,317099;203942,318679;197149,320381;187565,321961;187323,322325;182715,323479;182834,323541;187951,322259;188050,321961;197634,320381;204427,318679;209886,317099;214860,315519;220319,313817;224565,313088;221690,314816;221774,314790;224807,312967;226506,312359;226619,312328;227355,311508;231358,310050;235240,308470;237909,306890;241427,305067;244338,303851;246334,302982;247371,302271;252466,299233;259623,295343;58593,288643;59053,289038;59210,289119;267428,285470;267387,285498;267387,285533;267580,285561;267629,285498;270049,283656;269333,284151;269206,284283;269697,283968;48688,277534;53269,282938;49636,278571;278638,277530;278627,277534;278547,278085;276606,280272;274301,282825;274440,282792;276606,280394;278547,278206;278638,277530;60545,274793;60785,275086;60797,275046;42601,272007;45755,274074;45910,274256;47347,274575;50607,277598;55095,281244;57036,283918;58128,285255;62738,289145;61404,290238;57111,285459;56915,285498;56915,285498;60978,290021;61404,290238;62738,289145;74262,298260;71958,298989;72807,299597;69410,299719;67226,298260;65164,296680;60069,292426;55338,288172;50971,283918;48909,281852;46968,279665;47696,278692;50122,280880;52791,282946;56066,286471;56344,286710;52791,282946;50243,280880;47817,278692;45148,275411;42601,272007;309845,252683;309783,252709;308458,255895;308571,237456;305357,242108;303780,245025;302203,247699;298442,252683;295167,257666;292255,261677;292012,261825;291814,262120;292134,261920;295045,257909;298321,252926;302081,247943;303658,245269;305235,242352;308511,237612;318261,237034;317245,239313;315061,243689;317245,239313;318261,237034;321127,235788;319550,240529;316760,245633;313970,250860;311422,254141;313120,250738;314576,247335;315668,245512;317124,243081;318458,240650;321127,235788;313275,225370;310330,230562;310276,230687;313242,225457;314890,213610;311351,223298;303906,238545;302816,240271;302809,240285;300262,244661;297714,249401;294803,253047;292376,257180;278062,273344;273331,277355;272877,277701;272681,277900;270703,279515;269085,281366;263141,285863;262209,286453;259680,288519;259314,288757;258774,289266;254043,292426;249312,295343;248770,295618;245567,297703;244574,298205;243610,298868;240335,300691;237275,301893;230454,305341;214451,311320;203300,314193;212312,312480;214011,312116;219469,310171;222866,309077;228325,306282;234512,304094;238476,302537;240213,301542;241790,301056;243974,299840;244548,299441;246036,298017;249312,296073;253038,294243;254407,293399;259138,290238;261200,288294;263505,286835;269449,282338;273695,278328;278426,274317;292740,258152;294710,254797;294803,254506;297957,249644;298927,248185;300218,246392;300625,245633;303173,241258;308147,230927;312999,219867;314424,215370;328163,202851;327799,203094;327799,203094;329308,195648;329265,195863;329618,196288;330710,197503;331438,197017;331456,196924;330953,197260;329740,196166;328227,181841;328143,181846;327989,181854;328041,182432;327920,185471;327435,187294;324523,191912;323796,195923;323068,197260;321855,203094;320520,207713;319065,212210;318215,215734;317245,219380;318019,218174;318701,215613;319307,211966;320763,207470;322097,202851;323310,197017;324038,195680;324766,191669;327678,187051;325737,196409;324281,204188;321005,214154;320357,215164;320080,216676;319186,219259;315789,226673;314212,230562;313242,232628;312029,234816;308753,240650;305235,246362;300747,254020;295773,261555;292498,265809;288980,269941;287767,271643;286432,273344;284370,275046;280997,278788;281095,279178;277577,282825;273816,285498;270783,287929;267910,290033;268357,289996;271511,287686;274544,285255;278305,282582;281823,278935;281701,278449;285098,274681;287160,272980;288495,271278;289708,269577;293226,265444;296501,261190;301475,253655;305963,245998;309481,240285;312756,234451;313970,232264;314940,230198;316517,226308;319914,218894;321248,213911;324523,203945;325979,196166;327920,186808;328358,185164;328041,185106;328163,182068;330831,179272;329419,185169;329419,185169;330832,179272;331923,178057;331195,179637;331195,179637;331029,182949;330953,186078;329740,189818;329740,190245;331195,186078;331438,179637;332004,178409;326707,172830;325912,174713;325615,177449;325232,176171;325093,176351;325494,177692;325251,179637;325737,181217;326113,181196;325858,180366;326100,178421;326707,172830;336897,169549;337140,169670;337018,174775;337140,178300;336776,184741;336412,188388;335320,193735;334956,198232;333136,206497;331438,213668;328405,215005;328648,214276;329133,209171;330953,203823;332409,202973;332409,202972;333986,193735;334835,189360;335563,184863;336169,180609;336412,176598;336533,173195;336776,171372;336897,169549;17085,113195;17146,113225;17151,113208;24404,95774;21735,100757;19552,102580;19547,102697;19335,107349;19341,107338;19552,102702;21735,100878;24404,95895;24495,95956;24541,95865;25860,85200;24162,86415;21614,91763;22197,92230;22216,92148;21735,91763;24283,86415;25787,85339;35201,78272;35048,78395;34397,80900;33988,82161;22827,102580;21250,107563;19794,112668;16640,123364;14578,130656;13608,136125;13122,138921;12758,141716;11667,149252;11303,153870;11909,158732;12194,156083;12152,155207;12637,150102;13729,142567;14595,141526;15852,133095;15791,131628;16990,128186;17703,125296;17490,125794;16762,125551;14942,130778;15063,133695;14214,139285;14093,140258;12880,141716;13244,138921;13729,136125;14699,130656;16762,123364;19916,112668;21371,107563;22948,102580;34109,82161;35201,78272;37384,66118;37384,66118;37991,66604;37991,66604;59243,48814;59220,48833;59149,48913;58158,49953;57908,50318;57744,50503;57036,51533;49637,60284;47574,62715;45512,65267;36397,75361;45633,65146;47696,62593;49758,60162;57158,51412;57908,50318;59149,48913;62323,40433;61276,40798;60497,41088;60312,41324;58977,42539;55581,44727;53276,47279;51092,49831;49637,51168;49587,51106;48211,52764;45876,55666;42115,59798;42722,60527;42733,60517;42237,59919;45997,55787;49758,51168;51214,49832;53397,47279;55702,44727;59099,42539;60433,41324;61889,40777;62348,40634;238030,18474;244217,21270;246885,23457;240941,20540;238030,18474;217893,9602;222745,10695;229538,14099;217893,9602;144864,8796;142317,9115;136858,9845;131520,11060;129215,11789;126547,12519;120707,13668;119632,14099;112232,16651;104954,19568;99859,21877;96462,23214;88092,27103;84088,29656;80207,32208;74020,36827;68197,41445;62624,46316;63102,46915;64285,46102;65291,45350;68925,42174;74748,37556;80934,32937;84816,30385;88819,27833;97190,23943;100465,22242;105560,19933;112839,17016;120238,14463;123347,13852;124848,13337;145287,8920;188247,6183;190841,6442;194359,7657;191690,7292;186110,6198;188247,6183;202365,5226;207339,5591;213404,8022;205883,6685;202365,5226;161787,5196;147776,5955;138071,7292;133461,8508;129458,9966;123878,10695;102770,18839;95128,22242;92823,23093;90760,24186;86878,26253;80813,29413;76203,33059;62859,43511;60071,45941;57342,48437;57400,48495;36414,73167;32168,79001;30227,82526;28286,85807;24647,92614;20688,98864;20644,99055;19309,102702;18339,104403;18096,104646;17019,108232;16762,110359;16519,113397;14821,118380;13244,123364;11545,130656;10575,137341;9968,144025;10817,139407;10896,139026;11060,137219;12031,130534;12334,130636;12361,130523;12031,130413;13729,123120;15306,118137;16997,113177;16883,113154;17126,110116;18460,104403;19431,102702;19463,102613;20765,99055;24768,92735;28407,85929;30348,82648;32289,79123;36535,73289;57522,48616;63102,43511;76446,33059;81056,29413;87121,26253;91003,24186;93065,23093;95370,22242;103013,18839;124121,10696;129701,9966;133704,8508;138314,7292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3;226506,17380;229417,18596;232328,19933;234512,21148;235968,21877;237545,22728;242882,25767;249676,30142;253194,32573;253295,32646;255093,33740;323553,162743;323502,163760;324887,163958;326222,164930;326828,168212;329133,172101;330104,172190;330104,171250;331090,168506;331074,167969;332045,164687;333379,164687;335441,163350;335684,168698;335077,171250;334349,173681;333985,177692;333864,179758;333622,181825;333104,182170;333136,182311;333632,181980;333864,180001;333985,177935;334349,173924;335077,171494;335684,168941;336654,169670;336533,171494;336290,173317;336169,176720;335926,180731;335320,184985;334592,189482;333743,193857;332166,203094;330710,203945;328890,209293;328405,214397;328163,215127;326100,220717;325494,221204;322946,227159;325615,221204;326222,220717;322340,231778;320278,232872;319850,233729;319914,233844;320399,232871;322461,231778;321005,235910;318337,240772;317002,243202;315547,245633;314455,247456;312878,250981;311179,254384;308511,258030;305842,261433;305953,261204;302930,265323;296380,272494;295090,274482;296380,272615;302930,265444;297957,272980;295394,275669;293337,277184;293226,277355;291939,278347;291891,278692;286190,284526;280124,290117;279844,290321;277819,292912;272967,296559;268432,299966;268416,299986;272967,296680;277819,293034;273816,297045;270556,299172;268301,300126;268236,300205;265810,301785;264895,302209;262595,304079;260351,305674;256954,307862;255862,307984;254649,308524;254460,308667;255984,308105;257076,307984;252708,311265;249918,312724;247128,314061;245157,314357;244823,314547;235604,318557;235134,318665;232328,320502;233905,320988;228083,323541;228568,321839;226627,322568;224807,323176;221047,324391;220544,323787;218742,324148;216558,324635;212070,325728;211922,325797;216194,324756;218378,324270;220197,323905;220925,324513;224686,323297;226505,322690;228446,321961;227961,323662;222866,326093;222616,326023;219106,327430;216194,328281;211827,329375;210023,329223;206249,329958;206125,330225;196057,332170;193752,331562;191811,331562;188414,332656;185382,332899;182349,333021;182019,332879;179256,333370;175920,332778;176041,332656;176647,331805;173857,331441;175192,330712;179195,330590;183077,330468;188657,330590;192539,330225;199817,328645;204670,327551;208309,327430;208562,327312;205034,327430;200181,328524;192903,330104;189021,330468;183441,330347;179559,330468;175556,330590;175677,330104;176526,328888;213889,322690;239243,313088;245915,309563;249676,307619;253557,305553;260836,301177;266659,296680;277577,288172;280609,285742;283521,283189;287888,279178;289708,276140;292321,273739;292342,273589;289829,275897;288009,278935;283642,282946;280731,285498;277698,287929;266780,296437;260957,300934;253679,305310;249797,307376;246036,309320;239364,312845;214011,322447;176647,328645;173857,328645;173493,327673;170582,327551;167913,328645;160149,328767;154448,328524;151658,328281;148868,327795;150548,325998;150202,326093;143940,324931;143651,324999;131642,322811;126911,321839;122786,321110;117812,318801;111626,316491;105196,313939;106288,313088;110776,313939;112717,315641;119389,317585;132612,320988;135887,321596;139405,322204;143287,323055;147565,323981;147897,323905;151900,324513;152022,324270;157844,324513;158815,324635;167792,324635;174342,324878;182106,324270;183077,324270;183441,325242;191083,324270;196178,323055;199090,322568;200909,322325;204912,321353;208188,320624;211463,319773;217471,318731;218257,318436;211948,319530;208673,320381;205398,321110;201394,322082;199575,322325;196663,322811;188778,323541;183441,324027;182470,324027;174706,324635;168156,324391;159179,324391;158208,324270;154448,322690;152386,324027;152380,324037;154084,322933;157844,324513;152022,324270;152067,324240;148261,323662;143773,322690;139891,321839;136373,321231;133097,320624;119875,317221;113203,315276;111262,313574;106773,312724;100101,309320;98160,309442;91246,305917;90033,303730;90275,303608;94521,305917;98767,308227;99980,307497;95006,304216;90882,302393;85180,299111;80328,295951;72685,292669;69774,290239;70380,289996;73292,290846;67226,284526;63830,281731;60676,278935;56673,275654;50850,269212;50450,267961;49273,266781;45269,262406;44784,260218;43207,258030;43019,257735;41145,256450;37506,251224;35443,246362;35201,246362;32411,241015;29742,235667;26952,229468;24404,223148;26952,227402;29499,232750;30348,235667;30699,236183;30267,233932;29141,231884;27307,227753;25132,224120;22463,216828;20177,209353;19426,207173;16156,194096;14710,184602;14699,184863;14821,186808;15427,191305;16155,195923;14942,191912;14093,186808;13122,186808;12516,182189;11667,179272;10939,176477;8877,174289;8270,174289;7663,171250;7421,167361;7906,161892;8149,159947;8562,158613;8361,155572;8634,151075;9119,150163;9119,149616;8149,151439;7300,150224;5722,148036;5434,146304;5359,146456;4873,151318;4509,156179;4146,159947;4146,167726;4267,171737;4509,175747;3418,179515;3175,179515;2447,172223;2447,164687;3054,158853;4145,159947;3175,158732;2932,154356;3175,147672;3296,145849;3660,142810;5116,137341;5841,133707;5601,132844;4752,137705;3296,143175;2932,146213;2811,148036;2568,154721;2811,159096;2205,164930;2205,172466;2932,179758;3175,179758;4752,186686;5601,192398;7421,198232;10287,210778;10537,213182;11060,213182;13729,219624;14700,222905;12880,220110;10939,215734;10818,216950;9762,213672;8998,213790;8149,210994;5237,204309;3418,198354;3296,193371;2447,187537;1841,181703;506,177449;1355,154843;2205,149009;1477,145849;2932,137098;3296,135031;4267,127982;6814,122877;6208,129805;6814,128618;7178,125779;7300,122634;8391,118623;10090,112546;12152,106348;12306,106174;13244,101243;14578,97718;16155,94801;19309,88724;21857,83255;25496,76206;28165,73167;30348,68913;32168,66239;34109,65267;34594,64538;36535,60649;40296,56273;40398,58102;40124,58871;44056,54815;45997,52262;48545,49832;48764,50076;48666,49953;51820,46793;54974,43876;58371,40230;63102,36705;68197,32937;71243,30808;73292,28927;76931,26739;80813,24673;81327,24408;82648,23108;84816,21513;87197,20297;88881,19909;89183,19689;122179,6320;123404,6053;126789,4861;129124,4391;130342,4380;130792,4254;158451,608;166306,577;174706,729;174863,847;178952,365;182713,972;186473,1701;188414,2143;186352,1580;182591,851;178831,243;178831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2;height:20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">
                        <v:imagedata r:id="rId10" o:title="GPS-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4DD2B9" w14:textId="77777777" w:rsidR="00233F5D" w:rsidRDefault="00233F5D">
            <w:pPr>
              <w:pStyle w:val="Informatie"/>
            </w:pPr>
            <w:r>
              <w:t>Zandhoef 12</w:t>
            </w:r>
          </w:p>
          <w:p w14:paraId="7F9A09B3" w14:textId="77777777" w:rsidR="00233F5D" w:rsidRDefault="00233F5D">
            <w:pPr>
              <w:pStyle w:val="Informatie"/>
            </w:pPr>
            <w:r>
              <w:t>Kasterlee 2460</w:t>
            </w: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731A07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01BA5E15" w14:textId="77777777" w:rsidR="00233F5D" w:rsidRDefault="00233F5D">
            <w:pPr>
              <w:pStyle w:val="Kop1"/>
            </w:pPr>
          </w:p>
        </w:tc>
      </w:tr>
      <w:tr w:rsidR="00233F5D" w14:paraId="406C83E1" w14:textId="77777777" w:rsidTr="004A2ECB">
        <w:trPr>
          <w:trHeight w:val="183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69BB83" w14:textId="77777777" w:rsidR="00233F5D" w:rsidRDefault="00233F5D">
            <w:pPr>
              <w:pStyle w:val="Geenafstand"/>
              <w:rPr>
                <w:color w:val="666666"/>
              </w:rPr>
            </w:pPr>
          </w:p>
        </w:tc>
        <w:tc>
          <w:tcPr>
            <w:tcW w:w="2953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4B6BED" w14:textId="77777777" w:rsidR="00233F5D" w:rsidRDefault="00233F5D">
            <w:pPr>
              <w:pStyle w:val="Geenafstand"/>
              <w:rPr>
                <w:color w:val="666666"/>
              </w:rPr>
            </w:pP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784D0B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0130990F" w14:textId="77777777" w:rsidR="00233F5D" w:rsidRDefault="00233F5D">
            <w:pPr>
              <w:pStyle w:val="Kop1"/>
            </w:pPr>
          </w:p>
        </w:tc>
      </w:tr>
      <w:tr w:rsidR="00233F5D" w14:paraId="1EBE0D82" w14:textId="77777777" w:rsidTr="004A2ECB">
        <w:trPr>
          <w:trHeight w:val="624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0C27C2" w14:textId="77777777" w:rsidR="00233F5D" w:rsidRDefault="00233F5D">
            <w:pPr>
              <w:pStyle w:val="Informatie"/>
              <w:jc w:val="center"/>
            </w:pPr>
          </w:p>
        </w:tc>
        <w:tc>
          <w:tcPr>
            <w:tcW w:w="63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DF453" w14:textId="77777777" w:rsidR="00233F5D" w:rsidRDefault="00233F5D">
            <w:pPr>
              <w:pStyle w:val="Informatie"/>
            </w:pPr>
            <w:r>
              <w:rPr>
                <w:rStyle w:val="Standaardalinea-lettertype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CB0ED0C" wp14:editId="7A829B4E">
                      <wp:extent cx="338456" cy="346072"/>
                      <wp:effectExtent l="0" t="0" r="4444" b="0"/>
                      <wp:docPr id="1746984705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6" cy="346072"/>
                                <a:chOff x="0" y="0"/>
                                <a:chExt cx="338456" cy="346072"/>
                              </a:xfrm>
                            </wpg:grpSpPr>
                            <wps:wsp>
                              <wps:cNvPr id="2071967901" name="Vrije vorm: Vorm 273"/>
                              <wps:cNvSpPr/>
                              <wps:spPr>
                                <a:xfrm>
                                  <a:off x="0" y="0"/>
                                  <a:ext cx="338456" cy="346072"/>
                                </a:xfrm>
                                <a:custGeom>
                                  <a:avLst/>
                                  <a:gdLst>
                                    <a:gd name="f0" fmla="val 10800000"/>
                                    <a:gd name="f1" fmla="val 5400000"/>
                                    <a:gd name="f2" fmla="val 180"/>
                                    <a:gd name="f3" fmla="val w"/>
                                    <a:gd name="f4" fmla="val h"/>
                                    <a:gd name="f5" fmla="val 0"/>
                                    <a:gd name="f6" fmla="val 2731203"/>
                                    <a:gd name="f7" fmla="val 2794134"/>
                                    <a:gd name="f8" fmla="val 2554038"/>
                                    <a:gd name="f9" fmla="val 843497"/>
                                    <a:gd name="f10" fmla="val 2554990"/>
                                    <a:gd name="f11" fmla="val 2561658"/>
                                    <a:gd name="f12" fmla="val 858737"/>
                                    <a:gd name="f13" fmla="val 2568325"/>
                                    <a:gd name="f14" fmla="val 873024"/>
                                    <a:gd name="f15" fmla="val 2574040"/>
                                    <a:gd name="f16" fmla="val 889217"/>
                                    <a:gd name="f17" fmla="val 2560705"/>
                                    <a:gd name="f18" fmla="val 2630238"/>
                                    <a:gd name="f19" fmla="val 810160"/>
                                    <a:gd name="f20" fmla="val 2631190"/>
                                    <a:gd name="f21" fmla="val 2637858"/>
                                    <a:gd name="f22" fmla="val 826352"/>
                                    <a:gd name="f23" fmla="val 2645478"/>
                                    <a:gd name="f24" fmla="val 841592"/>
                                    <a:gd name="f25" fmla="val 2651193"/>
                                    <a:gd name="f26" fmla="val 2636905"/>
                                    <a:gd name="f27" fmla="val 2475759"/>
                                    <a:gd name="f28" fmla="val 697568"/>
                                    <a:gd name="f29" fmla="val 2489267"/>
                                    <a:gd name="f30" fmla="val 717767"/>
                                    <a:gd name="f31" fmla="val 2488315"/>
                                    <a:gd name="f32" fmla="val 2444909"/>
                                    <a:gd name="f33" fmla="val 651438"/>
                                    <a:gd name="f34" fmla="val 2454977"/>
                                    <a:gd name="f35" fmla="val 665379"/>
                                    <a:gd name="f36" fmla="val 2466407"/>
                                    <a:gd name="f37" fmla="val 682524"/>
                                    <a:gd name="f38" fmla="val 382337"/>
                                    <a:gd name="f39" fmla="val 565367"/>
                                    <a:gd name="f40" fmla="val 375670"/>
                                    <a:gd name="f41" fmla="val 577749"/>
                                    <a:gd name="f42" fmla="val 369002"/>
                                    <a:gd name="f43" fmla="val 589179"/>
                                    <a:gd name="f44" fmla="val 363287"/>
                                    <a:gd name="f45" fmla="val 599657"/>
                                    <a:gd name="f46" fmla="val 357572"/>
                                    <a:gd name="f47" fmla="val 612039"/>
                                    <a:gd name="f48" fmla="val 350905"/>
                                    <a:gd name="f49" fmla="val 623469"/>
                                    <a:gd name="f50" fmla="val 345190"/>
                                    <a:gd name="f51" fmla="val 635852"/>
                                    <a:gd name="f52" fmla="val 336617"/>
                                    <a:gd name="f53" fmla="val 653949"/>
                                    <a:gd name="f54" fmla="val 328045"/>
                                    <a:gd name="f55" fmla="val 672047"/>
                                    <a:gd name="f56" fmla="val 322330"/>
                                    <a:gd name="f57" fmla="val 684429"/>
                                    <a:gd name="f58" fmla="val 317567"/>
                                    <a:gd name="f59" fmla="val 696812"/>
                                    <a:gd name="f60" fmla="val 311852"/>
                                    <a:gd name="f61" fmla="val 709194"/>
                                    <a:gd name="f62" fmla="val 216602"/>
                                    <a:gd name="f63" fmla="val 866357"/>
                                    <a:gd name="f64" fmla="val 155642"/>
                                    <a:gd name="f65" fmla="val 1044474"/>
                                    <a:gd name="f66" fmla="val 134687"/>
                                    <a:gd name="f67" fmla="val 1227354"/>
                                    <a:gd name="f68" fmla="val 124210"/>
                                    <a:gd name="f69" fmla="val 1318794"/>
                                    <a:gd name="f70" fmla="val 123257"/>
                                    <a:gd name="f71" fmla="val 1411187"/>
                                    <a:gd name="f72" fmla="val 132782"/>
                                    <a:gd name="f73" fmla="val 1502627"/>
                                    <a:gd name="f74" fmla="val 141355"/>
                                    <a:gd name="f75" fmla="val 1594067"/>
                                    <a:gd name="f76" fmla="val 161357"/>
                                    <a:gd name="f77" fmla="val 1684554"/>
                                    <a:gd name="f78" fmla="val 189932"/>
                                    <a:gd name="f79" fmla="val 1772184"/>
                                    <a:gd name="f80" fmla="val 247082"/>
                                    <a:gd name="f81" fmla="val 1946492"/>
                                    <a:gd name="f82" fmla="val 343285"/>
                                    <a:gd name="f83" fmla="val 2108417"/>
                                    <a:gd name="f84" fmla="val 469015"/>
                                    <a:gd name="f85" fmla="val 2242719"/>
                                    <a:gd name="f86" fmla="val 594745"/>
                                    <a:gd name="f87" fmla="val 2377022"/>
                                    <a:gd name="f88" fmla="val 749050"/>
                                    <a:gd name="f89" fmla="val 2484654"/>
                                    <a:gd name="f90" fmla="val 919547"/>
                                    <a:gd name="f91" fmla="val 2553234"/>
                                    <a:gd name="f92" fmla="val 1089092"/>
                                    <a:gd name="f93" fmla="val 2622767"/>
                                    <a:gd name="f94" fmla="val 1274830"/>
                                    <a:gd name="f95" fmla="val 2654199"/>
                                    <a:gd name="f96" fmla="val 1458663"/>
                                    <a:gd name="f97" fmla="val 2645627"/>
                                    <a:gd name="f98" fmla="val 1642495"/>
                                    <a:gd name="f99" fmla="val 2638007"/>
                                    <a:gd name="f100" fmla="val 1824422"/>
                                    <a:gd name="f101" fmla="val 2588477"/>
                                    <a:gd name="f102" fmla="val 1987300"/>
                                    <a:gd name="f103" fmla="val 2503704"/>
                                    <a:gd name="f104" fmla="val 2150177"/>
                                    <a:gd name="f105" fmla="val 2419884"/>
                                    <a:gd name="f106" fmla="val 2294958"/>
                                    <a:gd name="f107" fmla="val 2298917"/>
                                    <a:gd name="f108" fmla="val 2407353"/>
                                    <a:gd name="f109" fmla="val 2153184"/>
                                    <a:gd name="f110" fmla="val 2520700"/>
                                    <a:gd name="f111" fmla="val 2008404"/>
                                    <a:gd name="f112" fmla="val 2601663"/>
                                    <a:gd name="f113" fmla="val 1837907"/>
                                    <a:gd name="f114" fmla="val 2642620"/>
                                    <a:gd name="f115" fmla="val 1658837"/>
                                    <a:gd name="f116" fmla="val 2656908"/>
                                    <a:gd name="f117" fmla="val 1696937"/>
                                    <a:gd name="f118" fmla="val 2668338"/>
                                    <a:gd name="f119" fmla="val 1735989"/>
                                    <a:gd name="f120" fmla="val 2679767"/>
                                    <a:gd name="f121" fmla="val 1776947"/>
                                    <a:gd name="f122" fmla="val 2618808"/>
                                    <a:gd name="f123" fmla="val 1962684"/>
                                    <a:gd name="f124" fmla="val 2516890"/>
                                    <a:gd name="f125" fmla="val 2136039"/>
                                    <a:gd name="f126" fmla="val 2382588"/>
                                    <a:gd name="f127" fmla="val 2277962"/>
                                    <a:gd name="f128" fmla="val 2249238"/>
                                    <a:gd name="f129" fmla="val 2084455"/>
                                    <a:gd name="f130" fmla="val 2533232"/>
                                    <a:gd name="f131" fmla="val 1903480"/>
                                    <a:gd name="f132" fmla="val 2604669"/>
                                    <a:gd name="f133" fmla="val 1722505"/>
                                    <a:gd name="f134" fmla="val 2677059"/>
                                    <a:gd name="f135" fmla="val 1526290"/>
                                    <a:gd name="f136" fmla="val 2708492"/>
                                    <a:gd name="f137" fmla="val 1332932"/>
                                    <a:gd name="f138" fmla="val 2697062"/>
                                    <a:gd name="f139" fmla="val 1139575"/>
                                    <a:gd name="f140" fmla="val 2685632"/>
                                    <a:gd name="f141" fmla="val 949075"/>
                                    <a:gd name="f142" fmla="val 2631339"/>
                                    <a:gd name="f143" fmla="val 779530"/>
                                    <a:gd name="f144" fmla="val 2538947"/>
                                    <a:gd name="f145" fmla="val 609032"/>
                                    <a:gd name="f146" fmla="val 2447507"/>
                                    <a:gd name="f147" fmla="val 461395"/>
                                    <a:gd name="f148" fmla="val 2317014"/>
                                    <a:gd name="f149" fmla="val 347095"/>
                                    <a:gd name="f150" fmla="val 2162709"/>
                                    <a:gd name="f151" fmla="val 233747"/>
                                    <a:gd name="f152" fmla="val 153737"/>
                                    <a:gd name="f153" fmla="val 1828382"/>
                                    <a:gd name="f154" fmla="val 116590"/>
                                    <a:gd name="f155" fmla="val 1640739"/>
                                    <a:gd name="f156" fmla="val 79442"/>
                                    <a:gd name="f157" fmla="val 1452144"/>
                                    <a:gd name="f158" fmla="val 84205"/>
                                    <a:gd name="f159" fmla="val 1257834"/>
                                    <a:gd name="f160" fmla="val 129925"/>
                                    <a:gd name="f161" fmla="val 1072097"/>
                                    <a:gd name="f162" fmla="val 152785"/>
                                    <a:gd name="f163" fmla="val 979704"/>
                                    <a:gd name="f164" fmla="val 185170"/>
                                    <a:gd name="f165" fmla="val 228032"/>
                                    <a:gd name="f166" fmla="val 804444"/>
                                    <a:gd name="f167" fmla="val 270895"/>
                                    <a:gd name="f168" fmla="val 719672"/>
                                    <a:gd name="f169" fmla="val 638709"/>
                                    <a:gd name="f170" fmla="val 2429260"/>
                                    <a:gd name="f171" fmla="val 494882"/>
                                    <a:gd name="f172" fmla="val 2431165"/>
                                    <a:gd name="f173" fmla="val 495834"/>
                                    <a:gd name="f174" fmla="val 2433070"/>
                                    <a:gd name="f175" fmla="val 496787"/>
                                    <a:gd name="f176" fmla="val 2434975"/>
                                    <a:gd name="f177" fmla="val 497739"/>
                                    <a:gd name="f178" fmla="val 2436880"/>
                                    <a:gd name="f179" fmla="val 499644"/>
                                    <a:gd name="f180" fmla="val 2439737"/>
                                    <a:gd name="f181" fmla="val 500597"/>
                                    <a:gd name="f182" fmla="val 2441642"/>
                                    <a:gd name="f183" fmla="val 501549"/>
                                    <a:gd name="f184" fmla="val 2451167"/>
                                    <a:gd name="f185" fmla="val 512027"/>
                                    <a:gd name="f186" fmla="val 2459740"/>
                                    <a:gd name="f187" fmla="val 523457"/>
                                    <a:gd name="f188" fmla="val 2468312"/>
                                    <a:gd name="f189" fmla="val 534887"/>
                                    <a:gd name="f190" fmla="val 2476885"/>
                                    <a:gd name="f191" fmla="val 546317"/>
                                    <a:gd name="f192" fmla="val 2486410"/>
                                    <a:gd name="f193" fmla="val 557747"/>
                                    <a:gd name="f194" fmla="val 2494030"/>
                                    <a:gd name="f195" fmla="val 569177"/>
                                    <a:gd name="f196" fmla="val 2504507"/>
                                    <a:gd name="f197" fmla="val 584417"/>
                                    <a:gd name="f198" fmla="val 2515937"/>
                                    <a:gd name="f199" fmla="val 600609"/>
                                    <a:gd name="f200" fmla="val 2526415"/>
                                    <a:gd name="f201" fmla="val 616802"/>
                                    <a:gd name="f202" fmla="val 2539750"/>
                                    <a:gd name="f203" fmla="val 637757"/>
                                    <a:gd name="f204" fmla="val 2553085"/>
                                    <a:gd name="f205" fmla="val 657759"/>
                                    <a:gd name="f206" fmla="val 2564515"/>
                                    <a:gd name="f207" fmla="val 678714"/>
                                    <a:gd name="f208" fmla="val 2582612"/>
                                    <a:gd name="f209" fmla="val 711099"/>
                                    <a:gd name="f210" fmla="val 2591185"/>
                                    <a:gd name="f211" fmla="val 727292"/>
                                    <a:gd name="f212" fmla="val 2598805"/>
                                    <a:gd name="f213" fmla="val 743484"/>
                                    <a:gd name="f214" fmla="val 2597852"/>
                                    <a:gd name="f215" fmla="val 742532"/>
                                    <a:gd name="f216" fmla="val 2596900"/>
                                    <a:gd name="f217" fmla="val 731102"/>
                                    <a:gd name="f218" fmla="val 2585470"/>
                                    <a:gd name="f219" fmla="val 720624"/>
                                    <a:gd name="f220" fmla="val 2578802"/>
                                    <a:gd name="f221" fmla="val 2559752"/>
                                    <a:gd name="f222" fmla="val 675857"/>
                                    <a:gd name="f223" fmla="val 2546417"/>
                                    <a:gd name="f224" fmla="val 2533082"/>
                                    <a:gd name="f225" fmla="val 632042"/>
                                    <a:gd name="f226" fmla="val 2518795"/>
                                    <a:gd name="f227" fmla="val 611087"/>
                                    <a:gd name="f228" fmla="val 566319"/>
                                    <a:gd name="f229" fmla="val 2477837"/>
                                    <a:gd name="f230" fmla="val 553937"/>
                                    <a:gd name="f231" fmla="val 542507"/>
                                    <a:gd name="f232" fmla="val 2458787"/>
                                    <a:gd name="f233" fmla="val 530124"/>
                                    <a:gd name="f234" fmla="val 2444500"/>
                                    <a:gd name="f235" fmla="val 2280670"/>
                                    <a:gd name="f236" fmla="val 458687"/>
                                    <a:gd name="f237" fmla="val 2285432"/>
                                    <a:gd name="f238" fmla="val 460592"/>
                                    <a:gd name="f239" fmla="val 2291147"/>
                                    <a:gd name="f240" fmla="val 462497"/>
                                    <a:gd name="f241" fmla="val 2296862"/>
                                    <a:gd name="f242" fmla="val 465354"/>
                                    <a:gd name="f243" fmla="val 2334010"/>
                                    <a:gd name="f244" fmla="val 502978"/>
                                    <a:gd name="f245" fmla="val 2368538"/>
                                    <a:gd name="f246" fmla="val 542983"/>
                                    <a:gd name="f247" fmla="val 2400566"/>
                                    <a:gd name="f248" fmla="val 585131"/>
                                    <a:gd name="f249" fmla="val 2442595"/>
                                    <a:gd name="f250" fmla="val 648234"/>
                                    <a:gd name="f251" fmla="val 2418782"/>
                                    <a:gd name="f252" fmla="val 613944"/>
                                    <a:gd name="f253" fmla="val 2393065"/>
                                    <a:gd name="f254" fmla="val 581559"/>
                                    <a:gd name="f255" fmla="val 2379730"/>
                                    <a:gd name="f256" fmla="val 2366395"/>
                                    <a:gd name="f257" fmla="val 549174"/>
                                    <a:gd name="f258" fmla="val 2356870"/>
                                    <a:gd name="f259" fmla="val 538697"/>
                                    <a:gd name="f260" fmla="val 2348297"/>
                                    <a:gd name="f261" fmla="val 528219"/>
                                    <a:gd name="f262" fmla="val 2338772"/>
                                    <a:gd name="f263" fmla="val 517742"/>
                                    <a:gd name="f264" fmla="val 2319722"/>
                                    <a:gd name="f265" fmla="val 2300672"/>
                                    <a:gd name="f266" fmla="val 477737"/>
                                    <a:gd name="f267" fmla="val 1399608"/>
                                    <a:gd name="f268" fmla="val 153887"/>
                                    <a:gd name="f269" fmla="val 2072953"/>
                                    <a:gd name="f270" fmla="val 699741"/>
                                    <a:gd name="f271" fmla="val 1373087"/>
                                    <a:gd name="f272" fmla="val 1415171"/>
                                    <a:gd name="f273" fmla="val 2616676"/>
                                    <a:gd name="f274" fmla="val 1456757"/>
                                    <a:gd name="f275" fmla="val 2612513"/>
                                    <a:gd name="f276" fmla="val 1497743"/>
                                    <a:gd name="f277" fmla="val 2595954"/>
                                    <a:gd name="f278" fmla="val 1606243"/>
                                    <a:gd name="f279" fmla="val 1612164"/>
                                    <a:gd name="f280" fmla="val 2606425"/>
                                    <a:gd name="f281" fmla="val 1630262"/>
                                    <a:gd name="f282" fmla="val 2613092"/>
                                    <a:gd name="f283" fmla="val 1648359"/>
                                    <a:gd name="f284" fmla="val 2620713"/>
                                    <a:gd name="f285" fmla="val 1667409"/>
                                    <a:gd name="f286" fmla="val 2580707"/>
                                    <a:gd name="f287" fmla="val 2507365"/>
                                    <a:gd name="f288" fmla="val 1979829"/>
                                    <a:gd name="f289" fmla="val 2408305"/>
                                    <a:gd name="f290" fmla="val 2112227"/>
                                    <a:gd name="f291" fmla="val 2309245"/>
                                    <a:gd name="f292" fmla="val 2244624"/>
                                    <a:gd name="f293" fmla="val 2183515"/>
                                    <a:gd name="f294" fmla="val 2357019"/>
                                    <a:gd name="f295" fmla="val 2041592"/>
                                    <a:gd name="f296" fmla="val 2439887"/>
                                    <a:gd name="f297" fmla="val 1899670"/>
                                    <a:gd name="f298" fmla="val 2523707"/>
                                    <a:gd name="f299" fmla="val 1741555"/>
                                    <a:gd name="f300" fmla="val 2577999"/>
                                    <a:gd name="f301" fmla="val 1578677"/>
                                    <a:gd name="f302" fmla="val 2599907"/>
                                    <a:gd name="f303" fmla="val 1415800"/>
                                    <a:gd name="f304" fmla="val 2621814"/>
                                    <a:gd name="f305" fmla="val 1250065"/>
                                    <a:gd name="f306" fmla="val 2611337"/>
                                    <a:gd name="f307" fmla="val 1091950"/>
                                    <a:gd name="f308" fmla="val 2569427"/>
                                    <a:gd name="f309" fmla="val 933835"/>
                                    <a:gd name="f310" fmla="val 2527517"/>
                                    <a:gd name="f311" fmla="val 785245"/>
                                    <a:gd name="f312" fmla="val 2453222"/>
                                    <a:gd name="f313" fmla="val 656657"/>
                                    <a:gd name="f314" fmla="val 2353209"/>
                                    <a:gd name="f315" fmla="val 528070"/>
                                    <a:gd name="f316" fmla="val 2253197"/>
                                    <a:gd name="f317" fmla="val 419485"/>
                                    <a:gd name="f318" fmla="val 2128419"/>
                                    <a:gd name="f319" fmla="val 339475"/>
                                    <a:gd name="f320" fmla="val 1987449"/>
                                    <a:gd name="f321" fmla="val 259465"/>
                                    <a:gd name="f322" fmla="val 1846479"/>
                                    <a:gd name="f323" fmla="val 208030"/>
                                    <a:gd name="f324" fmla="val 1689317"/>
                                    <a:gd name="f325" fmla="val 188980"/>
                                    <a:gd name="f326" fmla="val 1529297"/>
                                    <a:gd name="f327" fmla="val 186849"/>
                                    <a:gd name="f328" fmla="val 1498705"/>
                                    <a:gd name="f329" fmla="val 186703"/>
                                    <a:gd name="f330" fmla="val 186492"/>
                                    <a:gd name="f331" fmla="val 1493576"/>
                                    <a:gd name="f332" fmla="val 180586"/>
                                    <a:gd name="f333" fmla="val 1408776"/>
                                    <a:gd name="f334" fmla="val 181167"/>
                                    <a:gd name="f335" fmla="val 1388115"/>
                                    <a:gd name="f336" fmla="val 180408"/>
                                    <a:gd name="f337" fmla="val 183073"/>
                                    <a:gd name="f338" fmla="val 1320311"/>
                                    <a:gd name="f339" fmla="val 183979"/>
                                    <a:gd name="f340" fmla="val 1288077"/>
                                    <a:gd name="f341" fmla="val 185178"/>
                                    <a:gd name="f342" fmla="val 1278633"/>
                                    <a:gd name="f343" fmla="val 1248431"/>
                                    <a:gd name="f344" fmla="val 249138"/>
                                    <a:gd name="f345" fmla="val 633642"/>
                                    <a:gd name="f346" fmla="val 768346"/>
                                    <a:gd name="f347" fmla="val 823345"/>
                                    <a:gd name="f348" fmla="val 112930"/>
                                    <a:gd name="f349" fmla="val 776673"/>
                                    <a:gd name="f350" fmla="val 141505"/>
                                    <a:gd name="f351" fmla="val 733810"/>
                                    <a:gd name="f352" fmla="val 172937"/>
                                    <a:gd name="f353" fmla="val 690948"/>
                                    <a:gd name="f354" fmla="val 207227"/>
                                    <a:gd name="f355" fmla="val 596650"/>
                                    <a:gd name="f356" fmla="val 265330"/>
                                    <a:gd name="f357" fmla="val 509973"/>
                                    <a:gd name="f358" fmla="val 333910"/>
                                    <a:gd name="f359" fmla="val 431868"/>
                                    <a:gd name="f360" fmla="val 411062"/>
                                    <a:gd name="f361" fmla="val 354715"/>
                                    <a:gd name="f362" fmla="val 489167"/>
                                    <a:gd name="f363" fmla="val 286135"/>
                                    <a:gd name="f364" fmla="val 575845"/>
                                    <a:gd name="f365" fmla="val 228985"/>
                                    <a:gd name="f366" fmla="val 670142"/>
                                    <a:gd name="f367" fmla="val 171835"/>
                                    <a:gd name="f368" fmla="val 765392"/>
                                    <a:gd name="f369" fmla="val 127068"/>
                                    <a:gd name="f370" fmla="val 93730"/>
                                    <a:gd name="f371" fmla="val 971132"/>
                                    <a:gd name="f372" fmla="val 62298"/>
                                    <a:gd name="f373" fmla="val 1075907"/>
                                    <a:gd name="f374" fmla="val 42295"/>
                                    <a:gd name="f375" fmla="val 1185445"/>
                                    <a:gd name="f376" fmla="val 35628"/>
                                    <a:gd name="f377" fmla="val 1294982"/>
                                    <a:gd name="f378" fmla="val 28960"/>
                                    <a:gd name="f379" fmla="val 1404520"/>
                                    <a:gd name="f380" fmla="val 1515010"/>
                                    <a:gd name="f381" fmla="val 55630"/>
                                    <a:gd name="f382" fmla="val 1623595"/>
                                    <a:gd name="f383" fmla="val 59440"/>
                                    <a:gd name="f384" fmla="val 1651217"/>
                                    <a:gd name="f385" fmla="val 67060"/>
                                    <a:gd name="f386" fmla="val 1677887"/>
                                    <a:gd name="f387" fmla="val 72775"/>
                                    <a:gd name="f388" fmla="val 1704557"/>
                                    <a:gd name="f389" fmla="val 75633"/>
                                    <a:gd name="f390" fmla="val 1717892"/>
                                    <a:gd name="f391" fmla="val 79443"/>
                                    <a:gd name="f392" fmla="val 1731227"/>
                                    <a:gd name="f393" fmla="val 83253"/>
                                    <a:gd name="f394" fmla="val 1744562"/>
                                    <a:gd name="f395" fmla="val 87063"/>
                                    <a:gd name="f396" fmla="val 1757897"/>
                                    <a:gd name="f397" fmla="val 90873"/>
                                    <a:gd name="f398" fmla="val 1771232"/>
                                    <a:gd name="f399" fmla="val 94683"/>
                                    <a:gd name="f400" fmla="val 1784567"/>
                                    <a:gd name="f401" fmla="val 111828"/>
                                    <a:gd name="f402" fmla="val 1836955"/>
                                    <a:gd name="f403" fmla="val 130878"/>
                                    <a:gd name="f404" fmla="val 1889342"/>
                                    <a:gd name="f405" fmla="val 153738"/>
                                    <a:gd name="f406" fmla="val 1938872"/>
                                    <a:gd name="f407" fmla="val 176598"/>
                                    <a:gd name="f408" fmla="val 1989355"/>
                                    <a:gd name="f409" fmla="val 203268"/>
                                    <a:gd name="f410" fmla="val 2036980"/>
                                    <a:gd name="f411" fmla="val 230890"/>
                                    <a:gd name="f412" fmla="val 2084605"/>
                                    <a:gd name="f413" fmla="val 260418"/>
                                    <a:gd name="f414" fmla="val 2131277"/>
                                    <a:gd name="f415" fmla="val 290898"/>
                                    <a:gd name="f416" fmla="val 2176997"/>
                                    <a:gd name="f417" fmla="val 325188"/>
                                    <a:gd name="f418" fmla="val 2219860"/>
                                    <a:gd name="f419" fmla="val 358525"/>
                                    <a:gd name="f420" fmla="val 2263675"/>
                                    <a:gd name="f421" fmla="val 396625"/>
                                    <a:gd name="f422" fmla="val 2304632"/>
                                    <a:gd name="f423" fmla="val 434725"/>
                                    <a:gd name="f424" fmla="val 2343685"/>
                                    <a:gd name="f425" fmla="val 474730"/>
                                    <a:gd name="f426" fmla="val 2381785"/>
                                    <a:gd name="f427" fmla="val 514735"/>
                                    <a:gd name="f428" fmla="val 2418932"/>
                                    <a:gd name="f429" fmla="val 558550"/>
                                    <a:gd name="f430" fmla="val 2452270"/>
                                    <a:gd name="f431" fmla="val 601413"/>
                                    <a:gd name="f432" fmla="val 2486560"/>
                                    <a:gd name="f433" fmla="val 647133"/>
                                    <a:gd name="f434" fmla="val 2517992"/>
                                    <a:gd name="f435" fmla="val 693805"/>
                                    <a:gd name="f436" fmla="val 2546567"/>
                                    <a:gd name="f437" fmla="val 730000"/>
                                    <a:gd name="f438" fmla="val 2567522"/>
                                    <a:gd name="f439" fmla="val 748098"/>
                                    <a:gd name="f440" fmla="val 2578000"/>
                                    <a:gd name="f441" fmla="val 766195"/>
                                    <a:gd name="f442" fmla="val 2587525"/>
                                    <a:gd name="f443" fmla="val 803343"/>
                                    <a:gd name="f444" fmla="val 2606575"/>
                                    <a:gd name="f445" fmla="val 815725"/>
                                    <a:gd name="f446" fmla="val 2612290"/>
                                    <a:gd name="f447" fmla="val 828108"/>
                                    <a:gd name="f448" fmla="val 2618005"/>
                                    <a:gd name="f449" fmla="val 840490"/>
                                    <a:gd name="f450" fmla="val 2623720"/>
                                    <a:gd name="f451" fmla="val 890020"/>
                                    <a:gd name="f452" fmla="val 2647532"/>
                                    <a:gd name="f453" fmla="val 942408"/>
                                    <a:gd name="f454" fmla="val 2665630"/>
                                    <a:gd name="f455" fmla="val 994795"/>
                                    <a:gd name="f456" fmla="val 2682775"/>
                                    <a:gd name="f457" fmla="val 1048135"/>
                                    <a:gd name="f458" fmla="val 2698967"/>
                                    <a:gd name="f459" fmla="val 1101475"/>
                                    <a:gd name="f460" fmla="val 2712302"/>
                                    <a:gd name="f461" fmla="val 1155768"/>
                                    <a:gd name="f462" fmla="val 2721827"/>
                                    <a:gd name="f463" fmla="val 1371985"/>
                                    <a:gd name="f464" fmla="val 2761832"/>
                                    <a:gd name="f465" fmla="val 1597728"/>
                                    <a:gd name="f466" fmla="val 2746592"/>
                                    <a:gd name="f467" fmla="val 1808230"/>
                                    <a:gd name="f468" fmla="val 2681822"/>
                                    <a:gd name="f469" fmla="val 1913005"/>
                                    <a:gd name="f470" fmla="val 2648485"/>
                                    <a:gd name="f471" fmla="val 2013970"/>
                                    <a:gd name="f472" fmla="val 2602765"/>
                                    <a:gd name="f473" fmla="val 2108268"/>
                                    <a:gd name="f474" fmla="val 2545615"/>
                                    <a:gd name="f475" fmla="val 2202565"/>
                                    <a:gd name="f476" fmla="val 2487512"/>
                                    <a:gd name="f477" fmla="val 2289243"/>
                                    <a:gd name="f478" fmla="val 2419885"/>
                                    <a:gd name="f479" fmla="val 2367348"/>
                                    <a:gd name="f480" fmla="val 2341780"/>
                                    <a:gd name="f481" fmla="val 2513080"/>
                                    <a:gd name="f482" fmla="val 2570230"/>
                                    <a:gd name="f483" fmla="val 2082700"/>
                                    <a:gd name="f484" fmla="val 2627380"/>
                                    <a:gd name="f485" fmla="val 1988402"/>
                                    <a:gd name="f486" fmla="val 2672148"/>
                                    <a:gd name="f487" fmla="val 1886485"/>
                                    <a:gd name="f488" fmla="val 2705485"/>
                                    <a:gd name="f489" fmla="val 1781710"/>
                                    <a:gd name="f490" fmla="val 2715963"/>
                                    <a:gd name="f491" fmla="val 1822667"/>
                                    <a:gd name="f492" fmla="val 2725488"/>
                                    <a:gd name="f493" fmla="val 1865530"/>
                                    <a:gd name="f494" fmla="val 1908392"/>
                                    <a:gd name="f495" fmla="val 2720725"/>
                                    <a:gd name="f496" fmla="val 1936015"/>
                                    <a:gd name="f497" fmla="val 2708343"/>
                                    <a:gd name="f498" fmla="val 1961732"/>
                                    <a:gd name="f499" fmla="val 2695960"/>
                                    <a:gd name="f500" fmla="val 2690245"/>
                                    <a:gd name="f501" fmla="val 2001737"/>
                                    <a:gd name="f502" fmla="val 2682625"/>
                                    <a:gd name="f503" fmla="val 2014120"/>
                                    <a:gd name="f504" fmla="val 2675958"/>
                                    <a:gd name="f505" fmla="val 2027455"/>
                                    <a:gd name="f506" fmla="val 2039837"/>
                                    <a:gd name="f507" fmla="val 2662623"/>
                                    <a:gd name="f508" fmla="val 2053172"/>
                                    <a:gd name="f509" fmla="val 2655003"/>
                                    <a:gd name="f510" fmla="val 2065555"/>
                                    <a:gd name="f511" fmla="val 2640715"/>
                                    <a:gd name="f512" fmla="val 2090320"/>
                                    <a:gd name="f513" fmla="val 2626428"/>
                                    <a:gd name="f514" fmla="val 2116037"/>
                                    <a:gd name="f515" fmla="val 2610235"/>
                                    <a:gd name="f516" fmla="val 2139850"/>
                                    <a:gd name="f517" fmla="val 2586423"/>
                                    <a:gd name="f518" fmla="val 2176045"/>
                                    <a:gd name="f519" fmla="val 2211287"/>
                                    <a:gd name="f520" fmla="val 2492125"/>
                                    <a:gd name="f521" fmla="val 2305585"/>
                                    <a:gd name="f522" fmla="val 2411163"/>
                                    <a:gd name="f523" fmla="val 2390357"/>
                                    <a:gd name="f524" fmla="val 2322580"/>
                                    <a:gd name="f525" fmla="val 2464652"/>
                                    <a:gd name="f526" fmla="val 2144463"/>
                                    <a:gd name="f527" fmla="val 2613242"/>
                                    <a:gd name="f528" fmla="val 1929198"/>
                                    <a:gd name="f529" fmla="val 2718017"/>
                                    <a:gd name="f530" fmla="val 1702503"/>
                                    <a:gd name="f531" fmla="val 2764690"/>
                                    <a:gd name="f532" fmla="val 1589155"/>
                                    <a:gd name="f533" fmla="val 2788502"/>
                                    <a:gd name="f534" fmla="val 1473903"/>
                                    <a:gd name="f535" fmla="val 2797075"/>
                                    <a:gd name="f536" fmla="val 1358650"/>
                                    <a:gd name="f537" fmla="val 2793265"/>
                                    <a:gd name="f538" fmla="val 1300548"/>
                                    <a:gd name="f539" fmla="val 2792312"/>
                                    <a:gd name="f540" fmla="val 1243398"/>
                                    <a:gd name="f541" fmla="val 2785645"/>
                                    <a:gd name="f542" fmla="val 1186248"/>
                                    <a:gd name="f543" fmla="val 2777072"/>
                                    <a:gd name="f544" fmla="val 1171960"/>
                                    <a:gd name="f545" fmla="val 2775167"/>
                                    <a:gd name="f546" fmla="val 1157673"/>
                                    <a:gd name="f547" fmla="val 2772310"/>
                                    <a:gd name="f548" fmla="val 1143385"/>
                                    <a:gd name="f549" fmla="val 2769452"/>
                                    <a:gd name="f550" fmla="val 1130050"/>
                                    <a:gd name="f551" fmla="val 2766595"/>
                                    <a:gd name="f552" fmla="val 1115763"/>
                                    <a:gd name="f553" fmla="val 2760880"/>
                                    <a:gd name="f554" fmla="val 1072900"/>
                                    <a:gd name="f555" fmla="val 2753260"/>
                                    <a:gd name="f556" fmla="val 1045278"/>
                                    <a:gd name="f557" fmla="val 2747545"/>
                                    <a:gd name="f558" fmla="val 1017655"/>
                                    <a:gd name="f559" fmla="val 2738972"/>
                                    <a:gd name="f560" fmla="val 976698"/>
                                    <a:gd name="f561" fmla="val 2726590"/>
                                    <a:gd name="f562" fmla="val 935740"/>
                                    <a:gd name="f563" fmla="val 908118"/>
                                    <a:gd name="f564" fmla="val 2702777"/>
                                    <a:gd name="f565" fmla="val 881448"/>
                                    <a:gd name="f566" fmla="val 2691347"/>
                                    <a:gd name="f567" fmla="val 854778"/>
                                    <a:gd name="f568" fmla="val 2680870"/>
                                    <a:gd name="f569" fmla="val 841443"/>
                                    <a:gd name="f570" fmla="val 2675155"/>
                                    <a:gd name="f571" fmla="val 829060"/>
                                    <a:gd name="f572" fmla="val 2668487"/>
                                    <a:gd name="f573" fmla="val 2662772"/>
                                    <a:gd name="f574" fmla="val 802390"/>
                                    <a:gd name="f575" fmla="val 2656105"/>
                                    <a:gd name="f576" fmla="val 789055"/>
                                    <a:gd name="f577" fmla="val 2650390"/>
                                    <a:gd name="f578" fmla="val 2643722"/>
                                    <a:gd name="f579" fmla="val 750955"/>
                                    <a:gd name="f580" fmla="val 2630387"/>
                                    <a:gd name="f581" fmla="val 725238"/>
                                    <a:gd name="f582" fmla="val 700473"/>
                                    <a:gd name="f583" fmla="val 688090"/>
                                    <a:gd name="f584" fmla="val 2595145"/>
                                    <a:gd name="f585" fmla="val 675708"/>
                                    <a:gd name="f586" fmla="val 663325"/>
                                    <a:gd name="f587" fmla="val 2580857"/>
                                    <a:gd name="f588" fmla="val 627130"/>
                                    <a:gd name="f589" fmla="val 2557045"/>
                                    <a:gd name="f590" fmla="val 609033"/>
                                    <a:gd name="f591" fmla="val 591888"/>
                                    <a:gd name="f592" fmla="val 556645"/>
                                    <a:gd name="f593" fmla="val 2507515"/>
                                    <a:gd name="f594" fmla="val 510925"/>
                                    <a:gd name="f595" fmla="val 2472272"/>
                                    <a:gd name="f596" fmla="val 467110"/>
                                    <a:gd name="f597" fmla="val 2435125"/>
                                    <a:gd name="f598" fmla="val 426153"/>
                                    <a:gd name="f599" fmla="val 2395120"/>
                                    <a:gd name="f600" fmla="val 384243"/>
                                    <a:gd name="f601" fmla="val 2355115"/>
                                    <a:gd name="f602" fmla="val 346143"/>
                                    <a:gd name="f603" fmla="val 2312252"/>
                                    <a:gd name="f604" fmla="val 309948"/>
                                    <a:gd name="f605" fmla="val 2268437"/>
                                    <a:gd name="f606" fmla="val 274705"/>
                                    <a:gd name="f607" fmla="val 2223670"/>
                                    <a:gd name="f608" fmla="val 240415"/>
                                    <a:gd name="f609" fmla="val 210888"/>
                                    <a:gd name="f610" fmla="val 2128420"/>
                                    <a:gd name="f611" fmla="val 195648"/>
                                    <a:gd name="f612" fmla="val 2104607"/>
                                    <a:gd name="f613" fmla="val 182313"/>
                                    <a:gd name="f614" fmla="val 2078890"/>
                                    <a:gd name="f615" fmla="val 168025"/>
                                    <a:gd name="f616" fmla="val 2054125"/>
                                    <a:gd name="f617" fmla="val 160405"/>
                                    <a:gd name="f618" fmla="val 2041742"/>
                                    <a:gd name="f619" fmla="val 154690"/>
                                    <a:gd name="f620" fmla="val 2028407"/>
                                    <a:gd name="f621" fmla="val 148023"/>
                                    <a:gd name="f622" fmla="val 2016025"/>
                                    <a:gd name="f623" fmla="val 2003642"/>
                                    <a:gd name="f624" fmla="val 134688"/>
                                    <a:gd name="f625" fmla="val 1991260"/>
                                    <a:gd name="f626" fmla="val 128973"/>
                                    <a:gd name="f627" fmla="val 1977925"/>
                                    <a:gd name="f628" fmla="val 108970"/>
                                    <a:gd name="f629" fmla="val 1932205"/>
                                    <a:gd name="f630" fmla="val 106113"/>
                                    <a:gd name="f631" fmla="val 1925537"/>
                                    <a:gd name="f632" fmla="val 103255"/>
                                    <a:gd name="f633" fmla="val 1918870"/>
                                    <a:gd name="f634" fmla="val 95635"/>
                                    <a:gd name="f635" fmla="val 1898867"/>
                                    <a:gd name="f636" fmla="val 80395"/>
                                    <a:gd name="f637" fmla="val 1858862"/>
                                    <a:gd name="f638" fmla="val 1845527"/>
                                    <a:gd name="f639" fmla="val 71823"/>
                                    <a:gd name="f640" fmla="val 1831240"/>
                                    <a:gd name="f641" fmla="val 1817905"/>
                                    <a:gd name="f642" fmla="val 57535"/>
                                    <a:gd name="f643" fmla="val 1791235"/>
                                    <a:gd name="f644" fmla="val 50868"/>
                                    <a:gd name="f645" fmla="val 1763612"/>
                                    <a:gd name="f646" fmla="val 43248"/>
                                    <a:gd name="f647" fmla="val 1735990"/>
                                    <a:gd name="f648" fmla="val 39438"/>
                                    <a:gd name="f649" fmla="val 1721702"/>
                                    <a:gd name="f650" fmla="val 36580"/>
                                    <a:gd name="f651" fmla="val 1708367"/>
                                    <a:gd name="f652" fmla="val 33723"/>
                                    <a:gd name="f653" fmla="val 1694080"/>
                                    <a:gd name="f654" fmla="val 30865"/>
                                    <a:gd name="f655" fmla="val 1679792"/>
                                    <a:gd name="f656" fmla="val 28008"/>
                                    <a:gd name="f657" fmla="val 1666457"/>
                                    <a:gd name="f658" fmla="val 25150"/>
                                    <a:gd name="f659" fmla="val 1652170"/>
                                    <a:gd name="f660" fmla="val 14673"/>
                                    <a:gd name="f661" fmla="val 1595972"/>
                                    <a:gd name="f662" fmla="val 6100"/>
                                    <a:gd name="f663" fmla="val 1539775"/>
                                    <a:gd name="f664" fmla="val 3243"/>
                                    <a:gd name="f665" fmla="val 1482625"/>
                                    <a:gd name="f666" fmla="+- 0 0 4377"/>
                                    <a:gd name="f667" fmla="val 1369277"/>
                                    <a:gd name="f668" fmla="val 1338"/>
                                    <a:gd name="f669" fmla="val 1254977"/>
                                    <a:gd name="f670" fmla="val 21340"/>
                                    <a:gd name="f671" fmla="val 1142582"/>
                                    <a:gd name="f672" fmla="val 1100672"/>
                                    <a:gd name="f673" fmla="val 31818"/>
                                    <a:gd name="f674" fmla="val 1086385"/>
                                    <a:gd name="f675" fmla="val 1073050"/>
                                    <a:gd name="f676" fmla="val 38485"/>
                                    <a:gd name="f677" fmla="val 1058762"/>
                                    <a:gd name="f678" fmla="val 1045427"/>
                                    <a:gd name="f679" fmla="val 45153"/>
                                    <a:gd name="f680" fmla="val 1031140"/>
                                    <a:gd name="f681" fmla="val 48963"/>
                                    <a:gd name="f682" fmla="val 1017805"/>
                                    <a:gd name="f683" fmla="val 61345"/>
                                    <a:gd name="f684" fmla="val 976847"/>
                                    <a:gd name="f685" fmla="val 63250"/>
                                    <a:gd name="f686" fmla="val 970180"/>
                                    <a:gd name="f687" fmla="val 65155"/>
                                    <a:gd name="f688" fmla="val 963512"/>
                                    <a:gd name="f689" fmla="val 956845"/>
                                    <a:gd name="f690" fmla="val 73728"/>
                                    <a:gd name="f691" fmla="val 935890"/>
                                    <a:gd name="f692" fmla="val 88015"/>
                                    <a:gd name="f693" fmla="val 895885"/>
                                    <a:gd name="f694" fmla="val 882550"/>
                                    <a:gd name="f695" fmla="val 98493"/>
                                    <a:gd name="f696" fmla="val 869215"/>
                                    <a:gd name="f697" fmla="val 104208"/>
                                    <a:gd name="f698" fmla="val 855880"/>
                                    <a:gd name="f699" fmla="val 842545"/>
                                    <a:gd name="f700" fmla="val 114685"/>
                                    <a:gd name="f701" fmla="val 829210"/>
                                    <a:gd name="f702" fmla="val 120400"/>
                                    <a:gd name="f703" fmla="val 816827"/>
                                    <a:gd name="f704" fmla="val 132783"/>
                                    <a:gd name="f705" fmla="val 791110"/>
                                    <a:gd name="f706" fmla="val 144213"/>
                                    <a:gd name="f707" fmla="val 157548"/>
                                    <a:gd name="f708" fmla="val 740627"/>
                                    <a:gd name="f709" fmla="val 164215"/>
                                    <a:gd name="f710" fmla="val 728245"/>
                                    <a:gd name="f711" fmla="val 170883"/>
                                    <a:gd name="f712" fmla="val 715862"/>
                                    <a:gd name="f713" fmla="val 177550"/>
                                    <a:gd name="f714" fmla="val 703480"/>
                                    <a:gd name="f715" fmla="val 199458"/>
                                    <a:gd name="f716" fmla="val 666332"/>
                                    <a:gd name="f717" fmla="val 207078"/>
                                    <a:gd name="f718" fmla="val 653950"/>
                                    <a:gd name="f719" fmla="val 214698"/>
                                    <a:gd name="f720" fmla="val 641567"/>
                                    <a:gd name="f721" fmla="val 222318"/>
                                    <a:gd name="f722" fmla="val 630137"/>
                                    <a:gd name="f723" fmla="val 245178"/>
                                    <a:gd name="f724" fmla="val 594895"/>
                                    <a:gd name="f725" fmla="val 269943"/>
                                    <a:gd name="f726" fmla="val 560605"/>
                                    <a:gd name="f727" fmla="val 278515"/>
                                    <a:gd name="f728" fmla="val 548222"/>
                                    <a:gd name="f729" fmla="val 287088"/>
                                    <a:gd name="f730" fmla="val 536792"/>
                                    <a:gd name="f731" fmla="val 295660"/>
                                    <a:gd name="f732" fmla="val 526315"/>
                                    <a:gd name="f733" fmla="val 365193"/>
                                    <a:gd name="f734" fmla="val 437732"/>
                                    <a:gd name="f735" fmla="val 445203"/>
                                    <a:gd name="f736" fmla="val 356770"/>
                                    <a:gd name="f737" fmla="val 533785"/>
                                    <a:gd name="f738" fmla="val 287237"/>
                                    <a:gd name="f739" fmla="val 623320"/>
                                    <a:gd name="f740" fmla="val 217705"/>
                                    <a:gd name="f741" fmla="val 720475"/>
                                    <a:gd name="f742" fmla="val 158650"/>
                                    <a:gd name="f743" fmla="val 1879668"/>
                                    <a:gd name="f744" fmla="val 109120"/>
                                    <a:gd name="f745" fmla="val 1896813"/>
                                    <a:gd name="f746" fmla="val 113882"/>
                                    <a:gd name="f747" fmla="val 1914910"/>
                                    <a:gd name="f748" fmla="val 118645"/>
                                    <a:gd name="f749" fmla="val 1932055"/>
                                    <a:gd name="f750" fmla="val 124360"/>
                                    <a:gd name="f751" fmla="val 1984443"/>
                                    <a:gd name="f752" fmla="val 142457"/>
                                    <a:gd name="f753" fmla="val 219610"/>
                                    <a:gd name="f754" fmla="val 2288290"/>
                                    <a:gd name="f755" fmla="val 328195"/>
                                    <a:gd name="f756" fmla="val 2406400"/>
                                    <a:gd name="f757" fmla="val 459640"/>
                                    <a:gd name="f758" fmla="val 2376873"/>
                                    <a:gd name="f759" fmla="val 432970"/>
                                    <a:gd name="f760" fmla="val 424397"/>
                                    <a:gd name="f761" fmla="val 415825"/>
                                    <a:gd name="f762" fmla="val 2346393"/>
                                    <a:gd name="f763" fmla="val 407252"/>
                                    <a:gd name="f764" fmla="val 2213043"/>
                                    <a:gd name="f765" fmla="val 277712"/>
                                    <a:gd name="f766" fmla="val 2053975"/>
                                    <a:gd name="f767" fmla="val 174842"/>
                                    <a:gd name="f768" fmla="val 1596775"/>
                                    <a:gd name="f769" fmla="val 107215"/>
                                    <a:gd name="f770" fmla="val 1618682"/>
                                    <a:gd name="f771" fmla="val 1658687"/>
                                    <a:gd name="f772" fmla="val 114835"/>
                                    <a:gd name="f773" fmla="val 1698692"/>
                                    <a:gd name="f774" fmla="val 1718695"/>
                                    <a:gd name="f775" fmla="val 129122"/>
                                    <a:gd name="f776" fmla="val 1725362"/>
                                    <a:gd name="f777" fmla="val 131027"/>
                                    <a:gd name="f778" fmla="val 1732030"/>
                                    <a:gd name="f779" fmla="val 132932"/>
                                    <a:gd name="f780" fmla="val 1738697"/>
                                    <a:gd name="f781" fmla="val 134837"/>
                                    <a:gd name="f782" fmla="val 1777750"/>
                                    <a:gd name="f783" fmla="val 146267"/>
                                    <a:gd name="f784" fmla="val 1829185"/>
                                    <a:gd name="f785" fmla="val 163412"/>
                                    <a:gd name="f786" fmla="val 1880620"/>
                                    <a:gd name="f787" fmla="val 182462"/>
                                    <a:gd name="f788" fmla="val 1930150"/>
                                    <a:gd name="f789" fmla="val 206275"/>
                                    <a:gd name="f790" fmla="val 2030162"/>
                                    <a:gd name="f791" fmla="val 251995"/>
                                    <a:gd name="f792" fmla="val 2122555"/>
                                    <a:gd name="f793" fmla="val 312002"/>
                                    <a:gd name="f794" fmla="val 2206375"/>
                                    <a:gd name="f795" fmla="val 381535"/>
                                    <a:gd name="f796" fmla="val 2199707"/>
                                    <a:gd name="f797" fmla="val 377725"/>
                                    <a:gd name="f798" fmla="val 2192087"/>
                                    <a:gd name="f799" fmla="val 374867"/>
                                    <a:gd name="f800" fmla="val 2185420"/>
                                    <a:gd name="f801" fmla="val 371057"/>
                                    <a:gd name="f802" fmla="val 2182562"/>
                                    <a:gd name="f803" fmla="val 369152"/>
                                    <a:gd name="f804" fmla="val 2178752"/>
                                    <a:gd name="f805" fmla="val 367247"/>
                                    <a:gd name="f806" fmla="val 2175895"/>
                                    <a:gd name="f807" fmla="val 365342"/>
                                    <a:gd name="f808" fmla="val 1990157"/>
                                    <a:gd name="f809" fmla="val 222467"/>
                                    <a:gd name="f810" fmla="val 1764415"/>
                                    <a:gd name="f811" fmla="val 131980"/>
                                    <a:gd name="f812" fmla="val 1532005"/>
                                    <a:gd name="f813" fmla="val 108167"/>
                                    <a:gd name="f814" fmla="val 1574867"/>
                                    <a:gd name="f815" fmla="val 1399607"/>
                                    <a:gd name="f816" fmla="val 81497"/>
                                    <a:gd name="f817" fmla="val 1348172"/>
                                    <a:gd name="f818" fmla="val 89117"/>
                                    <a:gd name="f819" fmla="val 1334837"/>
                                    <a:gd name="f820" fmla="val 91022"/>
                                    <a:gd name="f821" fmla="val 1321502"/>
                                    <a:gd name="f822" fmla="val 93879"/>
                                    <a:gd name="f823" fmla="val 1295785"/>
                                    <a:gd name="f824" fmla="val 99594"/>
                                    <a:gd name="f825" fmla="val 1142432"/>
                                    <a:gd name="f826" fmla="val 111977"/>
                                    <a:gd name="f827" fmla="val 991937"/>
                                    <a:gd name="f828" fmla="val 151982"/>
                                    <a:gd name="f829" fmla="val 853825"/>
                                    <a:gd name="f830" fmla="val 217704"/>
                                    <a:gd name="f831" fmla="val 715712"/>
                                    <a:gd name="f832" fmla="val 282474"/>
                                    <a:gd name="f833" fmla="val 589030"/>
                                    <a:gd name="f834" fmla="val 373914"/>
                                    <a:gd name="f835" fmla="val 482350"/>
                                    <a:gd name="f836" fmla="val 483452"/>
                                    <a:gd name="f837" fmla="val 525212"/>
                                    <a:gd name="f838" fmla="val 428207"/>
                                    <a:gd name="f839" fmla="val 572837"/>
                                    <a:gd name="f840" fmla="val 375819"/>
                                    <a:gd name="f841" fmla="val 626177"/>
                                    <a:gd name="f842" fmla="val 327242"/>
                                    <a:gd name="f843" fmla="val 681422"/>
                                    <a:gd name="f844" fmla="val 286284"/>
                                    <a:gd name="f845" fmla="val 741430"/>
                                    <a:gd name="f846" fmla="val 251042"/>
                                    <a:gd name="f847" fmla="val 219609"/>
                                    <a:gd name="f848" fmla="val 833822"/>
                                    <a:gd name="f849" fmla="val 204369"/>
                                    <a:gd name="f850" fmla="val 865255"/>
                                    <a:gd name="f851" fmla="val 190082"/>
                                    <a:gd name="f852" fmla="val 896687"/>
                                    <a:gd name="f853" fmla="val 176747"/>
                                    <a:gd name="f854" fmla="val 945265"/>
                                    <a:gd name="f855" fmla="val 158649"/>
                                    <a:gd name="f856" fmla="val 960505"/>
                                    <a:gd name="f857" fmla="val 152934"/>
                                    <a:gd name="f858" fmla="val 977650"/>
                                    <a:gd name="f859" fmla="val 148172"/>
                                    <a:gd name="f860" fmla="val 993842"/>
                                    <a:gd name="f861" fmla="val 1059565"/>
                                    <a:gd name="f862" fmla="val 122454"/>
                                    <a:gd name="f863" fmla="val 1127192"/>
                                    <a:gd name="f864" fmla="val 105309"/>
                                    <a:gd name="f865" fmla="val 1194820"/>
                                    <a:gd name="f866" fmla="val 95784"/>
                                    <a:gd name="f867" fmla="val 1262447"/>
                                    <a:gd name="f868" fmla="val 86259"/>
                                    <a:gd name="f869" fmla="val 1331027"/>
                                    <a:gd name="f870" fmla="val 1362475"/>
                                    <a:gd name="f871" fmla="val 222"/>
                                    <a:gd name="f872" fmla="val 1504681"/>
                                    <a:gd name="f873" fmla="+- 0 0 2323"/>
                                    <a:gd name="f874" fmla="val 1647020"/>
                                    <a:gd name="f875" fmla="val 16965"/>
                                    <a:gd name="f876" fmla="val 1783465"/>
                                    <a:gd name="f877" fmla="val 57685"/>
                                    <a:gd name="f878" fmla="val 1771083"/>
                                    <a:gd name="f879" fmla="val 55780"/>
                                    <a:gd name="f880" fmla="val 1758700"/>
                                    <a:gd name="f881" fmla="val 53875"/>
                                    <a:gd name="f882" fmla="val 1748223"/>
                                    <a:gd name="f883" fmla="val 51970"/>
                                    <a:gd name="f884" fmla="val 1735840"/>
                                    <a:gd name="f885" fmla="val 50065"/>
                                    <a:gd name="f886" fmla="val 1723458"/>
                                    <a:gd name="f887" fmla="val 49112"/>
                                    <a:gd name="f888" fmla="val 1711075"/>
                                    <a:gd name="f889" fmla="val 48160"/>
                                    <a:gd name="f890" fmla="val 1678690"/>
                                    <a:gd name="f891" fmla="val 39587"/>
                                    <a:gd name="f892" fmla="val 1645353"/>
                                    <a:gd name="f893" fmla="val 33872"/>
                                    <a:gd name="f894" fmla="val 1612015"/>
                                    <a:gd name="f895" fmla="val 28157"/>
                                    <a:gd name="f896" fmla="val 1594870"/>
                                    <a:gd name="f897" fmla="val 26252"/>
                                    <a:gd name="f898" fmla="val 1578678"/>
                                    <a:gd name="f899" fmla="val 23395"/>
                                    <a:gd name="f900" fmla="val 1561533"/>
                                    <a:gd name="f901" fmla="val 21490"/>
                                    <a:gd name="f902" fmla="val 1544388"/>
                                    <a:gd name="f903" fmla="val 19585"/>
                                    <a:gd name="f904" fmla="val 1528195"/>
                                    <a:gd name="f905" fmla="val 17680"/>
                                    <a:gd name="f906" fmla="val 1511050"/>
                                    <a:gd name="f907" fmla="val 16727"/>
                                    <a:gd name="f908" fmla="val 1493905"/>
                                    <a:gd name="f909" fmla="val 15775"/>
                                    <a:gd name="f910" fmla="val 1477713"/>
                                    <a:gd name="f911" fmla="val 12917"/>
                                    <a:gd name="f912" fmla="val 1460568"/>
                                    <a:gd name="f913" fmla="val 1410085"/>
                                    <a:gd name="f914" fmla="val 11012"/>
                                    <a:gd name="f915" fmla="val 1392940"/>
                                    <a:gd name="f916" fmla="val 1376748"/>
                                    <a:gd name="f917" fmla="val 11965"/>
                                    <a:gd name="f918" fmla="val 1359603"/>
                                    <a:gd name="f919" fmla="val 1333885"/>
                                    <a:gd name="f920" fmla="val 1326265"/>
                                    <a:gd name="f921" fmla="val 13870"/>
                                    <a:gd name="f922" fmla="val 1317693"/>
                                    <a:gd name="f923" fmla="val 1309120"/>
                                    <a:gd name="f924" fmla="val 14822"/>
                                    <a:gd name="f925" fmla="val 1173865"/>
                                    <a:gd name="f926" fmla="val 22442"/>
                                    <a:gd name="f927" fmla="val 1040515"/>
                                    <a:gd name="f928" fmla="val 51017"/>
                                    <a:gd name="f929" fmla="val 913833"/>
                                    <a:gd name="f930" fmla="val 98642"/>
                                    <a:gd name="f931" fmla="val 921453"/>
                                    <a:gd name="f932" fmla="val 94832"/>
                                    <a:gd name="f933" fmla="val 927168"/>
                                    <a:gd name="f934" fmla="val 91975"/>
                                    <a:gd name="f935" fmla="val 931930"/>
                                    <a:gd name="f936" fmla="val 936693"/>
                                    <a:gd name="f937" fmla="val 87212"/>
                                    <a:gd name="f938" fmla="val 941455"/>
                                    <a:gd name="f939" fmla="val 84355"/>
                                    <a:gd name="f940" fmla="val 946218"/>
                                    <a:gd name="f941" fmla="val 82450"/>
                                    <a:gd name="f942" fmla="val 955743"/>
                                    <a:gd name="f943" fmla="val 77687"/>
                                    <a:gd name="f944" fmla="val 965268"/>
                                    <a:gd name="f945" fmla="val 72925"/>
                                    <a:gd name="f946" fmla="val 982413"/>
                                    <a:gd name="f947" fmla="val 66257"/>
                                    <a:gd name="f948" fmla="val 990985"/>
                                    <a:gd name="f949" fmla="val 62447"/>
                                    <a:gd name="f950" fmla="val 1001463"/>
                                    <a:gd name="f951" fmla="val 58637"/>
                                    <a:gd name="f952" fmla="val 1013845"/>
                                    <a:gd name="f953" fmla="val 54827"/>
                                    <a:gd name="f954" fmla="val 1026228"/>
                                    <a:gd name="f955" fmla="val 1041468"/>
                                    <a:gd name="f956" fmla="val 45302"/>
                                    <a:gd name="f957" fmla="val 1060518"/>
                                    <a:gd name="f958" fmla="val 40540"/>
                                    <a:gd name="f959" fmla="val 1079568"/>
                                    <a:gd name="f960" fmla="val 35777"/>
                                    <a:gd name="f961" fmla="val 30062"/>
                                    <a:gd name="f962" fmla="val 1128145"/>
                                    <a:gd name="f963" fmla="val 24347"/>
                                    <a:gd name="f964" fmla="val 1141480"/>
                                    <a:gd name="f965" fmla="val 1171008"/>
                                    <a:gd name="f966" fmla="val 1178628"/>
                                    <a:gd name="f967" fmla="val 1202440"/>
                                    <a:gd name="f968" fmla="val 1211965"/>
                                    <a:gd name="f969" fmla="val 1220538"/>
                                    <a:gd name="f970" fmla="val 10060"/>
                                    <a:gd name="f971" fmla="val 1267687"/>
                                    <a:gd name="f972" fmla="val 4345"/>
                                    <a:gd name="f973" fmla="val 1315074"/>
                                    <a:gd name="f974" fmla="val 1071"/>
                                    <a:gd name="f975" fmla="+- 0 0 -90"/>
                                    <a:gd name="f976" fmla="*/ f3 1 2731203"/>
                                    <a:gd name="f977" fmla="*/ f4 1 2794134"/>
                                    <a:gd name="f978" fmla="+- f7 0 f5"/>
                                    <a:gd name="f979" fmla="+- f6 0 f5"/>
                                    <a:gd name="f980" fmla="*/ f975 f0 1"/>
                                    <a:gd name="f981" fmla="*/ f979 1 2731203"/>
                                    <a:gd name="f982" fmla="*/ f978 1 2794134"/>
                                    <a:gd name="f983" fmla="*/ 2554038 f979 1"/>
                                    <a:gd name="f984" fmla="*/ 843497 f978 1"/>
                                    <a:gd name="f985" fmla="*/ 2554990 f979 1"/>
                                    <a:gd name="f986" fmla="*/ 2574040 f979 1"/>
                                    <a:gd name="f987" fmla="*/ 889217 f978 1"/>
                                    <a:gd name="f988" fmla="*/ 2630238 f979 1"/>
                                    <a:gd name="f989" fmla="*/ 810160 f978 1"/>
                                    <a:gd name="f990" fmla="*/ 2631190 f979 1"/>
                                    <a:gd name="f991" fmla="*/ 2651193 f979 1"/>
                                    <a:gd name="f992" fmla="*/ 858737 f978 1"/>
                                    <a:gd name="f993" fmla="*/ 2475759 f979 1"/>
                                    <a:gd name="f994" fmla="*/ 697568 f978 1"/>
                                    <a:gd name="f995" fmla="*/ 2489267 f979 1"/>
                                    <a:gd name="f996" fmla="*/ 717767 f978 1"/>
                                    <a:gd name="f997" fmla="*/ 2488315 f979 1"/>
                                    <a:gd name="f998" fmla="*/ 2444909 f979 1"/>
                                    <a:gd name="f999" fmla="*/ 651438 f978 1"/>
                                    <a:gd name="f1000" fmla="*/ 2454977 f979 1"/>
                                    <a:gd name="f1001" fmla="*/ 665379 f978 1"/>
                                    <a:gd name="f1002" fmla="*/ 2466407 f979 1"/>
                                    <a:gd name="f1003" fmla="*/ 682524 f978 1"/>
                                    <a:gd name="f1004" fmla="*/ 382337 f979 1"/>
                                    <a:gd name="f1005" fmla="*/ 565367 f978 1"/>
                                    <a:gd name="f1006" fmla="*/ 363287 f979 1"/>
                                    <a:gd name="f1007" fmla="*/ 599657 f978 1"/>
                                    <a:gd name="f1008" fmla="*/ 345190 f979 1"/>
                                    <a:gd name="f1009" fmla="*/ 635852 f978 1"/>
                                    <a:gd name="f1010" fmla="*/ 336617 f979 1"/>
                                    <a:gd name="f1011" fmla="*/ 653949 f978 1"/>
                                    <a:gd name="f1012" fmla="*/ 328045 f979 1"/>
                                    <a:gd name="f1013" fmla="*/ 672047 f978 1"/>
                                    <a:gd name="f1014" fmla="*/ 311852 f979 1"/>
                                    <a:gd name="f1015" fmla="*/ 709194 f978 1"/>
                                    <a:gd name="f1016" fmla="*/ 134687 f979 1"/>
                                    <a:gd name="f1017" fmla="*/ 1227354 f978 1"/>
                                    <a:gd name="f1018" fmla="*/ 132782 f979 1"/>
                                    <a:gd name="f1019" fmla="*/ 1502627 f978 1"/>
                                    <a:gd name="f1020" fmla="*/ 189932 f979 1"/>
                                    <a:gd name="f1021" fmla="*/ 1772184 f978 1"/>
                                    <a:gd name="f1022" fmla="*/ 469015 f979 1"/>
                                    <a:gd name="f1023" fmla="*/ 2242719 f978 1"/>
                                    <a:gd name="f1024" fmla="*/ 919547 f979 1"/>
                                    <a:gd name="f1025" fmla="*/ 2553234 f978 1"/>
                                    <a:gd name="f1026" fmla="*/ 1458663 f979 1"/>
                                    <a:gd name="f1027" fmla="*/ 2645627 f978 1"/>
                                    <a:gd name="f1028" fmla="*/ 1987300 f979 1"/>
                                    <a:gd name="f1029" fmla="*/ 2503704 f978 1"/>
                                    <a:gd name="f1030" fmla="*/ 2407353 f979 1"/>
                                    <a:gd name="f1031" fmla="*/ 2153184 f978 1"/>
                                    <a:gd name="f1032" fmla="*/ 2642620 f979 1"/>
                                    <a:gd name="f1033" fmla="*/ 1658837 f978 1"/>
                                    <a:gd name="f1034" fmla="*/ 2679767 f979 1"/>
                                    <a:gd name="f1035" fmla="*/ 1776947 f978 1"/>
                                    <a:gd name="f1036" fmla="*/ 2382588 f979 1"/>
                                    <a:gd name="f1037" fmla="*/ 2277962 f978 1"/>
                                    <a:gd name="f1038" fmla="*/ 1903480 f979 1"/>
                                    <a:gd name="f1039" fmla="*/ 2604669 f978 1"/>
                                    <a:gd name="f1040" fmla="*/ 1332932 f979 1"/>
                                    <a:gd name="f1041" fmla="*/ 2697062 f978 1"/>
                                    <a:gd name="f1042" fmla="*/ 779530 f979 1"/>
                                    <a:gd name="f1043" fmla="*/ 2538947 f978 1"/>
                                    <a:gd name="f1044" fmla="*/ 347095 f979 1"/>
                                    <a:gd name="f1045" fmla="*/ 2162709 f978 1"/>
                                    <a:gd name="f1046" fmla="*/ 116590 f979 1"/>
                                    <a:gd name="f1047" fmla="*/ 1640739 f978 1"/>
                                    <a:gd name="f1048" fmla="*/ 129925 f979 1"/>
                                    <a:gd name="f1049" fmla="*/ 1072097 f978 1"/>
                                    <a:gd name="f1050" fmla="*/ 228032 f979 1"/>
                                    <a:gd name="f1051" fmla="*/ 804444 f978 1"/>
                                    <a:gd name="f1052" fmla="*/ 2429260 f979 1"/>
                                    <a:gd name="f1053" fmla="*/ 494882 f978 1"/>
                                    <a:gd name="f1054" fmla="*/ 2434975 f979 1"/>
                                    <a:gd name="f1055" fmla="*/ 497739 f978 1"/>
                                    <a:gd name="f1056" fmla="*/ 2441642 f979 1"/>
                                    <a:gd name="f1057" fmla="*/ 501549 f978 1"/>
                                    <a:gd name="f1058" fmla="*/ 2468312 f979 1"/>
                                    <a:gd name="f1059" fmla="*/ 534887 f978 1"/>
                                    <a:gd name="f1060" fmla="*/ 2494030 f979 1"/>
                                    <a:gd name="f1061" fmla="*/ 569177 f978 1"/>
                                    <a:gd name="f1062" fmla="*/ 2526415 f979 1"/>
                                    <a:gd name="f1063" fmla="*/ 616802 f978 1"/>
                                    <a:gd name="f1064" fmla="*/ 2564515 f979 1"/>
                                    <a:gd name="f1065" fmla="*/ 678714 f978 1"/>
                                    <a:gd name="f1066" fmla="*/ 2582612 f979 1"/>
                                    <a:gd name="f1067" fmla="*/ 711099 f978 1"/>
                                    <a:gd name="f1068" fmla="*/ 2591185 f979 1"/>
                                    <a:gd name="f1069" fmla="*/ 727292 f978 1"/>
                                    <a:gd name="f1070" fmla="*/ 2598805 f979 1"/>
                                    <a:gd name="f1071" fmla="*/ 743484 f978 1"/>
                                    <a:gd name="f1072" fmla="*/ 2596900 f979 1"/>
                                    <a:gd name="f1073" fmla="*/ 742532 f978 1"/>
                                    <a:gd name="f1074" fmla="*/ 2578802 f979 1"/>
                                    <a:gd name="f1075" fmla="*/ 2559752 f979 1"/>
                                    <a:gd name="f1076" fmla="*/ 675857 f978 1"/>
                                    <a:gd name="f1077" fmla="*/ 2518795 f979 1"/>
                                    <a:gd name="f1078" fmla="*/ 611087 f978 1"/>
                                    <a:gd name="f1079" fmla="*/ 2486410 f979 1"/>
                                    <a:gd name="f1080" fmla="*/ 566319 f978 1"/>
                                    <a:gd name="f1081" fmla="*/ 2458787 f979 1"/>
                                    <a:gd name="f1082" fmla="*/ 530124 f978 1"/>
                                    <a:gd name="f1083" fmla="*/ 2444500 f979 1"/>
                                    <a:gd name="f1084" fmla="*/ 512027 f978 1"/>
                                    <a:gd name="f1085" fmla="*/ 2280670 f979 1"/>
                                    <a:gd name="f1086" fmla="*/ 458687 f978 1"/>
                                    <a:gd name="f1087" fmla="*/ 2296862 f979 1"/>
                                    <a:gd name="f1088" fmla="*/ 465354 f978 1"/>
                                    <a:gd name="f1089" fmla="*/ 2400566 f979 1"/>
                                    <a:gd name="f1090" fmla="*/ 585131 f978 1"/>
                                    <a:gd name="f1091" fmla="*/ 2442595 f979 1"/>
                                    <a:gd name="f1092" fmla="*/ 648234 f978 1"/>
                                    <a:gd name="f1093" fmla="*/ 2418782 f979 1"/>
                                    <a:gd name="f1094" fmla="*/ 613944 f978 1"/>
                                    <a:gd name="f1095" fmla="*/ 2393065 f979 1"/>
                                    <a:gd name="f1096" fmla="*/ 581559 f978 1"/>
                                    <a:gd name="f1097" fmla="*/ 2379730 f979 1"/>
                                    <a:gd name="f1098" fmla="*/ 2366395 f979 1"/>
                                    <a:gd name="f1099" fmla="*/ 549174 f978 1"/>
                                    <a:gd name="f1100" fmla="*/ 2338772 f979 1"/>
                                    <a:gd name="f1101" fmla="*/ 517742 f978 1"/>
                                    <a:gd name="f1102" fmla="*/ 1399608 f979 1"/>
                                    <a:gd name="f1103" fmla="*/ 153887 f978 1"/>
                                    <a:gd name="f1104" fmla="*/ 2618808 f979 1"/>
                                    <a:gd name="f1105" fmla="*/ 1373087 f978 1"/>
                                    <a:gd name="f1106" fmla="*/ 2612513 f979 1"/>
                                    <a:gd name="f1107" fmla="*/ 1497743 f978 1"/>
                                    <a:gd name="f1108" fmla="*/ 2595954 f979 1"/>
                                    <a:gd name="f1109" fmla="*/ 1606243 f978 1"/>
                                    <a:gd name="f1110" fmla="*/ 1612164 f978 1"/>
                                    <a:gd name="f1111" fmla="*/ 2620713 f979 1"/>
                                    <a:gd name="f1112" fmla="*/ 1667409 f978 1"/>
                                    <a:gd name="f1113" fmla="*/ 2408305 f979 1"/>
                                    <a:gd name="f1114" fmla="*/ 2112227 f978 1"/>
                                    <a:gd name="f1115" fmla="*/ 2041592 f979 1"/>
                                    <a:gd name="f1116" fmla="*/ 2439887 f978 1"/>
                                    <a:gd name="f1117" fmla="*/ 1578677 f979 1"/>
                                    <a:gd name="f1118" fmla="*/ 2599907 f978 1"/>
                                    <a:gd name="f1119" fmla="*/ 1091950 f979 1"/>
                                    <a:gd name="f1120" fmla="*/ 2569427 f978 1"/>
                                    <a:gd name="f1121" fmla="*/ 656657 f979 1"/>
                                    <a:gd name="f1122" fmla="*/ 2353209 f978 1"/>
                                    <a:gd name="f1123" fmla="*/ 339475 f979 1"/>
                                    <a:gd name="f1124" fmla="*/ 1987449 f978 1"/>
                                    <a:gd name="f1125" fmla="*/ 188980 f979 1"/>
                                    <a:gd name="f1126" fmla="*/ 1529297 f978 1"/>
                                    <a:gd name="f1127" fmla="*/ 186849 f979 1"/>
                                    <a:gd name="f1128" fmla="*/ 1498705 f978 1"/>
                                    <a:gd name="f1129" fmla="*/ 186703 f979 1"/>
                                    <a:gd name="f1130" fmla="*/ 186492 f979 1"/>
                                    <a:gd name="f1131" fmla="*/ 1493576 f978 1"/>
                                    <a:gd name="f1132" fmla="*/ 180586 f979 1"/>
                                    <a:gd name="f1133" fmla="*/ 1408776 f978 1"/>
                                    <a:gd name="f1134" fmla="*/ 181167 f979 1"/>
                                    <a:gd name="f1135" fmla="*/ 1388115 f978 1"/>
                                    <a:gd name="f1136" fmla="*/ 180408 f979 1"/>
                                    <a:gd name="f1137" fmla="*/ 183073 f979 1"/>
                                    <a:gd name="f1138" fmla="*/ 1320311 f978 1"/>
                                    <a:gd name="f1139" fmla="*/ 183979 f979 1"/>
                                    <a:gd name="f1140" fmla="*/ 1288077 f978 1"/>
                                    <a:gd name="f1141" fmla="*/ 185178 f979 1"/>
                                    <a:gd name="f1142" fmla="*/ 1278633 f978 1"/>
                                    <a:gd name="f1143" fmla="*/ 1248431 f978 1"/>
                                    <a:gd name="f1144" fmla="*/ 823345 f979 1"/>
                                    <a:gd name="f1145" fmla="*/ 112930 f978 1"/>
                                    <a:gd name="f1146" fmla="*/ 690948 f979 1"/>
                                    <a:gd name="f1147" fmla="*/ 207227 f978 1"/>
                                    <a:gd name="f1148" fmla="*/ 431868 f979 1"/>
                                    <a:gd name="f1149" fmla="*/ 411062 f978 1"/>
                                    <a:gd name="f1150" fmla="*/ 228985 f979 1"/>
                                    <a:gd name="f1151" fmla="*/ 670142 f978 1"/>
                                    <a:gd name="f1152" fmla="*/ 93730 f979 1"/>
                                    <a:gd name="f1153" fmla="*/ 971132 f978 1"/>
                                    <a:gd name="f1154" fmla="*/ 35628 f979 1"/>
                                    <a:gd name="f1155" fmla="*/ 1294982 f978 1"/>
                                    <a:gd name="f1156" fmla="*/ 55630 f979 1"/>
                                    <a:gd name="f1157" fmla="*/ 1623595 f978 1"/>
                                    <a:gd name="f1158" fmla="*/ 72775 f979 1"/>
                                    <a:gd name="f1159" fmla="*/ 1704557 f978 1"/>
                                    <a:gd name="f1160" fmla="*/ 83253 f979 1"/>
                                    <a:gd name="f1161" fmla="*/ 1744562 f978 1"/>
                                    <a:gd name="f1162" fmla="*/ 94683 f979 1"/>
                                    <a:gd name="f1163" fmla="*/ 1784567 f978 1"/>
                                    <a:gd name="f1164" fmla="*/ 153738 f979 1"/>
                                    <a:gd name="f1165" fmla="*/ 1938872 f978 1"/>
                                    <a:gd name="f1166" fmla="*/ 230890 f979 1"/>
                                    <a:gd name="f1167" fmla="*/ 2084605 f978 1"/>
                                    <a:gd name="f1168" fmla="*/ 325188 f979 1"/>
                                    <a:gd name="f1169" fmla="*/ 2219860 f978 1"/>
                                    <a:gd name="f1170" fmla="*/ 434725 f979 1"/>
                                    <a:gd name="f1171" fmla="*/ 2343685 f978 1"/>
                                    <a:gd name="f1172" fmla="*/ 558550 f979 1"/>
                                    <a:gd name="f1173" fmla="*/ 2452270 f978 1"/>
                                    <a:gd name="f1174" fmla="*/ 693805 f979 1"/>
                                    <a:gd name="f1175" fmla="*/ 2546567 f978 1"/>
                                    <a:gd name="f1176" fmla="*/ 730000 f979 1"/>
                                    <a:gd name="f1177" fmla="*/ 2567522 f978 1"/>
                                    <a:gd name="f1178" fmla="*/ 748098 f979 1"/>
                                    <a:gd name="f1179" fmla="*/ 2578000 f978 1"/>
                                    <a:gd name="f1180" fmla="*/ 766195 f979 1"/>
                                    <a:gd name="f1181" fmla="*/ 2587525 f978 1"/>
                                    <a:gd name="f1182" fmla="*/ 803343 f979 1"/>
                                    <a:gd name="f1183" fmla="*/ 2606575 f978 1"/>
                                    <a:gd name="f1184" fmla="*/ 840490 f979 1"/>
                                    <a:gd name="f1185" fmla="*/ 2623720 f978 1"/>
                                    <a:gd name="f1186" fmla="*/ 994795 f979 1"/>
                                    <a:gd name="f1187" fmla="*/ 2682775 f978 1"/>
                                    <a:gd name="f1188" fmla="*/ 1155768 f979 1"/>
                                    <a:gd name="f1189" fmla="*/ 2721827 f978 1"/>
                                    <a:gd name="f1190" fmla="*/ 1808230 f979 1"/>
                                    <a:gd name="f1191" fmla="*/ 2681822 f978 1"/>
                                    <a:gd name="f1192" fmla="*/ 2108268 f979 1"/>
                                    <a:gd name="f1193" fmla="*/ 2545615 f978 1"/>
                                    <a:gd name="f1194" fmla="*/ 2367348 f979 1"/>
                                    <a:gd name="f1195" fmla="*/ 2341780 f978 1"/>
                                    <a:gd name="f1196" fmla="*/ 2570230 f979 1"/>
                                    <a:gd name="f1197" fmla="*/ 2082700 f978 1"/>
                                    <a:gd name="f1198" fmla="*/ 2705485 f979 1"/>
                                    <a:gd name="f1199" fmla="*/ 1781710 f978 1"/>
                                    <a:gd name="f1200" fmla="*/ 2731203 f979 1"/>
                                    <a:gd name="f1201" fmla="*/ 1908392 f978 1"/>
                                    <a:gd name="f1202" fmla="*/ 2695960 f979 1"/>
                                    <a:gd name="f1203" fmla="*/ 1988402 f978 1"/>
                                    <a:gd name="f1204" fmla="*/ 2675958 f979 1"/>
                                    <a:gd name="f1205" fmla="*/ 2027455 f978 1"/>
                                    <a:gd name="f1206" fmla="*/ 2655003 f979 1"/>
                                    <a:gd name="f1207" fmla="*/ 2065555 f978 1"/>
                                    <a:gd name="f1208" fmla="*/ 2610235 f979 1"/>
                                    <a:gd name="f1209" fmla="*/ 2139850 f978 1"/>
                                    <a:gd name="f1210" fmla="*/ 2586423 f979 1"/>
                                    <a:gd name="f1211" fmla="*/ 2176045 f978 1"/>
                                    <a:gd name="f1212" fmla="*/ 2560705 f979 1"/>
                                    <a:gd name="f1213" fmla="*/ 2211287 f978 1"/>
                                    <a:gd name="f1214" fmla="*/ 2322580 f979 1"/>
                                    <a:gd name="f1215" fmla="*/ 2464652 f978 1"/>
                                    <a:gd name="f1216" fmla="*/ 1702503 f979 1"/>
                                    <a:gd name="f1217" fmla="*/ 2764690 f978 1"/>
                                    <a:gd name="f1218" fmla="*/ 1358650 f979 1"/>
                                    <a:gd name="f1219" fmla="*/ 2793265 f978 1"/>
                                    <a:gd name="f1220" fmla="*/ 1186248 f979 1"/>
                                    <a:gd name="f1221" fmla="*/ 2777072 f978 1"/>
                                    <a:gd name="f1222" fmla="*/ 1143385 f979 1"/>
                                    <a:gd name="f1223" fmla="*/ 2769452 f978 1"/>
                                    <a:gd name="f1224" fmla="*/ 1101475 f979 1"/>
                                    <a:gd name="f1225" fmla="*/ 2760880 f978 1"/>
                                    <a:gd name="f1226" fmla="*/ 1017655 f979 1"/>
                                    <a:gd name="f1227" fmla="*/ 2738972 f978 1"/>
                                    <a:gd name="f1228" fmla="*/ 976698 f979 1"/>
                                    <a:gd name="f1229" fmla="*/ 2726590 f978 1"/>
                                    <a:gd name="f1230" fmla="*/ 935740 f979 1"/>
                                    <a:gd name="f1231" fmla="*/ 2712302 f978 1"/>
                                    <a:gd name="f1232" fmla="*/ 854778 f979 1"/>
                                    <a:gd name="f1233" fmla="*/ 2680870 f978 1"/>
                                    <a:gd name="f1234" fmla="*/ 815725 f979 1"/>
                                    <a:gd name="f1235" fmla="*/ 2662772 f978 1"/>
                                    <a:gd name="f1236" fmla="*/ 776673 f979 1"/>
                                    <a:gd name="f1237" fmla="*/ 2643722 f978 1"/>
                                    <a:gd name="f1238" fmla="*/ 700473 f979 1"/>
                                    <a:gd name="f1239" fmla="*/ 2602765 f978 1"/>
                                    <a:gd name="f1240" fmla="*/ 663325 f979 1"/>
                                    <a:gd name="f1241" fmla="*/ 2580857 f978 1"/>
                                    <a:gd name="f1242" fmla="*/ 627130 f979 1"/>
                                    <a:gd name="f1243" fmla="*/ 2557045 f978 1"/>
                                    <a:gd name="f1244" fmla="*/ 609033 f979 1"/>
                                    <a:gd name="f1245" fmla="*/ 591888 f979 1"/>
                                    <a:gd name="f1246" fmla="*/ 2533232 f978 1"/>
                                    <a:gd name="f1247" fmla="*/ 556645 f979 1"/>
                                    <a:gd name="f1248" fmla="*/ 2507515 f978 1"/>
                                    <a:gd name="f1249" fmla="*/ 426153 f979 1"/>
                                    <a:gd name="f1250" fmla="*/ 2395120 f978 1"/>
                                    <a:gd name="f1251" fmla="*/ 309948 f979 1"/>
                                    <a:gd name="f1252" fmla="*/ 2268437 f978 1"/>
                                    <a:gd name="f1253" fmla="*/ 210888 f979 1"/>
                                    <a:gd name="f1254" fmla="*/ 2128420 f978 1"/>
                                    <a:gd name="f1255" fmla="*/ 168025 f979 1"/>
                                    <a:gd name="f1256" fmla="*/ 2054125 f978 1"/>
                                    <a:gd name="f1257" fmla="*/ 148023 f979 1"/>
                                    <a:gd name="f1258" fmla="*/ 2016025 f978 1"/>
                                    <a:gd name="f1259" fmla="*/ 128973 f979 1"/>
                                    <a:gd name="f1260" fmla="*/ 1977925 f978 1"/>
                                    <a:gd name="f1261" fmla="*/ 111828 f979 1"/>
                                    <a:gd name="f1262" fmla="*/ 103255 f979 1"/>
                                    <a:gd name="f1263" fmla="*/ 1918870 f978 1"/>
                                    <a:gd name="f1264" fmla="*/ 95635 f979 1"/>
                                    <a:gd name="f1265" fmla="*/ 1898867 f978 1"/>
                                    <a:gd name="f1266" fmla="*/ 80395 f979 1"/>
                                    <a:gd name="f1267" fmla="*/ 1858862 f978 1"/>
                                    <a:gd name="f1268" fmla="*/ 67060 f979 1"/>
                                    <a:gd name="f1269" fmla="*/ 1817905 f978 1"/>
                                    <a:gd name="f1270" fmla="*/ 43248 f979 1"/>
                                    <a:gd name="f1271" fmla="*/ 1735990 f978 1"/>
                                    <a:gd name="f1272" fmla="*/ 33723 f979 1"/>
                                    <a:gd name="f1273" fmla="*/ 1694080 f978 1"/>
                                    <a:gd name="f1274" fmla="*/ 25150 f979 1"/>
                                    <a:gd name="f1275" fmla="*/ 1652170 f978 1"/>
                                    <a:gd name="f1276" fmla="*/ 3243 f979 1"/>
                                    <a:gd name="f1277" fmla="*/ 1482625 f978 1"/>
                                    <a:gd name="f1278" fmla="*/ 21340 f979 1"/>
                                    <a:gd name="f1279" fmla="*/ 1142582 f978 1"/>
                                    <a:gd name="f1280" fmla="*/ 28960 f979 1"/>
                                    <a:gd name="f1281" fmla="*/ 1100672 f978 1"/>
                                    <a:gd name="f1282" fmla="*/ 38485 f979 1"/>
                                    <a:gd name="f1283" fmla="*/ 1058762 f978 1"/>
                                    <a:gd name="f1284" fmla="*/ 48963 f979 1"/>
                                    <a:gd name="f1285" fmla="*/ 1017805 f978 1"/>
                                    <a:gd name="f1286" fmla="*/ 61345 f979 1"/>
                                    <a:gd name="f1287" fmla="*/ 976847 f978 1"/>
                                    <a:gd name="f1288" fmla="*/ 956845 f978 1"/>
                                    <a:gd name="f1289" fmla="*/ 73728 f979 1"/>
                                    <a:gd name="f1290" fmla="*/ 935890 f978 1"/>
                                    <a:gd name="f1291" fmla="*/ 88015 f979 1"/>
                                    <a:gd name="f1292" fmla="*/ 895885 f978 1"/>
                                    <a:gd name="f1293" fmla="*/ 104208 f979 1"/>
                                    <a:gd name="f1294" fmla="*/ 855880 f978 1"/>
                                    <a:gd name="f1295" fmla="*/ 120400 f979 1"/>
                                    <a:gd name="f1296" fmla="*/ 816827 f978 1"/>
                                    <a:gd name="f1297" fmla="*/ 157548 f979 1"/>
                                    <a:gd name="f1298" fmla="*/ 740627 f978 1"/>
                                    <a:gd name="f1299" fmla="*/ 177550 f979 1"/>
                                    <a:gd name="f1300" fmla="*/ 703480 f978 1"/>
                                    <a:gd name="f1301" fmla="*/ 199458 f979 1"/>
                                    <a:gd name="f1302" fmla="*/ 666332 f978 1"/>
                                    <a:gd name="f1303" fmla="*/ 222318 f979 1"/>
                                    <a:gd name="f1304" fmla="*/ 630137 f978 1"/>
                                    <a:gd name="f1305" fmla="*/ 245178 f979 1"/>
                                    <a:gd name="f1306" fmla="*/ 594895 f978 1"/>
                                    <a:gd name="f1307" fmla="*/ 269943 f979 1"/>
                                    <a:gd name="f1308" fmla="*/ 560605 f978 1"/>
                                    <a:gd name="f1309" fmla="*/ 295660 f979 1"/>
                                    <a:gd name="f1310" fmla="*/ 526315 f978 1"/>
                                    <a:gd name="f1311" fmla="*/ 533785 f979 1"/>
                                    <a:gd name="f1312" fmla="*/ 287237 f978 1"/>
                                    <a:gd name="f1313" fmla="*/ 1879668 f979 1"/>
                                    <a:gd name="f1314" fmla="*/ 109120 f978 1"/>
                                    <a:gd name="f1315" fmla="*/ 1932055 f979 1"/>
                                    <a:gd name="f1316" fmla="*/ 124360 f978 1"/>
                                    <a:gd name="f1317" fmla="*/ 1984443 f979 1"/>
                                    <a:gd name="f1318" fmla="*/ 142457 f978 1"/>
                                    <a:gd name="f1319" fmla="*/ 2406400 f979 1"/>
                                    <a:gd name="f1320" fmla="*/ 459640 f978 1"/>
                                    <a:gd name="f1321" fmla="*/ 2376873 f979 1"/>
                                    <a:gd name="f1322" fmla="*/ 432970 f978 1"/>
                                    <a:gd name="f1323" fmla="*/ 2346393 f979 1"/>
                                    <a:gd name="f1324" fmla="*/ 407252 f978 1"/>
                                    <a:gd name="f1325" fmla="*/ 1596775 f979 1"/>
                                    <a:gd name="f1326" fmla="*/ 107215 f978 1"/>
                                    <a:gd name="f1327" fmla="*/ 1618682 f979 1"/>
                                    <a:gd name="f1328" fmla="*/ 1658687 f979 1"/>
                                    <a:gd name="f1329" fmla="*/ 114835 f978 1"/>
                                    <a:gd name="f1330" fmla="*/ 1698692 f979 1"/>
                                    <a:gd name="f1331" fmla="*/ 1718695 f979 1"/>
                                    <a:gd name="f1332" fmla="*/ 129122 f978 1"/>
                                    <a:gd name="f1333" fmla="*/ 1738697 f979 1"/>
                                    <a:gd name="f1334" fmla="*/ 134837 f978 1"/>
                                    <a:gd name="f1335" fmla="*/ 1777750 f979 1"/>
                                    <a:gd name="f1336" fmla="*/ 146267 f978 1"/>
                                    <a:gd name="f1337" fmla="*/ 1930150 f979 1"/>
                                    <a:gd name="f1338" fmla="*/ 206275 f978 1"/>
                                    <a:gd name="f1339" fmla="*/ 2206375 f979 1"/>
                                    <a:gd name="f1340" fmla="*/ 381535 f978 1"/>
                                    <a:gd name="f1341" fmla="*/ 2185420 f979 1"/>
                                    <a:gd name="f1342" fmla="*/ 371057 f978 1"/>
                                    <a:gd name="f1343" fmla="*/ 2175895 f979 1"/>
                                    <a:gd name="f1344" fmla="*/ 365342 f978 1"/>
                                    <a:gd name="f1345" fmla="*/ 1532005 f979 1"/>
                                    <a:gd name="f1346" fmla="*/ 108167 f978 1"/>
                                    <a:gd name="f1347" fmla="*/ 1574867 f979 1"/>
                                    <a:gd name="f1348" fmla="*/ 1399607 f979 1"/>
                                    <a:gd name="f1349" fmla="*/ 81497 f978 1"/>
                                    <a:gd name="f1350" fmla="*/ 1348172 f979 1"/>
                                    <a:gd name="f1351" fmla="*/ 89117 f978 1"/>
                                    <a:gd name="f1352" fmla="*/ 1334837 f979 1"/>
                                    <a:gd name="f1353" fmla="*/ 91022 f978 1"/>
                                    <a:gd name="f1354" fmla="*/ 1321502 f979 1"/>
                                    <a:gd name="f1355" fmla="*/ 93879 f978 1"/>
                                    <a:gd name="f1356" fmla="*/ 1295785 f979 1"/>
                                    <a:gd name="f1357" fmla="*/ 99594 f978 1"/>
                                    <a:gd name="f1358" fmla="*/ 853825 f979 1"/>
                                    <a:gd name="f1359" fmla="*/ 217704 f978 1"/>
                                    <a:gd name="f1360" fmla="*/ 482350 f979 1"/>
                                    <a:gd name="f1361" fmla="*/ 483452 f978 1"/>
                                    <a:gd name="f1362" fmla="*/ 626177 f979 1"/>
                                    <a:gd name="f1363" fmla="*/ 327242 f978 1"/>
                                    <a:gd name="f1364" fmla="*/ 802390 f979 1"/>
                                    <a:gd name="f1365" fmla="*/ 219609 f978 1"/>
                                    <a:gd name="f1366" fmla="*/ 896687 f979 1"/>
                                    <a:gd name="f1367" fmla="*/ 176747 f978 1"/>
                                    <a:gd name="f1368" fmla="*/ 945265 f979 1"/>
                                    <a:gd name="f1369" fmla="*/ 158649 f978 1"/>
                                    <a:gd name="f1370" fmla="*/ 993842 f979 1"/>
                                    <a:gd name="f1371" fmla="*/ 1194820 f979 1"/>
                                    <a:gd name="f1372" fmla="*/ 95784 f978 1"/>
                                    <a:gd name="f1373" fmla="*/ 1362475 f979 1"/>
                                    <a:gd name="f1374" fmla="*/ 222 f978 1"/>
                                    <a:gd name="f1375" fmla="*/ 1783465 f979 1"/>
                                    <a:gd name="f1376" fmla="*/ 57685 f978 1"/>
                                    <a:gd name="f1377" fmla="*/ 1748223 f979 1"/>
                                    <a:gd name="f1378" fmla="*/ 51970 f978 1"/>
                                    <a:gd name="f1379" fmla="*/ 1711075 f979 1"/>
                                    <a:gd name="f1380" fmla="*/ 48160 f978 1"/>
                                    <a:gd name="f1381" fmla="*/ 1612015 f979 1"/>
                                    <a:gd name="f1382" fmla="*/ 28157 f978 1"/>
                                    <a:gd name="f1383" fmla="*/ 1561533 f979 1"/>
                                    <a:gd name="f1384" fmla="*/ 21490 f978 1"/>
                                    <a:gd name="f1385" fmla="*/ 1511050 f979 1"/>
                                    <a:gd name="f1386" fmla="*/ 16727 f978 1"/>
                                    <a:gd name="f1387" fmla="*/ 1460568 f979 1"/>
                                    <a:gd name="f1388" fmla="*/ 12917 f978 1"/>
                                    <a:gd name="f1389" fmla="*/ 1410085 f979 1"/>
                                    <a:gd name="f1390" fmla="*/ 11012 f978 1"/>
                                    <a:gd name="f1391" fmla="*/ 1359603 f979 1"/>
                                    <a:gd name="f1392" fmla="*/ 11965 f978 1"/>
                                    <a:gd name="f1393" fmla="*/ 1333885 f979 1"/>
                                    <a:gd name="f1394" fmla="*/ 1309120 f979 1"/>
                                    <a:gd name="f1395" fmla="*/ 14822 f978 1"/>
                                    <a:gd name="f1396" fmla="*/ 913833 f979 1"/>
                                    <a:gd name="f1397" fmla="*/ 98642 f978 1"/>
                                    <a:gd name="f1398" fmla="*/ 931930 f979 1"/>
                                    <a:gd name="f1399" fmla="*/ 946218 f979 1"/>
                                    <a:gd name="f1400" fmla="*/ 82450 f978 1"/>
                                    <a:gd name="f1401" fmla="*/ 982413 f979 1"/>
                                    <a:gd name="f1402" fmla="*/ 66257 f978 1"/>
                                    <a:gd name="f1403" fmla="*/ 1013845 f979 1"/>
                                    <a:gd name="f1404" fmla="*/ 54827 f978 1"/>
                                    <a:gd name="f1405" fmla="*/ 1060518 f979 1"/>
                                    <a:gd name="f1406" fmla="*/ 40540 f978 1"/>
                                    <a:gd name="f1407" fmla="*/ 1128145 f979 1"/>
                                    <a:gd name="f1408" fmla="*/ 24347 f978 1"/>
                                    <a:gd name="f1409" fmla="*/ 1171008 f979 1"/>
                                    <a:gd name="f1410" fmla="*/ 1220538 f979 1"/>
                                    <a:gd name="f1411" fmla="*/ 10060 f978 1"/>
                                    <a:gd name="f1412" fmla="*/ f980 1 f2"/>
                                    <a:gd name="f1413" fmla="*/ f983 1 2731203"/>
                                    <a:gd name="f1414" fmla="*/ f984 1 2794134"/>
                                    <a:gd name="f1415" fmla="*/ f985 1 2731203"/>
                                    <a:gd name="f1416" fmla="*/ f986 1 2731203"/>
                                    <a:gd name="f1417" fmla="*/ f987 1 2794134"/>
                                    <a:gd name="f1418" fmla="*/ f988 1 2731203"/>
                                    <a:gd name="f1419" fmla="*/ f989 1 2794134"/>
                                    <a:gd name="f1420" fmla="*/ f990 1 2731203"/>
                                    <a:gd name="f1421" fmla="*/ f991 1 2731203"/>
                                    <a:gd name="f1422" fmla="*/ f992 1 2794134"/>
                                    <a:gd name="f1423" fmla="*/ f993 1 2731203"/>
                                    <a:gd name="f1424" fmla="*/ f994 1 2794134"/>
                                    <a:gd name="f1425" fmla="*/ f995 1 2731203"/>
                                    <a:gd name="f1426" fmla="*/ f996 1 2794134"/>
                                    <a:gd name="f1427" fmla="*/ f997 1 2731203"/>
                                    <a:gd name="f1428" fmla="*/ f998 1 2731203"/>
                                    <a:gd name="f1429" fmla="*/ f999 1 2794134"/>
                                    <a:gd name="f1430" fmla="*/ f1000 1 2731203"/>
                                    <a:gd name="f1431" fmla="*/ f1001 1 2794134"/>
                                    <a:gd name="f1432" fmla="*/ f1002 1 2731203"/>
                                    <a:gd name="f1433" fmla="*/ f1003 1 2794134"/>
                                    <a:gd name="f1434" fmla="*/ f1004 1 2731203"/>
                                    <a:gd name="f1435" fmla="*/ f1005 1 2794134"/>
                                    <a:gd name="f1436" fmla="*/ f1006 1 2731203"/>
                                    <a:gd name="f1437" fmla="*/ f1007 1 2794134"/>
                                    <a:gd name="f1438" fmla="*/ f1008 1 2731203"/>
                                    <a:gd name="f1439" fmla="*/ f1009 1 2794134"/>
                                    <a:gd name="f1440" fmla="*/ f1010 1 2731203"/>
                                    <a:gd name="f1441" fmla="*/ f1011 1 2794134"/>
                                    <a:gd name="f1442" fmla="*/ f1012 1 2731203"/>
                                    <a:gd name="f1443" fmla="*/ f1013 1 2794134"/>
                                    <a:gd name="f1444" fmla="*/ f1014 1 2731203"/>
                                    <a:gd name="f1445" fmla="*/ f1015 1 2794134"/>
                                    <a:gd name="f1446" fmla="*/ f1016 1 2731203"/>
                                    <a:gd name="f1447" fmla="*/ f1017 1 2794134"/>
                                    <a:gd name="f1448" fmla="*/ f1018 1 2731203"/>
                                    <a:gd name="f1449" fmla="*/ f1019 1 2794134"/>
                                    <a:gd name="f1450" fmla="*/ f1020 1 2731203"/>
                                    <a:gd name="f1451" fmla="*/ f1021 1 2794134"/>
                                    <a:gd name="f1452" fmla="*/ f1022 1 2731203"/>
                                    <a:gd name="f1453" fmla="*/ f1023 1 2794134"/>
                                    <a:gd name="f1454" fmla="*/ f1024 1 2731203"/>
                                    <a:gd name="f1455" fmla="*/ f1025 1 2794134"/>
                                    <a:gd name="f1456" fmla="*/ f1026 1 2731203"/>
                                    <a:gd name="f1457" fmla="*/ f1027 1 2794134"/>
                                    <a:gd name="f1458" fmla="*/ f1028 1 2731203"/>
                                    <a:gd name="f1459" fmla="*/ f1029 1 2794134"/>
                                    <a:gd name="f1460" fmla="*/ f1030 1 2731203"/>
                                    <a:gd name="f1461" fmla="*/ f1031 1 2794134"/>
                                    <a:gd name="f1462" fmla="*/ f1032 1 2731203"/>
                                    <a:gd name="f1463" fmla="*/ f1033 1 2794134"/>
                                    <a:gd name="f1464" fmla="*/ f1034 1 2731203"/>
                                    <a:gd name="f1465" fmla="*/ f1035 1 2794134"/>
                                    <a:gd name="f1466" fmla="*/ f1036 1 2731203"/>
                                    <a:gd name="f1467" fmla="*/ f1037 1 2794134"/>
                                    <a:gd name="f1468" fmla="*/ f1038 1 2731203"/>
                                    <a:gd name="f1469" fmla="*/ f1039 1 2794134"/>
                                    <a:gd name="f1470" fmla="*/ f1040 1 2731203"/>
                                    <a:gd name="f1471" fmla="*/ f1041 1 2794134"/>
                                    <a:gd name="f1472" fmla="*/ f1042 1 2731203"/>
                                    <a:gd name="f1473" fmla="*/ f1043 1 2794134"/>
                                    <a:gd name="f1474" fmla="*/ f1044 1 2731203"/>
                                    <a:gd name="f1475" fmla="*/ f1045 1 2794134"/>
                                    <a:gd name="f1476" fmla="*/ f1046 1 2731203"/>
                                    <a:gd name="f1477" fmla="*/ f1047 1 2794134"/>
                                    <a:gd name="f1478" fmla="*/ f1048 1 2731203"/>
                                    <a:gd name="f1479" fmla="*/ f1049 1 2794134"/>
                                    <a:gd name="f1480" fmla="*/ f1050 1 2731203"/>
                                    <a:gd name="f1481" fmla="*/ f1051 1 2794134"/>
                                    <a:gd name="f1482" fmla="*/ f1052 1 2731203"/>
                                    <a:gd name="f1483" fmla="*/ f1053 1 2794134"/>
                                    <a:gd name="f1484" fmla="*/ f1054 1 2731203"/>
                                    <a:gd name="f1485" fmla="*/ f1055 1 2794134"/>
                                    <a:gd name="f1486" fmla="*/ f1056 1 2731203"/>
                                    <a:gd name="f1487" fmla="*/ f1057 1 2794134"/>
                                    <a:gd name="f1488" fmla="*/ f1058 1 2731203"/>
                                    <a:gd name="f1489" fmla="*/ f1059 1 2794134"/>
                                    <a:gd name="f1490" fmla="*/ f1060 1 2731203"/>
                                    <a:gd name="f1491" fmla="*/ f1061 1 2794134"/>
                                    <a:gd name="f1492" fmla="*/ f1062 1 2731203"/>
                                    <a:gd name="f1493" fmla="*/ f1063 1 2794134"/>
                                    <a:gd name="f1494" fmla="*/ f1064 1 2731203"/>
                                    <a:gd name="f1495" fmla="*/ f1065 1 2794134"/>
                                    <a:gd name="f1496" fmla="*/ f1066 1 2731203"/>
                                    <a:gd name="f1497" fmla="*/ f1067 1 2794134"/>
                                    <a:gd name="f1498" fmla="*/ f1068 1 2731203"/>
                                    <a:gd name="f1499" fmla="*/ f1069 1 2794134"/>
                                    <a:gd name="f1500" fmla="*/ f1070 1 2731203"/>
                                    <a:gd name="f1501" fmla="*/ f1071 1 2794134"/>
                                    <a:gd name="f1502" fmla="*/ f1072 1 2731203"/>
                                    <a:gd name="f1503" fmla="*/ f1073 1 2794134"/>
                                    <a:gd name="f1504" fmla="*/ f1074 1 2731203"/>
                                    <a:gd name="f1505" fmla="*/ f1075 1 2731203"/>
                                    <a:gd name="f1506" fmla="*/ f1076 1 2794134"/>
                                    <a:gd name="f1507" fmla="*/ f1077 1 2731203"/>
                                    <a:gd name="f1508" fmla="*/ f1078 1 2794134"/>
                                    <a:gd name="f1509" fmla="*/ f1079 1 2731203"/>
                                    <a:gd name="f1510" fmla="*/ f1080 1 2794134"/>
                                    <a:gd name="f1511" fmla="*/ f1081 1 2731203"/>
                                    <a:gd name="f1512" fmla="*/ f1082 1 2794134"/>
                                    <a:gd name="f1513" fmla="*/ f1083 1 2731203"/>
                                    <a:gd name="f1514" fmla="*/ f1084 1 2794134"/>
                                    <a:gd name="f1515" fmla="*/ f1085 1 2731203"/>
                                    <a:gd name="f1516" fmla="*/ f1086 1 2794134"/>
                                    <a:gd name="f1517" fmla="*/ f1087 1 2731203"/>
                                    <a:gd name="f1518" fmla="*/ f1088 1 2794134"/>
                                    <a:gd name="f1519" fmla="*/ f1089 1 2731203"/>
                                    <a:gd name="f1520" fmla="*/ f1090 1 2794134"/>
                                    <a:gd name="f1521" fmla="*/ f1091 1 2731203"/>
                                    <a:gd name="f1522" fmla="*/ f1092 1 2794134"/>
                                    <a:gd name="f1523" fmla="*/ f1093 1 2731203"/>
                                    <a:gd name="f1524" fmla="*/ f1094 1 2794134"/>
                                    <a:gd name="f1525" fmla="*/ f1095 1 2731203"/>
                                    <a:gd name="f1526" fmla="*/ f1096 1 2794134"/>
                                    <a:gd name="f1527" fmla="*/ f1097 1 2731203"/>
                                    <a:gd name="f1528" fmla="*/ f1098 1 2731203"/>
                                    <a:gd name="f1529" fmla="*/ f1099 1 2794134"/>
                                    <a:gd name="f1530" fmla="*/ f1100 1 2731203"/>
                                    <a:gd name="f1531" fmla="*/ f1101 1 2794134"/>
                                    <a:gd name="f1532" fmla="*/ f1102 1 2731203"/>
                                    <a:gd name="f1533" fmla="*/ f1103 1 2794134"/>
                                    <a:gd name="f1534" fmla="*/ f1104 1 2731203"/>
                                    <a:gd name="f1535" fmla="*/ f1105 1 2794134"/>
                                    <a:gd name="f1536" fmla="*/ f1106 1 2731203"/>
                                    <a:gd name="f1537" fmla="*/ f1107 1 2794134"/>
                                    <a:gd name="f1538" fmla="*/ f1108 1 2731203"/>
                                    <a:gd name="f1539" fmla="*/ f1109 1 2794134"/>
                                    <a:gd name="f1540" fmla="*/ f1110 1 2794134"/>
                                    <a:gd name="f1541" fmla="*/ f1111 1 2731203"/>
                                    <a:gd name="f1542" fmla="*/ f1112 1 2794134"/>
                                    <a:gd name="f1543" fmla="*/ f1113 1 2731203"/>
                                    <a:gd name="f1544" fmla="*/ f1114 1 2794134"/>
                                    <a:gd name="f1545" fmla="*/ f1115 1 2731203"/>
                                    <a:gd name="f1546" fmla="*/ f1116 1 2794134"/>
                                    <a:gd name="f1547" fmla="*/ f1117 1 2731203"/>
                                    <a:gd name="f1548" fmla="*/ f1118 1 2794134"/>
                                    <a:gd name="f1549" fmla="*/ f1119 1 2731203"/>
                                    <a:gd name="f1550" fmla="*/ f1120 1 2794134"/>
                                    <a:gd name="f1551" fmla="*/ f1121 1 2731203"/>
                                    <a:gd name="f1552" fmla="*/ f1122 1 2794134"/>
                                    <a:gd name="f1553" fmla="*/ f1123 1 2731203"/>
                                    <a:gd name="f1554" fmla="*/ f1124 1 2794134"/>
                                    <a:gd name="f1555" fmla="*/ f1125 1 2731203"/>
                                    <a:gd name="f1556" fmla="*/ f1126 1 2794134"/>
                                    <a:gd name="f1557" fmla="*/ f1127 1 2731203"/>
                                    <a:gd name="f1558" fmla="*/ f1128 1 2794134"/>
                                    <a:gd name="f1559" fmla="*/ f1129 1 2731203"/>
                                    <a:gd name="f1560" fmla="*/ f1130 1 2731203"/>
                                    <a:gd name="f1561" fmla="*/ f1131 1 2794134"/>
                                    <a:gd name="f1562" fmla="*/ f1132 1 2731203"/>
                                    <a:gd name="f1563" fmla="*/ f1133 1 2794134"/>
                                    <a:gd name="f1564" fmla="*/ f1134 1 2731203"/>
                                    <a:gd name="f1565" fmla="*/ f1135 1 2794134"/>
                                    <a:gd name="f1566" fmla="*/ f1136 1 2731203"/>
                                    <a:gd name="f1567" fmla="*/ f1137 1 2731203"/>
                                    <a:gd name="f1568" fmla="*/ f1138 1 2794134"/>
                                    <a:gd name="f1569" fmla="*/ f1139 1 2731203"/>
                                    <a:gd name="f1570" fmla="*/ f1140 1 2794134"/>
                                    <a:gd name="f1571" fmla="*/ f1141 1 2731203"/>
                                    <a:gd name="f1572" fmla="*/ f1142 1 2794134"/>
                                    <a:gd name="f1573" fmla="*/ f1143 1 2794134"/>
                                    <a:gd name="f1574" fmla="*/ f1144 1 2731203"/>
                                    <a:gd name="f1575" fmla="*/ f1145 1 2794134"/>
                                    <a:gd name="f1576" fmla="*/ f1146 1 2731203"/>
                                    <a:gd name="f1577" fmla="*/ f1147 1 2794134"/>
                                    <a:gd name="f1578" fmla="*/ f1148 1 2731203"/>
                                    <a:gd name="f1579" fmla="*/ f1149 1 2794134"/>
                                    <a:gd name="f1580" fmla="*/ f1150 1 2731203"/>
                                    <a:gd name="f1581" fmla="*/ f1151 1 2794134"/>
                                    <a:gd name="f1582" fmla="*/ f1152 1 2731203"/>
                                    <a:gd name="f1583" fmla="*/ f1153 1 2794134"/>
                                    <a:gd name="f1584" fmla="*/ f1154 1 2731203"/>
                                    <a:gd name="f1585" fmla="*/ f1155 1 2794134"/>
                                    <a:gd name="f1586" fmla="*/ f1156 1 2731203"/>
                                    <a:gd name="f1587" fmla="*/ f1157 1 2794134"/>
                                    <a:gd name="f1588" fmla="*/ f1158 1 2731203"/>
                                    <a:gd name="f1589" fmla="*/ f1159 1 2794134"/>
                                    <a:gd name="f1590" fmla="*/ f1160 1 2731203"/>
                                    <a:gd name="f1591" fmla="*/ f1161 1 2794134"/>
                                    <a:gd name="f1592" fmla="*/ f1162 1 2731203"/>
                                    <a:gd name="f1593" fmla="*/ f1163 1 2794134"/>
                                    <a:gd name="f1594" fmla="*/ f1164 1 2731203"/>
                                    <a:gd name="f1595" fmla="*/ f1165 1 2794134"/>
                                    <a:gd name="f1596" fmla="*/ f1166 1 2731203"/>
                                    <a:gd name="f1597" fmla="*/ f1167 1 2794134"/>
                                    <a:gd name="f1598" fmla="*/ f1168 1 2731203"/>
                                    <a:gd name="f1599" fmla="*/ f1169 1 2794134"/>
                                    <a:gd name="f1600" fmla="*/ f1170 1 2731203"/>
                                    <a:gd name="f1601" fmla="*/ f1171 1 2794134"/>
                                    <a:gd name="f1602" fmla="*/ f1172 1 2731203"/>
                                    <a:gd name="f1603" fmla="*/ f1173 1 2794134"/>
                                    <a:gd name="f1604" fmla="*/ f1174 1 2731203"/>
                                    <a:gd name="f1605" fmla="*/ f1175 1 2794134"/>
                                    <a:gd name="f1606" fmla="*/ f1176 1 2731203"/>
                                    <a:gd name="f1607" fmla="*/ f1177 1 2794134"/>
                                    <a:gd name="f1608" fmla="*/ f1178 1 2731203"/>
                                    <a:gd name="f1609" fmla="*/ f1179 1 2794134"/>
                                    <a:gd name="f1610" fmla="*/ f1180 1 2731203"/>
                                    <a:gd name="f1611" fmla="*/ f1181 1 2794134"/>
                                    <a:gd name="f1612" fmla="*/ f1182 1 2731203"/>
                                    <a:gd name="f1613" fmla="*/ f1183 1 2794134"/>
                                    <a:gd name="f1614" fmla="*/ f1184 1 2731203"/>
                                    <a:gd name="f1615" fmla="*/ f1185 1 2794134"/>
                                    <a:gd name="f1616" fmla="*/ f1186 1 2731203"/>
                                    <a:gd name="f1617" fmla="*/ f1187 1 2794134"/>
                                    <a:gd name="f1618" fmla="*/ f1188 1 2731203"/>
                                    <a:gd name="f1619" fmla="*/ f1189 1 2794134"/>
                                    <a:gd name="f1620" fmla="*/ f1190 1 2731203"/>
                                    <a:gd name="f1621" fmla="*/ f1191 1 2794134"/>
                                    <a:gd name="f1622" fmla="*/ f1192 1 2731203"/>
                                    <a:gd name="f1623" fmla="*/ f1193 1 2794134"/>
                                    <a:gd name="f1624" fmla="*/ f1194 1 2731203"/>
                                    <a:gd name="f1625" fmla="*/ f1195 1 2794134"/>
                                    <a:gd name="f1626" fmla="*/ f1196 1 2731203"/>
                                    <a:gd name="f1627" fmla="*/ f1197 1 2794134"/>
                                    <a:gd name="f1628" fmla="*/ f1198 1 2731203"/>
                                    <a:gd name="f1629" fmla="*/ f1199 1 2794134"/>
                                    <a:gd name="f1630" fmla="*/ f1200 1 2731203"/>
                                    <a:gd name="f1631" fmla="*/ f1201 1 2794134"/>
                                    <a:gd name="f1632" fmla="*/ f1202 1 2731203"/>
                                    <a:gd name="f1633" fmla="*/ f1203 1 2794134"/>
                                    <a:gd name="f1634" fmla="*/ f1204 1 2731203"/>
                                    <a:gd name="f1635" fmla="*/ f1205 1 2794134"/>
                                    <a:gd name="f1636" fmla="*/ f1206 1 2731203"/>
                                    <a:gd name="f1637" fmla="*/ f1207 1 2794134"/>
                                    <a:gd name="f1638" fmla="*/ f1208 1 2731203"/>
                                    <a:gd name="f1639" fmla="*/ f1209 1 2794134"/>
                                    <a:gd name="f1640" fmla="*/ f1210 1 2731203"/>
                                    <a:gd name="f1641" fmla="*/ f1211 1 2794134"/>
                                    <a:gd name="f1642" fmla="*/ f1212 1 2731203"/>
                                    <a:gd name="f1643" fmla="*/ f1213 1 2794134"/>
                                    <a:gd name="f1644" fmla="*/ f1214 1 2731203"/>
                                    <a:gd name="f1645" fmla="*/ f1215 1 2794134"/>
                                    <a:gd name="f1646" fmla="*/ f1216 1 2731203"/>
                                    <a:gd name="f1647" fmla="*/ f1217 1 2794134"/>
                                    <a:gd name="f1648" fmla="*/ f1218 1 2731203"/>
                                    <a:gd name="f1649" fmla="*/ f1219 1 2794134"/>
                                    <a:gd name="f1650" fmla="*/ f1220 1 2731203"/>
                                    <a:gd name="f1651" fmla="*/ f1221 1 2794134"/>
                                    <a:gd name="f1652" fmla="*/ f1222 1 2731203"/>
                                    <a:gd name="f1653" fmla="*/ f1223 1 2794134"/>
                                    <a:gd name="f1654" fmla="*/ f1224 1 2731203"/>
                                    <a:gd name="f1655" fmla="*/ f1225 1 2794134"/>
                                    <a:gd name="f1656" fmla="*/ f1226 1 2731203"/>
                                    <a:gd name="f1657" fmla="*/ f1227 1 2794134"/>
                                    <a:gd name="f1658" fmla="*/ f1228 1 2731203"/>
                                    <a:gd name="f1659" fmla="*/ f1229 1 2794134"/>
                                    <a:gd name="f1660" fmla="*/ f1230 1 2731203"/>
                                    <a:gd name="f1661" fmla="*/ f1231 1 2794134"/>
                                    <a:gd name="f1662" fmla="*/ f1232 1 2731203"/>
                                    <a:gd name="f1663" fmla="*/ f1233 1 2794134"/>
                                    <a:gd name="f1664" fmla="*/ f1234 1 2731203"/>
                                    <a:gd name="f1665" fmla="*/ f1235 1 2794134"/>
                                    <a:gd name="f1666" fmla="*/ f1236 1 2731203"/>
                                    <a:gd name="f1667" fmla="*/ f1237 1 2794134"/>
                                    <a:gd name="f1668" fmla="*/ f1238 1 2731203"/>
                                    <a:gd name="f1669" fmla="*/ f1239 1 2794134"/>
                                    <a:gd name="f1670" fmla="*/ f1240 1 2731203"/>
                                    <a:gd name="f1671" fmla="*/ f1241 1 2794134"/>
                                    <a:gd name="f1672" fmla="*/ f1242 1 2731203"/>
                                    <a:gd name="f1673" fmla="*/ f1243 1 2794134"/>
                                    <a:gd name="f1674" fmla="*/ f1244 1 2731203"/>
                                    <a:gd name="f1675" fmla="*/ f1245 1 2731203"/>
                                    <a:gd name="f1676" fmla="*/ f1246 1 2794134"/>
                                    <a:gd name="f1677" fmla="*/ f1247 1 2731203"/>
                                    <a:gd name="f1678" fmla="*/ f1248 1 2794134"/>
                                    <a:gd name="f1679" fmla="*/ f1249 1 2731203"/>
                                    <a:gd name="f1680" fmla="*/ f1250 1 2794134"/>
                                    <a:gd name="f1681" fmla="*/ f1251 1 2731203"/>
                                    <a:gd name="f1682" fmla="*/ f1252 1 2794134"/>
                                    <a:gd name="f1683" fmla="*/ f1253 1 2731203"/>
                                    <a:gd name="f1684" fmla="*/ f1254 1 2794134"/>
                                    <a:gd name="f1685" fmla="*/ f1255 1 2731203"/>
                                    <a:gd name="f1686" fmla="*/ f1256 1 2794134"/>
                                    <a:gd name="f1687" fmla="*/ f1257 1 2731203"/>
                                    <a:gd name="f1688" fmla="*/ f1258 1 2794134"/>
                                    <a:gd name="f1689" fmla="*/ f1259 1 2731203"/>
                                    <a:gd name="f1690" fmla="*/ f1260 1 2794134"/>
                                    <a:gd name="f1691" fmla="*/ f1261 1 2731203"/>
                                    <a:gd name="f1692" fmla="*/ f1262 1 2731203"/>
                                    <a:gd name="f1693" fmla="*/ f1263 1 2794134"/>
                                    <a:gd name="f1694" fmla="*/ f1264 1 2731203"/>
                                    <a:gd name="f1695" fmla="*/ f1265 1 2794134"/>
                                    <a:gd name="f1696" fmla="*/ f1266 1 2731203"/>
                                    <a:gd name="f1697" fmla="*/ f1267 1 2794134"/>
                                    <a:gd name="f1698" fmla="*/ f1268 1 2731203"/>
                                    <a:gd name="f1699" fmla="*/ f1269 1 2794134"/>
                                    <a:gd name="f1700" fmla="*/ f1270 1 2731203"/>
                                    <a:gd name="f1701" fmla="*/ f1271 1 2794134"/>
                                    <a:gd name="f1702" fmla="*/ f1272 1 2731203"/>
                                    <a:gd name="f1703" fmla="*/ f1273 1 2794134"/>
                                    <a:gd name="f1704" fmla="*/ f1274 1 2731203"/>
                                    <a:gd name="f1705" fmla="*/ f1275 1 2794134"/>
                                    <a:gd name="f1706" fmla="*/ f1276 1 2731203"/>
                                    <a:gd name="f1707" fmla="*/ f1277 1 2794134"/>
                                    <a:gd name="f1708" fmla="*/ f1278 1 2731203"/>
                                    <a:gd name="f1709" fmla="*/ f1279 1 2794134"/>
                                    <a:gd name="f1710" fmla="*/ f1280 1 2731203"/>
                                    <a:gd name="f1711" fmla="*/ f1281 1 2794134"/>
                                    <a:gd name="f1712" fmla="*/ f1282 1 2731203"/>
                                    <a:gd name="f1713" fmla="*/ f1283 1 2794134"/>
                                    <a:gd name="f1714" fmla="*/ f1284 1 2731203"/>
                                    <a:gd name="f1715" fmla="*/ f1285 1 2794134"/>
                                    <a:gd name="f1716" fmla="*/ f1286 1 2731203"/>
                                    <a:gd name="f1717" fmla="*/ f1287 1 2794134"/>
                                    <a:gd name="f1718" fmla="*/ f1288 1 2794134"/>
                                    <a:gd name="f1719" fmla="*/ f1289 1 2731203"/>
                                    <a:gd name="f1720" fmla="*/ f1290 1 2794134"/>
                                    <a:gd name="f1721" fmla="*/ f1291 1 2731203"/>
                                    <a:gd name="f1722" fmla="*/ f1292 1 2794134"/>
                                    <a:gd name="f1723" fmla="*/ f1293 1 2731203"/>
                                    <a:gd name="f1724" fmla="*/ f1294 1 2794134"/>
                                    <a:gd name="f1725" fmla="*/ f1295 1 2731203"/>
                                    <a:gd name="f1726" fmla="*/ f1296 1 2794134"/>
                                    <a:gd name="f1727" fmla="*/ f1297 1 2731203"/>
                                    <a:gd name="f1728" fmla="*/ f1298 1 2794134"/>
                                    <a:gd name="f1729" fmla="*/ f1299 1 2731203"/>
                                    <a:gd name="f1730" fmla="*/ f1300 1 2794134"/>
                                    <a:gd name="f1731" fmla="*/ f1301 1 2731203"/>
                                    <a:gd name="f1732" fmla="*/ f1302 1 2794134"/>
                                    <a:gd name="f1733" fmla="*/ f1303 1 2731203"/>
                                    <a:gd name="f1734" fmla="*/ f1304 1 2794134"/>
                                    <a:gd name="f1735" fmla="*/ f1305 1 2731203"/>
                                    <a:gd name="f1736" fmla="*/ f1306 1 2794134"/>
                                    <a:gd name="f1737" fmla="*/ f1307 1 2731203"/>
                                    <a:gd name="f1738" fmla="*/ f1308 1 2794134"/>
                                    <a:gd name="f1739" fmla="*/ f1309 1 2731203"/>
                                    <a:gd name="f1740" fmla="*/ f1310 1 2794134"/>
                                    <a:gd name="f1741" fmla="*/ f1311 1 2731203"/>
                                    <a:gd name="f1742" fmla="*/ f1312 1 2794134"/>
                                    <a:gd name="f1743" fmla="*/ f1313 1 2731203"/>
                                    <a:gd name="f1744" fmla="*/ f1314 1 2794134"/>
                                    <a:gd name="f1745" fmla="*/ f1315 1 2731203"/>
                                    <a:gd name="f1746" fmla="*/ f1316 1 2794134"/>
                                    <a:gd name="f1747" fmla="*/ f1317 1 2731203"/>
                                    <a:gd name="f1748" fmla="*/ f1318 1 2794134"/>
                                    <a:gd name="f1749" fmla="*/ f1319 1 2731203"/>
                                    <a:gd name="f1750" fmla="*/ f1320 1 2794134"/>
                                    <a:gd name="f1751" fmla="*/ f1321 1 2731203"/>
                                    <a:gd name="f1752" fmla="*/ f1322 1 2794134"/>
                                    <a:gd name="f1753" fmla="*/ f1323 1 2731203"/>
                                    <a:gd name="f1754" fmla="*/ f1324 1 2794134"/>
                                    <a:gd name="f1755" fmla="*/ f1325 1 2731203"/>
                                    <a:gd name="f1756" fmla="*/ f1326 1 2794134"/>
                                    <a:gd name="f1757" fmla="*/ f1327 1 2731203"/>
                                    <a:gd name="f1758" fmla="*/ f1328 1 2731203"/>
                                    <a:gd name="f1759" fmla="*/ f1329 1 2794134"/>
                                    <a:gd name="f1760" fmla="*/ f1330 1 2731203"/>
                                    <a:gd name="f1761" fmla="*/ f1331 1 2731203"/>
                                    <a:gd name="f1762" fmla="*/ f1332 1 2794134"/>
                                    <a:gd name="f1763" fmla="*/ f1333 1 2731203"/>
                                    <a:gd name="f1764" fmla="*/ f1334 1 2794134"/>
                                    <a:gd name="f1765" fmla="*/ f1335 1 2731203"/>
                                    <a:gd name="f1766" fmla="*/ f1336 1 2794134"/>
                                    <a:gd name="f1767" fmla="*/ f1337 1 2731203"/>
                                    <a:gd name="f1768" fmla="*/ f1338 1 2794134"/>
                                    <a:gd name="f1769" fmla="*/ f1339 1 2731203"/>
                                    <a:gd name="f1770" fmla="*/ f1340 1 2794134"/>
                                    <a:gd name="f1771" fmla="*/ f1341 1 2731203"/>
                                    <a:gd name="f1772" fmla="*/ f1342 1 2794134"/>
                                    <a:gd name="f1773" fmla="*/ f1343 1 2731203"/>
                                    <a:gd name="f1774" fmla="*/ f1344 1 2794134"/>
                                    <a:gd name="f1775" fmla="*/ f1345 1 2731203"/>
                                    <a:gd name="f1776" fmla="*/ f1346 1 2794134"/>
                                    <a:gd name="f1777" fmla="*/ f1347 1 2731203"/>
                                    <a:gd name="f1778" fmla="*/ f1348 1 2731203"/>
                                    <a:gd name="f1779" fmla="*/ f1349 1 2794134"/>
                                    <a:gd name="f1780" fmla="*/ f1350 1 2731203"/>
                                    <a:gd name="f1781" fmla="*/ f1351 1 2794134"/>
                                    <a:gd name="f1782" fmla="*/ f1352 1 2731203"/>
                                    <a:gd name="f1783" fmla="*/ f1353 1 2794134"/>
                                    <a:gd name="f1784" fmla="*/ f1354 1 2731203"/>
                                    <a:gd name="f1785" fmla="*/ f1355 1 2794134"/>
                                    <a:gd name="f1786" fmla="*/ f1356 1 2731203"/>
                                    <a:gd name="f1787" fmla="*/ f1357 1 2794134"/>
                                    <a:gd name="f1788" fmla="*/ f1358 1 2731203"/>
                                    <a:gd name="f1789" fmla="*/ f1359 1 2794134"/>
                                    <a:gd name="f1790" fmla="*/ f1360 1 2731203"/>
                                    <a:gd name="f1791" fmla="*/ f1361 1 2794134"/>
                                    <a:gd name="f1792" fmla="*/ f1362 1 2731203"/>
                                    <a:gd name="f1793" fmla="*/ f1363 1 2794134"/>
                                    <a:gd name="f1794" fmla="*/ f1364 1 2731203"/>
                                    <a:gd name="f1795" fmla="*/ f1365 1 2794134"/>
                                    <a:gd name="f1796" fmla="*/ f1366 1 2731203"/>
                                    <a:gd name="f1797" fmla="*/ f1367 1 2794134"/>
                                    <a:gd name="f1798" fmla="*/ f1368 1 2731203"/>
                                    <a:gd name="f1799" fmla="*/ f1369 1 2794134"/>
                                    <a:gd name="f1800" fmla="*/ f1370 1 2731203"/>
                                    <a:gd name="f1801" fmla="*/ f1371 1 2731203"/>
                                    <a:gd name="f1802" fmla="*/ f1372 1 2794134"/>
                                    <a:gd name="f1803" fmla="*/ f1373 1 2731203"/>
                                    <a:gd name="f1804" fmla="*/ f1374 1 2794134"/>
                                    <a:gd name="f1805" fmla="*/ f1375 1 2731203"/>
                                    <a:gd name="f1806" fmla="*/ f1376 1 2794134"/>
                                    <a:gd name="f1807" fmla="*/ f1377 1 2731203"/>
                                    <a:gd name="f1808" fmla="*/ f1378 1 2794134"/>
                                    <a:gd name="f1809" fmla="*/ f1379 1 2731203"/>
                                    <a:gd name="f1810" fmla="*/ f1380 1 2794134"/>
                                    <a:gd name="f1811" fmla="*/ f1381 1 2731203"/>
                                    <a:gd name="f1812" fmla="*/ f1382 1 2794134"/>
                                    <a:gd name="f1813" fmla="*/ f1383 1 2731203"/>
                                    <a:gd name="f1814" fmla="*/ f1384 1 2794134"/>
                                    <a:gd name="f1815" fmla="*/ f1385 1 2731203"/>
                                    <a:gd name="f1816" fmla="*/ f1386 1 2794134"/>
                                    <a:gd name="f1817" fmla="*/ f1387 1 2731203"/>
                                    <a:gd name="f1818" fmla="*/ f1388 1 2794134"/>
                                    <a:gd name="f1819" fmla="*/ f1389 1 2731203"/>
                                    <a:gd name="f1820" fmla="*/ f1390 1 2794134"/>
                                    <a:gd name="f1821" fmla="*/ f1391 1 2731203"/>
                                    <a:gd name="f1822" fmla="*/ f1392 1 2794134"/>
                                    <a:gd name="f1823" fmla="*/ f1393 1 2731203"/>
                                    <a:gd name="f1824" fmla="*/ f1394 1 2731203"/>
                                    <a:gd name="f1825" fmla="*/ f1395 1 2794134"/>
                                    <a:gd name="f1826" fmla="*/ f1396 1 2731203"/>
                                    <a:gd name="f1827" fmla="*/ f1397 1 2794134"/>
                                    <a:gd name="f1828" fmla="*/ f1398 1 2731203"/>
                                    <a:gd name="f1829" fmla="*/ f1399 1 2731203"/>
                                    <a:gd name="f1830" fmla="*/ f1400 1 2794134"/>
                                    <a:gd name="f1831" fmla="*/ f1401 1 2731203"/>
                                    <a:gd name="f1832" fmla="*/ f1402 1 2794134"/>
                                    <a:gd name="f1833" fmla="*/ f1403 1 2731203"/>
                                    <a:gd name="f1834" fmla="*/ f1404 1 2794134"/>
                                    <a:gd name="f1835" fmla="*/ f1405 1 2731203"/>
                                    <a:gd name="f1836" fmla="*/ f1406 1 2794134"/>
                                    <a:gd name="f1837" fmla="*/ f1407 1 2731203"/>
                                    <a:gd name="f1838" fmla="*/ f1408 1 2794134"/>
                                    <a:gd name="f1839" fmla="*/ f1409 1 2731203"/>
                                    <a:gd name="f1840" fmla="*/ f1410 1 2731203"/>
                                    <a:gd name="f1841" fmla="*/ f1411 1 2794134"/>
                                    <a:gd name="f1842" fmla="*/ f5 1 f981"/>
                                    <a:gd name="f1843" fmla="*/ f6 1 f981"/>
                                    <a:gd name="f1844" fmla="*/ f5 1 f982"/>
                                    <a:gd name="f1845" fmla="*/ f7 1 f982"/>
                                    <a:gd name="f1846" fmla="+- f1412 0 f1"/>
                                    <a:gd name="f1847" fmla="*/ f1413 1 f981"/>
                                    <a:gd name="f1848" fmla="*/ f1414 1 f982"/>
                                    <a:gd name="f1849" fmla="*/ f1415 1 f981"/>
                                    <a:gd name="f1850" fmla="*/ f1416 1 f981"/>
                                    <a:gd name="f1851" fmla="*/ f1417 1 f982"/>
                                    <a:gd name="f1852" fmla="*/ f1418 1 f981"/>
                                    <a:gd name="f1853" fmla="*/ f1419 1 f982"/>
                                    <a:gd name="f1854" fmla="*/ f1420 1 f981"/>
                                    <a:gd name="f1855" fmla="*/ f1421 1 f981"/>
                                    <a:gd name="f1856" fmla="*/ f1422 1 f982"/>
                                    <a:gd name="f1857" fmla="*/ f1423 1 f981"/>
                                    <a:gd name="f1858" fmla="*/ f1424 1 f982"/>
                                    <a:gd name="f1859" fmla="*/ f1425 1 f981"/>
                                    <a:gd name="f1860" fmla="*/ f1426 1 f982"/>
                                    <a:gd name="f1861" fmla="*/ f1427 1 f981"/>
                                    <a:gd name="f1862" fmla="*/ f1428 1 f981"/>
                                    <a:gd name="f1863" fmla="*/ f1429 1 f982"/>
                                    <a:gd name="f1864" fmla="*/ f1430 1 f981"/>
                                    <a:gd name="f1865" fmla="*/ f1431 1 f982"/>
                                    <a:gd name="f1866" fmla="*/ f1432 1 f981"/>
                                    <a:gd name="f1867" fmla="*/ f1433 1 f982"/>
                                    <a:gd name="f1868" fmla="*/ f1434 1 f981"/>
                                    <a:gd name="f1869" fmla="*/ f1435 1 f982"/>
                                    <a:gd name="f1870" fmla="*/ f1436 1 f981"/>
                                    <a:gd name="f1871" fmla="*/ f1437 1 f982"/>
                                    <a:gd name="f1872" fmla="*/ f1438 1 f981"/>
                                    <a:gd name="f1873" fmla="*/ f1439 1 f982"/>
                                    <a:gd name="f1874" fmla="*/ f1440 1 f981"/>
                                    <a:gd name="f1875" fmla="*/ f1441 1 f982"/>
                                    <a:gd name="f1876" fmla="*/ f1442 1 f981"/>
                                    <a:gd name="f1877" fmla="*/ f1443 1 f982"/>
                                    <a:gd name="f1878" fmla="*/ f1444 1 f981"/>
                                    <a:gd name="f1879" fmla="*/ f1445 1 f982"/>
                                    <a:gd name="f1880" fmla="*/ f1446 1 f981"/>
                                    <a:gd name="f1881" fmla="*/ f1447 1 f982"/>
                                    <a:gd name="f1882" fmla="*/ f1448 1 f981"/>
                                    <a:gd name="f1883" fmla="*/ f1449 1 f982"/>
                                    <a:gd name="f1884" fmla="*/ f1450 1 f981"/>
                                    <a:gd name="f1885" fmla="*/ f1451 1 f982"/>
                                    <a:gd name="f1886" fmla="*/ f1452 1 f981"/>
                                    <a:gd name="f1887" fmla="*/ f1453 1 f982"/>
                                    <a:gd name="f1888" fmla="*/ f1454 1 f981"/>
                                    <a:gd name="f1889" fmla="*/ f1455 1 f982"/>
                                    <a:gd name="f1890" fmla="*/ f1456 1 f981"/>
                                    <a:gd name="f1891" fmla="*/ f1457 1 f982"/>
                                    <a:gd name="f1892" fmla="*/ f1458 1 f981"/>
                                    <a:gd name="f1893" fmla="*/ f1459 1 f982"/>
                                    <a:gd name="f1894" fmla="*/ f1460 1 f981"/>
                                    <a:gd name="f1895" fmla="*/ f1461 1 f982"/>
                                    <a:gd name="f1896" fmla="*/ f1462 1 f981"/>
                                    <a:gd name="f1897" fmla="*/ f1463 1 f982"/>
                                    <a:gd name="f1898" fmla="*/ f1464 1 f981"/>
                                    <a:gd name="f1899" fmla="*/ f1465 1 f982"/>
                                    <a:gd name="f1900" fmla="*/ f1466 1 f981"/>
                                    <a:gd name="f1901" fmla="*/ f1467 1 f982"/>
                                    <a:gd name="f1902" fmla="*/ f1468 1 f981"/>
                                    <a:gd name="f1903" fmla="*/ f1469 1 f982"/>
                                    <a:gd name="f1904" fmla="*/ f1470 1 f981"/>
                                    <a:gd name="f1905" fmla="*/ f1471 1 f982"/>
                                    <a:gd name="f1906" fmla="*/ f1472 1 f981"/>
                                    <a:gd name="f1907" fmla="*/ f1473 1 f982"/>
                                    <a:gd name="f1908" fmla="*/ f1474 1 f981"/>
                                    <a:gd name="f1909" fmla="*/ f1475 1 f982"/>
                                    <a:gd name="f1910" fmla="*/ f1476 1 f981"/>
                                    <a:gd name="f1911" fmla="*/ f1477 1 f982"/>
                                    <a:gd name="f1912" fmla="*/ f1478 1 f981"/>
                                    <a:gd name="f1913" fmla="*/ f1479 1 f982"/>
                                    <a:gd name="f1914" fmla="*/ f1480 1 f981"/>
                                    <a:gd name="f1915" fmla="*/ f1481 1 f982"/>
                                    <a:gd name="f1916" fmla="*/ f1482 1 f981"/>
                                    <a:gd name="f1917" fmla="*/ f1483 1 f982"/>
                                    <a:gd name="f1918" fmla="*/ f1484 1 f981"/>
                                    <a:gd name="f1919" fmla="*/ f1485 1 f982"/>
                                    <a:gd name="f1920" fmla="*/ f1486 1 f981"/>
                                    <a:gd name="f1921" fmla="*/ f1487 1 f982"/>
                                    <a:gd name="f1922" fmla="*/ f1488 1 f981"/>
                                    <a:gd name="f1923" fmla="*/ f1489 1 f982"/>
                                    <a:gd name="f1924" fmla="*/ f1490 1 f981"/>
                                    <a:gd name="f1925" fmla="*/ f1491 1 f982"/>
                                    <a:gd name="f1926" fmla="*/ f1492 1 f981"/>
                                    <a:gd name="f1927" fmla="*/ f1493 1 f982"/>
                                    <a:gd name="f1928" fmla="*/ f1494 1 f981"/>
                                    <a:gd name="f1929" fmla="*/ f1495 1 f982"/>
                                    <a:gd name="f1930" fmla="*/ f1496 1 f981"/>
                                    <a:gd name="f1931" fmla="*/ f1497 1 f982"/>
                                    <a:gd name="f1932" fmla="*/ f1498 1 f981"/>
                                    <a:gd name="f1933" fmla="*/ f1499 1 f982"/>
                                    <a:gd name="f1934" fmla="*/ f1500 1 f981"/>
                                    <a:gd name="f1935" fmla="*/ f1501 1 f982"/>
                                    <a:gd name="f1936" fmla="*/ f1502 1 f981"/>
                                    <a:gd name="f1937" fmla="*/ f1503 1 f982"/>
                                    <a:gd name="f1938" fmla="*/ f1504 1 f981"/>
                                    <a:gd name="f1939" fmla="*/ f1505 1 f981"/>
                                    <a:gd name="f1940" fmla="*/ f1506 1 f982"/>
                                    <a:gd name="f1941" fmla="*/ f1507 1 f981"/>
                                    <a:gd name="f1942" fmla="*/ f1508 1 f982"/>
                                    <a:gd name="f1943" fmla="*/ f1509 1 f981"/>
                                    <a:gd name="f1944" fmla="*/ f1510 1 f982"/>
                                    <a:gd name="f1945" fmla="*/ f1511 1 f981"/>
                                    <a:gd name="f1946" fmla="*/ f1512 1 f982"/>
                                    <a:gd name="f1947" fmla="*/ f1513 1 f981"/>
                                    <a:gd name="f1948" fmla="*/ f1514 1 f982"/>
                                    <a:gd name="f1949" fmla="*/ f1515 1 f981"/>
                                    <a:gd name="f1950" fmla="*/ f1516 1 f982"/>
                                    <a:gd name="f1951" fmla="*/ f1517 1 f981"/>
                                    <a:gd name="f1952" fmla="*/ f1518 1 f982"/>
                                    <a:gd name="f1953" fmla="*/ f1519 1 f981"/>
                                    <a:gd name="f1954" fmla="*/ f1520 1 f982"/>
                                    <a:gd name="f1955" fmla="*/ f1521 1 f981"/>
                                    <a:gd name="f1956" fmla="*/ f1522 1 f982"/>
                                    <a:gd name="f1957" fmla="*/ f1523 1 f981"/>
                                    <a:gd name="f1958" fmla="*/ f1524 1 f982"/>
                                    <a:gd name="f1959" fmla="*/ f1525 1 f981"/>
                                    <a:gd name="f1960" fmla="*/ f1526 1 f982"/>
                                    <a:gd name="f1961" fmla="*/ f1527 1 f981"/>
                                    <a:gd name="f1962" fmla="*/ f1528 1 f981"/>
                                    <a:gd name="f1963" fmla="*/ f1529 1 f982"/>
                                    <a:gd name="f1964" fmla="*/ f1530 1 f981"/>
                                    <a:gd name="f1965" fmla="*/ f1531 1 f982"/>
                                    <a:gd name="f1966" fmla="*/ f1532 1 f981"/>
                                    <a:gd name="f1967" fmla="*/ f1533 1 f982"/>
                                    <a:gd name="f1968" fmla="*/ f1534 1 f981"/>
                                    <a:gd name="f1969" fmla="*/ f1535 1 f982"/>
                                    <a:gd name="f1970" fmla="*/ f1536 1 f981"/>
                                    <a:gd name="f1971" fmla="*/ f1537 1 f982"/>
                                    <a:gd name="f1972" fmla="*/ f1538 1 f981"/>
                                    <a:gd name="f1973" fmla="*/ f1539 1 f982"/>
                                    <a:gd name="f1974" fmla="*/ f1540 1 f982"/>
                                    <a:gd name="f1975" fmla="*/ f1541 1 f981"/>
                                    <a:gd name="f1976" fmla="*/ f1542 1 f982"/>
                                    <a:gd name="f1977" fmla="*/ f1543 1 f981"/>
                                    <a:gd name="f1978" fmla="*/ f1544 1 f982"/>
                                    <a:gd name="f1979" fmla="*/ f1545 1 f981"/>
                                    <a:gd name="f1980" fmla="*/ f1546 1 f982"/>
                                    <a:gd name="f1981" fmla="*/ f1547 1 f981"/>
                                    <a:gd name="f1982" fmla="*/ f1548 1 f982"/>
                                    <a:gd name="f1983" fmla="*/ f1549 1 f981"/>
                                    <a:gd name="f1984" fmla="*/ f1550 1 f982"/>
                                    <a:gd name="f1985" fmla="*/ f1551 1 f981"/>
                                    <a:gd name="f1986" fmla="*/ f1552 1 f982"/>
                                    <a:gd name="f1987" fmla="*/ f1553 1 f981"/>
                                    <a:gd name="f1988" fmla="*/ f1554 1 f982"/>
                                    <a:gd name="f1989" fmla="*/ f1555 1 f981"/>
                                    <a:gd name="f1990" fmla="*/ f1556 1 f982"/>
                                    <a:gd name="f1991" fmla="*/ f1557 1 f981"/>
                                    <a:gd name="f1992" fmla="*/ f1558 1 f982"/>
                                    <a:gd name="f1993" fmla="*/ f1559 1 f981"/>
                                    <a:gd name="f1994" fmla="*/ f1560 1 f981"/>
                                    <a:gd name="f1995" fmla="*/ f1561 1 f982"/>
                                    <a:gd name="f1996" fmla="*/ f1562 1 f981"/>
                                    <a:gd name="f1997" fmla="*/ f1563 1 f982"/>
                                    <a:gd name="f1998" fmla="*/ f1564 1 f981"/>
                                    <a:gd name="f1999" fmla="*/ f1565 1 f982"/>
                                    <a:gd name="f2000" fmla="*/ f1566 1 f981"/>
                                    <a:gd name="f2001" fmla="*/ f1567 1 f981"/>
                                    <a:gd name="f2002" fmla="*/ f1568 1 f982"/>
                                    <a:gd name="f2003" fmla="*/ f1569 1 f981"/>
                                    <a:gd name="f2004" fmla="*/ f1570 1 f982"/>
                                    <a:gd name="f2005" fmla="*/ f1571 1 f981"/>
                                    <a:gd name="f2006" fmla="*/ f1572 1 f982"/>
                                    <a:gd name="f2007" fmla="*/ f1573 1 f982"/>
                                    <a:gd name="f2008" fmla="*/ f1574 1 f981"/>
                                    <a:gd name="f2009" fmla="*/ f1575 1 f982"/>
                                    <a:gd name="f2010" fmla="*/ f1576 1 f981"/>
                                    <a:gd name="f2011" fmla="*/ f1577 1 f982"/>
                                    <a:gd name="f2012" fmla="*/ f1578 1 f981"/>
                                    <a:gd name="f2013" fmla="*/ f1579 1 f982"/>
                                    <a:gd name="f2014" fmla="*/ f1580 1 f981"/>
                                    <a:gd name="f2015" fmla="*/ f1581 1 f982"/>
                                    <a:gd name="f2016" fmla="*/ f1582 1 f981"/>
                                    <a:gd name="f2017" fmla="*/ f1583 1 f982"/>
                                    <a:gd name="f2018" fmla="*/ f1584 1 f981"/>
                                    <a:gd name="f2019" fmla="*/ f1585 1 f982"/>
                                    <a:gd name="f2020" fmla="*/ f1586 1 f981"/>
                                    <a:gd name="f2021" fmla="*/ f1587 1 f982"/>
                                    <a:gd name="f2022" fmla="*/ f1588 1 f981"/>
                                    <a:gd name="f2023" fmla="*/ f1589 1 f982"/>
                                    <a:gd name="f2024" fmla="*/ f1590 1 f981"/>
                                    <a:gd name="f2025" fmla="*/ f1591 1 f982"/>
                                    <a:gd name="f2026" fmla="*/ f1592 1 f981"/>
                                    <a:gd name="f2027" fmla="*/ f1593 1 f982"/>
                                    <a:gd name="f2028" fmla="*/ f1594 1 f981"/>
                                    <a:gd name="f2029" fmla="*/ f1595 1 f982"/>
                                    <a:gd name="f2030" fmla="*/ f1596 1 f981"/>
                                    <a:gd name="f2031" fmla="*/ f1597 1 f982"/>
                                    <a:gd name="f2032" fmla="*/ f1598 1 f981"/>
                                    <a:gd name="f2033" fmla="*/ f1599 1 f982"/>
                                    <a:gd name="f2034" fmla="*/ f1600 1 f981"/>
                                    <a:gd name="f2035" fmla="*/ f1601 1 f982"/>
                                    <a:gd name="f2036" fmla="*/ f1602 1 f981"/>
                                    <a:gd name="f2037" fmla="*/ f1603 1 f982"/>
                                    <a:gd name="f2038" fmla="*/ f1604 1 f981"/>
                                    <a:gd name="f2039" fmla="*/ f1605 1 f982"/>
                                    <a:gd name="f2040" fmla="*/ f1606 1 f981"/>
                                    <a:gd name="f2041" fmla="*/ f1607 1 f982"/>
                                    <a:gd name="f2042" fmla="*/ f1608 1 f981"/>
                                    <a:gd name="f2043" fmla="*/ f1609 1 f982"/>
                                    <a:gd name="f2044" fmla="*/ f1610 1 f981"/>
                                    <a:gd name="f2045" fmla="*/ f1611 1 f982"/>
                                    <a:gd name="f2046" fmla="*/ f1612 1 f981"/>
                                    <a:gd name="f2047" fmla="*/ f1613 1 f982"/>
                                    <a:gd name="f2048" fmla="*/ f1614 1 f981"/>
                                    <a:gd name="f2049" fmla="*/ f1615 1 f982"/>
                                    <a:gd name="f2050" fmla="*/ f1616 1 f981"/>
                                    <a:gd name="f2051" fmla="*/ f1617 1 f982"/>
                                    <a:gd name="f2052" fmla="*/ f1618 1 f981"/>
                                    <a:gd name="f2053" fmla="*/ f1619 1 f982"/>
                                    <a:gd name="f2054" fmla="*/ f1620 1 f981"/>
                                    <a:gd name="f2055" fmla="*/ f1621 1 f982"/>
                                    <a:gd name="f2056" fmla="*/ f1622 1 f981"/>
                                    <a:gd name="f2057" fmla="*/ f1623 1 f982"/>
                                    <a:gd name="f2058" fmla="*/ f1624 1 f981"/>
                                    <a:gd name="f2059" fmla="*/ f1625 1 f982"/>
                                    <a:gd name="f2060" fmla="*/ f1626 1 f981"/>
                                    <a:gd name="f2061" fmla="*/ f1627 1 f982"/>
                                    <a:gd name="f2062" fmla="*/ f1628 1 f981"/>
                                    <a:gd name="f2063" fmla="*/ f1629 1 f982"/>
                                    <a:gd name="f2064" fmla="*/ f1630 1 f981"/>
                                    <a:gd name="f2065" fmla="*/ f1631 1 f982"/>
                                    <a:gd name="f2066" fmla="*/ f1632 1 f981"/>
                                    <a:gd name="f2067" fmla="*/ f1633 1 f982"/>
                                    <a:gd name="f2068" fmla="*/ f1634 1 f981"/>
                                    <a:gd name="f2069" fmla="*/ f1635 1 f982"/>
                                    <a:gd name="f2070" fmla="*/ f1636 1 f981"/>
                                    <a:gd name="f2071" fmla="*/ f1637 1 f982"/>
                                    <a:gd name="f2072" fmla="*/ f1638 1 f981"/>
                                    <a:gd name="f2073" fmla="*/ f1639 1 f982"/>
                                    <a:gd name="f2074" fmla="*/ f1640 1 f981"/>
                                    <a:gd name="f2075" fmla="*/ f1641 1 f982"/>
                                    <a:gd name="f2076" fmla="*/ f1642 1 f981"/>
                                    <a:gd name="f2077" fmla="*/ f1643 1 f982"/>
                                    <a:gd name="f2078" fmla="*/ f1644 1 f981"/>
                                    <a:gd name="f2079" fmla="*/ f1645 1 f982"/>
                                    <a:gd name="f2080" fmla="*/ f1646 1 f981"/>
                                    <a:gd name="f2081" fmla="*/ f1647 1 f982"/>
                                    <a:gd name="f2082" fmla="*/ f1648 1 f981"/>
                                    <a:gd name="f2083" fmla="*/ f1649 1 f982"/>
                                    <a:gd name="f2084" fmla="*/ f1650 1 f981"/>
                                    <a:gd name="f2085" fmla="*/ f1651 1 f982"/>
                                    <a:gd name="f2086" fmla="*/ f1652 1 f981"/>
                                    <a:gd name="f2087" fmla="*/ f1653 1 f982"/>
                                    <a:gd name="f2088" fmla="*/ f1654 1 f981"/>
                                    <a:gd name="f2089" fmla="*/ f1655 1 f982"/>
                                    <a:gd name="f2090" fmla="*/ f1656 1 f981"/>
                                    <a:gd name="f2091" fmla="*/ f1657 1 f982"/>
                                    <a:gd name="f2092" fmla="*/ f1658 1 f981"/>
                                    <a:gd name="f2093" fmla="*/ f1659 1 f982"/>
                                    <a:gd name="f2094" fmla="*/ f1660 1 f981"/>
                                    <a:gd name="f2095" fmla="*/ f1661 1 f982"/>
                                    <a:gd name="f2096" fmla="*/ f1662 1 f981"/>
                                    <a:gd name="f2097" fmla="*/ f1663 1 f982"/>
                                    <a:gd name="f2098" fmla="*/ f1664 1 f981"/>
                                    <a:gd name="f2099" fmla="*/ f1665 1 f982"/>
                                    <a:gd name="f2100" fmla="*/ f1666 1 f981"/>
                                    <a:gd name="f2101" fmla="*/ f1667 1 f982"/>
                                    <a:gd name="f2102" fmla="*/ f1668 1 f981"/>
                                    <a:gd name="f2103" fmla="*/ f1669 1 f982"/>
                                    <a:gd name="f2104" fmla="*/ f1670 1 f981"/>
                                    <a:gd name="f2105" fmla="*/ f1671 1 f982"/>
                                    <a:gd name="f2106" fmla="*/ f1672 1 f981"/>
                                    <a:gd name="f2107" fmla="*/ f1673 1 f982"/>
                                    <a:gd name="f2108" fmla="*/ f1674 1 f981"/>
                                    <a:gd name="f2109" fmla="*/ f1675 1 f981"/>
                                    <a:gd name="f2110" fmla="*/ f1676 1 f982"/>
                                    <a:gd name="f2111" fmla="*/ f1677 1 f981"/>
                                    <a:gd name="f2112" fmla="*/ f1678 1 f982"/>
                                    <a:gd name="f2113" fmla="*/ f1679 1 f981"/>
                                    <a:gd name="f2114" fmla="*/ f1680 1 f982"/>
                                    <a:gd name="f2115" fmla="*/ f1681 1 f981"/>
                                    <a:gd name="f2116" fmla="*/ f1682 1 f982"/>
                                    <a:gd name="f2117" fmla="*/ f1683 1 f981"/>
                                    <a:gd name="f2118" fmla="*/ f1684 1 f982"/>
                                    <a:gd name="f2119" fmla="*/ f1685 1 f981"/>
                                    <a:gd name="f2120" fmla="*/ f1686 1 f982"/>
                                    <a:gd name="f2121" fmla="*/ f1687 1 f981"/>
                                    <a:gd name="f2122" fmla="*/ f1688 1 f982"/>
                                    <a:gd name="f2123" fmla="*/ f1689 1 f981"/>
                                    <a:gd name="f2124" fmla="*/ f1690 1 f982"/>
                                    <a:gd name="f2125" fmla="*/ f1691 1 f981"/>
                                    <a:gd name="f2126" fmla="*/ f1692 1 f981"/>
                                    <a:gd name="f2127" fmla="*/ f1693 1 f982"/>
                                    <a:gd name="f2128" fmla="*/ f1694 1 f981"/>
                                    <a:gd name="f2129" fmla="*/ f1695 1 f982"/>
                                    <a:gd name="f2130" fmla="*/ f1696 1 f981"/>
                                    <a:gd name="f2131" fmla="*/ f1697 1 f982"/>
                                    <a:gd name="f2132" fmla="*/ f1698 1 f981"/>
                                    <a:gd name="f2133" fmla="*/ f1699 1 f982"/>
                                    <a:gd name="f2134" fmla="*/ f1700 1 f981"/>
                                    <a:gd name="f2135" fmla="*/ f1701 1 f982"/>
                                    <a:gd name="f2136" fmla="*/ f1702 1 f981"/>
                                    <a:gd name="f2137" fmla="*/ f1703 1 f982"/>
                                    <a:gd name="f2138" fmla="*/ f1704 1 f981"/>
                                    <a:gd name="f2139" fmla="*/ f1705 1 f982"/>
                                    <a:gd name="f2140" fmla="*/ f1706 1 f981"/>
                                    <a:gd name="f2141" fmla="*/ f1707 1 f982"/>
                                    <a:gd name="f2142" fmla="*/ f1708 1 f981"/>
                                    <a:gd name="f2143" fmla="*/ f1709 1 f982"/>
                                    <a:gd name="f2144" fmla="*/ f1710 1 f981"/>
                                    <a:gd name="f2145" fmla="*/ f1711 1 f982"/>
                                    <a:gd name="f2146" fmla="*/ f1712 1 f981"/>
                                    <a:gd name="f2147" fmla="*/ f1713 1 f982"/>
                                    <a:gd name="f2148" fmla="*/ f1714 1 f981"/>
                                    <a:gd name="f2149" fmla="*/ f1715 1 f982"/>
                                    <a:gd name="f2150" fmla="*/ f1716 1 f981"/>
                                    <a:gd name="f2151" fmla="*/ f1717 1 f982"/>
                                    <a:gd name="f2152" fmla="*/ f1718 1 f982"/>
                                    <a:gd name="f2153" fmla="*/ f1719 1 f981"/>
                                    <a:gd name="f2154" fmla="*/ f1720 1 f982"/>
                                    <a:gd name="f2155" fmla="*/ f1721 1 f981"/>
                                    <a:gd name="f2156" fmla="*/ f1722 1 f982"/>
                                    <a:gd name="f2157" fmla="*/ f1723 1 f981"/>
                                    <a:gd name="f2158" fmla="*/ f1724 1 f982"/>
                                    <a:gd name="f2159" fmla="*/ f1725 1 f981"/>
                                    <a:gd name="f2160" fmla="*/ f1726 1 f982"/>
                                    <a:gd name="f2161" fmla="*/ f1727 1 f981"/>
                                    <a:gd name="f2162" fmla="*/ f1728 1 f982"/>
                                    <a:gd name="f2163" fmla="*/ f1729 1 f981"/>
                                    <a:gd name="f2164" fmla="*/ f1730 1 f982"/>
                                    <a:gd name="f2165" fmla="*/ f1731 1 f981"/>
                                    <a:gd name="f2166" fmla="*/ f1732 1 f982"/>
                                    <a:gd name="f2167" fmla="*/ f1733 1 f981"/>
                                    <a:gd name="f2168" fmla="*/ f1734 1 f982"/>
                                    <a:gd name="f2169" fmla="*/ f1735 1 f981"/>
                                    <a:gd name="f2170" fmla="*/ f1736 1 f982"/>
                                    <a:gd name="f2171" fmla="*/ f1737 1 f981"/>
                                    <a:gd name="f2172" fmla="*/ f1738 1 f982"/>
                                    <a:gd name="f2173" fmla="*/ f1739 1 f981"/>
                                    <a:gd name="f2174" fmla="*/ f1740 1 f982"/>
                                    <a:gd name="f2175" fmla="*/ f1741 1 f981"/>
                                    <a:gd name="f2176" fmla="*/ f1742 1 f982"/>
                                    <a:gd name="f2177" fmla="*/ f1743 1 f981"/>
                                    <a:gd name="f2178" fmla="*/ f1744 1 f982"/>
                                    <a:gd name="f2179" fmla="*/ f1745 1 f981"/>
                                    <a:gd name="f2180" fmla="*/ f1746 1 f982"/>
                                    <a:gd name="f2181" fmla="*/ f1747 1 f981"/>
                                    <a:gd name="f2182" fmla="*/ f1748 1 f982"/>
                                    <a:gd name="f2183" fmla="*/ f1749 1 f981"/>
                                    <a:gd name="f2184" fmla="*/ f1750 1 f982"/>
                                    <a:gd name="f2185" fmla="*/ f1751 1 f981"/>
                                    <a:gd name="f2186" fmla="*/ f1752 1 f982"/>
                                    <a:gd name="f2187" fmla="*/ f1753 1 f981"/>
                                    <a:gd name="f2188" fmla="*/ f1754 1 f982"/>
                                    <a:gd name="f2189" fmla="*/ f1755 1 f981"/>
                                    <a:gd name="f2190" fmla="*/ f1756 1 f982"/>
                                    <a:gd name="f2191" fmla="*/ f1757 1 f981"/>
                                    <a:gd name="f2192" fmla="*/ f1758 1 f981"/>
                                    <a:gd name="f2193" fmla="*/ f1759 1 f982"/>
                                    <a:gd name="f2194" fmla="*/ f1760 1 f981"/>
                                    <a:gd name="f2195" fmla="*/ f1761 1 f981"/>
                                    <a:gd name="f2196" fmla="*/ f1762 1 f982"/>
                                    <a:gd name="f2197" fmla="*/ f1763 1 f981"/>
                                    <a:gd name="f2198" fmla="*/ f1764 1 f982"/>
                                    <a:gd name="f2199" fmla="*/ f1765 1 f981"/>
                                    <a:gd name="f2200" fmla="*/ f1766 1 f982"/>
                                    <a:gd name="f2201" fmla="*/ f1767 1 f981"/>
                                    <a:gd name="f2202" fmla="*/ f1768 1 f982"/>
                                    <a:gd name="f2203" fmla="*/ f1769 1 f981"/>
                                    <a:gd name="f2204" fmla="*/ f1770 1 f982"/>
                                    <a:gd name="f2205" fmla="*/ f1771 1 f981"/>
                                    <a:gd name="f2206" fmla="*/ f1772 1 f982"/>
                                    <a:gd name="f2207" fmla="*/ f1773 1 f981"/>
                                    <a:gd name="f2208" fmla="*/ f1774 1 f982"/>
                                    <a:gd name="f2209" fmla="*/ f1775 1 f981"/>
                                    <a:gd name="f2210" fmla="*/ f1776 1 f982"/>
                                    <a:gd name="f2211" fmla="*/ f1777 1 f981"/>
                                    <a:gd name="f2212" fmla="*/ f1778 1 f981"/>
                                    <a:gd name="f2213" fmla="*/ f1779 1 f982"/>
                                    <a:gd name="f2214" fmla="*/ f1780 1 f981"/>
                                    <a:gd name="f2215" fmla="*/ f1781 1 f982"/>
                                    <a:gd name="f2216" fmla="*/ f1782 1 f981"/>
                                    <a:gd name="f2217" fmla="*/ f1783 1 f982"/>
                                    <a:gd name="f2218" fmla="*/ f1784 1 f981"/>
                                    <a:gd name="f2219" fmla="*/ f1785 1 f982"/>
                                    <a:gd name="f2220" fmla="*/ f1786 1 f981"/>
                                    <a:gd name="f2221" fmla="*/ f1787 1 f982"/>
                                    <a:gd name="f2222" fmla="*/ f1788 1 f981"/>
                                    <a:gd name="f2223" fmla="*/ f1789 1 f982"/>
                                    <a:gd name="f2224" fmla="*/ f1790 1 f981"/>
                                    <a:gd name="f2225" fmla="*/ f1791 1 f982"/>
                                    <a:gd name="f2226" fmla="*/ f1792 1 f981"/>
                                    <a:gd name="f2227" fmla="*/ f1793 1 f982"/>
                                    <a:gd name="f2228" fmla="*/ f1794 1 f981"/>
                                    <a:gd name="f2229" fmla="*/ f1795 1 f982"/>
                                    <a:gd name="f2230" fmla="*/ f1796 1 f981"/>
                                    <a:gd name="f2231" fmla="*/ f1797 1 f982"/>
                                    <a:gd name="f2232" fmla="*/ f1798 1 f981"/>
                                    <a:gd name="f2233" fmla="*/ f1799 1 f982"/>
                                    <a:gd name="f2234" fmla="*/ f1800 1 f981"/>
                                    <a:gd name="f2235" fmla="*/ f1801 1 f981"/>
                                    <a:gd name="f2236" fmla="*/ f1802 1 f982"/>
                                    <a:gd name="f2237" fmla="*/ f1803 1 f981"/>
                                    <a:gd name="f2238" fmla="*/ f1804 1 f982"/>
                                    <a:gd name="f2239" fmla="*/ f1805 1 f981"/>
                                    <a:gd name="f2240" fmla="*/ f1806 1 f982"/>
                                    <a:gd name="f2241" fmla="*/ f1807 1 f981"/>
                                    <a:gd name="f2242" fmla="*/ f1808 1 f982"/>
                                    <a:gd name="f2243" fmla="*/ f1809 1 f981"/>
                                    <a:gd name="f2244" fmla="*/ f1810 1 f982"/>
                                    <a:gd name="f2245" fmla="*/ f1811 1 f981"/>
                                    <a:gd name="f2246" fmla="*/ f1812 1 f982"/>
                                    <a:gd name="f2247" fmla="*/ f1813 1 f981"/>
                                    <a:gd name="f2248" fmla="*/ f1814 1 f982"/>
                                    <a:gd name="f2249" fmla="*/ f1815 1 f981"/>
                                    <a:gd name="f2250" fmla="*/ f1816 1 f982"/>
                                    <a:gd name="f2251" fmla="*/ f1817 1 f981"/>
                                    <a:gd name="f2252" fmla="*/ f1818 1 f982"/>
                                    <a:gd name="f2253" fmla="*/ f1819 1 f981"/>
                                    <a:gd name="f2254" fmla="*/ f1820 1 f982"/>
                                    <a:gd name="f2255" fmla="*/ f1821 1 f981"/>
                                    <a:gd name="f2256" fmla="*/ f1822 1 f982"/>
                                    <a:gd name="f2257" fmla="*/ f1823 1 f981"/>
                                    <a:gd name="f2258" fmla="*/ f1824 1 f981"/>
                                    <a:gd name="f2259" fmla="*/ f1825 1 f982"/>
                                    <a:gd name="f2260" fmla="*/ f1826 1 f981"/>
                                    <a:gd name="f2261" fmla="*/ f1827 1 f982"/>
                                    <a:gd name="f2262" fmla="*/ f1828 1 f981"/>
                                    <a:gd name="f2263" fmla="*/ f1829 1 f981"/>
                                    <a:gd name="f2264" fmla="*/ f1830 1 f982"/>
                                    <a:gd name="f2265" fmla="*/ f1831 1 f981"/>
                                    <a:gd name="f2266" fmla="*/ f1832 1 f982"/>
                                    <a:gd name="f2267" fmla="*/ f1833 1 f981"/>
                                    <a:gd name="f2268" fmla="*/ f1834 1 f982"/>
                                    <a:gd name="f2269" fmla="*/ f1835 1 f981"/>
                                    <a:gd name="f2270" fmla="*/ f1836 1 f982"/>
                                    <a:gd name="f2271" fmla="*/ f1837 1 f981"/>
                                    <a:gd name="f2272" fmla="*/ f1838 1 f982"/>
                                    <a:gd name="f2273" fmla="*/ f1839 1 f981"/>
                                    <a:gd name="f2274" fmla="*/ f1840 1 f981"/>
                                    <a:gd name="f2275" fmla="*/ f1841 1 f982"/>
                                    <a:gd name="f2276" fmla="*/ f1842 f976 1"/>
                                    <a:gd name="f2277" fmla="*/ f1843 f976 1"/>
                                    <a:gd name="f2278" fmla="*/ f1845 f977 1"/>
                                    <a:gd name="f2279" fmla="*/ f1844 f977 1"/>
                                    <a:gd name="f2280" fmla="*/ f1847 f976 1"/>
                                    <a:gd name="f2281" fmla="*/ f1848 f977 1"/>
                                    <a:gd name="f2282" fmla="*/ f1849 f976 1"/>
                                    <a:gd name="f2283" fmla="*/ f1850 f976 1"/>
                                    <a:gd name="f2284" fmla="*/ f1851 f977 1"/>
                                    <a:gd name="f2285" fmla="*/ f1852 f976 1"/>
                                    <a:gd name="f2286" fmla="*/ f1853 f977 1"/>
                                    <a:gd name="f2287" fmla="*/ f1854 f976 1"/>
                                    <a:gd name="f2288" fmla="*/ f1855 f976 1"/>
                                    <a:gd name="f2289" fmla="*/ f1856 f977 1"/>
                                    <a:gd name="f2290" fmla="*/ f1857 f976 1"/>
                                    <a:gd name="f2291" fmla="*/ f1858 f977 1"/>
                                    <a:gd name="f2292" fmla="*/ f1859 f976 1"/>
                                    <a:gd name="f2293" fmla="*/ f1860 f977 1"/>
                                    <a:gd name="f2294" fmla="*/ f1861 f976 1"/>
                                    <a:gd name="f2295" fmla="*/ f1862 f976 1"/>
                                    <a:gd name="f2296" fmla="*/ f1863 f977 1"/>
                                    <a:gd name="f2297" fmla="*/ f1864 f976 1"/>
                                    <a:gd name="f2298" fmla="*/ f1865 f977 1"/>
                                    <a:gd name="f2299" fmla="*/ f1866 f976 1"/>
                                    <a:gd name="f2300" fmla="*/ f1867 f977 1"/>
                                    <a:gd name="f2301" fmla="*/ f1868 f976 1"/>
                                    <a:gd name="f2302" fmla="*/ f1869 f977 1"/>
                                    <a:gd name="f2303" fmla="*/ f1870 f976 1"/>
                                    <a:gd name="f2304" fmla="*/ f1871 f977 1"/>
                                    <a:gd name="f2305" fmla="*/ f1872 f976 1"/>
                                    <a:gd name="f2306" fmla="*/ f1873 f977 1"/>
                                    <a:gd name="f2307" fmla="*/ f1874 f976 1"/>
                                    <a:gd name="f2308" fmla="*/ f1875 f977 1"/>
                                    <a:gd name="f2309" fmla="*/ f1876 f976 1"/>
                                    <a:gd name="f2310" fmla="*/ f1877 f977 1"/>
                                    <a:gd name="f2311" fmla="*/ f1878 f976 1"/>
                                    <a:gd name="f2312" fmla="*/ f1879 f977 1"/>
                                    <a:gd name="f2313" fmla="*/ f1880 f976 1"/>
                                    <a:gd name="f2314" fmla="*/ f1881 f977 1"/>
                                    <a:gd name="f2315" fmla="*/ f1882 f976 1"/>
                                    <a:gd name="f2316" fmla="*/ f1883 f977 1"/>
                                    <a:gd name="f2317" fmla="*/ f1884 f976 1"/>
                                    <a:gd name="f2318" fmla="*/ f1885 f977 1"/>
                                    <a:gd name="f2319" fmla="*/ f1886 f976 1"/>
                                    <a:gd name="f2320" fmla="*/ f1887 f977 1"/>
                                    <a:gd name="f2321" fmla="*/ f1888 f976 1"/>
                                    <a:gd name="f2322" fmla="*/ f1889 f977 1"/>
                                    <a:gd name="f2323" fmla="*/ f1890 f976 1"/>
                                    <a:gd name="f2324" fmla="*/ f1891 f977 1"/>
                                    <a:gd name="f2325" fmla="*/ f1892 f976 1"/>
                                    <a:gd name="f2326" fmla="*/ f1893 f977 1"/>
                                    <a:gd name="f2327" fmla="*/ f1894 f976 1"/>
                                    <a:gd name="f2328" fmla="*/ f1895 f977 1"/>
                                    <a:gd name="f2329" fmla="*/ f1896 f976 1"/>
                                    <a:gd name="f2330" fmla="*/ f1897 f977 1"/>
                                    <a:gd name="f2331" fmla="*/ f1898 f976 1"/>
                                    <a:gd name="f2332" fmla="*/ f1899 f977 1"/>
                                    <a:gd name="f2333" fmla="*/ f1900 f976 1"/>
                                    <a:gd name="f2334" fmla="*/ f1901 f977 1"/>
                                    <a:gd name="f2335" fmla="*/ f1902 f976 1"/>
                                    <a:gd name="f2336" fmla="*/ f1903 f977 1"/>
                                    <a:gd name="f2337" fmla="*/ f1904 f976 1"/>
                                    <a:gd name="f2338" fmla="*/ f1905 f977 1"/>
                                    <a:gd name="f2339" fmla="*/ f1906 f976 1"/>
                                    <a:gd name="f2340" fmla="*/ f1907 f977 1"/>
                                    <a:gd name="f2341" fmla="*/ f1908 f976 1"/>
                                    <a:gd name="f2342" fmla="*/ f1909 f977 1"/>
                                    <a:gd name="f2343" fmla="*/ f1910 f976 1"/>
                                    <a:gd name="f2344" fmla="*/ f1911 f977 1"/>
                                    <a:gd name="f2345" fmla="*/ f1912 f976 1"/>
                                    <a:gd name="f2346" fmla="*/ f1913 f977 1"/>
                                    <a:gd name="f2347" fmla="*/ f1914 f976 1"/>
                                    <a:gd name="f2348" fmla="*/ f1915 f977 1"/>
                                    <a:gd name="f2349" fmla="*/ f1916 f976 1"/>
                                    <a:gd name="f2350" fmla="*/ f1917 f977 1"/>
                                    <a:gd name="f2351" fmla="*/ f1918 f976 1"/>
                                    <a:gd name="f2352" fmla="*/ f1919 f977 1"/>
                                    <a:gd name="f2353" fmla="*/ f1920 f976 1"/>
                                    <a:gd name="f2354" fmla="*/ f1921 f977 1"/>
                                    <a:gd name="f2355" fmla="*/ f1922 f976 1"/>
                                    <a:gd name="f2356" fmla="*/ f1923 f977 1"/>
                                    <a:gd name="f2357" fmla="*/ f1924 f976 1"/>
                                    <a:gd name="f2358" fmla="*/ f1925 f977 1"/>
                                    <a:gd name="f2359" fmla="*/ f1926 f976 1"/>
                                    <a:gd name="f2360" fmla="*/ f1927 f977 1"/>
                                    <a:gd name="f2361" fmla="*/ f1928 f976 1"/>
                                    <a:gd name="f2362" fmla="*/ f1929 f977 1"/>
                                    <a:gd name="f2363" fmla="*/ f1930 f976 1"/>
                                    <a:gd name="f2364" fmla="*/ f1931 f977 1"/>
                                    <a:gd name="f2365" fmla="*/ f1932 f976 1"/>
                                    <a:gd name="f2366" fmla="*/ f1933 f977 1"/>
                                    <a:gd name="f2367" fmla="*/ f1934 f976 1"/>
                                    <a:gd name="f2368" fmla="*/ f1935 f977 1"/>
                                    <a:gd name="f2369" fmla="*/ f1936 f976 1"/>
                                    <a:gd name="f2370" fmla="*/ f1937 f977 1"/>
                                    <a:gd name="f2371" fmla="*/ f1938 f976 1"/>
                                    <a:gd name="f2372" fmla="*/ f1939 f976 1"/>
                                    <a:gd name="f2373" fmla="*/ f1940 f977 1"/>
                                    <a:gd name="f2374" fmla="*/ f1941 f976 1"/>
                                    <a:gd name="f2375" fmla="*/ f1942 f977 1"/>
                                    <a:gd name="f2376" fmla="*/ f1943 f976 1"/>
                                    <a:gd name="f2377" fmla="*/ f1944 f977 1"/>
                                    <a:gd name="f2378" fmla="*/ f1945 f976 1"/>
                                    <a:gd name="f2379" fmla="*/ f1946 f977 1"/>
                                    <a:gd name="f2380" fmla="*/ f1947 f976 1"/>
                                    <a:gd name="f2381" fmla="*/ f1948 f977 1"/>
                                    <a:gd name="f2382" fmla="*/ f1949 f976 1"/>
                                    <a:gd name="f2383" fmla="*/ f1950 f977 1"/>
                                    <a:gd name="f2384" fmla="*/ f1951 f976 1"/>
                                    <a:gd name="f2385" fmla="*/ f1952 f977 1"/>
                                    <a:gd name="f2386" fmla="*/ f1953 f976 1"/>
                                    <a:gd name="f2387" fmla="*/ f1954 f977 1"/>
                                    <a:gd name="f2388" fmla="*/ f1955 f976 1"/>
                                    <a:gd name="f2389" fmla="*/ f1956 f977 1"/>
                                    <a:gd name="f2390" fmla="*/ f1957 f976 1"/>
                                    <a:gd name="f2391" fmla="*/ f1958 f977 1"/>
                                    <a:gd name="f2392" fmla="*/ f1959 f976 1"/>
                                    <a:gd name="f2393" fmla="*/ f1960 f977 1"/>
                                    <a:gd name="f2394" fmla="*/ f1961 f976 1"/>
                                    <a:gd name="f2395" fmla="*/ f1962 f976 1"/>
                                    <a:gd name="f2396" fmla="*/ f1963 f977 1"/>
                                    <a:gd name="f2397" fmla="*/ f1964 f976 1"/>
                                    <a:gd name="f2398" fmla="*/ f1965 f977 1"/>
                                    <a:gd name="f2399" fmla="*/ f1966 f976 1"/>
                                    <a:gd name="f2400" fmla="*/ f1967 f977 1"/>
                                    <a:gd name="f2401" fmla="*/ f1968 f976 1"/>
                                    <a:gd name="f2402" fmla="*/ f1969 f977 1"/>
                                    <a:gd name="f2403" fmla="*/ f1970 f976 1"/>
                                    <a:gd name="f2404" fmla="*/ f1971 f977 1"/>
                                    <a:gd name="f2405" fmla="*/ f1972 f976 1"/>
                                    <a:gd name="f2406" fmla="*/ f1973 f977 1"/>
                                    <a:gd name="f2407" fmla="*/ f1974 f977 1"/>
                                    <a:gd name="f2408" fmla="*/ f1975 f976 1"/>
                                    <a:gd name="f2409" fmla="*/ f1976 f977 1"/>
                                    <a:gd name="f2410" fmla="*/ f1977 f976 1"/>
                                    <a:gd name="f2411" fmla="*/ f1978 f977 1"/>
                                    <a:gd name="f2412" fmla="*/ f1979 f976 1"/>
                                    <a:gd name="f2413" fmla="*/ f1980 f977 1"/>
                                    <a:gd name="f2414" fmla="*/ f1981 f976 1"/>
                                    <a:gd name="f2415" fmla="*/ f1982 f977 1"/>
                                    <a:gd name="f2416" fmla="*/ f1983 f976 1"/>
                                    <a:gd name="f2417" fmla="*/ f1984 f977 1"/>
                                    <a:gd name="f2418" fmla="*/ f1985 f976 1"/>
                                    <a:gd name="f2419" fmla="*/ f1986 f977 1"/>
                                    <a:gd name="f2420" fmla="*/ f1987 f976 1"/>
                                    <a:gd name="f2421" fmla="*/ f1988 f977 1"/>
                                    <a:gd name="f2422" fmla="*/ f1989 f976 1"/>
                                    <a:gd name="f2423" fmla="*/ f1990 f977 1"/>
                                    <a:gd name="f2424" fmla="*/ f1991 f976 1"/>
                                    <a:gd name="f2425" fmla="*/ f1992 f977 1"/>
                                    <a:gd name="f2426" fmla="*/ f1993 f976 1"/>
                                    <a:gd name="f2427" fmla="*/ f1994 f976 1"/>
                                    <a:gd name="f2428" fmla="*/ f1995 f977 1"/>
                                    <a:gd name="f2429" fmla="*/ f1996 f976 1"/>
                                    <a:gd name="f2430" fmla="*/ f1997 f977 1"/>
                                    <a:gd name="f2431" fmla="*/ f1998 f976 1"/>
                                    <a:gd name="f2432" fmla="*/ f1999 f977 1"/>
                                    <a:gd name="f2433" fmla="*/ f2000 f976 1"/>
                                    <a:gd name="f2434" fmla="*/ f2001 f976 1"/>
                                    <a:gd name="f2435" fmla="*/ f2002 f977 1"/>
                                    <a:gd name="f2436" fmla="*/ f2003 f976 1"/>
                                    <a:gd name="f2437" fmla="*/ f2004 f977 1"/>
                                    <a:gd name="f2438" fmla="*/ f2005 f976 1"/>
                                    <a:gd name="f2439" fmla="*/ f2006 f977 1"/>
                                    <a:gd name="f2440" fmla="*/ f2007 f977 1"/>
                                    <a:gd name="f2441" fmla="*/ f2008 f976 1"/>
                                    <a:gd name="f2442" fmla="*/ f2009 f977 1"/>
                                    <a:gd name="f2443" fmla="*/ f2010 f976 1"/>
                                    <a:gd name="f2444" fmla="*/ f2011 f977 1"/>
                                    <a:gd name="f2445" fmla="*/ f2012 f976 1"/>
                                    <a:gd name="f2446" fmla="*/ f2013 f977 1"/>
                                    <a:gd name="f2447" fmla="*/ f2014 f976 1"/>
                                    <a:gd name="f2448" fmla="*/ f2015 f977 1"/>
                                    <a:gd name="f2449" fmla="*/ f2016 f976 1"/>
                                    <a:gd name="f2450" fmla="*/ f2017 f977 1"/>
                                    <a:gd name="f2451" fmla="*/ f2018 f976 1"/>
                                    <a:gd name="f2452" fmla="*/ f2019 f977 1"/>
                                    <a:gd name="f2453" fmla="*/ f2020 f976 1"/>
                                    <a:gd name="f2454" fmla="*/ f2021 f977 1"/>
                                    <a:gd name="f2455" fmla="*/ f2022 f976 1"/>
                                    <a:gd name="f2456" fmla="*/ f2023 f977 1"/>
                                    <a:gd name="f2457" fmla="*/ f2024 f976 1"/>
                                    <a:gd name="f2458" fmla="*/ f2025 f977 1"/>
                                    <a:gd name="f2459" fmla="*/ f2026 f976 1"/>
                                    <a:gd name="f2460" fmla="*/ f2027 f977 1"/>
                                    <a:gd name="f2461" fmla="*/ f2028 f976 1"/>
                                    <a:gd name="f2462" fmla="*/ f2029 f977 1"/>
                                    <a:gd name="f2463" fmla="*/ f2030 f976 1"/>
                                    <a:gd name="f2464" fmla="*/ f2031 f977 1"/>
                                    <a:gd name="f2465" fmla="*/ f2032 f976 1"/>
                                    <a:gd name="f2466" fmla="*/ f2033 f977 1"/>
                                    <a:gd name="f2467" fmla="*/ f2034 f976 1"/>
                                    <a:gd name="f2468" fmla="*/ f2035 f977 1"/>
                                    <a:gd name="f2469" fmla="*/ f2036 f976 1"/>
                                    <a:gd name="f2470" fmla="*/ f2037 f977 1"/>
                                    <a:gd name="f2471" fmla="*/ f2038 f976 1"/>
                                    <a:gd name="f2472" fmla="*/ f2039 f977 1"/>
                                    <a:gd name="f2473" fmla="*/ f2040 f976 1"/>
                                    <a:gd name="f2474" fmla="*/ f2041 f977 1"/>
                                    <a:gd name="f2475" fmla="*/ f2042 f976 1"/>
                                    <a:gd name="f2476" fmla="*/ f2043 f977 1"/>
                                    <a:gd name="f2477" fmla="*/ f2044 f976 1"/>
                                    <a:gd name="f2478" fmla="*/ f2045 f977 1"/>
                                    <a:gd name="f2479" fmla="*/ f2046 f976 1"/>
                                    <a:gd name="f2480" fmla="*/ f2047 f977 1"/>
                                    <a:gd name="f2481" fmla="*/ f2048 f976 1"/>
                                    <a:gd name="f2482" fmla="*/ f2049 f977 1"/>
                                    <a:gd name="f2483" fmla="*/ f2050 f976 1"/>
                                    <a:gd name="f2484" fmla="*/ f2051 f977 1"/>
                                    <a:gd name="f2485" fmla="*/ f2052 f976 1"/>
                                    <a:gd name="f2486" fmla="*/ f2053 f977 1"/>
                                    <a:gd name="f2487" fmla="*/ f2054 f976 1"/>
                                    <a:gd name="f2488" fmla="*/ f2055 f977 1"/>
                                    <a:gd name="f2489" fmla="*/ f2056 f976 1"/>
                                    <a:gd name="f2490" fmla="*/ f2057 f977 1"/>
                                    <a:gd name="f2491" fmla="*/ f2058 f976 1"/>
                                    <a:gd name="f2492" fmla="*/ f2059 f977 1"/>
                                    <a:gd name="f2493" fmla="*/ f2060 f976 1"/>
                                    <a:gd name="f2494" fmla="*/ f2061 f977 1"/>
                                    <a:gd name="f2495" fmla="*/ f2062 f976 1"/>
                                    <a:gd name="f2496" fmla="*/ f2063 f977 1"/>
                                    <a:gd name="f2497" fmla="*/ f2064 f976 1"/>
                                    <a:gd name="f2498" fmla="*/ f2065 f977 1"/>
                                    <a:gd name="f2499" fmla="*/ f2066 f976 1"/>
                                    <a:gd name="f2500" fmla="*/ f2067 f977 1"/>
                                    <a:gd name="f2501" fmla="*/ f2068 f976 1"/>
                                    <a:gd name="f2502" fmla="*/ f2069 f977 1"/>
                                    <a:gd name="f2503" fmla="*/ f2070 f976 1"/>
                                    <a:gd name="f2504" fmla="*/ f2071 f977 1"/>
                                    <a:gd name="f2505" fmla="*/ f2072 f976 1"/>
                                    <a:gd name="f2506" fmla="*/ f2073 f977 1"/>
                                    <a:gd name="f2507" fmla="*/ f2074 f976 1"/>
                                    <a:gd name="f2508" fmla="*/ f2075 f977 1"/>
                                    <a:gd name="f2509" fmla="*/ f2076 f976 1"/>
                                    <a:gd name="f2510" fmla="*/ f2077 f977 1"/>
                                    <a:gd name="f2511" fmla="*/ f2078 f976 1"/>
                                    <a:gd name="f2512" fmla="*/ f2079 f977 1"/>
                                    <a:gd name="f2513" fmla="*/ f2080 f976 1"/>
                                    <a:gd name="f2514" fmla="*/ f2081 f977 1"/>
                                    <a:gd name="f2515" fmla="*/ f2082 f976 1"/>
                                    <a:gd name="f2516" fmla="*/ f2083 f977 1"/>
                                    <a:gd name="f2517" fmla="*/ f2084 f976 1"/>
                                    <a:gd name="f2518" fmla="*/ f2085 f977 1"/>
                                    <a:gd name="f2519" fmla="*/ f2086 f976 1"/>
                                    <a:gd name="f2520" fmla="*/ f2087 f977 1"/>
                                    <a:gd name="f2521" fmla="*/ f2088 f976 1"/>
                                    <a:gd name="f2522" fmla="*/ f2089 f977 1"/>
                                    <a:gd name="f2523" fmla="*/ f2090 f976 1"/>
                                    <a:gd name="f2524" fmla="*/ f2091 f977 1"/>
                                    <a:gd name="f2525" fmla="*/ f2092 f976 1"/>
                                    <a:gd name="f2526" fmla="*/ f2093 f977 1"/>
                                    <a:gd name="f2527" fmla="*/ f2094 f976 1"/>
                                    <a:gd name="f2528" fmla="*/ f2095 f977 1"/>
                                    <a:gd name="f2529" fmla="*/ f2096 f976 1"/>
                                    <a:gd name="f2530" fmla="*/ f2097 f977 1"/>
                                    <a:gd name="f2531" fmla="*/ f2098 f976 1"/>
                                    <a:gd name="f2532" fmla="*/ f2099 f977 1"/>
                                    <a:gd name="f2533" fmla="*/ f2100 f976 1"/>
                                    <a:gd name="f2534" fmla="*/ f2101 f977 1"/>
                                    <a:gd name="f2535" fmla="*/ f2102 f976 1"/>
                                    <a:gd name="f2536" fmla="*/ f2103 f977 1"/>
                                    <a:gd name="f2537" fmla="*/ f2104 f976 1"/>
                                    <a:gd name="f2538" fmla="*/ f2105 f977 1"/>
                                    <a:gd name="f2539" fmla="*/ f2106 f976 1"/>
                                    <a:gd name="f2540" fmla="*/ f2107 f977 1"/>
                                    <a:gd name="f2541" fmla="*/ f2108 f976 1"/>
                                    <a:gd name="f2542" fmla="*/ f2109 f976 1"/>
                                    <a:gd name="f2543" fmla="*/ f2110 f977 1"/>
                                    <a:gd name="f2544" fmla="*/ f2111 f976 1"/>
                                    <a:gd name="f2545" fmla="*/ f2112 f977 1"/>
                                    <a:gd name="f2546" fmla="*/ f2113 f976 1"/>
                                    <a:gd name="f2547" fmla="*/ f2114 f977 1"/>
                                    <a:gd name="f2548" fmla="*/ f2115 f976 1"/>
                                    <a:gd name="f2549" fmla="*/ f2116 f977 1"/>
                                    <a:gd name="f2550" fmla="*/ f2117 f976 1"/>
                                    <a:gd name="f2551" fmla="*/ f2118 f977 1"/>
                                    <a:gd name="f2552" fmla="*/ f2119 f976 1"/>
                                    <a:gd name="f2553" fmla="*/ f2120 f977 1"/>
                                    <a:gd name="f2554" fmla="*/ f2121 f976 1"/>
                                    <a:gd name="f2555" fmla="*/ f2122 f977 1"/>
                                    <a:gd name="f2556" fmla="*/ f2123 f976 1"/>
                                    <a:gd name="f2557" fmla="*/ f2124 f977 1"/>
                                    <a:gd name="f2558" fmla="*/ f2125 f976 1"/>
                                    <a:gd name="f2559" fmla="*/ f2126 f976 1"/>
                                    <a:gd name="f2560" fmla="*/ f2127 f977 1"/>
                                    <a:gd name="f2561" fmla="*/ f2128 f976 1"/>
                                    <a:gd name="f2562" fmla="*/ f2129 f977 1"/>
                                    <a:gd name="f2563" fmla="*/ f2130 f976 1"/>
                                    <a:gd name="f2564" fmla="*/ f2131 f977 1"/>
                                    <a:gd name="f2565" fmla="*/ f2132 f976 1"/>
                                    <a:gd name="f2566" fmla="*/ f2133 f977 1"/>
                                    <a:gd name="f2567" fmla="*/ f2134 f976 1"/>
                                    <a:gd name="f2568" fmla="*/ f2135 f977 1"/>
                                    <a:gd name="f2569" fmla="*/ f2136 f976 1"/>
                                    <a:gd name="f2570" fmla="*/ f2137 f977 1"/>
                                    <a:gd name="f2571" fmla="*/ f2138 f976 1"/>
                                    <a:gd name="f2572" fmla="*/ f2139 f977 1"/>
                                    <a:gd name="f2573" fmla="*/ f2140 f976 1"/>
                                    <a:gd name="f2574" fmla="*/ f2141 f977 1"/>
                                    <a:gd name="f2575" fmla="*/ f2142 f976 1"/>
                                    <a:gd name="f2576" fmla="*/ f2143 f977 1"/>
                                    <a:gd name="f2577" fmla="*/ f2144 f976 1"/>
                                    <a:gd name="f2578" fmla="*/ f2145 f977 1"/>
                                    <a:gd name="f2579" fmla="*/ f2146 f976 1"/>
                                    <a:gd name="f2580" fmla="*/ f2147 f977 1"/>
                                    <a:gd name="f2581" fmla="*/ f2148 f976 1"/>
                                    <a:gd name="f2582" fmla="*/ f2149 f977 1"/>
                                    <a:gd name="f2583" fmla="*/ f2150 f976 1"/>
                                    <a:gd name="f2584" fmla="*/ f2151 f977 1"/>
                                    <a:gd name="f2585" fmla="*/ f2152 f977 1"/>
                                    <a:gd name="f2586" fmla="*/ f2153 f976 1"/>
                                    <a:gd name="f2587" fmla="*/ f2154 f977 1"/>
                                    <a:gd name="f2588" fmla="*/ f2155 f976 1"/>
                                    <a:gd name="f2589" fmla="*/ f2156 f977 1"/>
                                    <a:gd name="f2590" fmla="*/ f2157 f976 1"/>
                                    <a:gd name="f2591" fmla="*/ f2158 f977 1"/>
                                    <a:gd name="f2592" fmla="*/ f2159 f976 1"/>
                                    <a:gd name="f2593" fmla="*/ f2160 f977 1"/>
                                    <a:gd name="f2594" fmla="*/ f2161 f976 1"/>
                                    <a:gd name="f2595" fmla="*/ f2162 f977 1"/>
                                    <a:gd name="f2596" fmla="*/ f2163 f976 1"/>
                                    <a:gd name="f2597" fmla="*/ f2164 f977 1"/>
                                    <a:gd name="f2598" fmla="*/ f2165 f976 1"/>
                                    <a:gd name="f2599" fmla="*/ f2166 f977 1"/>
                                    <a:gd name="f2600" fmla="*/ f2167 f976 1"/>
                                    <a:gd name="f2601" fmla="*/ f2168 f977 1"/>
                                    <a:gd name="f2602" fmla="*/ f2169 f976 1"/>
                                    <a:gd name="f2603" fmla="*/ f2170 f977 1"/>
                                    <a:gd name="f2604" fmla="*/ f2171 f976 1"/>
                                    <a:gd name="f2605" fmla="*/ f2172 f977 1"/>
                                    <a:gd name="f2606" fmla="*/ f2173 f976 1"/>
                                    <a:gd name="f2607" fmla="*/ f2174 f977 1"/>
                                    <a:gd name="f2608" fmla="*/ f2175 f976 1"/>
                                    <a:gd name="f2609" fmla="*/ f2176 f977 1"/>
                                    <a:gd name="f2610" fmla="*/ f2177 f976 1"/>
                                    <a:gd name="f2611" fmla="*/ f2178 f977 1"/>
                                    <a:gd name="f2612" fmla="*/ f2179 f976 1"/>
                                    <a:gd name="f2613" fmla="*/ f2180 f977 1"/>
                                    <a:gd name="f2614" fmla="*/ f2181 f976 1"/>
                                    <a:gd name="f2615" fmla="*/ f2182 f977 1"/>
                                    <a:gd name="f2616" fmla="*/ f2183 f976 1"/>
                                    <a:gd name="f2617" fmla="*/ f2184 f977 1"/>
                                    <a:gd name="f2618" fmla="*/ f2185 f976 1"/>
                                    <a:gd name="f2619" fmla="*/ f2186 f977 1"/>
                                    <a:gd name="f2620" fmla="*/ f2187 f976 1"/>
                                    <a:gd name="f2621" fmla="*/ f2188 f977 1"/>
                                    <a:gd name="f2622" fmla="*/ f2189 f976 1"/>
                                    <a:gd name="f2623" fmla="*/ f2190 f977 1"/>
                                    <a:gd name="f2624" fmla="*/ f2191 f976 1"/>
                                    <a:gd name="f2625" fmla="*/ f2192 f976 1"/>
                                    <a:gd name="f2626" fmla="*/ f2193 f977 1"/>
                                    <a:gd name="f2627" fmla="*/ f2194 f976 1"/>
                                    <a:gd name="f2628" fmla="*/ f2195 f976 1"/>
                                    <a:gd name="f2629" fmla="*/ f2196 f977 1"/>
                                    <a:gd name="f2630" fmla="*/ f2197 f976 1"/>
                                    <a:gd name="f2631" fmla="*/ f2198 f977 1"/>
                                    <a:gd name="f2632" fmla="*/ f2199 f976 1"/>
                                    <a:gd name="f2633" fmla="*/ f2200 f977 1"/>
                                    <a:gd name="f2634" fmla="*/ f2201 f976 1"/>
                                    <a:gd name="f2635" fmla="*/ f2202 f977 1"/>
                                    <a:gd name="f2636" fmla="*/ f2203 f976 1"/>
                                    <a:gd name="f2637" fmla="*/ f2204 f977 1"/>
                                    <a:gd name="f2638" fmla="*/ f2205 f976 1"/>
                                    <a:gd name="f2639" fmla="*/ f2206 f977 1"/>
                                    <a:gd name="f2640" fmla="*/ f2207 f976 1"/>
                                    <a:gd name="f2641" fmla="*/ f2208 f977 1"/>
                                    <a:gd name="f2642" fmla="*/ f2209 f976 1"/>
                                    <a:gd name="f2643" fmla="*/ f2210 f977 1"/>
                                    <a:gd name="f2644" fmla="*/ f2211 f976 1"/>
                                    <a:gd name="f2645" fmla="*/ f2212 f976 1"/>
                                    <a:gd name="f2646" fmla="*/ f2213 f977 1"/>
                                    <a:gd name="f2647" fmla="*/ f2214 f976 1"/>
                                    <a:gd name="f2648" fmla="*/ f2215 f977 1"/>
                                    <a:gd name="f2649" fmla="*/ f2216 f976 1"/>
                                    <a:gd name="f2650" fmla="*/ f2217 f977 1"/>
                                    <a:gd name="f2651" fmla="*/ f2218 f976 1"/>
                                    <a:gd name="f2652" fmla="*/ f2219 f977 1"/>
                                    <a:gd name="f2653" fmla="*/ f2220 f976 1"/>
                                    <a:gd name="f2654" fmla="*/ f2221 f977 1"/>
                                    <a:gd name="f2655" fmla="*/ f2222 f976 1"/>
                                    <a:gd name="f2656" fmla="*/ f2223 f977 1"/>
                                    <a:gd name="f2657" fmla="*/ f2224 f976 1"/>
                                    <a:gd name="f2658" fmla="*/ f2225 f977 1"/>
                                    <a:gd name="f2659" fmla="*/ f2226 f976 1"/>
                                    <a:gd name="f2660" fmla="*/ f2227 f977 1"/>
                                    <a:gd name="f2661" fmla="*/ f2228 f976 1"/>
                                    <a:gd name="f2662" fmla="*/ f2229 f977 1"/>
                                    <a:gd name="f2663" fmla="*/ f2230 f976 1"/>
                                    <a:gd name="f2664" fmla="*/ f2231 f977 1"/>
                                    <a:gd name="f2665" fmla="*/ f2232 f976 1"/>
                                    <a:gd name="f2666" fmla="*/ f2233 f977 1"/>
                                    <a:gd name="f2667" fmla="*/ f2234 f976 1"/>
                                    <a:gd name="f2668" fmla="*/ f2235 f976 1"/>
                                    <a:gd name="f2669" fmla="*/ f2236 f977 1"/>
                                    <a:gd name="f2670" fmla="*/ f2237 f976 1"/>
                                    <a:gd name="f2671" fmla="*/ f2238 f977 1"/>
                                    <a:gd name="f2672" fmla="*/ f2239 f976 1"/>
                                    <a:gd name="f2673" fmla="*/ f2240 f977 1"/>
                                    <a:gd name="f2674" fmla="*/ f2241 f976 1"/>
                                    <a:gd name="f2675" fmla="*/ f2242 f977 1"/>
                                    <a:gd name="f2676" fmla="*/ f2243 f976 1"/>
                                    <a:gd name="f2677" fmla="*/ f2244 f977 1"/>
                                    <a:gd name="f2678" fmla="*/ f2245 f976 1"/>
                                    <a:gd name="f2679" fmla="*/ f2246 f977 1"/>
                                    <a:gd name="f2680" fmla="*/ f2247 f976 1"/>
                                    <a:gd name="f2681" fmla="*/ f2248 f977 1"/>
                                    <a:gd name="f2682" fmla="*/ f2249 f976 1"/>
                                    <a:gd name="f2683" fmla="*/ f2250 f977 1"/>
                                    <a:gd name="f2684" fmla="*/ f2251 f976 1"/>
                                    <a:gd name="f2685" fmla="*/ f2252 f977 1"/>
                                    <a:gd name="f2686" fmla="*/ f2253 f976 1"/>
                                    <a:gd name="f2687" fmla="*/ f2254 f977 1"/>
                                    <a:gd name="f2688" fmla="*/ f2255 f976 1"/>
                                    <a:gd name="f2689" fmla="*/ f2256 f977 1"/>
                                    <a:gd name="f2690" fmla="*/ f2257 f976 1"/>
                                    <a:gd name="f2691" fmla="*/ f2258 f976 1"/>
                                    <a:gd name="f2692" fmla="*/ f2259 f977 1"/>
                                    <a:gd name="f2693" fmla="*/ f2260 f976 1"/>
                                    <a:gd name="f2694" fmla="*/ f2261 f977 1"/>
                                    <a:gd name="f2695" fmla="*/ f2262 f976 1"/>
                                    <a:gd name="f2696" fmla="*/ f2263 f976 1"/>
                                    <a:gd name="f2697" fmla="*/ f2264 f977 1"/>
                                    <a:gd name="f2698" fmla="*/ f2265 f976 1"/>
                                    <a:gd name="f2699" fmla="*/ f2266 f977 1"/>
                                    <a:gd name="f2700" fmla="*/ f2267 f976 1"/>
                                    <a:gd name="f2701" fmla="*/ f2268 f977 1"/>
                                    <a:gd name="f2702" fmla="*/ f2269 f976 1"/>
                                    <a:gd name="f2703" fmla="*/ f2270 f977 1"/>
                                    <a:gd name="f2704" fmla="*/ f2271 f976 1"/>
                                    <a:gd name="f2705" fmla="*/ f2272 f977 1"/>
                                    <a:gd name="f2706" fmla="*/ f2273 f976 1"/>
                                    <a:gd name="f2707" fmla="*/ f2274 f976 1"/>
                                    <a:gd name="f2708" fmla="*/ f2275 f977 1"/>
                                  </a:gdLst>
                                  <a:ahLst/>
                                  <a:cxnLst>
                                    <a:cxn ang="3cd4">
                                      <a:pos x="hc" y="t"/>
                                    </a:cxn>
                                    <a:cxn ang="0">
                                      <a:pos x="r" y="vc"/>
                                    </a:cxn>
                                    <a:cxn ang="cd4">
                                      <a:pos x="hc" y="b"/>
                                    </a:cxn>
                                    <a:cxn ang="cd2">
                                      <a:pos x="l" y="vc"/>
                                    </a:cxn>
                                    <a:cxn ang="f1846">
                                      <a:pos x="f2280" y="f2281"/>
                                    </a:cxn>
                                    <a:cxn ang="f1846">
                                      <a:pos x="f2282" y="f2281"/>
                                    </a:cxn>
                                    <a:cxn ang="f1846">
                                      <a:pos x="f2283" y="f2284"/>
                                    </a:cxn>
                                    <a:cxn ang="f1846">
                                      <a:pos x="f2280" y="f2281"/>
                                    </a:cxn>
                                    <a:cxn ang="f1846">
                                      <a:pos x="f2285" y="f2286"/>
                                    </a:cxn>
                                    <a:cxn ang="f1846">
                                      <a:pos x="f2287" y="f2286"/>
                                    </a:cxn>
                                    <a:cxn ang="f1846">
                                      <a:pos x="f2288" y="f2289"/>
                                    </a:cxn>
                                    <a:cxn ang="f1846">
                                      <a:pos x="f2285" y="f2286"/>
                                    </a:cxn>
                                    <a:cxn ang="f1846">
                                      <a:pos x="f2290" y="f2291"/>
                                    </a:cxn>
                                    <a:cxn ang="f1846">
                                      <a:pos x="f2292" y="f2293"/>
                                    </a:cxn>
                                    <a:cxn ang="f1846">
                                      <a:pos x="f2294" y="f2293"/>
                                    </a:cxn>
                                    <a:cxn ang="f1846">
                                      <a:pos x="f2295" y="f2296"/>
                                    </a:cxn>
                                    <a:cxn ang="f1846">
                                      <a:pos x="f2297" y="f2298"/>
                                    </a:cxn>
                                    <a:cxn ang="f1846">
                                      <a:pos x="f2299" y="f2300"/>
                                    </a:cxn>
                                    <a:cxn ang="f1846">
                                      <a:pos x="f2290" y="f2291"/>
                                    </a:cxn>
                                    <a:cxn ang="f1846">
                                      <a:pos x="f2301" y="f2302"/>
                                    </a:cxn>
                                    <a:cxn ang="f1846">
                                      <a:pos x="f2303" y="f2304"/>
                                    </a:cxn>
                                    <a:cxn ang="f1846">
                                      <a:pos x="f2305" y="f2306"/>
                                    </a:cxn>
                                    <a:cxn ang="f1846">
                                      <a:pos x="f2307" y="f2308"/>
                                    </a:cxn>
                                    <a:cxn ang="f1846">
                                      <a:pos x="f2309" y="f2310"/>
                                    </a:cxn>
                                    <a:cxn ang="f1846">
                                      <a:pos x="f2311" y="f2312"/>
                                    </a:cxn>
                                    <a:cxn ang="f1846">
                                      <a:pos x="f2313" y="f2314"/>
                                    </a:cxn>
                                    <a:cxn ang="f1846">
                                      <a:pos x="f2315" y="f2316"/>
                                    </a:cxn>
                                    <a:cxn ang="f1846">
                                      <a:pos x="f2317" y="f2318"/>
                                    </a:cxn>
                                    <a:cxn ang="f1846">
                                      <a:pos x="f2319" y="f2320"/>
                                    </a:cxn>
                                    <a:cxn ang="f1846">
                                      <a:pos x="f2321" y="f2322"/>
                                    </a:cxn>
                                    <a:cxn ang="f1846">
                                      <a:pos x="f2323" y="f2324"/>
                                    </a:cxn>
                                    <a:cxn ang="f1846">
                                      <a:pos x="f2325" y="f2326"/>
                                    </a:cxn>
                                    <a:cxn ang="f1846">
                                      <a:pos x="f2327" y="f2328"/>
                                    </a:cxn>
                                    <a:cxn ang="f1846">
                                      <a:pos x="f2329" y="f2330"/>
                                    </a:cxn>
                                    <a:cxn ang="f1846">
                                      <a:pos x="f2331" y="f2332"/>
                                    </a:cxn>
                                    <a:cxn ang="f1846">
                                      <a:pos x="f2333" y="f2334"/>
                                    </a:cxn>
                                    <a:cxn ang="f1846">
                                      <a:pos x="f2335" y="f2336"/>
                                    </a:cxn>
                                    <a:cxn ang="f1846">
                                      <a:pos x="f2337" y="f2338"/>
                                    </a:cxn>
                                    <a:cxn ang="f1846">
                                      <a:pos x="f2339" y="f2340"/>
                                    </a:cxn>
                                    <a:cxn ang="f1846">
                                      <a:pos x="f2341" y="f2342"/>
                                    </a:cxn>
                                    <a:cxn ang="f1846">
                                      <a:pos x="f2343" y="f2344"/>
                                    </a:cxn>
                                    <a:cxn ang="f1846">
                                      <a:pos x="f2345" y="f2346"/>
                                    </a:cxn>
                                    <a:cxn ang="f1846">
                                      <a:pos x="f2347" y="f2348"/>
                                    </a:cxn>
                                    <a:cxn ang="f1846">
                                      <a:pos x="f2301" y="f2302"/>
                                    </a:cxn>
                                    <a:cxn ang="f1846">
                                      <a:pos x="f2349" y="f2350"/>
                                    </a:cxn>
                                    <a:cxn ang="f1846">
                                      <a:pos x="f2351" y="f2352"/>
                                    </a:cxn>
                                    <a:cxn ang="f1846">
                                      <a:pos x="f2353" y="f2354"/>
                                    </a:cxn>
                                    <a:cxn ang="f1846">
                                      <a:pos x="f2355" y="f2356"/>
                                    </a:cxn>
                                    <a:cxn ang="f1846">
                                      <a:pos x="f2357" y="f2358"/>
                                    </a:cxn>
                                    <a:cxn ang="f1846">
                                      <a:pos x="f2359" y="f2360"/>
                                    </a:cxn>
                                    <a:cxn ang="f1846">
                                      <a:pos x="f2361" y="f2362"/>
                                    </a:cxn>
                                    <a:cxn ang="f1846">
                                      <a:pos x="f2363" y="f2364"/>
                                    </a:cxn>
                                    <a:cxn ang="f1846">
                                      <a:pos x="f2365" y="f2366"/>
                                    </a:cxn>
                                    <a:cxn ang="f1846">
                                      <a:pos x="f2367" y="f2368"/>
                                    </a:cxn>
                                    <a:cxn ang="f1846">
                                      <a:pos x="f2369" y="f2370"/>
                                    </a:cxn>
                                    <a:cxn ang="f1846">
                                      <a:pos x="f2371" y="f2312"/>
                                    </a:cxn>
                                    <a:cxn ang="f1846">
                                      <a:pos x="f2372" y="f2373"/>
                                    </a:cxn>
                                    <a:cxn ang="f1846">
                                      <a:pos x="f2374" y="f2375"/>
                                    </a:cxn>
                                    <a:cxn ang="f1846">
                                      <a:pos x="f2376" y="f2377"/>
                                    </a:cxn>
                                    <a:cxn ang="f1846">
                                      <a:pos x="f2378" y="f2379"/>
                                    </a:cxn>
                                    <a:cxn ang="f1846">
                                      <a:pos x="f2380" y="f2381"/>
                                    </a:cxn>
                                    <a:cxn ang="f1846">
                                      <a:pos x="f2382" y="f2383"/>
                                    </a:cxn>
                                    <a:cxn ang="f1846">
                                      <a:pos x="f2384" y="f2385"/>
                                    </a:cxn>
                                    <a:cxn ang="f1846">
                                      <a:pos x="f2386" y="f2387"/>
                                    </a:cxn>
                                    <a:cxn ang="f1846">
                                      <a:pos x="f2295" y="f2296"/>
                                    </a:cxn>
                                    <a:cxn ang="f1846">
                                      <a:pos x="f2388" y="f2389"/>
                                    </a:cxn>
                                    <a:cxn ang="f1846">
                                      <a:pos x="f2390" y="f2391"/>
                                    </a:cxn>
                                    <a:cxn ang="f1846">
                                      <a:pos x="f2392" y="f2393"/>
                                    </a:cxn>
                                    <a:cxn ang="f1846">
                                      <a:pos x="f2394" y="f2302"/>
                                    </a:cxn>
                                    <a:cxn ang="f1846">
                                      <a:pos x="f2395" y="f2396"/>
                                    </a:cxn>
                                    <a:cxn ang="f1846">
                                      <a:pos x="f2397" y="f2398"/>
                                    </a:cxn>
                                    <a:cxn ang="f1846">
                                      <a:pos x="f2382" y="f2383"/>
                                    </a:cxn>
                                    <a:cxn ang="f1846">
                                      <a:pos x="f2399" y="f2400"/>
                                    </a:cxn>
                                    <a:cxn ang="f1846">
                                      <a:pos x="f2401" y="f2402"/>
                                    </a:cxn>
                                    <a:cxn ang="f1846">
                                      <a:pos x="f2403" y="f2404"/>
                                    </a:cxn>
                                    <a:cxn ang="f1846">
                                      <a:pos x="f2405" y="f2406"/>
                                    </a:cxn>
                                    <a:cxn ang="f1846">
                                      <a:pos x="f2367" y="f2407"/>
                                    </a:cxn>
                                    <a:cxn ang="f1846">
                                      <a:pos x="f2408" y="f2409"/>
                                    </a:cxn>
                                    <a:cxn ang="f1846">
                                      <a:pos x="f2410" y="f2411"/>
                                    </a:cxn>
                                    <a:cxn ang="f1846">
                                      <a:pos x="f2412" y="f2413"/>
                                    </a:cxn>
                                    <a:cxn ang="f1846">
                                      <a:pos x="f2414" y="f2415"/>
                                    </a:cxn>
                                    <a:cxn ang="f1846">
                                      <a:pos x="f2416" y="f2417"/>
                                    </a:cxn>
                                    <a:cxn ang="f1846">
                                      <a:pos x="f2418" y="f2419"/>
                                    </a:cxn>
                                    <a:cxn ang="f1846">
                                      <a:pos x="f2420" y="f2421"/>
                                    </a:cxn>
                                    <a:cxn ang="f1846">
                                      <a:pos x="f2422" y="f2423"/>
                                    </a:cxn>
                                    <a:cxn ang="f1846">
                                      <a:pos x="f2424" y="f2425"/>
                                    </a:cxn>
                                    <a:cxn ang="f1846">
                                      <a:pos x="f2426" y="f2404"/>
                                    </a:cxn>
                                    <a:cxn ang="f1846">
                                      <a:pos x="f2427" y="f2428"/>
                                    </a:cxn>
                                    <a:cxn ang="f1846">
                                      <a:pos x="f2429" y="f2430"/>
                                    </a:cxn>
                                    <a:cxn ang="f1846">
                                      <a:pos x="f2431" y="f2432"/>
                                    </a:cxn>
                                    <a:cxn ang="f1846">
                                      <a:pos x="f2433" y="f2402"/>
                                    </a:cxn>
                                    <a:cxn ang="f1846">
                                      <a:pos x="f2434" y="f2435"/>
                                    </a:cxn>
                                    <a:cxn ang="f1846">
                                      <a:pos x="f2436" y="f2437"/>
                                    </a:cxn>
                                    <a:cxn ang="f1846">
                                      <a:pos x="f2438" y="f2439"/>
                                    </a:cxn>
                                    <a:cxn ang="f1846">
                                      <a:pos x="f2426" y="f2440"/>
                                    </a:cxn>
                                    <a:cxn ang="f1846">
                                      <a:pos x="f2399" y="f2400"/>
                                    </a:cxn>
                                    <a:cxn ang="f1846">
                                      <a:pos x="f2441" y="f2442"/>
                                    </a:cxn>
                                    <a:cxn ang="f1846">
                                      <a:pos x="f2443" y="f2444"/>
                                    </a:cxn>
                                    <a:cxn ang="f1846">
                                      <a:pos x="f2445" y="f2446"/>
                                    </a:cxn>
                                    <a:cxn ang="f1846">
                                      <a:pos x="f2447" y="f2448"/>
                                    </a:cxn>
                                    <a:cxn ang="f1846">
                                      <a:pos x="f2449" y="f2450"/>
                                    </a:cxn>
                                    <a:cxn ang="f1846">
                                      <a:pos x="f2451" y="f2452"/>
                                    </a:cxn>
                                    <a:cxn ang="f1846">
                                      <a:pos x="f2453" y="f2454"/>
                                    </a:cxn>
                                    <a:cxn ang="f1846">
                                      <a:pos x="f2455" y="f2456"/>
                                    </a:cxn>
                                    <a:cxn ang="f1846">
                                      <a:pos x="f2457" y="f2458"/>
                                    </a:cxn>
                                    <a:cxn ang="f1846">
                                      <a:pos x="f2459" y="f2460"/>
                                    </a:cxn>
                                    <a:cxn ang="f1846">
                                      <a:pos x="f2461" y="f2462"/>
                                    </a:cxn>
                                    <a:cxn ang="f1846">
                                      <a:pos x="f2463" y="f2464"/>
                                    </a:cxn>
                                    <a:cxn ang="f1846">
                                      <a:pos x="f2465" y="f2466"/>
                                    </a:cxn>
                                    <a:cxn ang="f1846">
                                      <a:pos x="f2467" y="f2468"/>
                                    </a:cxn>
                                    <a:cxn ang="f1846">
                                      <a:pos x="f2469" y="f2470"/>
                                    </a:cxn>
                                    <a:cxn ang="f1846">
                                      <a:pos x="f2471" y="f2472"/>
                                    </a:cxn>
                                    <a:cxn ang="f1846">
                                      <a:pos x="f2473" y="f2474"/>
                                    </a:cxn>
                                    <a:cxn ang="f1846">
                                      <a:pos x="f2475" y="f2476"/>
                                    </a:cxn>
                                    <a:cxn ang="f1846">
                                      <a:pos x="f2477" y="f2478"/>
                                    </a:cxn>
                                    <a:cxn ang="f1846">
                                      <a:pos x="f2479" y="f2480"/>
                                    </a:cxn>
                                    <a:cxn ang="f1846">
                                      <a:pos x="f2481" y="f2482"/>
                                    </a:cxn>
                                    <a:cxn ang="f1846">
                                      <a:pos x="f2483" y="f2484"/>
                                    </a:cxn>
                                    <a:cxn ang="f1846">
                                      <a:pos x="f2485" y="f2486"/>
                                    </a:cxn>
                                    <a:cxn ang="f1846">
                                      <a:pos x="f2487" y="f2488"/>
                                    </a:cxn>
                                    <a:cxn ang="f1846">
                                      <a:pos x="f2489" y="f2490"/>
                                    </a:cxn>
                                    <a:cxn ang="f1846">
                                      <a:pos x="f2491" y="f2492"/>
                                    </a:cxn>
                                    <a:cxn ang="f1846">
                                      <a:pos x="f2493" y="f2494"/>
                                    </a:cxn>
                                    <a:cxn ang="f1846">
                                      <a:pos x="f2495" y="f2496"/>
                                    </a:cxn>
                                    <a:cxn ang="f1846">
                                      <a:pos x="f2497" y="f2498"/>
                                    </a:cxn>
                                    <a:cxn ang="f1846">
                                      <a:pos x="f2499" y="f2500"/>
                                    </a:cxn>
                                    <a:cxn ang="f1846">
                                      <a:pos x="f2501" y="f2502"/>
                                    </a:cxn>
                                    <a:cxn ang="f1846">
                                      <a:pos x="f2503" y="f2504"/>
                                    </a:cxn>
                                    <a:cxn ang="f1846">
                                      <a:pos x="f2505" y="f2506"/>
                                    </a:cxn>
                                    <a:cxn ang="f1846">
                                      <a:pos x="f2507" y="f2508"/>
                                    </a:cxn>
                                    <a:cxn ang="f1846">
                                      <a:pos x="f2509" y="f2510"/>
                                    </a:cxn>
                                    <a:cxn ang="f1846">
                                      <a:pos x="f2511" y="f2512"/>
                                    </a:cxn>
                                    <a:cxn ang="f1846">
                                      <a:pos x="f2513" y="f2514"/>
                                    </a:cxn>
                                    <a:cxn ang="f1846">
                                      <a:pos x="f2515" y="f2516"/>
                                    </a:cxn>
                                    <a:cxn ang="f1846">
                                      <a:pos x="f2517" y="f2518"/>
                                    </a:cxn>
                                    <a:cxn ang="f1846">
                                      <a:pos x="f2519" y="f2520"/>
                                    </a:cxn>
                                    <a:cxn ang="f1846">
                                      <a:pos x="f2521" y="f2522"/>
                                    </a:cxn>
                                    <a:cxn ang="f1846">
                                      <a:pos x="f2523" y="f2524"/>
                                    </a:cxn>
                                    <a:cxn ang="f1846">
                                      <a:pos x="f2525" y="f2526"/>
                                    </a:cxn>
                                    <a:cxn ang="f1846">
                                      <a:pos x="f2527" y="f2528"/>
                                    </a:cxn>
                                    <a:cxn ang="f1846">
                                      <a:pos x="f2529" y="f2530"/>
                                    </a:cxn>
                                    <a:cxn ang="f1846">
                                      <a:pos x="f2531" y="f2532"/>
                                    </a:cxn>
                                    <a:cxn ang="f1846">
                                      <a:pos x="f2533" y="f2534"/>
                                    </a:cxn>
                                    <a:cxn ang="f1846">
                                      <a:pos x="f2535" y="f2536"/>
                                    </a:cxn>
                                    <a:cxn ang="f1846">
                                      <a:pos x="f2537" y="f2538"/>
                                    </a:cxn>
                                    <a:cxn ang="f1846">
                                      <a:pos x="f2539" y="f2540"/>
                                    </a:cxn>
                                    <a:cxn ang="f1846">
                                      <a:pos x="f2541" y="f2490"/>
                                    </a:cxn>
                                    <a:cxn ang="f1846">
                                      <a:pos x="f2542" y="f2543"/>
                                    </a:cxn>
                                    <a:cxn ang="f1846">
                                      <a:pos x="f2544" y="f2545"/>
                                    </a:cxn>
                                    <a:cxn ang="f1846">
                                      <a:pos x="f2546" y="f2547"/>
                                    </a:cxn>
                                    <a:cxn ang="f1846">
                                      <a:pos x="f2548" y="f2549"/>
                                    </a:cxn>
                                    <a:cxn ang="f1846">
                                      <a:pos x="f2550" y="f2551"/>
                                    </a:cxn>
                                    <a:cxn ang="f1846">
                                      <a:pos x="f2552" y="f2553"/>
                                    </a:cxn>
                                    <a:cxn ang="f1846">
                                      <a:pos x="f2554" y="f2555"/>
                                    </a:cxn>
                                    <a:cxn ang="f1846">
                                      <a:pos x="f2556" y="f2557"/>
                                    </a:cxn>
                                    <a:cxn ang="f1846">
                                      <a:pos x="f2558" y="f2462"/>
                                    </a:cxn>
                                    <a:cxn ang="f1846">
                                      <a:pos x="f2559" y="f2560"/>
                                    </a:cxn>
                                    <a:cxn ang="f1846">
                                      <a:pos x="f2561" y="f2562"/>
                                    </a:cxn>
                                    <a:cxn ang="f1846">
                                      <a:pos x="f2563" y="f2564"/>
                                    </a:cxn>
                                    <a:cxn ang="f1846">
                                      <a:pos x="f2565" y="f2566"/>
                                    </a:cxn>
                                    <a:cxn ang="f1846">
                                      <a:pos x="f2567" y="f2568"/>
                                    </a:cxn>
                                    <a:cxn ang="f1846">
                                      <a:pos x="f2569" y="f2570"/>
                                    </a:cxn>
                                    <a:cxn ang="f1846">
                                      <a:pos x="f2571" y="f2572"/>
                                    </a:cxn>
                                    <a:cxn ang="f1846">
                                      <a:pos x="f2573" y="f2574"/>
                                    </a:cxn>
                                    <a:cxn ang="f1846">
                                      <a:pos x="f2575" y="f2576"/>
                                    </a:cxn>
                                    <a:cxn ang="f1846">
                                      <a:pos x="f2577" y="f2578"/>
                                    </a:cxn>
                                    <a:cxn ang="f1846">
                                      <a:pos x="f2579" y="f2580"/>
                                    </a:cxn>
                                    <a:cxn ang="f1846">
                                      <a:pos x="f2581" y="f2582"/>
                                    </a:cxn>
                                    <a:cxn ang="f1846">
                                      <a:pos x="f2583" y="f2584"/>
                                    </a:cxn>
                                    <a:cxn ang="f1846">
                                      <a:pos x="f2565" y="f2585"/>
                                    </a:cxn>
                                    <a:cxn ang="f1846">
                                      <a:pos x="f2586" y="f2587"/>
                                    </a:cxn>
                                    <a:cxn ang="f1846">
                                      <a:pos x="f2588" y="f2589"/>
                                    </a:cxn>
                                    <a:cxn ang="f1846">
                                      <a:pos x="f2590" y="f2591"/>
                                    </a:cxn>
                                    <a:cxn ang="f1846">
                                      <a:pos x="f2592" y="f2593"/>
                                    </a:cxn>
                                    <a:cxn ang="f1846">
                                      <a:pos x="f2594" y="f2595"/>
                                    </a:cxn>
                                    <a:cxn ang="f1846">
                                      <a:pos x="f2596" y="f2597"/>
                                    </a:cxn>
                                    <a:cxn ang="f1846">
                                      <a:pos x="f2598" y="f2599"/>
                                    </a:cxn>
                                    <a:cxn ang="f1846">
                                      <a:pos x="f2600" y="f2601"/>
                                    </a:cxn>
                                    <a:cxn ang="f1846">
                                      <a:pos x="f2602" y="f2603"/>
                                    </a:cxn>
                                    <a:cxn ang="f1846">
                                      <a:pos x="f2604" y="f2605"/>
                                    </a:cxn>
                                    <a:cxn ang="f1846">
                                      <a:pos x="f2606" y="f2607"/>
                                    </a:cxn>
                                    <a:cxn ang="f1846">
                                      <a:pos x="f2608" y="f2609"/>
                                    </a:cxn>
                                    <a:cxn ang="f1846">
                                      <a:pos x="f2441" y="f2442"/>
                                    </a:cxn>
                                    <a:cxn ang="f1846">
                                      <a:pos x="f2610" y="f2611"/>
                                    </a:cxn>
                                    <a:cxn ang="f1846">
                                      <a:pos x="f2612" y="f2613"/>
                                    </a:cxn>
                                    <a:cxn ang="f1846">
                                      <a:pos x="f2614" y="f2615"/>
                                    </a:cxn>
                                    <a:cxn ang="f1846">
                                      <a:pos x="f2616" y="f2617"/>
                                    </a:cxn>
                                    <a:cxn ang="f1846">
                                      <a:pos x="f2618" y="f2619"/>
                                    </a:cxn>
                                    <a:cxn ang="f1846">
                                      <a:pos x="f2620" y="f2621"/>
                                    </a:cxn>
                                    <a:cxn ang="f1846">
                                      <a:pos x="f2610" y="f2611"/>
                                    </a:cxn>
                                    <a:cxn ang="f1846">
                                      <a:pos x="f2622" y="f2623"/>
                                    </a:cxn>
                                    <a:cxn ang="f1846">
                                      <a:pos x="f2624" y="f2623"/>
                                    </a:cxn>
                                    <a:cxn ang="f1846">
                                      <a:pos x="f2625" y="f2626"/>
                                    </a:cxn>
                                    <a:cxn ang="f1846">
                                      <a:pos x="f2627" y="f2613"/>
                                    </a:cxn>
                                    <a:cxn ang="f1846">
                                      <a:pos x="f2628" y="f2629"/>
                                    </a:cxn>
                                    <a:cxn ang="f1846">
                                      <a:pos x="f2630" y="f2631"/>
                                    </a:cxn>
                                    <a:cxn ang="f1846">
                                      <a:pos x="f2632" y="f2633"/>
                                    </a:cxn>
                                    <a:cxn ang="f1846">
                                      <a:pos x="f2634" y="f2635"/>
                                    </a:cxn>
                                    <a:cxn ang="f1846">
                                      <a:pos x="f2636" y="f2637"/>
                                    </a:cxn>
                                    <a:cxn ang="f1846">
                                      <a:pos x="f2638" y="f2639"/>
                                    </a:cxn>
                                    <a:cxn ang="f1846">
                                      <a:pos x="f2640" y="f2641"/>
                                    </a:cxn>
                                    <a:cxn ang="f1846">
                                      <a:pos x="f2642" y="f2643"/>
                                    </a:cxn>
                                    <a:cxn ang="f1846">
                                      <a:pos x="f2644" y="f2643"/>
                                    </a:cxn>
                                    <a:cxn ang="f1846">
                                      <a:pos x="f2645" y="f2646"/>
                                    </a:cxn>
                                    <a:cxn ang="f1846">
                                      <a:pos x="f2647" y="f2648"/>
                                    </a:cxn>
                                    <a:cxn ang="f1846">
                                      <a:pos x="f2649" y="f2650"/>
                                    </a:cxn>
                                    <a:cxn ang="f1846">
                                      <a:pos x="f2651" y="f2652"/>
                                    </a:cxn>
                                    <a:cxn ang="f1846">
                                      <a:pos x="f2653" y="f2654"/>
                                    </a:cxn>
                                    <a:cxn ang="f1846">
                                      <a:pos x="f2655" y="f2656"/>
                                    </a:cxn>
                                    <a:cxn ang="f1846">
                                      <a:pos x="f2657" y="f2658"/>
                                    </a:cxn>
                                    <a:cxn ang="f1846">
                                      <a:pos x="f2659" y="f2660"/>
                                    </a:cxn>
                                    <a:cxn ang="f1846">
                                      <a:pos x="f2661" y="f2662"/>
                                    </a:cxn>
                                    <a:cxn ang="f1846">
                                      <a:pos x="f2663" y="f2664"/>
                                    </a:cxn>
                                    <a:cxn ang="f1846">
                                      <a:pos x="f2665" y="f2666"/>
                                    </a:cxn>
                                    <a:cxn ang="f1846">
                                      <a:pos x="f2667" y="f2615"/>
                                    </a:cxn>
                                    <a:cxn ang="f1846">
                                      <a:pos x="f2668" y="f2669"/>
                                    </a:cxn>
                                    <a:cxn ang="f1846">
                                      <a:pos x="f2645" y="f2646"/>
                                    </a:cxn>
                                    <a:cxn ang="f1846">
                                      <a:pos x="f2670" y="f2671"/>
                                    </a:cxn>
                                    <a:cxn ang="f1846">
                                      <a:pos x="f2672" y="f2673"/>
                                    </a:cxn>
                                    <a:cxn ang="f1846">
                                      <a:pos x="f2674" y="f2675"/>
                                    </a:cxn>
                                    <a:cxn ang="f1846">
                                      <a:pos x="f2676" y="f2677"/>
                                    </a:cxn>
                                    <a:cxn ang="f1846">
                                      <a:pos x="f2678" y="f2679"/>
                                    </a:cxn>
                                    <a:cxn ang="f1846">
                                      <a:pos x="f2680" y="f2681"/>
                                    </a:cxn>
                                    <a:cxn ang="f1846">
                                      <a:pos x="f2682" y="f2683"/>
                                    </a:cxn>
                                    <a:cxn ang="f1846">
                                      <a:pos x="f2684" y="f2685"/>
                                    </a:cxn>
                                    <a:cxn ang="f1846">
                                      <a:pos x="f2686" y="f2687"/>
                                    </a:cxn>
                                    <a:cxn ang="f1846">
                                      <a:pos x="f2688" y="f2689"/>
                                    </a:cxn>
                                    <a:cxn ang="f1846">
                                      <a:pos x="f2690" y="f2685"/>
                                    </a:cxn>
                                    <a:cxn ang="f1846">
                                      <a:pos x="f2691" y="f2692"/>
                                    </a:cxn>
                                    <a:cxn ang="f1846">
                                      <a:pos x="f2693" y="f2694"/>
                                    </a:cxn>
                                    <a:cxn ang="f1846">
                                      <a:pos x="f2695" y="f2648"/>
                                    </a:cxn>
                                    <a:cxn ang="f1846">
                                      <a:pos x="f2696" y="f2697"/>
                                    </a:cxn>
                                    <a:cxn ang="f1846">
                                      <a:pos x="f2698" y="f2699"/>
                                    </a:cxn>
                                    <a:cxn ang="f1846">
                                      <a:pos x="f2700" y="f2701"/>
                                    </a:cxn>
                                    <a:cxn ang="f1846">
                                      <a:pos x="f2702" y="f2703"/>
                                    </a:cxn>
                                    <a:cxn ang="f1846">
                                      <a:pos x="f2704" y="f2705"/>
                                    </a:cxn>
                                    <a:cxn ang="f1846">
                                      <a:pos x="f2706" y="f2683"/>
                                    </a:cxn>
                                    <a:cxn ang="f1846">
                                      <a:pos x="f2668" y="f2685"/>
                                    </a:cxn>
                                    <a:cxn ang="f1846">
                                      <a:pos x="f2707" y="f2708"/>
                                    </a:cxn>
                                    <a:cxn ang="f1846">
                                      <a:pos x="f2670" y="f2671"/>
                                    </a:cxn>
                                  </a:cxnLst>
                                  <a:rect l="f2276" t="f2279" r="f2277" b="f2278"/>
                                  <a:pathLst>
                                    <a:path w="2731203" h="2794134">
                                      <a:moveTo>
                                        <a:pt x="f8" y="f9"/>
                                      </a:moveTo>
                                      <a:cubicBezTo>
                                        <a:pt x="f8" y="f9"/>
                                        <a:pt x="f10" y="f9"/>
                                        <a:pt x="f10" y="f9"/>
                                      </a:cubicBezTo>
                                      <a:cubicBezTo>
                                        <a:pt x="f11" y="f12"/>
                                        <a:pt x="f13" y="f14"/>
                                        <a:pt x="f15" y="f16"/>
                                      </a:cubicBezTo>
                                      <a:cubicBezTo>
                                        <a:pt x="f13" y="f14"/>
                                        <a:pt x="f17" y="f12"/>
                                        <a:pt x="f8" y="f9"/>
                                      </a:cubicBezTo>
                                      <a:close/>
                                      <a:moveTo>
                                        <a:pt x="f18" y="f19"/>
                                      </a:moveTo>
                                      <a:cubicBezTo>
                                        <a:pt x="f18" y="f19"/>
                                        <a:pt x="f20" y="f19"/>
                                        <a:pt x="f20" y="f19"/>
                                      </a:cubicBezTo>
                                      <a:cubicBezTo>
                                        <a:pt x="f21" y="f22"/>
                                        <a:pt x="f23" y="f24"/>
                                        <a:pt x="f25" y="f12"/>
                                      </a:cubicBezTo>
                                      <a:cubicBezTo>
                                        <a:pt x="f23" y="f24"/>
                                        <a:pt x="f26" y="f22"/>
                                        <a:pt x="f18" y="f19"/>
                                      </a:cubicBezTo>
                                      <a:close/>
                                      <a:moveTo>
                                        <a:pt x="f27" y="f28"/>
                                      </a:moveTo>
                                      <a:lnTo>
                                        <a:pt x="f29" y="f30"/>
                                      </a:lnTo>
                                      <a:cubicBezTo>
                                        <a:pt x="f29" y="f30"/>
                                        <a:pt x="f31" y="f30"/>
                                        <a:pt x="f31" y="f30"/>
                                      </a:cubicBezTo>
                                      <a:close/>
                                      <a:moveTo>
                                        <a:pt x="f32" y="f33"/>
                                      </a:moveTo>
                                      <a:lnTo>
                                        <a:pt x="f34" y="f35"/>
                                      </a:lnTo>
                                      <a:lnTo>
                                        <a:pt x="f36" y="f37"/>
                                      </a:lnTo>
                                      <a:lnTo>
                                        <a:pt x="f27" y="f28"/>
                                      </a:lnTo>
                                      <a:close/>
                                      <a:moveTo>
                                        <a:pt x="f38" y="f39"/>
                                      </a:moveTo>
                                      <a:cubicBezTo>
                                        <a:pt x="f40" y="f41"/>
                                        <a:pt x="f42" y="f43"/>
                                        <a:pt x="f44" y="f45"/>
                                      </a:cubicBezTo>
                                      <a:cubicBezTo>
                                        <a:pt x="f46" y="f47"/>
                                        <a:pt x="f48" y="f49"/>
                                        <a:pt x="f50" y="f51"/>
                                      </a:cubicBezTo>
                                      <a:lnTo>
                                        <a:pt x="f52" y="f53"/>
                                      </a:lnTo>
                                      <a:lnTo>
                                        <a:pt x="f54" y="f55"/>
                                      </a:lnTo>
                                      <a:cubicBezTo>
                                        <a:pt x="f56" y="f57"/>
                                        <a:pt x="f58" y="f59"/>
                                        <a:pt x="f60" y="f61"/>
                                      </a:cubicBezTo>
                                      <a:cubicBezTo>
                                        <a:pt x="f62" y="f63"/>
                                        <a:pt x="f64" y="f65"/>
                                        <a:pt x="f66" y="f67"/>
                                      </a:cubicBezTo>
                                      <a:cubicBezTo>
                                        <a:pt x="f68" y="f69"/>
                                        <a:pt x="f70" y="f71"/>
                                        <a:pt x="f72" y="f73"/>
                                      </a:cubicBezTo>
                                      <a:cubicBezTo>
                                        <a:pt x="f74" y="f75"/>
                                        <a:pt x="f76" y="f77"/>
                                        <a:pt x="f78" y="f79"/>
                                      </a:cubicBezTo>
                                      <a:cubicBezTo>
                                        <a:pt x="f80" y="f81"/>
                                        <a:pt x="f82" y="f83"/>
                                        <a:pt x="f84" y="f85"/>
                                      </a:cubicBezTo>
                                      <a:cubicBezTo>
                                        <a:pt x="f86" y="f87"/>
                                        <a:pt x="f88" y="f89"/>
                                        <a:pt x="f90" y="f91"/>
                                      </a:cubicBezTo>
                                      <a:cubicBezTo>
                                        <a:pt x="f92" y="f93"/>
                                        <a:pt x="f94" y="f95"/>
                                        <a:pt x="f96" y="f97"/>
                                      </a:cubicBezTo>
                                      <a:cubicBezTo>
                                        <a:pt x="f98" y="f99"/>
                                        <a:pt x="f100" y="f101"/>
                                        <a:pt x="f102" y="f103"/>
                                      </a:cubicBezTo>
                                      <a:cubicBezTo>
                                        <a:pt x="f104" y="f105"/>
                                        <a:pt x="f106" y="f107"/>
                                        <a:pt x="f108" y="f109"/>
                                      </a:cubicBezTo>
                                      <a:cubicBezTo>
                                        <a:pt x="f110" y="f111"/>
                                        <a:pt x="f112" y="f113"/>
                                        <a:pt x="f114" y="f115"/>
                                      </a:cubicBezTo>
                                      <a:cubicBezTo>
                                        <a:pt x="f116" y="f117"/>
                                        <a:pt x="f118" y="f119"/>
                                        <a:pt x="f120" y="f121"/>
                                      </a:cubicBezTo>
                                      <a:cubicBezTo>
                                        <a:pt x="f122" y="f123"/>
                                        <a:pt x="f124" y="f125"/>
                                        <a:pt x="f126" y="f127"/>
                                      </a:cubicBezTo>
                                      <a:cubicBezTo>
                                        <a:pt x="f128" y="f105"/>
                                        <a:pt x="f129" y="f130"/>
                                        <a:pt x="f131" y="f132"/>
                                      </a:cubicBezTo>
                                      <a:cubicBezTo>
                                        <a:pt x="f133" y="f134"/>
                                        <a:pt x="f135" y="f136"/>
                                        <a:pt x="f137" y="f138"/>
                                      </a:cubicBezTo>
                                      <a:cubicBezTo>
                                        <a:pt x="f139" y="f140"/>
                                        <a:pt x="f141" y="f142"/>
                                        <a:pt x="f143" y="f144"/>
                                      </a:cubicBezTo>
                                      <a:cubicBezTo>
                                        <a:pt x="f145" y="f146"/>
                                        <a:pt x="f147" y="f148"/>
                                        <a:pt x="f149" y="f150"/>
                                      </a:cubicBezTo>
                                      <a:cubicBezTo>
                                        <a:pt x="f151" y="f111"/>
                                        <a:pt x="f152" y="f153"/>
                                        <a:pt x="f154" y="f155"/>
                                      </a:cubicBezTo>
                                      <a:cubicBezTo>
                                        <a:pt x="f156" y="f157"/>
                                        <a:pt x="f158" y="f159"/>
                                        <a:pt x="f160" y="f161"/>
                                      </a:cubicBezTo>
                                      <a:cubicBezTo>
                                        <a:pt x="f162" y="f163"/>
                                        <a:pt x="f164" y="f16"/>
                                        <a:pt x="f165" y="f166"/>
                                      </a:cubicBezTo>
                                      <a:cubicBezTo>
                                        <a:pt x="f167" y="f168"/>
                                        <a:pt x="f56" y="f169"/>
                                        <a:pt x="f38" y="f39"/>
                                      </a:cubicBezTo>
                                      <a:close/>
                                      <a:moveTo>
                                        <a:pt x="f170" y="f171"/>
                                      </a:moveTo>
                                      <a:cubicBezTo>
                                        <a:pt x="f172" y="f173"/>
                                        <a:pt x="f174" y="f175"/>
                                        <a:pt x="f176" y="f177"/>
                                      </a:cubicBezTo>
                                      <a:cubicBezTo>
                                        <a:pt x="f178" y="f179"/>
                                        <a:pt x="f180" y="f181"/>
                                        <a:pt x="f182" y="f183"/>
                                      </a:cubicBezTo>
                                      <a:cubicBezTo>
                                        <a:pt x="f184" y="f185"/>
                                        <a:pt x="f186" y="f187"/>
                                        <a:pt x="f188" y="f189"/>
                                      </a:cubicBezTo>
                                      <a:cubicBezTo>
                                        <a:pt x="f190" y="f191"/>
                                        <a:pt x="f192" y="f193"/>
                                        <a:pt x="f194" y="f195"/>
                                      </a:cubicBezTo>
                                      <a:cubicBezTo>
                                        <a:pt x="f196" y="f197"/>
                                        <a:pt x="f198" y="f199"/>
                                        <a:pt x="f200" y="f201"/>
                                      </a:cubicBezTo>
                                      <a:cubicBezTo>
                                        <a:pt x="f202" y="f203"/>
                                        <a:pt x="f204" y="f205"/>
                                        <a:pt x="f206" y="f207"/>
                                      </a:cubicBezTo>
                                      <a:lnTo>
                                        <a:pt x="f208" y="f209"/>
                                      </a:lnTo>
                                      <a:lnTo>
                                        <a:pt x="f210" y="f211"/>
                                      </a:lnTo>
                                      <a:lnTo>
                                        <a:pt x="f212" y="f213"/>
                                      </a:lnTo>
                                      <a:cubicBezTo>
                                        <a:pt x="f214" y="f213"/>
                                        <a:pt x="f214" y="f215"/>
                                        <a:pt x="f216" y="f215"/>
                                      </a:cubicBezTo>
                                      <a:cubicBezTo>
                                        <a:pt x="f210" y="f217"/>
                                        <a:pt x="f218" y="f219"/>
                                        <a:pt x="f220" y="f61"/>
                                      </a:cubicBezTo>
                                      <a:lnTo>
                                        <a:pt x="f221" y="f222"/>
                                      </a:lnTo>
                                      <a:cubicBezTo>
                                        <a:pt x="f223" y="f53"/>
                                        <a:pt x="f224" y="f225"/>
                                        <a:pt x="f226" y="f227"/>
                                      </a:cubicBezTo>
                                      <a:lnTo>
                                        <a:pt x="f192" y="f228"/>
                                      </a:lnTo>
                                      <a:cubicBezTo>
                                        <a:pt x="f229" y="f230"/>
                                        <a:pt x="f188" y="f231"/>
                                        <a:pt x="f232" y="f233"/>
                                      </a:cubicBezTo>
                                      <a:lnTo>
                                        <a:pt x="f234" y="f185"/>
                                      </a:lnTo>
                                      <a:close/>
                                      <a:moveTo>
                                        <a:pt x="f235" y="f236"/>
                                      </a:moveTo>
                                      <a:cubicBezTo>
                                        <a:pt x="f237" y="f238"/>
                                        <a:pt x="f239" y="f240"/>
                                        <a:pt x="f241" y="f242"/>
                                      </a:cubicBezTo>
                                      <a:cubicBezTo>
                                        <a:pt x="f243" y="f244"/>
                                        <a:pt x="f245" y="f246"/>
                                        <a:pt x="f247" y="f248"/>
                                      </a:cubicBezTo>
                                      <a:lnTo>
                                        <a:pt x="f32" y="f33"/>
                                      </a:lnTo>
                                      <a:lnTo>
                                        <a:pt x="f249" y="f250"/>
                                      </a:lnTo>
                                      <a:lnTo>
                                        <a:pt x="f251" y="f252"/>
                                      </a:lnTo>
                                      <a:lnTo>
                                        <a:pt x="f253" y="f254"/>
                                      </a:lnTo>
                                      <a:lnTo>
                                        <a:pt x="f255" y="f39"/>
                                      </a:lnTo>
                                      <a:lnTo>
                                        <a:pt x="f256" y="f257"/>
                                      </a:lnTo>
                                      <a:cubicBezTo>
                                        <a:pt x="f258" y="f259"/>
                                        <a:pt x="f260" y="f261"/>
                                        <a:pt x="f262" y="f263"/>
                                      </a:cubicBezTo>
                                      <a:cubicBezTo>
                                        <a:pt x="f264" y="f177"/>
                                        <a:pt x="f265" y="f266"/>
                                        <a:pt x="f235" y="f236"/>
                                      </a:cubicBezTo>
                                      <a:close/>
                                      <a:moveTo>
                                        <a:pt x="f267" y="f268"/>
                                      </a:moveTo>
                                      <a:cubicBezTo>
                                        <a:pt x="f269" y="f268"/>
                                        <a:pt x="f122" y="f270"/>
                                        <a:pt x="f122" y="f271"/>
                                      </a:cubicBezTo>
                                      <a:cubicBezTo>
                                        <a:pt x="f122" y="f272"/>
                                        <a:pt x="f273" y="f274"/>
                                        <a:pt x="f275" y="f276"/>
                                      </a:cubicBezTo>
                                      <a:lnTo>
                                        <a:pt x="f277" y="f278"/>
                                      </a:lnTo>
                                      <a:lnTo>
                                        <a:pt x="f212" y="f279"/>
                                      </a:lnTo>
                                      <a:cubicBezTo>
                                        <a:pt x="f280" y="f281"/>
                                        <a:pt x="f282" y="f283"/>
                                        <a:pt x="f284" y="f285"/>
                                      </a:cubicBezTo>
                                      <a:cubicBezTo>
                                        <a:pt x="f286" y="f153"/>
                                        <a:pt x="f287" y="f288"/>
                                        <a:pt x="f289" y="f290"/>
                                      </a:cubicBezTo>
                                      <a:cubicBezTo>
                                        <a:pt x="f291" y="f292"/>
                                        <a:pt x="f293" y="f294"/>
                                        <a:pt x="f295" y="f296"/>
                                      </a:cubicBezTo>
                                      <a:cubicBezTo>
                                        <a:pt x="f297" y="f298"/>
                                        <a:pt x="f299" y="f300"/>
                                        <a:pt x="f301" y="f302"/>
                                      </a:cubicBezTo>
                                      <a:cubicBezTo>
                                        <a:pt x="f303" y="f304"/>
                                        <a:pt x="f305" y="f306"/>
                                        <a:pt x="f307" y="f308"/>
                                      </a:cubicBezTo>
                                      <a:cubicBezTo>
                                        <a:pt x="f309" y="f310"/>
                                        <a:pt x="f311" y="f312"/>
                                        <a:pt x="f313" y="f314"/>
                                      </a:cubicBezTo>
                                      <a:cubicBezTo>
                                        <a:pt x="f315" y="f316"/>
                                        <a:pt x="f317" y="f318"/>
                                        <a:pt x="f319" y="f320"/>
                                      </a:cubicBezTo>
                                      <a:cubicBezTo>
                                        <a:pt x="f321" y="f322"/>
                                        <a:pt x="f323" y="f324"/>
                                        <a:pt x="f325" y="f326"/>
                                      </a:cubicBezTo>
                                      <a:lnTo>
                                        <a:pt x="f327" y="f328"/>
                                      </a:lnTo>
                                      <a:lnTo>
                                        <a:pt x="f329" y="f276"/>
                                      </a:lnTo>
                                      <a:lnTo>
                                        <a:pt x="f330" y="f331"/>
                                      </a:lnTo>
                                      <a:lnTo>
                                        <a:pt x="f332" y="f333"/>
                                      </a:lnTo>
                                      <a:lnTo>
                                        <a:pt x="f334" y="f335"/>
                                      </a:lnTo>
                                      <a:lnTo>
                                        <a:pt x="f336" y="f271"/>
                                      </a:lnTo>
                                      <a:lnTo>
                                        <a:pt x="f337" y="f338"/>
                                      </a:lnTo>
                                      <a:lnTo>
                                        <a:pt x="f339" y="f340"/>
                                      </a:lnTo>
                                      <a:lnTo>
                                        <a:pt x="f341" y="f342"/>
                                      </a:lnTo>
                                      <a:lnTo>
                                        <a:pt x="f329" y="f343"/>
                                      </a:lnTo>
                                      <a:cubicBezTo>
                                        <a:pt x="f344" y="f345"/>
                                        <a:pt x="f346" y="f268"/>
                                        <a:pt x="f267" y="f268"/>
                                      </a:cubicBezTo>
                                      <a:close/>
                                      <a:moveTo>
                                        <a:pt x="f347" y="f348"/>
                                      </a:moveTo>
                                      <a:cubicBezTo>
                                        <a:pt x="f349" y="f350"/>
                                        <a:pt x="f351" y="f352"/>
                                        <a:pt x="f353" y="f354"/>
                                      </a:cubicBezTo>
                                      <a:cubicBezTo>
                                        <a:pt x="f355" y="f356"/>
                                        <a:pt x="f357" y="f358"/>
                                        <a:pt x="f359" y="f360"/>
                                      </a:cubicBezTo>
                                      <a:cubicBezTo>
                                        <a:pt x="f361" y="f362"/>
                                        <a:pt x="f363" y="f364"/>
                                        <a:pt x="f365" y="f366"/>
                                      </a:cubicBezTo>
                                      <a:cubicBezTo>
                                        <a:pt x="f367" y="f368"/>
                                        <a:pt x="f369" y="f63"/>
                                        <a:pt x="f370" y="f371"/>
                                      </a:cubicBezTo>
                                      <a:cubicBezTo>
                                        <a:pt x="f372" y="f373"/>
                                        <a:pt x="f374" y="f375"/>
                                        <a:pt x="f376" y="f377"/>
                                      </a:cubicBezTo>
                                      <a:cubicBezTo>
                                        <a:pt x="f378" y="f379"/>
                                        <a:pt x="f376" y="f380"/>
                                        <a:pt x="f381" y="f382"/>
                                      </a:cubicBezTo>
                                      <a:cubicBezTo>
                                        <a:pt x="f383" y="f384"/>
                                        <a:pt x="f385" y="f386"/>
                                        <a:pt x="f387" y="f388"/>
                                      </a:cubicBezTo>
                                      <a:cubicBezTo>
                                        <a:pt x="f389" y="f390"/>
                                        <a:pt x="f391" y="f392"/>
                                        <a:pt x="f393" y="f394"/>
                                      </a:cubicBezTo>
                                      <a:cubicBezTo>
                                        <a:pt x="f395" y="f396"/>
                                        <a:pt x="f397" y="f398"/>
                                        <a:pt x="f399" y="f400"/>
                                      </a:cubicBezTo>
                                      <a:cubicBezTo>
                                        <a:pt x="f401" y="f402"/>
                                        <a:pt x="f403" y="f404"/>
                                        <a:pt x="f405" y="f406"/>
                                      </a:cubicBezTo>
                                      <a:cubicBezTo>
                                        <a:pt x="f407" y="f408"/>
                                        <a:pt x="f409" y="f410"/>
                                        <a:pt x="f411" y="f412"/>
                                      </a:cubicBezTo>
                                      <a:cubicBezTo>
                                        <a:pt x="f413" y="f414"/>
                                        <a:pt x="f415" y="f416"/>
                                        <a:pt x="f417" y="f418"/>
                                      </a:cubicBezTo>
                                      <a:cubicBezTo>
                                        <a:pt x="f419" y="f420"/>
                                        <a:pt x="f421" y="f422"/>
                                        <a:pt x="f423" y="f424"/>
                                      </a:cubicBezTo>
                                      <a:cubicBezTo>
                                        <a:pt x="f425" y="f426"/>
                                        <a:pt x="f427" y="f428"/>
                                        <a:pt x="f429" y="f430"/>
                                      </a:cubicBezTo>
                                      <a:cubicBezTo>
                                        <a:pt x="f431" y="f432"/>
                                        <a:pt x="f433" y="f434"/>
                                        <a:pt x="f435" y="f436"/>
                                      </a:cubicBezTo>
                                      <a:lnTo>
                                        <a:pt x="f437" y="f438"/>
                                      </a:lnTo>
                                      <a:lnTo>
                                        <a:pt x="f439" y="f440"/>
                                      </a:lnTo>
                                      <a:lnTo>
                                        <a:pt x="f441" y="f442"/>
                                      </a:lnTo>
                                      <a:lnTo>
                                        <a:pt x="f443" y="f444"/>
                                      </a:lnTo>
                                      <a:cubicBezTo>
                                        <a:pt x="f445" y="f446"/>
                                        <a:pt x="f447" y="f448"/>
                                        <a:pt x="f449" y="f450"/>
                                      </a:cubicBezTo>
                                      <a:cubicBezTo>
                                        <a:pt x="f451" y="f452"/>
                                        <a:pt x="f453" y="f454"/>
                                        <a:pt x="f455" y="f456"/>
                                      </a:cubicBezTo>
                                      <a:cubicBezTo>
                                        <a:pt x="f457" y="f458"/>
                                        <a:pt x="f459" y="f460"/>
                                        <a:pt x="f461" y="f462"/>
                                      </a:cubicBezTo>
                                      <a:cubicBezTo>
                                        <a:pt x="f463" y="f464"/>
                                        <a:pt x="f465" y="f466"/>
                                        <a:pt x="f467" y="f468"/>
                                      </a:cubicBezTo>
                                      <a:cubicBezTo>
                                        <a:pt x="f469" y="f470"/>
                                        <a:pt x="f471" y="f472"/>
                                        <a:pt x="f473" y="f474"/>
                                      </a:cubicBezTo>
                                      <a:cubicBezTo>
                                        <a:pt x="f475" y="f476"/>
                                        <a:pt x="f477" y="f478"/>
                                        <a:pt x="f479" y="f480"/>
                                      </a:cubicBezTo>
                                      <a:cubicBezTo>
                                        <a:pt x="f234" y="f420"/>
                                        <a:pt x="f481" y="f416"/>
                                        <a:pt x="f482" y="f483"/>
                                      </a:cubicBezTo>
                                      <a:cubicBezTo>
                                        <a:pt x="f484" y="f485"/>
                                        <a:pt x="f486" y="f487"/>
                                        <a:pt x="f488" y="f489"/>
                                      </a:cubicBezTo>
                                      <a:cubicBezTo>
                                        <a:pt x="f490" y="f491"/>
                                        <a:pt x="f492" y="f493"/>
                                        <a:pt x="f6" y="f494"/>
                                      </a:cubicBezTo>
                                      <a:cubicBezTo>
                                        <a:pt x="f495" y="f496"/>
                                        <a:pt x="f497" y="f498"/>
                                        <a:pt x="f499" y="f485"/>
                                      </a:cubicBezTo>
                                      <a:cubicBezTo>
                                        <a:pt x="f500" y="f501"/>
                                        <a:pt x="f502" y="f503"/>
                                        <a:pt x="f504" y="f505"/>
                                      </a:cubicBezTo>
                                      <a:cubicBezTo>
                                        <a:pt x="f118" y="f506"/>
                                        <a:pt x="f507" y="f508"/>
                                        <a:pt x="f509" y="f510"/>
                                      </a:cubicBezTo>
                                      <a:cubicBezTo>
                                        <a:pt x="f511" y="f512"/>
                                        <a:pt x="f513" y="f514"/>
                                        <a:pt x="f515" y="f516"/>
                                      </a:cubicBezTo>
                                      <a:lnTo>
                                        <a:pt x="f517" y="f518"/>
                                      </a:lnTo>
                                      <a:lnTo>
                                        <a:pt x="f17" y="f519"/>
                                      </a:lnTo>
                                      <a:cubicBezTo>
                                        <a:pt x="f520" y="f521"/>
                                        <a:pt x="f522" y="f523"/>
                                        <a:pt x="f524" y="f525"/>
                                      </a:cubicBezTo>
                                      <a:cubicBezTo>
                                        <a:pt x="f526" y="f527"/>
                                        <a:pt x="f528" y="f529"/>
                                        <a:pt x="f530" y="f531"/>
                                      </a:cubicBezTo>
                                      <a:cubicBezTo>
                                        <a:pt x="f532" y="f533"/>
                                        <a:pt x="f534" y="f535"/>
                                        <a:pt x="f536" y="f537"/>
                                      </a:cubicBezTo>
                                      <a:cubicBezTo>
                                        <a:pt x="f538" y="f539"/>
                                        <a:pt x="f540" y="f541"/>
                                        <a:pt x="f542" y="f543"/>
                                      </a:cubicBezTo>
                                      <a:cubicBezTo>
                                        <a:pt x="f544" y="f545"/>
                                        <a:pt x="f546" y="f547"/>
                                        <a:pt x="f548" y="f549"/>
                                      </a:cubicBezTo>
                                      <a:cubicBezTo>
                                        <a:pt x="f550" y="f551"/>
                                        <a:pt x="f552" y="f531"/>
                                        <a:pt x="f459" y="f553"/>
                                      </a:cubicBezTo>
                                      <a:cubicBezTo>
                                        <a:pt x="f554" y="f555"/>
                                        <a:pt x="f556" y="f557"/>
                                        <a:pt x="f558" y="f559"/>
                                      </a:cubicBezTo>
                                      <a:lnTo>
                                        <a:pt x="f560" y="f561"/>
                                      </a:lnTo>
                                      <a:lnTo>
                                        <a:pt x="f562" y="f460"/>
                                      </a:lnTo>
                                      <a:cubicBezTo>
                                        <a:pt x="f563" y="f564"/>
                                        <a:pt x="f565" y="f566"/>
                                        <a:pt x="f567" y="f568"/>
                                      </a:cubicBezTo>
                                      <a:cubicBezTo>
                                        <a:pt x="f569" y="f570"/>
                                        <a:pt x="f571" y="f572"/>
                                        <a:pt x="f445" y="f573"/>
                                      </a:cubicBezTo>
                                      <a:cubicBezTo>
                                        <a:pt x="f574" y="f575"/>
                                        <a:pt x="f576" y="f577"/>
                                        <a:pt x="f349" y="f578"/>
                                      </a:cubicBezTo>
                                      <a:cubicBezTo>
                                        <a:pt x="f579" y="f580"/>
                                        <a:pt x="f581" y="f448"/>
                                        <a:pt x="f582" y="f472"/>
                                      </a:cubicBezTo>
                                      <a:cubicBezTo>
                                        <a:pt x="f583" y="f584"/>
                                        <a:pt x="f585" y="f101"/>
                                        <a:pt x="f586" y="f587"/>
                                      </a:cubicBezTo>
                                      <a:lnTo>
                                        <a:pt x="f588" y="f589"/>
                                      </a:lnTo>
                                      <a:lnTo>
                                        <a:pt x="f590" y="f474"/>
                                      </a:lnTo>
                                      <a:lnTo>
                                        <a:pt x="f591" y="f130"/>
                                      </a:lnTo>
                                      <a:lnTo>
                                        <a:pt x="f592" y="f593"/>
                                      </a:lnTo>
                                      <a:cubicBezTo>
                                        <a:pt x="f594" y="f595"/>
                                        <a:pt x="f596" y="f597"/>
                                        <a:pt x="f598" y="f599"/>
                                      </a:cubicBezTo>
                                      <a:cubicBezTo>
                                        <a:pt x="f600" y="f601"/>
                                        <a:pt x="f602" y="f603"/>
                                        <a:pt x="f604" y="f605"/>
                                      </a:cubicBezTo>
                                      <a:cubicBezTo>
                                        <a:pt x="f606" y="f607"/>
                                        <a:pt x="f608" y="f416"/>
                                        <a:pt x="f609" y="f610"/>
                                      </a:cubicBezTo>
                                      <a:cubicBezTo>
                                        <a:pt x="f611" y="f612"/>
                                        <a:pt x="f613" y="f614"/>
                                        <a:pt x="f615" y="f616"/>
                                      </a:cubicBezTo>
                                      <a:cubicBezTo>
                                        <a:pt x="f617" y="f618"/>
                                        <a:pt x="f619" y="f620"/>
                                        <a:pt x="f621" y="f622"/>
                                      </a:cubicBezTo>
                                      <a:cubicBezTo>
                                        <a:pt x="f74" y="f623"/>
                                        <a:pt x="f624" y="f625"/>
                                        <a:pt x="f626" y="f627"/>
                                      </a:cubicBezTo>
                                      <a:lnTo>
                                        <a:pt x="f401" y="f406"/>
                                      </a:lnTo>
                                      <a:cubicBezTo>
                                        <a:pt x="f628" y="f629"/>
                                        <a:pt x="f630" y="f631"/>
                                        <a:pt x="f632" y="f633"/>
                                      </a:cubicBezTo>
                                      <a:lnTo>
                                        <a:pt x="f634" y="f635"/>
                                      </a:lnTo>
                                      <a:lnTo>
                                        <a:pt x="f636" y="f637"/>
                                      </a:lnTo>
                                      <a:cubicBezTo>
                                        <a:pt x="f389" y="f638"/>
                                        <a:pt x="f639" y="f640"/>
                                        <a:pt x="f385" y="f641"/>
                                      </a:cubicBezTo>
                                      <a:cubicBezTo>
                                        <a:pt x="f642" y="f643"/>
                                        <a:pt x="f644" y="f645"/>
                                        <a:pt x="f646" y="f647"/>
                                      </a:cubicBezTo>
                                      <a:cubicBezTo>
                                        <a:pt x="f648" y="f649"/>
                                        <a:pt x="f650" y="f651"/>
                                        <a:pt x="f652" y="f653"/>
                                      </a:cubicBezTo>
                                      <a:cubicBezTo>
                                        <a:pt x="f654" y="f655"/>
                                        <a:pt x="f656" y="f657"/>
                                        <a:pt x="f658" y="f659"/>
                                      </a:cubicBezTo>
                                      <a:cubicBezTo>
                                        <a:pt x="f660" y="f661"/>
                                        <a:pt x="f662" y="f663"/>
                                        <a:pt x="f664" y="f665"/>
                                      </a:cubicBezTo>
                                      <a:cubicBezTo>
                                        <a:pt x="f666" y="f667"/>
                                        <a:pt x="f668" y="f669"/>
                                        <a:pt x="f670" y="f671"/>
                                      </a:cubicBezTo>
                                      <a:lnTo>
                                        <a:pt x="f378" y="f672"/>
                                      </a:lnTo>
                                      <a:cubicBezTo>
                                        <a:pt x="f673" y="f674"/>
                                        <a:pt x="f376" y="f675"/>
                                        <a:pt x="f676" y="f677"/>
                                      </a:cubicBezTo>
                                      <a:cubicBezTo>
                                        <a:pt x="f374" y="f678"/>
                                        <a:pt x="f679" y="f680"/>
                                        <a:pt x="f681" y="f682"/>
                                      </a:cubicBezTo>
                                      <a:lnTo>
                                        <a:pt x="f683" y="f684"/>
                                      </a:lnTo>
                                      <a:cubicBezTo>
                                        <a:pt x="f685" y="f686"/>
                                        <a:pt x="f687" y="f688"/>
                                        <a:pt x="f385" y="f689"/>
                                      </a:cubicBezTo>
                                      <a:lnTo>
                                        <a:pt x="f690" y="f691"/>
                                      </a:lnTo>
                                      <a:lnTo>
                                        <a:pt x="f692" y="f693"/>
                                      </a:lnTo>
                                      <a:cubicBezTo>
                                        <a:pt x="f370" y="f694"/>
                                        <a:pt x="f695" y="f696"/>
                                        <a:pt x="f697" y="f698"/>
                                      </a:cubicBezTo>
                                      <a:cubicBezTo>
                                        <a:pt x="f628" y="f699"/>
                                        <a:pt x="f700" y="f701"/>
                                        <a:pt x="f702" y="f703"/>
                                      </a:cubicBezTo>
                                      <a:cubicBezTo>
                                        <a:pt x="f704" y="f705"/>
                                        <a:pt x="f706" y="f368"/>
                                        <a:pt x="f707" y="f708"/>
                                      </a:cubicBezTo>
                                      <a:cubicBezTo>
                                        <a:pt x="f709" y="f710"/>
                                        <a:pt x="f711" y="f712"/>
                                        <a:pt x="f713" y="f714"/>
                                      </a:cubicBezTo>
                                      <a:lnTo>
                                        <a:pt x="f715" y="f716"/>
                                      </a:lnTo>
                                      <a:cubicBezTo>
                                        <a:pt x="f717" y="f718"/>
                                        <a:pt x="f719" y="f720"/>
                                        <a:pt x="f721" y="f722"/>
                                      </a:cubicBezTo>
                                      <a:lnTo>
                                        <a:pt x="f723" y="f724"/>
                                      </a:lnTo>
                                      <a:lnTo>
                                        <a:pt x="f725" y="f726"/>
                                      </a:lnTo>
                                      <a:cubicBezTo>
                                        <a:pt x="f727" y="f728"/>
                                        <a:pt x="f729" y="f730"/>
                                        <a:pt x="f731" y="f732"/>
                                      </a:cubicBezTo>
                                      <a:cubicBezTo>
                                        <a:pt x="f733" y="f734"/>
                                        <a:pt x="f735" y="f736"/>
                                        <a:pt x="f737" y="f738"/>
                                      </a:cubicBezTo>
                                      <a:cubicBezTo>
                                        <a:pt x="f739" y="f740"/>
                                        <a:pt x="f741" y="f742"/>
                                        <a:pt x="f347" y="f348"/>
                                      </a:cubicBezTo>
                                      <a:close/>
                                      <a:moveTo>
                                        <a:pt x="f743" y="f744"/>
                                      </a:moveTo>
                                      <a:cubicBezTo>
                                        <a:pt x="f745" y="f746"/>
                                        <a:pt x="f747" y="f748"/>
                                        <a:pt x="f749" y="f750"/>
                                      </a:cubicBezTo>
                                      <a:lnTo>
                                        <a:pt x="f751" y="f752"/>
                                      </a:lnTo>
                                      <a:cubicBezTo>
                                        <a:pt x="f526" y="f753"/>
                                        <a:pt x="f754" y="f755"/>
                                        <a:pt x="f756" y="f757"/>
                                      </a:cubicBezTo>
                                      <a:lnTo>
                                        <a:pt x="f758" y="f759"/>
                                      </a:lnTo>
                                      <a:cubicBezTo>
                                        <a:pt x="f256" y="f760"/>
                                        <a:pt x="f258" y="f761"/>
                                        <a:pt x="f762" y="f763"/>
                                      </a:cubicBezTo>
                                      <a:cubicBezTo>
                                        <a:pt x="f764" y="f765"/>
                                        <a:pt x="f766" y="f767"/>
                                        <a:pt x="f743" y="f744"/>
                                      </a:cubicBezTo>
                                      <a:close/>
                                      <a:moveTo>
                                        <a:pt x="f768" y="f769"/>
                                      </a:moveTo>
                                      <a:lnTo>
                                        <a:pt x="f770" y="f769"/>
                                      </a:lnTo>
                                      <a:lnTo>
                                        <a:pt x="f771" y="f772"/>
                                      </a:lnTo>
                                      <a:lnTo>
                                        <a:pt x="f773" y="f750"/>
                                      </a:lnTo>
                                      <a:lnTo>
                                        <a:pt x="f774" y="f775"/>
                                      </a:lnTo>
                                      <a:cubicBezTo>
                                        <a:pt x="f776" y="f777"/>
                                        <a:pt x="f778" y="f779"/>
                                        <a:pt x="f780" y="f781"/>
                                      </a:cubicBezTo>
                                      <a:lnTo>
                                        <a:pt x="f782" y="f783"/>
                                      </a:lnTo>
                                      <a:cubicBezTo>
                                        <a:pt x="f784" y="f785"/>
                                        <a:pt x="f786" y="f787"/>
                                        <a:pt x="f788" y="f789"/>
                                      </a:cubicBezTo>
                                      <a:cubicBezTo>
                                        <a:pt x="f790" y="f791"/>
                                        <a:pt x="f792" y="f793"/>
                                        <a:pt x="f794" y="f795"/>
                                      </a:cubicBezTo>
                                      <a:cubicBezTo>
                                        <a:pt x="f796" y="f797"/>
                                        <a:pt x="f798" y="f799"/>
                                        <a:pt x="f800" y="f801"/>
                                      </a:cubicBezTo>
                                      <a:cubicBezTo>
                                        <a:pt x="f802" y="f803"/>
                                        <a:pt x="f804" y="f805"/>
                                        <a:pt x="f806" y="f807"/>
                                      </a:cubicBezTo>
                                      <a:cubicBezTo>
                                        <a:pt x="f808" y="f809"/>
                                        <a:pt x="f810" y="f811"/>
                                        <a:pt x="f812" y="f813"/>
                                      </a:cubicBezTo>
                                      <a:lnTo>
                                        <a:pt x="f814" y="f813"/>
                                      </a:lnTo>
                                      <a:close/>
                                      <a:moveTo>
                                        <a:pt x="f815" y="f816"/>
                                      </a:moveTo>
                                      <a:lnTo>
                                        <a:pt x="f817" y="f818"/>
                                      </a:lnTo>
                                      <a:lnTo>
                                        <a:pt x="f819" y="f820"/>
                                      </a:lnTo>
                                      <a:lnTo>
                                        <a:pt x="f821" y="f822"/>
                                      </a:lnTo>
                                      <a:lnTo>
                                        <a:pt x="f823" y="f824"/>
                                      </a:lnTo>
                                      <a:cubicBezTo>
                                        <a:pt x="f825" y="f826"/>
                                        <a:pt x="f827" y="f828"/>
                                        <a:pt x="f829" y="f830"/>
                                      </a:cubicBezTo>
                                      <a:cubicBezTo>
                                        <a:pt x="f831" y="f832"/>
                                        <a:pt x="f833" y="f834"/>
                                        <a:pt x="f835" y="f836"/>
                                      </a:cubicBezTo>
                                      <a:cubicBezTo>
                                        <a:pt x="f837" y="f838"/>
                                        <a:pt x="f839" y="f840"/>
                                        <a:pt x="f841" y="f842"/>
                                      </a:cubicBezTo>
                                      <a:cubicBezTo>
                                        <a:pt x="f843" y="f844"/>
                                        <a:pt x="f845" y="f846"/>
                                        <a:pt x="f574" y="f847"/>
                                      </a:cubicBezTo>
                                      <a:cubicBezTo>
                                        <a:pt x="f848" y="f849"/>
                                        <a:pt x="f850" y="f851"/>
                                        <a:pt x="f852" y="f853"/>
                                      </a:cubicBezTo>
                                      <a:lnTo>
                                        <a:pt x="f854" y="f855"/>
                                      </a:lnTo>
                                      <a:cubicBezTo>
                                        <a:pt x="f856" y="f857"/>
                                        <a:pt x="f858" y="f859"/>
                                        <a:pt x="f860" y="f752"/>
                                      </a:cubicBezTo>
                                      <a:cubicBezTo>
                                        <a:pt x="f861" y="f862"/>
                                        <a:pt x="f863" y="f864"/>
                                        <a:pt x="f865" y="f866"/>
                                      </a:cubicBezTo>
                                      <a:cubicBezTo>
                                        <a:pt x="f867" y="f868"/>
                                        <a:pt x="f869" y="f816"/>
                                        <a:pt x="f815" y="f816"/>
                                      </a:cubicBezTo>
                                      <a:close/>
                                      <a:moveTo>
                                        <a:pt x="f870" y="f871"/>
                                      </a:moveTo>
                                      <a:cubicBezTo>
                                        <a:pt x="f872" y="f873"/>
                                        <a:pt x="f874" y="f875"/>
                                        <a:pt x="f876" y="f877"/>
                                      </a:cubicBezTo>
                                      <a:cubicBezTo>
                                        <a:pt x="f878" y="f879"/>
                                        <a:pt x="f880" y="f881"/>
                                        <a:pt x="f882" y="f883"/>
                                      </a:cubicBezTo>
                                      <a:cubicBezTo>
                                        <a:pt x="f884" y="f885"/>
                                        <a:pt x="f886" y="f887"/>
                                        <a:pt x="f888" y="f889"/>
                                      </a:cubicBezTo>
                                      <a:cubicBezTo>
                                        <a:pt x="f890" y="f891"/>
                                        <a:pt x="f892" y="f893"/>
                                        <a:pt x="f894" y="f895"/>
                                      </a:cubicBezTo>
                                      <a:cubicBezTo>
                                        <a:pt x="f896" y="f897"/>
                                        <a:pt x="f898" y="f899"/>
                                        <a:pt x="f900" y="f901"/>
                                      </a:cubicBezTo>
                                      <a:cubicBezTo>
                                        <a:pt x="f902" y="f903"/>
                                        <a:pt x="f904" y="f905"/>
                                        <a:pt x="f906" y="f907"/>
                                      </a:cubicBezTo>
                                      <a:cubicBezTo>
                                        <a:pt x="f908" y="f909"/>
                                        <a:pt x="f910" y="f911"/>
                                        <a:pt x="f912" y="f911"/>
                                      </a:cubicBezTo>
                                      <a:lnTo>
                                        <a:pt x="f913" y="f914"/>
                                      </a:lnTo>
                                      <a:cubicBezTo>
                                        <a:pt x="f915" y="f914"/>
                                        <a:pt x="f916" y="f917"/>
                                        <a:pt x="f918" y="f917"/>
                                      </a:cubicBezTo>
                                      <a:lnTo>
                                        <a:pt x="f919" y="f911"/>
                                      </a:lnTo>
                                      <a:cubicBezTo>
                                        <a:pt x="f920" y="f921"/>
                                        <a:pt x="f922" y="f921"/>
                                        <a:pt x="f923" y="f924"/>
                                      </a:cubicBezTo>
                                      <a:cubicBezTo>
                                        <a:pt x="f925" y="f926"/>
                                        <a:pt x="f927" y="f928"/>
                                        <a:pt x="f929" y="f930"/>
                                      </a:cubicBezTo>
                                      <a:cubicBezTo>
                                        <a:pt x="f931" y="f932"/>
                                        <a:pt x="f933" y="f934"/>
                                        <a:pt x="f935" y="f818"/>
                                      </a:cubicBezTo>
                                      <a:cubicBezTo>
                                        <a:pt x="f936" y="f937"/>
                                        <a:pt x="f938" y="f939"/>
                                        <a:pt x="f940" y="f941"/>
                                      </a:cubicBezTo>
                                      <a:cubicBezTo>
                                        <a:pt x="f942" y="f943"/>
                                        <a:pt x="f944" y="f945"/>
                                        <a:pt x="f946" y="f947"/>
                                      </a:cubicBezTo>
                                      <a:cubicBezTo>
                                        <a:pt x="f948" y="f949"/>
                                        <a:pt x="f950" y="f951"/>
                                        <a:pt x="f952" y="f953"/>
                                      </a:cubicBezTo>
                                      <a:cubicBezTo>
                                        <a:pt x="f954" y="f928"/>
                                        <a:pt x="f955" y="f956"/>
                                        <a:pt x="f957" y="f958"/>
                                      </a:cubicBezTo>
                                      <a:cubicBezTo>
                                        <a:pt x="f959" y="f960"/>
                                        <a:pt x="f459" y="f961"/>
                                        <a:pt x="f962" y="f963"/>
                                      </a:cubicBezTo>
                                      <a:cubicBezTo>
                                        <a:pt x="f964" y="f926"/>
                                        <a:pt x="f461" y="f903"/>
                                        <a:pt x="f965" y="f907"/>
                                      </a:cubicBezTo>
                                      <a:cubicBezTo>
                                        <a:pt x="f966" y="f909"/>
                                        <a:pt x="f542" y="f921"/>
                                        <a:pt x="f865" y="f911"/>
                                      </a:cubicBezTo>
                                      <a:cubicBezTo>
                                        <a:pt x="f967" y="f917"/>
                                        <a:pt x="f968" y="f914"/>
                                        <a:pt x="f969" y="f970"/>
                                      </a:cubicBezTo>
                                      <a:cubicBezTo>
                                        <a:pt x="f971" y="f972"/>
                                        <a:pt x="f973" y="f974"/>
                                        <a:pt x="f870" y="f87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66666"/>
                                </a:solidFill>
                                <a:ln cap="flat">
                                  <a:noFill/>
                                  <a:prstDash val="solid"/>
                                </a:ln>
                              </wps:spPr>
                              <wps:bodyPr lIns="0" tIns="0" rIns="0" bIns="0"/>
                            </wps:wsp>
                            <pic:pic xmlns:pic="http://schemas.openxmlformats.org/drawingml/2006/picture">
                              <pic:nvPicPr>
                                <pic:cNvPr id="567500751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3" y="91440"/>
                                  <a:ext cx="164463" cy="164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483A71" id="Groep 24" o:spid="_x0000_s1026" alt="e-mailpictogram" style="width:26.65pt;height:27.25pt;mso-position-horizontal-relative:char;mso-position-vertical-relative:line" coordsize="338456,346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">
                      <v:shape id="Vrije vorm: Vorm 273" o:spid="_x0000_s1027" style="position:absolute;width:338456;height:346072;visibility:visible;mso-wrap-style:square;v-text-anchor:top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" stroked="f">
                        <v:path arrowok="t" o:connecttype="custom" o:connectlocs="169228,0;338456,173036;169228,346072;0,173036;316501,104473;316619,104473;318980,110135;316501,104473;325944,100344;326062,100344;328541,106360;325944,100344;306801,86398;308475,88900;308357,88900;302978,80685;304226,82412;305642,84535;306801,86398;47380,70024;45019,74271;42777,78754;41714,80996;40652,83237;38645,87838;16691,152016;16455,186110;23537,219497;58121,277776;113952,316235;180760,327678;246270,310100;298324,266686;327479,205458;332082,220087;295255,282141;235883,322606;165180,334049;96601,314465;43013,267866;14448,203216;16101,132786;28258,99636;47380,70024;301039,61294;301747,61648;302573,62120;305878,66249;309065,70496;313078,76395;317800,84063;320042,88074;321105,90080;322049,92085;321813,91968;319570,87838;317209,83709;312134,75687;308121,70142;304698,65659;302927,63418;282625,56811;284632,57637;297483,72472;302978,80685;302691,80288;299740,76041;296553,72030;294901,70024;293248,68019;289825,64126;282625,56811;173442,19060;324528,170066;323748,185505;321696,198944;322049,199677;324764,206520;298442,261613;252998,302196;195633,322016;135317,318241;81374,291461;42068,246159;23419,189414;23155,185625;23137,185505;23110,184989;22379,174486;22451,171927;22357,170066;22687,163529;22799,159537;22948,158367;23137,154626;173442,19060;102031,13987;85624,25666;53518,50913;28376,83002;11615,120281;4415,160392;6894,201093;9018,211121;10317,216076;11733,221030;19052,240142;28612,258192;40298,274944;53872,290281;69217,303730;85978,315409;90463,318005;92706,319302;94948,320482;99552,322842;104155,324965;123277,332279;143225,337116;224079,332161;261261,315291;293366,290045;318508,257956;335269,220677;338456,236367;334089,246277;331610,251114;329013,255833;323465,265035;320515,269518;317328,273883;287819,305263;210977,342425;168367,345964;147002,343959;141690,343015;136497,341953;126110,339240;121034,337706;115959,335937;105926,332044;101086,329802;96247,327442;86804,322370;82201,319656;77715,316707;75473,315291;73348,313758;68981,310572;52810,296651;38409,280961;26134,263619;20822,254417;18343,249698;15983,244979;13858,240142;12796,237665;11851,235187;9963,230232;8310,225160;5359,215014;4179,209823;3117,204632;402,183633;2644,141516;3589,136326;4769,131135;6068,126062;7602,120989;8310,118512;9137,115916;10907,110961;12914,106006;14920,101169;19524,91732;22002,87131;24717,82530;27550,78047;30383,73682;33452,69435;36639,65188;66148,35576;102031,13987;232932,13515;239424,15403;245916,17644;298206,56929;294547,53626;290770,50441;232932,13515;197875,13279;200590,13279;205548,14223;210505,15403;212984,15993;215463,16700;220302,18116;239188,25549;273418,47256;270822,45958;269641,45250;189849,13397;195161,13397;173442,10094;167068,11038;165416,11274;163763,11628;160576,12335;105808,26964;59774,59879;77597,40531;99434,27200;111119,21891;117139,19650;123159,17644;148064,11863;173442,10094;168841,27;221010,7145;216643,6437;212040,5965;199764,3487;193508,2662;187252,2072;180996,1600;174740,1364;168485,1482;165298,1600;162229,1836;113244,12217;115487,11038;117257,10212;121743,8206;125638,6791;131421,5021;139802,3016;145114,2072;148064,1600;151251,1246;168841,27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731203,2794134"/>
                      </v:shape>
                      <v:shape id="Afbeelding 32" o:spid="_x0000_s1028" type="#_x0000_t75" alt="E-mailpictogram" style="position:absolute;left:83823;top:91440;width:164463;height:164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">
                        <v:imagedata r:id="rId12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21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72EC7E" w14:textId="77777777" w:rsidR="00233F5D" w:rsidRDefault="00233F5D">
            <w:pPr>
              <w:pStyle w:val="Informatie"/>
            </w:pPr>
            <w:r>
              <w:t>Luyts.stijn@Gmail.com</w:t>
            </w: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E77D89" w14:textId="77777777" w:rsidR="00233F5D" w:rsidRDefault="00233F5D">
            <w:pPr>
              <w:pStyle w:val="Plattetekst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78C7A97D" w14:textId="77777777" w:rsidR="00233F5D" w:rsidRDefault="00233F5D">
            <w:pPr>
              <w:pStyle w:val="Kop1"/>
            </w:pPr>
          </w:p>
        </w:tc>
      </w:tr>
      <w:tr w:rsidR="00233F5D" w:rsidRPr="00233F5D" w14:paraId="39B9A124" w14:textId="77777777">
        <w:trPr>
          <w:trHeight w:val="183"/>
        </w:trPr>
        <w:tc>
          <w:tcPr>
            <w:tcW w:w="72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18F9AF" w14:textId="18B9ED25" w:rsidR="00233F5D" w:rsidRPr="00233F5D" w:rsidRDefault="00233F5D">
            <w:pPr>
              <w:pStyle w:val="Geenafstand"/>
              <w:rPr>
                <w:color w:val="666666"/>
                <w:u w:val="single"/>
              </w:rPr>
            </w:pPr>
          </w:p>
        </w:tc>
        <w:tc>
          <w:tcPr>
            <w:tcW w:w="2953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2F9706" w14:textId="763CE2A8" w:rsidR="00233F5D" w:rsidRPr="00233F5D" w:rsidRDefault="00233F5D">
            <w:pPr>
              <w:pStyle w:val="Geenafstand"/>
              <w:rPr>
                <w:u w:val="single"/>
              </w:rPr>
            </w:pPr>
            <w:r w:rsidRPr="00233F5D">
              <w:rPr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7F8CF725" wp14:editId="0238EAB7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105410</wp:posOffset>
                      </wp:positionV>
                      <wp:extent cx="2266950" cy="4200525"/>
                      <wp:effectExtent l="0" t="0" r="19050" b="28575"/>
                      <wp:wrapNone/>
                      <wp:docPr id="2138512164" name="Tekstva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6950" cy="420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45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75372FA2" w14:textId="77777777" w:rsidR="00233F5D" w:rsidRPr="00907145" w:rsidRDefault="00233F5D">
                                  <w:pPr>
                                    <w:pStyle w:val="Kop2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  <w:lang w:val="en-US" w:bidi="nl-NL"/>
                                    </w:rPr>
                                  </w:pPr>
                                  <w:r w:rsidRPr="00907145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  <w:lang w:val="en-US" w:bidi="nl-NL"/>
                                    </w:rPr>
                                    <w:t>Opleiding</w:t>
                                  </w:r>
                                </w:p>
                                <w:p w14:paraId="612B59C1" w14:textId="77777777" w:rsidR="00233F5D" w:rsidRPr="00907145" w:rsidRDefault="00233F5D">
                                  <w:pPr>
                                    <w:pStyle w:val="Standaard"/>
                                    <w:rPr>
                                      <w:lang w:val="en-US" w:bidi="nl-NL"/>
                                    </w:rPr>
                                  </w:pPr>
                                </w:p>
                                <w:p w14:paraId="571F1D59" w14:textId="77777777" w:rsidR="00233F5D" w:rsidRPr="00907145" w:rsidRDefault="00233F5D">
                                  <w:pPr>
                                    <w:pStyle w:val="Standaard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  <w:u w:val="single"/>
                                      <w:lang w:val="en-US" w:bidi="nl-NL"/>
                                    </w:rPr>
                                    <w:t>Thomas More Geel</w:t>
                                  </w:r>
                                </w:p>
                                <w:p w14:paraId="5FB5D02C" w14:textId="77777777" w:rsidR="00233F5D" w:rsidRDefault="00233F5D">
                                  <w:pPr>
                                    <w:pStyle w:val="Standaard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5D0016F4" w14:textId="0291B61D" w:rsidR="00233F5D" w:rsidRPr="00907145" w:rsidRDefault="00233F5D">
                                  <w:pPr>
                                    <w:pStyle w:val="Standaard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  <w:lang w:val="en-US" w:bidi="nl-NL"/>
                                    </w:rPr>
                                    <w:t>2023-2025</w:t>
                                  </w:r>
                                  <w:r>
                                    <w:rPr>
                                      <w:rStyle w:val="Standaardalinea-lettertype"/>
                                      <w:lang w:val="en-US" w:bidi="nl-N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• cloud and cyber security</w:t>
                                  </w:r>
                                </w:p>
                                <w:p w14:paraId="677D68DA" w14:textId="77777777" w:rsidR="00233F5D" w:rsidRDefault="00233F5D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u w:val="single"/>
                                      <w:lang w:val="en-US" w:bidi="nl-NL"/>
                                    </w:rPr>
                                  </w:pPr>
                                </w:p>
                                <w:p w14:paraId="512C67B5" w14:textId="77777777" w:rsidR="00233F5D" w:rsidRDefault="00233F5D">
                                  <w:pPr>
                                    <w:pStyle w:val="Standaard"/>
                                  </w:pPr>
                                  <w:r w:rsidRPr="00907145">
                                    <w:rPr>
                                      <w:rStyle w:val="Standaardalinea-lettertype"/>
                                      <w:b/>
                                      <w:bCs/>
                                      <w:lang w:val="nl-BE" w:bidi="nl-NL"/>
                                    </w:rPr>
                                    <w:t>2020-2023</w:t>
                                  </w:r>
                                  <w:r w:rsidRPr="00907145">
                                    <w:rPr>
                                      <w:rStyle w:val="Standaardalinea-lettertype"/>
                                      <w:lang w:val="nl-BE" w:bidi="nl-NL"/>
                                    </w:rPr>
                                    <w:t xml:space="preserve"> </w:t>
                                  </w:r>
                                  <w:r w:rsidRPr="00907145">
                                    <w:rPr>
                                      <w:lang w:val="nl-BE"/>
                                    </w:rPr>
                                    <w:t>• netwerkbeheer</w:t>
                                  </w:r>
                                  <w:r w:rsidRPr="00907145">
                                    <w:rPr>
                                      <w:rStyle w:val="Standaardalinea-lettertype"/>
                                      <w:lang w:val="nl-BE" w:bidi="nl-NL"/>
                                    </w:rPr>
                                    <w:t xml:space="preserve"> </w:t>
                                  </w:r>
                                </w:p>
                                <w:p w14:paraId="2F9375E7" w14:textId="77777777" w:rsidR="00233F5D" w:rsidRPr="00907145" w:rsidRDefault="00233F5D">
                                  <w:pPr>
                                    <w:pStyle w:val="Standaard"/>
                                    <w:rPr>
                                      <w:lang w:val="nl-BE" w:bidi="nl-NL"/>
                                    </w:rPr>
                                  </w:pPr>
                                </w:p>
                                <w:p w14:paraId="471EEF04" w14:textId="77777777" w:rsidR="00233F5D" w:rsidRDefault="00233F5D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  <w:t>Sint-Maria-Geel</w:t>
                                  </w:r>
                                </w:p>
                                <w:p w14:paraId="08C44CF7" w14:textId="77777777" w:rsidR="00233F5D" w:rsidRDefault="00233F5D">
                                  <w:pPr>
                                    <w:pStyle w:val="Standaard"/>
                                    <w:rPr>
                                      <w:u w:val="single"/>
                                      <w:lang w:bidi="nl-NL"/>
                                    </w:rPr>
                                  </w:pPr>
                                </w:p>
                                <w:p w14:paraId="6DC95168" w14:textId="77777777" w:rsidR="00233F5D" w:rsidRDefault="00233F5D">
                                  <w:pPr>
                                    <w:pStyle w:val="Standaard"/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</w:rPr>
                                    <w:t>2019-2020</w:t>
                                  </w:r>
                                  <w:r>
                                    <w:t xml:space="preserve"> • organisatie-assistentie</w:t>
                                  </w:r>
                                </w:p>
                                <w:p w14:paraId="5F44ED07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29B6BEA7" w14:textId="62BCCC0E" w:rsidR="00233F5D" w:rsidRDefault="00233F5D">
                                  <w:pPr>
                                    <w:pStyle w:val="Standaard"/>
                                  </w:pPr>
                                  <w:r>
                                    <w:rPr>
                                      <w:rStyle w:val="Standaardalinea-lettertype"/>
                                      <w:b/>
                                      <w:bCs/>
                                    </w:rPr>
                                    <w:t>2017-2019</w:t>
                                  </w:r>
                                  <w:r>
                                    <w:t xml:space="preserve"> • organisatiehulp</w:t>
                                  </w:r>
                                </w:p>
                                <w:p w14:paraId="48397F8A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64E6C9A1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58DE9162" w14:textId="1947A520" w:rsidR="00233F5D" w:rsidRPr="002A0093" w:rsidRDefault="00233F5D" w:rsidP="000D310E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color w:val="0072C7"/>
                                      <w:u w:val="single"/>
                                      <w:lang w:bidi="nl-NL"/>
                                    </w:rPr>
                                  </w:pPr>
                                  <w:r w:rsidRPr="002A0093">
                                    <w:rPr>
                                      <w:b/>
                                      <w:bCs/>
                                      <w:color w:val="0072C7"/>
                                      <w:u w:val="single"/>
                                      <w:lang w:bidi="nl-NL"/>
                                    </w:rPr>
                                    <w:t xml:space="preserve">Vaardigheid </w:t>
                                  </w:r>
                                </w:p>
                                <w:p w14:paraId="6D7C346A" w14:textId="77777777" w:rsidR="00233F5D" w:rsidRDefault="00233F5D" w:rsidP="000D310E">
                                  <w:pPr>
                                    <w:pStyle w:val="Standaard"/>
                                    <w:rPr>
                                      <w:b/>
                                      <w:bCs/>
                                      <w:color w:val="0072C7"/>
                                      <w:u w:val="single"/>
                                      <w:lang w:bidi="nl-NL"/>
                                    </w:rPr>
                                  </w:pPr>
                                </w:p>
                                <w:p w14:paraId="50F3C237" w14:textId="77777777" w:rsidR="00233F5D" w:rsidRPr="00907145" w:rsidRDefault="00233F5D" w:rsidP="000D310E">
                                  <w:pPr>
                                    <w:rPr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907145"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  <w:t xml:space="preserve">Taal </w:t>
                                  </w:r>
                                </w:p>
                                <w:p w14:paraId="326E8DA0" w14:textId="77777777" w:rsidR="00233F5D" w:rsidRDefault="00233F5D" w:rsidP="000D310E">
                                  <w:pPr>
                                    <w:rPr>
                                      <w:lang w:bidi="nl-NL"/>
                                    </w:rPr>
                                  </w:pPr>
                                  <w:r w:rsidRPr="00907145">
                                    <w:rPr>
                                      <w:b/>
                                      <w:bCs/>
                                      <w:lang w:bidi="nl-NL"/>
                                    </w:rPr>
                                    <w:t>Nederlands</w:t>
                                  </w:r>
                                  <w:r w:rsidRPr="00907145">
                                    <w:rPr>
                                      <w:lang w:bidi="nl-NL"/>
                                    </w:rPr>
                                    <w:t xml:space="preserve">: Moedertaal </w:t>
                                  </w:r>
                                </w:p>
                                <w:p w14:paraId="563BFE34" w14:textId="77777777" w:rsidR="00233F5D" w:rsidRPr="00907145" w:rsidRDefault="00233F5D" w:rsidP="000D310E">
                                  <w:r w:rsidRPr="00907145">
                                    <w:rPr>
                                      <w:b/>
                                      <w:bCs/>
                                      <w:lang w:bidi="nl-NL"/>
                                    </w:rPr>
                                    <w:t>Engels</w:t>
                                  </w:r>
                                  <w:r w:rsidRPr="00907145">
                                    <w:rPr>
                                      <w:lang w:bidi="nl-NL"/>
                                    </w:rPr>
                                    <w:t xml:space="preserve">: Goed </w:t>
                                  </w:r>
                                </w:p>
                                <w:p w14:paraId="5693EAE1" w14:textId="77777777" w:rsidR="00233F5D" w:rsidRPr="00907145" w:rsidRDefault="00233F5D" w:rsidP="000D310E"/>
                                <w:p w14:paraId="03A6995A" w14:textId="77777777" w:rsidR="00233F5D" w:rsidRPr="00907145" w:rsidRDefault="00233F5D" w:rsidP="000D310E">
                                  <w:pPr>
                                    <w:rPr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 w:rsidRPr="00907145">
                                    <w:rPr>
                                      <w:b/>
                                      <w:bCs/>
                                      <w:u w:val="single"/>
                                      <w:lang w:bidi="nl-NL"/>
                                    </w:rPr>
                                    <w:t xml:space="preserve">Rijbewijs </w:t>
                                  </w:r>
                                </w:p>
                                <w:p w14:paraId="2955BC7B" w14:textId="77777777" w:rsidR="00233F5D" w:rsidRPr="00907145" w:rsidRDefault="00233F5D" w:rsidP="000D310E">
                                  <w:r w:rsidRPr="00907145">
                                    <w:rPr>
                                      <w:lang w:bidi="nl-NL"/>
                                    </w:rPr>
                                    <w:t>Rijbewijs B</w:t>
                                  </w:r>
                                </w:p>
                                <w:p w14:paraId="5AC1D393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  <w:p w14:paraId="05AA7E84" w14:textId="77777777" w:rsidR="00233F5D" w:rsidRDefault="00233F5D">
                                  <w:pPr>
                                    <w:pStyle w:val="Standaard"/>
                                  </w:pP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CF72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3" o:spid="_x0000_s1026" type="#_x0000_t202" style="position:absolute;margin-left:-41.75pt;margin-top:8.3pt;width:178.5pt;height:330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" strokecolor="white" strokeweight=".17625mm">
                      <v:textbox>
                        <w:txbxContent>
                          <w:p w14:paraId="75372FA2" w14:textId="77777777" w:rsidR="00233F5D" w:rsidRPr="00907145" w:rsidRDefault="00233F5D">
                            <w:pPr>
                              <w:pStyle w:val="Kop2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 w:bidi="nl-NL"/>
                              </w:rPr>
                            </w:pPr>
                            <w:r w:rsidRPr="00907145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 w:bidi="nl-NL"/>
                              </w:rPr>
                              <w:t>Opleiding</w:t>
                            </w:r>
                          </w:p>
                          <w:p w14:paraId="612B59C1" w14:textId="77777777" w:rsidR="00233F5D" w:rsidRPr="00907145" w:rsidRDefault="00233F5D">
                            <w:pPr>
                              <w:pStyle w:val="Standaard"/>
                              <w:rPr>
                                <w:lang w:val="en-US" w:bidi="nl-NL"/>
                              </w:rPr>
                            </w:pPr>
                          </w:p>
                          <w:p w14:paraId="571F1D59" w14:textId="77777777" w:rsidR="00233F5D" w:rsidRPr="00907145" w:rsidRDefault="00233F5D">
                            <w:pPr>
                              <w:pStyle w:val="Standaard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  <w:u w:val="single"/>
                                <w:lang w:val="en-US" w:bidi="nl-NL"/>
                              </w:rPr>
                              <w:t>Thomas More Geel</w:t>
                            </w:r>
                          </w:p>
                          <w:p w14:paraId="5FB5D02C" w14:textId="77777777" w:rsidR="00233F5D" w:rsidRDefault="00233F5D">
                            <w:pPr>
                              <w:pStyle w:val="Standaard"/>
                              <w:rPr>
                                <w:lang w:val="en-US"/>
                              </w:rPr>
                            </w:pPr>
                          </w:p>
                          <w:p w14:paraId="5D0016F4" w14:textId="0291B61D" w:rsidR="00233F5D" w:rsidRPr="00907145" w:rsidRDefault="00233F5D">
                            <w:pPr>
                              <w:pStyle w:val="Standaard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  <w:lang w:val="en-US" w:bidi="nl-NL"/>
                              </w:rPr>
                              <w:t>2023-2025</w:t>
                            </w:r>
                            <w:r>
                              <w:rPr>
                                <w:rStyle w:val="Standaardalinea-lettertype"/>
                                <w:lang w:val="en-US" w:bidi="nl-NL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• cloud and cyber security</w:t>
                            </w:r>
                          </w:p>
                          <w:p w14:paraId="677D68DA" w14:textId="77777777" w:rsidR="00233F5D" w:rsidRDefault="00233F5D">
                            <w:pPr>
                              <w:pStyle w:val="Standaard"/>
                              <w:rPr>
                                <w:b/>
                                <w:bCs/>
                                <w:u w:val="single"/>
                                <w:lang w:val="en-US" w:bidi="nl-NL"/>
                              </w:rPr>
                            </w:pPr>
                          </w:p>
                          <w:p w14:paraId="512C67B5" w14:textId="77777777" w:rsidR="00233F5D" w:rsidRDefault="00233F5D">
                            <w:pPr>
                              <w:pStyle w:val="Standaard"/>
                            </w:pPr>
                            <w:r w:rsidRPr="00907145">
                              <w:rPr>
                                <w:rStyle w:val="Standaardalinea-lettertype"/>
                                <w:b/>
                                <w:bCs/>
                                <w:lang w:val="nl-BE" w:bidi="nl-NL"/>
                              </w:rPr>
                              <w:t>2020-2023</w:t>
                            </w:r>
                            <w:r w:rsidRPr="00907145">
                              <w:rPr>
                                <w:rStyle w:val="Standaardalinea-lettertype"/>
                                <w:lang w:val="nl-BE" w:bidi="nl-NL"/>
                              </w:rPr>
                              <w:t xml:space="preserve"> </w:t>
                            </w:r>
                            <w:r w:rsidRPr="00907145">
                              <w:rPr>
                                <w:lang w:val="nl-BE"/>
                              </w:rPr>
                              <w:t>• netwerkbeheer</w:t>
                            </w:r>
                            <w:r w:rsidRPr="00907145">
                              <w:rPr>
                                <w:rStyle w:val="Standaardalinea-lettertype"/>
                                <w:lang w:val="nl-BE" w:bidi="nl-NL"/>
                              </w:rPr>
                              <w:t xml:space="preserve"> </w:t>
                            </w:r>
                          </w:p>
                          <w:p w14:paraId="2F9375E7" w14:textId="77777777" w:rsidR="00233F5D" w:rsidRPr="00907145" w:rsidRDefault="00233F5D">
                            <w:pPr>
                              <w:pStyle w:val="Standaard"/>
                              <w:rPr>
                                <w:lang w:val="nl-BE" w:bidi="nl-NL"/>
                              </w:rPr>
                            </w:pPr>
                          </w:p>
                          <w:p w14:paraId="471EEF04" w14:textId="77777777" w:rsidR="00233F5D" w:rsidRDefault="00233F5D">
                            <w:pPr>
                              <w:pStyle w:val="Standaard"/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  <w:t>Sint-Maria-Geel</w:t>
                            </w:r>
                          </w:p>
                          <w:p w14:paraId="08C44CF7" w14:textId="77777777" w:rsidR="00233F5D" w:rsidRDefault="00233F5D">
                            <w:pPr>
                              <w:pStyle w:val="Standaard"/>
                              <w:rPr>
                                <w:u w:val="single"/>
                                <w:lang w:bidi="nl-NL"/>
                              </w:rPr>
                            </w:pPr>
                          </w:p>
                          <w:p w14:paraId="6DC95168" w14:textId="77777777" w:rsidR="00233F5D" w:rsidRDefault="00233F5D">
                            <w:pPr>
                              <w:pStyle w:val="Standaard"/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</w:rPr>
                              <w:t>2019-2020</w:t>
                            </w:r>
                            <w:r>
                              <w:t xml:space="preserve"> • organisatie-assistentie</w:t>
                            </w:r>
                          </w:p>
                          <w:p w14:paraId="5F44ED07" w14:textId="77777777" w:rsidR="00233F5D" w:rsidRDefault="00233F5D">
                            <w:pPr>
                              <w:pStyle w:val="Standaard"/>
                            </w:pPr>
                          </w:p>
                          <w:p w14:paraId="29B6BEA7" w14:textId="62BCCC0E" w:rsidR="00233F5D" w:rsidRDefault="00233F5D">
                            <w:pPr>
                              <w:pStyle w:val="Standaard"/>
                            </w:pPr>
                            <w:r>
                              <w:rPr>
                                <w:rStyle w:val="Standaardalinea-lettertype"/>
                                <w:b/>
                                <w:bCs/>
                              </w:rPr>
                              <w:t>2017-2019</w:t>
                            </w:r>
                            <w:r>
                              <w:t xml:space="preserve"> • organisatiehulp</w:t>
                            </w:r>
                          </w:p>
                          <w:p w14:paraId="48397F8A" w14:textId="77777777" w:rsidR="00233F5D" w:rsidRDefault="00233F5D">
                            <w:pPr>
                              <w:pStyle w:val="Standaard"/>
                            </w:pPr>
                          </w:p>
                          <w:p w14:paraId="64E6C9A1" w14:textId="77777777" w:rsidR="00233F5D" w:rsidRDefault="00233F5D">
                            <w:pPr>
                              <w:pStyle w:val="Standaard"/>
                            </w:pPr>
                          </w:p>
                          <w:p w14:paraId="58DE9162" w14:textId="1947A520" w:rsidR="00233F5D" w:rsidRPr="002A0093" w:rsidRDefault="00233F5D" w:rsidP="000D310E">
                            <w:pPr>
                              <w:pStyle w:val="Standaard"/>
                              <w:rPr>
                                <w:b/>
                                <w:bCs/>
                                <w:color w:val="0072C7"/>
                                <w:u w:val="single"/>
                                <w:lang w:bidi="nl-NL"/>
                              </w:rPr>
                            </w:pPr>
                            <w:r w:rsidRPr="002A0093">
                              <w:rPr>
                                <w:b/>
                                <w:bCs/>
                                <w:color w:val="0072C7"/>
                                <w:u w:val="single"/>
                                <w:lang w:bidi="nl-NL"/>
                              </w:rPr>
                              <w:t xml:space="preserve">Vaardigheid </w:t>
                            </w:r>
                          </w:p>
                          <w:p w14:paraId="6D7C346A" w14:textId="77777777" w:rsidR="00233F5D" w:rsidRDefault="00233F5D" w:rsidP="000D310E">
                            <w:pPr>
                              <w:pStyle w:val="Standaard"/>
                              <w:rPr>
                                <w:b/>
                                <w:bCs/>
                                <w:color w:val="0072C7"/>
                                <w:u w:val="single"/>
                                <w:lang w:bidi="nl-NL"/>
                              </w:rPr>
                            </w:pPr>
                          </w:p>
                          <w:p w14:paraId="50F3C237" w14:textId="77777777" w:rsidR="00233F5D" w:rsidRPr="00907145" w:rsidRDefault="00233F5D" w:rsidP="000D310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907145"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  <w:t xml:space="preserve">Taal </w:t>
                            </w:r>
                          </w:p>
                          <w:p w14:paraId="326E8DA0" w14:textId="77777777" w:rsidR="00233F5D" w:rsidRDefault="00233F5D" w:rsidP="000D310E">
                            <w:pPr>
                              <w:rPr>
                                <w:lang w:bidi="nl-NL"/>
                              </w:rPr>
                            </w:pPr>
                            <w:r w:rsidRPr="00907145">
                              <w:rPr>
                                <w:b/>
                                <w:bCs/>
                                <w:lang w:bidi="nl-NL"/>
                              </w:rPr>
                              <w:t>Nederlands</w:t>
                            </w:r>
                            <w:r w:rsidRPr="00907145">
                              <w:rPr>
                                <w:lang w:bidi="nl-NL"/>
                              </w:rPr>
                              <w:t xml:space="preserve">: Moedertaal </w:t>
                            </w:r>
                          </w:p>
                          <w:p w14:paraId="563BFE34" w14:textId="77777777" w:rsidR="00233F5D" w:rsidRPr="00907145" w:rsidRDefault="00233F5D" w:rsidP="000D310E">
                            <w:r w:rsidRPr="00907145">
                              <w:rPr>
                                <w:b/>
                                <w:bCs/>
                                <w:lang w:bidi="nl-NL"/>
                              </w:rPr>
                              <w:t>Engels</w:t>
                            </w:r>
                            <w:r w:rsidRPr="00907145">
                              <w:rPr>
                                <w:lang w:bidi="nl-NL"/>
                              </w:rPr>
                              <w:t xml:space="preserve">: Goed </w:t>
                            </w:r>
                          </w:p>
                          <w:p w14:paraId="5693EAE1" w14:textId="77777777" w:rsidR="00233F5D" w:rsidRPr="00907145" w:rsidRDefault="00233F5D" w:rsidP="000D310E"/>
                          <w:p w14:paraId="03A6995A" w14:textId="77777777" w:rsidR="00233F5D" w:rsidRPr="00907145" w:rsidRDefault="00233F5D" w:rsidP="000D310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907145">
                              <w:rPr>
                                <w:b/>
                                <w:bCs/>
                                <w:u w:val="single"/>
                                <w:lang w:bidi="nl-NL"/>
                              </w:rPr>
                              <w:t xml:space="preserve">Rijbewijs </w:t>
                            </w:r>
                          </w:p>
                          <w:p w14:paraId="2955BC7B" w14:textId="77777777" w:rsidR="00233F5D" w:rsidRPr="00907145" w:rsidRDefault="00233F5D" w:rsidP="000D310E">
                            <w:r w:rsidRPr="00907145">
                              <w:rPr>
                                <w:lang w:bidi="nl-NL"/>
                              </w:rPr>
                              <w:t>Rijbewijs B</w:t>
                            </w:r>
                          </w:p>
                          <w:p w14:paraId="5AC1D393" w14:textId="77777777" w:rsidR="00233F5D" w:rsidRDefault="00233F5D">
                            <w:pPr>
                              <w:pStyle w:val="Standaard"/>
                            </w:pPr>
                          </w:p>
                          <w:p w14:paraId="05AA7E84" w14:textId="77777777" w:rsidR="00233F5D" w:rsidRDefault="00233F5D">
                            <w:pPr>
                              <w:pStyle w:val="Standaard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4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C1A31C" w14:textId="77777777" w:rsidR="00233F5D" w:rsidRPr="00233F5D" w:rsidRDefault="00233F5D">
            <w:pPr>
              <w:pStyle w:val="Plattetekst"/>
              <w:overflowPunct w:val="0"/>
              <w:rPr>
                <w:rFonts w:ascii="Times New Roman" w:hAnsi="Times New Roman"/>
                <w:u w:val="single"/>
              </w:rPr>
            </w:pPr>
          </w:p>
        </w:tc>
        <w:tc>
          <w:tcPr>
            <w:tcW w:w="6630" w:type="dxa"/>
            <w:vMerge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389B5286" w14:textId="77777777" w:rsidR="00233F5D" w:rsidRPr="00233F5D" w:rsidRDefault="00233F5D">
            <w:pPr>
              <w:pStyle w:val="Kop1"/>
              <w:rPr>
                <w:u w:val="single"/>
              </w:rPr>
            </w:pPr>
          </w:p>
        </w:tc>
      </w:tr>
    </w:tbl>
    <w:p w14:paraId="4185AB85" w14:textId="54670117" w:rsidR="00233F5D" w:rsidRDefault="00233F5D" w:rsidP="00233F5D">
      <w:pPr>
        <w:pStyle w:val="Plattetekst"/>
        <w:rPr>
          <w:sz w:val="22"/>
          <w:szCs w:val="22"/>
          <w:u w:val="single"/>
        </w:rPr>
      </w:pPr>
    </w:p>
    <w:sectPr w:rsidR="00233F5D">
      <w:headerReference w:type="default" r:id="rId13"/>
      <w:footerReference w:type="default" r:id="rId14"/>
      <w:pgSz w:w="11906" w:h="16838"/>
      <w:pgMar w:top="2302" w:right="794" w:bottom="1140" w:left="1140" w:header="720" w:footer="18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4793F" w14:textId="77777777" w:rsidR="00E552DB" w:rsidRDefault="00E552DB">
      <w:r>
        <w:separator/>
      </w:r>
    </w:p>
  </w:endnote>
  <w:endnote w:type="continuationSeparator" w:id="0">
    <w:p w14:paraId="4779E4FF" w14:textId="77777777" w:rsidR="00E552DB" w:rsidRDefault="00E55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6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320"/>
      <w:gridCol w:w="3320"/>
      <w:gridCol w:w="3320"/>
    </w:tblGrid>
    <w:tr w:rsidR="00F96BF2" w14:paraId="1EFD19E6" w14:textId="77777777">
      <w:tc>
        <w:tcPr>
          <w:tcW w:w="33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D920E4B" w14:textId="77777777" w:rsidR="00C0568F" w:rsidRDefault="00C0568F">
          <w:pPr>
            <w:pStyle w:val="Koptekst"/>
            <w:ind w:left="-115"/>
          </w:pPr>
        </w:p>
      </w:tc>
      <w:tc>
        <w:tcPr>
          <w:tcW w:w="33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73B2717" w14:textId="77777777" w:rsidR="00C0568F" w:rsidRDefault="00C0568F">
          <w:pPr>
            <w:pStyle w:val="Koptekst"/>
            <w:jc w:val="center"/>
          </w:pPr>
        </w:p>
      </w:tc>
      <w:tc>
        <w:tcPr>
          <w:tcW w:w="33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3578103" w14:textId="77777777" w:rsidR="00C0568F" w:rsidRDefault="00C0568F">
          <w:pPr>
            <w:pStyle w:val="Koptekst"/>
            <w:ind w:right="-115"/>
            <w:jc w:val="right"/>
          </w:pPr>
        </w:p>
      </w:tc>
    </w:tr>
  </w:tbl>
  <w:p w14:paraId="6ED73CCE" w14:textId="77777777" w:rsidR="00C0568F" w:rsidRDefault="00C0568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7416A" w14:textId="77777777" w:rsidR="00E552DB" w:rsidRDefault="00E552DB">
      <w:r>
        <w:rPr>
          <w:color w:val="000000"/>
        </w:rPr>
        <w:separator/>
      </w:r>
    </w:p>
  </w:footnote>
  <w:footnote w:type="continuationSeparator" w:id="0">
    <w:p w14:paraId="637FA05E" w14:textId="77777777" w:rsidR="00E552DB" w:rsidRDefault="00E552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94137" w14:textId="77777777" w:rsidR="00C0568F" w:rsidRDefault="00000000">
    <w:pPr>
      <w:pStyle w:val="Plattetekst"/>
    </w:pPr>
    <w:r>
      <w:rPr>
        <w:rStyle w:val="Standaardalinea-lettertype"/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3122E9" wp14:editId="4F150A41">
              <wp:simplePos x="0" y="0"/>
              <wp:positionH relativeFrom="column">
                <wp:posOffset>-1608458</wp:posOffset>
              </wp:positionH>
              <wp:positionV relativeFrom="paragraph">
                <wp:posOffset>-457200</wp:posOffset>
              </wp:positionV>
              <wp:extent cx="8666638" cy="10547904"/>
              <wp:effectExtent l="0" t="0" r="1112" b="5796"/>
              <wp:wrapNone/>
              <wp:docPr id="852127920" name="Groe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638" cy="10547904"/>
                        <a:chOff x="0" y="0"/>
                        <a:chExt cx="8666638" cy="10547904"/>
                      </a:xfrm>
                    </wpg:grpSpPr>
                    <wpg:grpSp>
                      <wpg:cNvPr id="1130512621" name="Groep 14"/>
                      <wpg:cNvGrpSpPr/>
                      <wpg:grpSpPr>
                        <a:xfrm>
                          <a:off x="0" y="426723"/>
                          <a:ext cx="4063995" cy="3819521"/>
                          <a:chOff x="0" y="0"/>
                          <a:chExt cx="4063995" cy="3819521"/>
                        </a:xfrm>
                      </wpg:grpSpPr>
                      <wps:wsp>
                        <wps:cNvPr id="1101725524" name="Vrije vorm: Vorm 10"/>
                        <wps:cNvSpPr/>
                        <wps:spPr>
                          <a:xfrm rot="10800009" flipH="1">
                            <a:off x="0" y="0"/>
                            <a:ext cx="4063995" cy="381952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0072C7">
                                  <a:alpha val="37000"/>
                                </a:srgb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37137587" name="Vrije vorm: Vorm 18"/>
                        <wps:cNvSpPr/>
                        <wps:spPr>
                          <a:xfrm>
                            <a:off x="290918" y="415631"/>
                            <a:ext cx="3226067" cy="303226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3"/>
                              <a:gd name="f39" fmla="val 2520821"/>
                              <a:gd name="f40" fmla="val 1643881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2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1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5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2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3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5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0"/>
                              <a:gd name="f542" fmla="val 2265793"/>
                              <a:gd name="f543" fmla="val 2099801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79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59"/>
                              <a:gd name="f562" fmla="val 2217355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5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4"/>
                              <a:gd name="f593" fmla="val 2175510"/>
                              <a:gd name="f594" fmla="val 475386"/>
                              <a:gd name="f595" fmla="val 2153526"/>
                              <a:gd name="f596" fmla="val 477272"/>
                              <a:gd name="f597" fmla="val 2155821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3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1"/>
                              <a:gd name="f779" fmla="val 2051897"/>
                              <a:gd name="f780" fmla="val 2291271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498930"/>
                              <a:gd name="f819" fmla="val 1857612"/>
                              <a:gd name="f820" fmla="val 2494525"/>
                              <a:gd name="f821" fmla="val 1865709"/>
                              <a:gd name="f822" fmla="val 2490953"/>
                              <a:gd name="f823" fmla="val 1872615"/>
                              <a:gd name="f824" fmla="val 1875472"/>
                              <a:gd name="f825" fmla="val 2486190"/>
                              <a:gd name="f826" fmla="val 1885949"/>
                              <a:gd name="f827" fmla="val 2480475"/>
                              <a:gd name="f828" fmla="val 1898332"/>
                              <a:gd name="f829" fmla="val 2473808"/>
                              <a:gd name="f830" fmla="val 1909762"/>
                              <a:gd name="f831" fmla="val 2521433"/>
                              <a:gd name="f832" fmla="val 1847850"/>
                              <a:gd name="f833" fmla="val 2518575"/>
                              <a:gd name="f834" fmla="val 1860232"/>
                              <a:gd name="f835" fmla="val 2514765"/>
                              <a:gd name="f836" fmla="val 1871662"/>
                              <a:gd name="f837" fmla="val 2509050"/>
                              <a:gd name="f838" fmla="val 1884997"/>
                              <a:gd name="f839" fmla="val 2503335"/>
                              <a:gd name="f840" fmla="val 1897380"/>
                              <a:gd name="f841" fmla="val 2496668"/>
                              <a:gd name="f842" fmla="val 1910715"/>
                              <a:gd name="f843" fmla="val 2487143"/>
                              <a:gd name="f844" fmla="val 1925002"/>
                              <a:gd name="f845" fmla="val 2479523"/>
                              <a:gd name="f846" fmla="val 1940242"/>
                              <a:gd name="f847" fmla="val 2471903"/>
                              <a:gd name="f848" fmla="val 1954530"/>
                              <a:gd name="f849" fmla="val 2465235"/>
                              <a:gd name="f850" fmla="val 1965960"/>
                              <a:gd name="f851" fmla="val 2457615"/>
                              <a:gd name="f852" fmla="val 1977390"/>
                              <a:gd name="f853" fmla="val 2450948"/>
                              <a:gd name="f854" fmla="val 1985962"/>
                              <a:gd name="f855" fmla="val 2445233"/>
                              <a:gd name="f856" fmla="val 1991677"/>
                              <a:gd name="f857" fmla="val 2458568"/>
                              <a:gd name="f858" fmla="val 1965007"/>
                              <a:gd name="f859" fmla="val 2461425"/>
                              <a:gd name="f860" fmla="val 2466188"/>
                              <a:gd name="f861" fmla="val 1947862"/>
                              <a:gd name="f862" fmla="val 2469998"/>
                              <a:gd name="f863" fmla="val 1938337"/>
                              <a:gd name="f864" fmla="val 1932622"/>
                              <a:gd name="f865" fmla="val 2475713"/>
                              <a:gd name="f866" fmla="val 1928812"/>
                              <a:gd name="f867" fmla="val 2478570"/>
                              <a:gd name="f868" fmla="val 1924050"/>
                              <a:gd name="f869" fmla="val 2482380"/>
                              <a:gd name="f870" fmla="val 1917382"/>
                              <a:gd name="f871" fmla="val 1911667"/>
                              <a:gd name="f872" fmla="val 2490000"/>
                              <a:gd name="f873" fmla="val 1905000"/>
                              <a:gd name="f874" fmla="val 2493810"/>
                              <a:gd name="f875" fmla="val 1892617"/>
                              <a:gd name="f876" fmla="val 2500478"/>
                              <a:gd name="f877" fmla="val 1885950"/>
                              <a:gd name="f878" fmla="val 2507145"/>
                              <a:gd name="f879" fmla="val 1873567"/>
                              <a:gd name="f880" fmla="val 1861185"/>
                              <a:gd name="f881" fmla="val 2459780"/>
                              <a:gd name="f882" fmla="val 1766202"/>
                              <a:gd name="f883" fmla="val 2436660"/>
                              <a:gd name="f884" fmla="val 1806892"/>
                              <a:gd name="f885" fmla="val 2436235"/>
                              <a:gd name="f886" fmla="val 1807870"/>
                              <a:gd name="f887" fmla="val 2459520"/>
                              <a:gd name="f888" fmla="val 1766887"/>
                              <a:gd name="f889" fmla="val 2472460"/>
                              <a:gd name="f890" fmla="val 1674043"/>
                              <a:gd name="f891" fmla="val 2444672"/>
                              <a:gd name="f892" fmla="val 1749965"/>
                              <a:gd name="f893" fmla="val 2427320"/>
                              <a:gd name="f894" fmla="val 1790989"/>
                              <a:gd name="f895" fmla="val 2407787"/>
                              <a:gd name="f896" fmla="val 1830865"/>
                              <a:gd name="f897" fmla="val 2386218"/>
                              <a:gd name="f898" fmla="val 1869449"/>
                              <a:gd name="f899" fmla="val 2377659"/>
                              <a:gd name="f900" fmla="val 1882980"/>
                              <a:gd name="f901" fmla="val 2377605"/>
                              <a:gd name="f902" fmla="val 1883092"/>
                              <a:gd name="f903" fmla="val 2373795"/>
                              <a:gd name="f904" fmla="val 2366175"/>
                              <a:gd name="f905" fmla="val 2357602"/>
                              <a:gd name="f906" fmla="val 2349030"/>
                              <a:gd name="f907" fmla="val 2341410"/>
                              <a:gd name="f908" fmla="val 2337600"/>
                              <a:gd name="f909" fmla="val 2330932"/>
                              <a:gd name="f910" fmla="val 1963102"/>
                              <a:gd name="f911" fmla="val 2322360"/>
                              <a:gd name="f912" fmla="val 1972627"/>
                              <a:gd name="f913" fmla="val 2314740"/>
                              <a:gd name="f914" fmla="val 1983105"/>
                              <a:gd name="f915" fmla="val 2307120"/>
                              <a:gd name="f916" fmla="val 2300452"/>
                              <a:gd name="f917" fmla="val 2005012"/>
                              <a:gd name="f918" fmla="val 2295690"/>
                              <a:gd name="f919" fmla="val 2015490"/>
                              <a:gd name="f920" fmla="val 2268067"/>
                              <a:gd name="f921" fmla="val 2053590"/>
                              <a:gd name="f922" fmla="val 2223300"/>
                              <a:gd name="f923" fmla="val 2102167"/>
                              <a:gd name="f924" fmla="val 2183295"/>
                              <a:gd name="f925" fmla="val 2142172"/>
                              <a:gd name="f926" fmla="val 2170912"/>
                              <a:gd name="f927" fmla="val 2152650"/>
                              <a:gd name="f928" fmla="val 2158530"/>
                              <a:gd name="f929" fmla="val 2146147"/>
                              <a:gd name="f930" fmla="val 2173605"/>
                              <a:gd name="f931" fmla="val 2142583"/>
                              <a:gd name="f932" fmla="val 2176314"/>
                              <a:gd name="f933" fmla="val 2141045"/>
                              <a:gd name="f934" fmla="val 2177871"/>
                              <a:gd name="f935" fmla="val 2125512"/>
                              <a:gd name="f936" fmla="val 2190534"/>
                              <a:gd name="f937" fmla="val 2112810"/>
                              <a:gd name="f938" fmla="val 2205037"/>
                              <a:gd name="f939" fmla="val 2097570"/>
                              <a:gd name="f940" fmla="val 2217420"/>
                              <a:gd name="f941" fmla="val 2082330"/>
                              <a:gd name="f942" fmla="val 2228850"/>
                              <a:gd name="f943" fmla="val 2066137"/>
                              <a:gd name="f944" fmla="val 2240280"/>
                              <a:gd name="f945" fmla="val 2058824"/>
                              <a:gd name="f946" fmla="val 2244899"/>
                              <a:gd name="f947" fmla="val 2038960"/>
                              <a:gd name="f948" fmla="val 2261093"/>
                              <a:gd name="f949" fmla="val 2036091"/>
                              <a:gd name="f950" fmla="val 2262956"/>
                              <a:gd name="f951" fmla="val 2031847"/>
                              <a:gd name="f952" fmla="val 2266950"/>
                              <a:gd name="f953" fmla="val 2019465"/>
                              <a:gd name="f954" fmla="val 2007082"/>
                              <a:gd name="f955" fmla="val 2284095"/>
                              <a:gd name="f956" fmla="val 1994700"/>
                              <a:gd name="f957" fmla="val 2291715"/>
                              <a:gd name="f958" fmla="val 1982317"/>
                              <a:gd name="f959" fmla="val 2299335"/>
                              <a:gd name="f960" fmla="val 2306955"/>
                              <a:gd name="f961" fmla="val 1957552"/>
                              <a:gd name="f962" fmla="val 1953301"/>
                              <a:gd name="f963" fmla="val 2316730"/>
                              <a:gd name="f964" fmla="val 1928148"/>
                              <a:gd name="f965" fmla="val 2333067"/>
                              <a:gd name="f966" fmla="val 1920350"/>
                              <a:gd name="f967" fmla="val 2337000"/>
                              <a:gd name="f968" fmla="val 1912785"/>
                              <a:gd name="f969" fmla="val 2342197"/>
                              <a:gd name="f970" fmla="val 1905165"/>
                              <a:gd name="f971" fmla="val 1896592"/>
                              <a:gd name="f972" fmla="val 2351722"/>
                              <a:gd name="f973" fmla="val 1887067"/>
                              <a:gd name="f974" fmla="val 2356485"/>
                              <a:gd name="f975" fmla="val 1863039"/>
                              <a:gd name="f976" fmla="val 2365908"/>
                              <a:gd name="f977" fmla="val 1809482"/>
                              <a:gd name="f978" fmla="val 2392922"/>
                              <a:gd name="f979" fmla="val 1768715"/>
                              <a:gd name="f980" fmla="val 2410757"/>
                              <a:gd name="f981" fmla="val 1726784"/>
                              <a:gd name="f982" fmla="val 2426426"/>
                              <a:gd name="f983" fmla="val 1683836"/>
                              <a:gd name="f984" fmla="val 2439784"/>
                              <a:gd name="f985" fmla="val 1596280"/>
                              <a:gd name="f986" fmla="val 2462297"/>
                              <a:gd name="f987" fmla="val 1667040"/>
                              <a:gd name="f988" fmla="val 1671802"/>
                              <a:gd name="f989" fmla="val 2447924"/>
                              <a:gd name="f990" fmla="val 1675612"/>
                              <a:gd name="f991" fmla="val 2446972"/>
                              <a:gd name="f992" fmla="val 1680375"/>
                              <a:gd name="f993" fmla="val 2446019"/>
                              <a:gd name="f994" fmla="val 1690852"/>
                              <a:gd name="f995" fmla="val 1711807"/>
                              <a:gd name="f996" fmla="val 2432684"/>
                              <a:gd name="f997" fmla="val 1723237"/>
                              <a:gd name="f998" fmla="val 2430779"/>
                              <a:gd name="f999" fmla="val 1732762"/>
                              <a:gd name="f1000" fmla="val 1742287"/>
                              <a:gd name="f1001" fmla="val 2425064"/>
                              <a:gd name="f1002" fmla="val 1749907"/>
                              <a:gd name="f1003" fmla="val 2422207"/>
                              <a:gd name="f1004" fmla="val 1761337"/>
                              <a:gd name="f1005" fmla="val 2411729"/>
                              <a:gd name="f1006" fmla="val 1783245"/>
                              <a:gd name="f1007" fmla="val 2406014"/>
                              <a:gd name="f1008" fmla="val 1792770"/>
                              <a:gd name="f1009" fmla="val 2400299"/>
                              <a:gd name="f1010" fmla="val 1808962"/>
                              <a:gd name="f1011" fmla="val 2394584"/>
                              <a:gd name="f1012" fmla="val 1825155"/>
                              <a:gd name="f1013" fmla="val 2388869"/>
                              <a:gd name="f1014" fmla="val 1841347"/>
                              <a:gd name="f1015" fmla="val 2383154"/>
                              <a:gd name="f1016" fmla="val 1872470"/>
                              <a:gd name="f1017" fmla="val 2370949"/>
                              <a:gd name="f1018" fmla="val 2363152"/>
                              <a:gd name="f1019" fmla="val 1898496"/>
                              <a:gd name="f1020" fmla="val 2359343"/>
                              <a:gd name="f1021" fmla="val 1915642"/>
                              <a:gd name="f1022" fmla="val 2349817"/>
                              <a:gd name="f1023" fmla="val 1920147"/>
                              <a:gd name="f1024" fmla="val 2346686"/>
                              <a:gd name="f1025" fmla="val 1931835"/>
                              <a:gd name="f1026" fmla="val 2335530"/>
                              <a:gd name="f1027" fmla="val 1939455"/>
                              <a:gd name="f1028" fmla="val 2330767"/>
                              <a:gd name="f1029" fmla="val 1948980"/>
                              <a:gd name="f1030" fmla="val 2320290"/>
                              <a:gd name="f1031" fmla="val 1986810"/>
                              <a:gd name="f1032" fmla="val 2305948"/>
                              <a:gd name="f1033" fmla="val 1997557"/>
                              <a:gd name="f1034" fmla="val 2299334"/>
                              <a:gd name="f1035" fmla="val 2009940"/>
                              <a:gd name="f1036" fmla="val 2022322"/>
                              <a:gd name="f1037" fmla="val 2283142"/>
                              <a:gd name="f1038" fmla="val 2034705"/>
                              <a:gd name="f1039" fmla="val 2037562"/>
                              <a:gd name="f1040" fmla="val 2044230"/>
                              <a:gd name="f1041" fmla="val 2264092"/>
                              <a:gd name="f1042" fmla="val 2050897"/>
                              <a:gd name="f1043" fmla="val 2259329"/>
                              <a:gd name="f1044" fmla="val 2057565"/>
                              <a:gd name="f1045" fmla="val 2254567"/>
                              <a:gd name="f1046" fmla="val 2064232"/>
                              <a:gd name="f1047" fmla="val 2249804"/>
                              <a:gd name="f1048" fmla="val 2068995"/>
                              <a:gd name="f1049" fmla="val 2247899"/>
                              <a:gd name="f1050" fmla="val 2084235"/>
                              <a:gd name="f1051" fmla="val 2236469"/>
                              <a:gd name="f1052" fmla="val 2100427"/>
                              <a:gd name="f1053" fmla="val 2115667"/>
                              <a:gd name="f1054" fmla="val 2121382"/>
                              <a:gd name="f1055" fmla="val 2199322"/>
                              <a:gd name="f1056" fmla="val 2139480"/>
                              <a:gd name="f1057" fmla="val 2149005"/>
                              <a:gd name="f1058" fmla="val 2181224"/>
                              <a:gd name="f1059" fmla="val 2161387"/>
                              <a:gd name="f1060" fmla="val 2170747"/>
                              <a:gd name="f1061" fmla="val 2173770"/>
                              <a:gd name="f1062" fmla="val 2160269"/>
                              <a:gd name="f1063" fmla="val 2186152"/>
                              <a:gd name="f1064" fmla="val 2226157"/>
                              <a:gd name="f1065" fmla="val 2109787"/>
                              <a:gd name="f1066" fmla="val 2270925"/>
                              <a:gd name="f1067" fmla="val 2061209"/>
                              <a:gd name="f1068" fmla="val 2298547"/>
                              <a:gd name="f1069" fmla="val 2023109"/>
                              <a:gd name="f1070" fmla="val 2314015"/>
                              <a:gd name="f1071" fmla="val 1996814"/>
                              <a:gd name="f1072" fmla="val 1994534"/>
                              <a:gd name="f1073" fmla="val 1983104"/>
                              <a:gd name="f1074" fmla="val 2331885"/>
                              <a:gd name="f1075" fmla="val 1969769"/>
                              <a:gd name="f1076" fmla="val 2339505"/>
                              <a:gd name="f1077" fmla="val 1956434"/>
                              <a:gd name="f1078" fmla="val 1952624"/>
                              <a:gd name="f1079" fmla="val 2344268"/>
                              <a:gd name="f1080" fmla="val 1948814"/>
                              <a:gd name="f1081" fmla="val 2347125"/>
                              <a:gd name="f1082" fmla="val 1945004"/>
                              <a:gd name="f1083" fmla="val 2357257"/>
                              <a:gd name="f1084" fmla="val 1930951"/>
                              <a:gd name="f1085" fmla="val 2360460"/>
                              <a:gd name="f1086" fmla="val 2369032"/>
                              <a:gd name="f1087" fmla="val 1900237"/>
                              <a:gd name="f1088" fmla="val 2380462"/>
                              <a:gd name="f1089" fmla="val 1890712"/>
                              <a:gd name="f1090" fmla="val 2395702"/>
                              <a:gd name="f1091" fmla="val 1864042"/>
                              <a:gd name="f1092" fmla="val 2407132"/>
                              <a:gd name="f1093" fmla="val 1837372"/>
                              <a:gd name="f1094" fmla="val 2419515"/>
                              <a:gd name="f1095" fmla="val 1809749"/>
                              <a:gd name="f1096" fmla="val 2430945"/>
                              <a:gd name="f1097" fmla="val 1782127"/>
                              <a:gd name="f1098" fmla="val 2443327"/>
                              <a:gd name="f1099" fmla="val 1754504"/>
                              <a:gd name="f1100" fmla="val 1723072"/>
                              <a:gd name="f1101" fmla="val 2459044"/>
                              <a:gd name="f1102" fmla="val 1714500"/>
                              <a:gd name="f1103" fmla="val 2464759"/>
                              <a:gd name="f1104" fmla="val 1699974"/>
                              <a:gd name="f1105" fmla="val 2468807"/>
                              <a:gd name="f1106" fmla="val 1687829"/>
                              <a:gd name="f1107" fmla="val 2576677"/>
                              <a:gd name="f1108" fmla="val 1589722"/>
                              <a:gd name="f1109" fmla="val 2573820"/>
                              <a:gd name="f1110" fmla="val 1591627"/>
                              <a:gd name="f1111" fmla="val 2585674"/>
                              <a:gd name="f1112" fmla="val 1533271"/>
                              <a:gd name="f1113" fmla="val 2585332"/>
                              <a:gd name="f1114" fmla="val 1534956"/>
                              <a:gd name="f1115" fmla="val 2588107"/>
                              <a:gd name="f1116" fmla="val 1538287"/>
                              <a:gd name="f1117" fmla="val 2590965"/>
                              <a:gd name="f1118" fmla="val 1541145"/>
                              <a:gd name="f1119" fmla="val 2593822"/>
                              <a:gd name="f1120" fmla="val 1544955"/>
                              <a:gd name="f1121" fmla="val 2596680"/>
                              <a:gd name="f1122" fmla="val 1547812"/>
                              <a:gd name="f1123" fmla="val 2598585"/>
                              <a:gd name="f1124" fmla="val 1545907"/>
                              <a:gd name="f1125" fmla="val 2600490"/>
                              <a:gd name="f1126" fmla="val 1544002"/>
                              <a:gd name="f1127" fmla="val 2602395"/>
                              <a:gd name="f1128" fmla="val 2602539"/>
                              <a:gd name="f1129" fmla="val 1543271"/>
                              <a:gd name="f1130" fmla="val 2594775"/>
                              <a:gd name="f1131" fmla="val 2591918"/>
                              <a:gd name="f1132" fmla="val 1540192"/>
                              <a:gd name="f1133" fmla="val 2589060"/>
                              <a:gd name="f1134" fmla="val 1537334"/>
                              <a:gd name="f1135" fmla="val 2577184"/>
                              <a:gd name="f1136" fmla="val 1425070"/>
                              <a:gd name="f1137" fmla="val 2576519"/>
                              <a:gd name="f1138" fmla="val 1425107"/>
                              <a:gd name="f1139" fmla="val 2575314"/>
                              <a:gd name="f1140" fmla="val 1425174"/>
                              <a:gd name="f1141" fmla="val 2575725"/>
                              <a:gd name="f1142" fmla="val 1429702"/>
                              <a:gd name="f1143" fmla="val 1438275"/>
                              <a:gd name="f1144" fmla="val 1444942"/>
                              <a:gd name="f1145" fmla="val 2574773"/>
                              <a:gd name="f1146" fmla="val 1453515"/>
                              <a:gd name="f1147" fmla="val 1458277"/>
                              <a:gd name="f1148" fmla="val 2572868"/>
                              <a:gd name="f1149" fmla="val 1462087"/>
                              <a:gd name="f1150" fmla="val 2570963"/>
                              <a:gd name="f1151" fmla="val 1467802"/>
                              <a:gd name="f1152" fmla="val 2563343"/>
                              <a:gd name="f1153" fmla="val 1480185"/>
                              <a:gd name="f1154" fmla="val 2555723"/>
                              <a:gd name="f1155" fmla="val 1492567"/>
                              <a:gd name="f1156" fmla="val 2548103"/>
                              <a:gd name="f1157" fmla="val 1503997"/>
                              <a:gd name="f1158" fmla="val 2546198"/>
                              <a:gd name="f1159" fmla="val 1515427"/>
                              <a:gd name="f1160" fmla="val 2545245"/>
                              <a:gd name="f1161" fmla="val 1524952"/>
                              <a:gd name="f1162" fmla="val 2542388"/>
                              <a:gd name="f1163" fmla="val 1535430"/>
                              <a:gd name="f1164" fmla="val 2536673"/>
                              <a:gd name="f1165" fmla="val 2533815"/>
                              <a:gd name="f1166" fmla="val 1561147"/>
                              <a:gd name="f1167" fmla="val 2530958"/>
                              <a:gd name="f1168" fmla="val 1575435"/>
                              <a:gd name="f1169" fmla="val 2527148"/>
                              <a:gd name="f1170" fmla="val 2523338"/>
                              <a:gd name="f1171" fmla="val 1604010"/>
                              <a:gd name="f1172" fmla="val 2520480"/>
                              <a:gd name="f1173" fmla="val 1615440"/>
                              <a:gd name="f1174" fmla="val 2516670"/>
                              <a:gd name="f1175" fmla="val 1627822"/>
                              <a:gd name="f1176" fmla="val 2512860"/>
                              <a:gd name="f1177" fmla="val 1640205"/>
                              <a:gd name="f1178" fmla="val 2510003"/>
                              <a:gd name="f1179" fmla="val 1651635"/>
                              <a:gd name="f1180" fmla="val 2505240"/>
                              <a:gd name="f1181" fmla="val 1663065"/>
                              <a:gd name="f1182" fmla="val 1672590"/>
                              <a:gd name="f1183" fmla="val 2501430"/>
                              <a:gd name="f1184" fmla="val 1681162"/>
                              <a:gd name="f1185" fmla="val 2498573"/>
                              <a:gd name="f1186" fmla="val 1690687"/>
                              <a:gd name="f1187" fmla="val 1700212"/>
                              <a:gd name="f1188" fmla="val 2494763"/>
                              <a:gd name="f1189" fmla="val 1709737"/>
                              <a:gd name="f1190" fmla="val 1719262"/>
                              <a:gd name="f1191" fmla="val 2497030"/>
                              <a:gd name="f1192" fmla="val 1709809"/>
                              <a:gd name="f1193" fmla="val 2502383"/>
                              <a:gd name="f1194" fmla="val 1689734"/>
                              <a:gd name="f1195" fmla="val 1679257"/>
                              <a:gd name="f1196" fmla="val 1670684"/>
                              <a:gd name="f1197" fmla="val 1661159"/>
                              <a:gd name="f1198" fmla="val 2510955"/>
                              <a:gd name="f1199" fmla="val 1649729"/>
                              <a:gd name="f1200" fmla="val 1637347"/>
                              <a:gd name="f1201" fmla="val 1625917"/>
                              <a:gd name="f1202" fmla="val 2522385"/>
                              <a:gd name="f1203" fmla="val 1613534"/>
                              <a:gd name="f1204" fmla="val 2525243"/>
                              <a:gd name="f1205" fmla="val 1602104"/>
                              <a:gd name="f1206" fmla="val 2529053"/>
                              <a:gd name="f1207" fmla="val 2532863"/>
                              <a:gd name="f1208" fmla="val 1574482"/>
                              <a:gd name="f1209" fmla="val 2534768"/>
                              <a:gd name="f1210" fmla="val 1560194"/>
                              <a:gd name="f1211" fmla="val 2538578"/>
                              <a:gd name="f1212" fmla="val 2544293"/>
                              <a:gd name="f1213" fmla="val 1533524"/>
                              <a:gd name="f1214" fmla="val 2547150"/>
                              <a:gd name="f1215" fmla="val 1523047"/>
                              <a:gd name="f1216" fmla="val 1513522"/>
                              <a:gd name="f1217" fmla="val 2550008"/>
                              <a:gd name="f1218" fmla="val 1502092"/>
                              <a:gd name="f1219" fmla="val 2557628"/>
                              <a:gd name="f1220" fmla="val 1489709"/>
                              <a:gd name="f1221" fmla="val 2565248"/>
                              <a:gd name="f1222" fmla="val 1478279"/>
                              <a:gd name="f1223" fmla="val 1465897"/>
                              <a:gd name="f1224" fmla="val 2568105"/>
                              <a:gd name="f1225" fmla="val 1490662"/>
                              <a:gd name="f1226" fmla="val 1514474"/>
                              <a:gd name="f1227" fmla="val 1539239"/>
                              <a:gd name="f1228" fmla="val 1562099"/>
                              <a:gd name="f1229" fmla="val 1593532"/>
                              <a:gd name="f1230" fmla="val 1600199"/>
                              <a:gd name="f1231" fmla="val 2537625"/>
                              <a:gd name="f1232" fmla="val 1626869"/>
                              <a:gd name="f1233" fmla="val 2530005"/>
                              <a:gd name="f1234" fmla="val 1652587"/>
                              <a:gd name="f1235" fmla="val 1678304"/>
                              <a:gd name="f1236" fmla="val 2515392"/>
                              <a:gd name="f1237" fmla="val 1686218"/>
                              <a:gd name="f1238" fmla="val 2513217"/>
                              <a:gd name="f1239" fmla="val 1698069"/>
                              <a:gd name="f1240" fmla="val 2512146"/>
                              <a:gd name="f1241" fmla="val 1704261"/>
                              <a:gd name="f1242" fmla="val 2510479"/>
                              <a:gd name="f1243" fmla="val 1710690"/>
                              <a:gd name="f1244" fmla="val 2506193"/>
                              <a:gd name="f1245" fmla="val 1718310"/>
                              <a:gd name="f1246" fmla="val 2492858"/>
                              <a:gd name="f1247" fmla="val 1737360"/>
                              <a:gd name="f1248" fmla="val 1756410"/>
                              <a:gd name="f1249" fmla="val 1776412"/>
                              <a:gd name="f1250" fmla="val 1785937"/>
                              <a:gd name="f1251" fmla="val 1796415"/>
                              <a:gd name="f1252" fmla="val 2467140"/>
                              <a:gd name="f1253" fmla="val 1812607"/>
                              <a:gd name="f1254" fmla="val 2462378"/>
                              <a:gd name="f1255" fmla="val 1817370"/>
                              <a:gd name="f1256" fmla="val 1823085"/>
                              <a:gd name="f1257" fmla="val 2456663"/>
                              <a:gd name="f1258" fmla="val 1828800"/>
                              <a:gd name="f1259" fmla="val 2453805"/>
                              <a:gd name="f1260" fmla="val 1834515"/>
                              <a:gd name="f1261" fmla="val 2449995"/>
                              <a:gd name="f1262" fmla="val 1840230"/>
                              <a:gd name="f1263" fmla="val 2441423"/>
                              <a:gd name="f1264" fmla="val 1855470"/>
                              <a:gd name="f1265" fmla="val 2424278"/>
                              <a:gd name="f1266" fmla="val 2417610"/>
                              <a:gd name="f1267" fmla="val 1903095"/>
                              <a:gd name="f1268" fmla="val 2406180"/>
                              <a:gd name="f1269" fmla="val 1930717"/>
                              <a:gd name="f1270" fmla="val 1948815"/>
                              <a:gd name="f1271" fmla="val 1970722"/>
                              <a:gd name="f1272" fmla="val 2361413"/>
                              <a:gd name="f1273" fmla="val 1990725"/>
                              <a:gd name="f1274" fmla="val 2010727"/>
                              <a:gd name="f1275" fmla="val 2332838"/>
                              <a:gd name="f1276" fmla="val 2049780"/>
                              <a:gd name="f1277" fmla="val 2313788"/>
                              <a:gd name="f1278" fmla="val 2061210"/>
                              <a:gd name="f1279" fmla="val 2305215"/>
                              <a:gd name="f1280" fmla="val 2072640"/>
                              <a:gd name="f1281" fmla="val 2296643"/>
                              <a:gd name="f1282" fmla="val 2083117"/>
                              <a:gd name="f1283" fmla="val 2287118"/>
                              <a:gd name="f1284" fmla="val 2093595"/>
                              <a:gd name="f1285" fmla="val 2278545"/>
                              <a:gd name="f1286" fmla="val 2104072"/>
                              <a:gd name="f1287" fmla="val 2269020"/>
                              <a:gd name="f1288" fmla="val 2115502"/>
                              <a:gd name="f1289" fmla="val 2266163"/>
                              <a:gd name="f1290" fmla="val 2120265"/>
                              <a:gd name="f1291" fmla="val 2262353"/>
                              <a:gd name="f1292" fmla="val 2124075"/>
                              <a:gd name="f1293" fmla="val 2259495"/>
                              <a:gd name="f1294" fmla="val 2255685"/>
                              <a:gd name="f1295" fmla="val 2133600"/>
                              <a:gd name="f1296" fmla="val 2252828"/>
                              <a:gd name="f1297" fmla="val 2137410"/>
                              <a:gd name="f1298" fmla="val 2249018"/>
                              <a:gd name="f1299" fmla="val 2243303"/>
                              <a:gd name="f1300" fmla="val 2146935"/>
                              <a:gd name="f1301" fmla="val 2237588"/>
                              <a:gd name="f1302" fmla="val 2151697"/>
                              <a:gd name="f1303" fmla="val 2232825"/>
                              <a:gd name="f1304" fmla="val 2206342"/>
                              <a:gd name="f1305" fmla="val 2184829"/>
                              <a:gd name="f1306" fmla="val 2207107"/>
                              <a:gd name="f1307" fmla="val 2195677"/>
                              <a:gd name="f1308" fmla="val 2200275"/>
                              <a:gd name="f1309" fmla="val 2188057"/>
                              <a:gd name="f1310" fmla="val 2169960"/>
                              <a:gd name="f1311" fmla="val 2223135"/>
                              <a:gd name="f1312" fmla="val 2159482"/>
                              <a:gd name="f1313" fmla="val 2229802"/>
                              <a:gd name="f1314" fmla="val 2149957"/>
                              <a:gd name="f1315" fmla="val 2126145"/>
                              <a:gd name="f1316" fmla="val 2256472"/>
                              <a:gd name="f1317" fmla="val 2103587"/>
                              <a:gd name="f1318" fmla="val 2272957"/>
                              <a:gd name="f1319" fmla="val 2107095"/>
                              <a:gd name="f1320" fmla="val 2272665"/>
                              <a:gd name="f1321" fmla="val 2131860"/>
                              <a:gd name="f1322" fmla="val 2155673"/>
                              <a:gd name="f1323" fmla="val 2165198"/>
                              <a:gd name="f1324" fmla="val 2222182"/>
                              <a:gd name="f1325" fmla="val 2185200"/>
                              <a:gd name="f1326" fmla="val 2214562"/>
                              <a:gd name="f1327" fmla="val 2192820"/>
                              <a:gd name="f1328" fmla="val 2201393"/>
                              <a:gd name="f1329" fmla="val 2198370"/>
                              <a:gd name="f1330" fmla="val 2212823"/>
                              <a:gd name="f1331" fmla="val 2185035"/>
                              <a:gd name="f1332" fmla="val 2211870"/>
                              <a:gd name="f1333" fmla="val 2182177"/>
                              <a:gd name="f1334" fmla="val 2221395"/>
                              <a:gd name="f1335" fmla="val 2172652"/>
                              <a:gd name="f1336" fmla="val 2229968"/>
                              <a:gd name="f1337" fmla="val 2238540"/>
                              <a:gd name="f1338" fmla="val 2148840"/>
                              <a:gd name="f1339" fmla="val 2144077"/>
                              <a:gd name="f1340" fmla="val 2254733"/>
                              <a:gd name="f1341" fmla="val 2139315"/>
                              <a:gd name="f1342" fmla="val 2257590"/>
                              <a:gd name="f1343" fmla="val 2135505"/>
                              <a:gd name="f1344" fmla="val 2261400"/>
                              <a:gd name="f1345" fmla="val 2130742"/>
                              <a:gd name="f1346" fmla="val 2265210"/>
                              <a:gd name="f1347" fmla="val 2125980"/>
                              <a:gd name="f1348" fmla="val 2268068"/>
                              <a:gd name="f1349" fmla="val 2121217"/>
                              <a:gd name="f1350" fmla="val 2271878"/>
                              <a:gd name="f1351" fmla="val 2116455"/>
                              <a:gd name="f1352" fmla="val 2274735"/>
                              <a:gd name="f1353" fmla="val 2112645"/>
                              <a:gd name="f1354" fmla="val 2284260"/>
                              <a:gd name="f1355" fmla="val 2292833"/>
                              <a:gd name="f1356" fmla="val 2090737"/>
                              <a:gd name="f1357" fmla="val 2080260"/>
                              <a:gd name="f1358" fmla="val 2310930"/>
                              <a:gd name="f1359" fmla="val 2069782"/>
                              <a:gd name="f1360" fmla="val 2319503"/>
                              <a:gd name="f1361" fmla="val 2058352"/>
                              <a:gd name="f1362" fmla="val 2328075"/>
                              <a:gd name="f1363" fmla="val 2046922"/>
                              <a:gd name="f1364" fmla="val 2338553"/>
                              <a:gd name="f1365" fmla="val 2028825"/>
                              <a:gd name="f1366" fmla="val 2367128"/>
                              <a:gd name="f1367" fmla="val 1987867"/>
                              <a:gd name="f1368" fmla="val 2381415"/>
                              <a:gd name="f1369" fmla="val 1966912"/>
                              <a:gd name="f1370" fmla="val 2394750"/>
                              <a:gd name="f1371" fmla="val 1945957"/>
                              <a:gd name="f1372" fmla="val 2402370"/>
                              <a:gd name="f1373" fmla="val 1927860"/>
                              <a:gd name="f1374" fmla="val 2411895"/>
                              <a:gd name="f1375" fmla="val 2423325"/>
                              <a:gd name="f1376" fmla="val 2429993"/>
                              <a:gd name="f1377" fmla="val 2438565"/>
                              <a:gd name="f1378" fmla="val 1868805"/>
                              <a:gd name="f1379" fmla="val 2447138"/>
                              <a:gd name="f1380" fmla="val 1851660"/>
                              <a:gd name="f1381" fmla="val 2455710"/>
                              <a:gd name="f1382" fmla="val 1831657"/>
                              <a:gd name="f1383" fmla="val 1825942"/>
                              <a:gd name="f1384" fmla="val 1820227"/>
                              <a:gd name="f1385" fmla="val 2468093"/>
                              <a:gd name="f1386" fmla="val 1814512"/>
                              <a:gd name="f1387" fmla="val 1808797"/>
                              <a:gd name="f1388" fmla="val 2472855"/>
                              <a:gd name="f1389" fmla="val 1804035"/>
                              <a:gd name="f1390" fmla="val 2477618"/>
                              <a:gd name="f1391" fmla="val 1793557"/>
                              <a:gd name="f1392" fmla="val 2481428"/>
                              <a:gd name="f1393" fmla="val 1783080"/>
                              <a:gd name="f1394" fmla="val 2485238"/>
                              <a:gd name="f1395" fmla="val 1773555"/>
                              <a:gd name="f1396" fmla="val 1753552"/>
                              <a:gd name="f1397" fmla="val 2499525"/>
                              <a:gd name="f1398" fmla="val 1734502"/>
                              <a:gd name="f1399" fmla="val 2511908"/>
                              <a:gd name="f1400" fmla="val 1715452"/>
                              <a:gd name="f1401" fmla="val 1688782"/>
                              <a:gd name="f1402" fmla="val 1676400"/>
                              <a:gd name="f1403" fmla="val 1650682"/>
                              <a:gd name="f1404" fmla="val 2539530"/>
                              <a:gd name="f1405" fmla="val 1624965"/>
                              <a:gd name="f1406" fmla="val 1598295"/>
                              <a:gd name="f1407" fmla="val 1590675"/>
                              <a:gd name="f1408" fmla="val 1560195"/>
                              <a:gd name="f1409" fmla="val 2559533"/>
                              <a:gd name="f1410" fmla="val 1537335"/>
                              <a:gd name="f1411" fmla="val 2570010"/>
                              <a:gd name="f1412" fmla="val 1488757"/>
                              <a:gd name="f1413" fmla="val 1463992"/>
                              <a:gd name="f1414" fmla="val 2578209"/>
                              <a:gd name="f1415" fmla="val 1451109"/>
                              <a:gd name="f1416" fmla="val 1450657"/>
                              <a:gd name="f1417" fmla="val 1443037"/>
                              <a:gd name="f1418" fmla="val 1436370"/>
                              <a:gd name="f1419" fmla="val 1426845"/>
                              <a:gd name="f1420" fmla="val 2597632"/>
                              <a:gd name="f1421" fmla="val 1404937"/>
                              <a:gd name="f1422" fmla="val 2586540"/>
                              <a:gd name="f1423" fmla="val 1451152"/>
                              <a:gd name="f1424" fmla="val 2586541"/>
                              <a:gd name="f1425" fmla="val 2597633"/>
                              <a:gd name="f1426" fmla="val 1404938"/>
                              <a:gd name="f1427" fmla="val 2606205"/>
                              <a:gd name="f1428" fmla="val 1395412"/>
                              <a:gd name="f1429" fmla="val 2604300"/>
                              <a:gd name="f1430" fmla="val 1399222"/>
                              <a:gd name="f1431" fmla="val 1402080"/>
                              <a:gd name="f1432" fmla="val 1407795"/>
                              <a:gd name="f1433" fmla="val 2599180"/>
                              <a:gd name="f1434" fmla="val 1433750"/>
                              <a:gd name="f1435" fmla="val 2599062"/>
                              <a:gd name="f1436" fmla="val 1441132"/>
                              <a:gd name="f1437" fmla="val 1448276"/>
                              <a:gd name="f1438" fmla="val 1487586"/>
                              <a:gd name="f1439" fmla="val 1490934"/>
                              <a:gd name="f1440" fmla="val 2601443"/>
                              <a:gd name="f1441" fmla="val 1438274"/>
                              <a:gd name="f1442" fmla="val 1407794"/>
                              <a:gd name="f1443" fmla="val 2606836"/>
                              <a:gd name="f1444" fmla="val 1398173"/>
                              <a:gd name="f1445" fmla="val 2565247"/>
                              <a:gd name="f1446" fmla="val 1354454"/>
                              <a:gd name="f1447" fmla="val 2559005"/>
                              <a:gd name="f1448" fmla="val 1369208"/>
                              <a:gd name="f1449" fmla="val 2556675"/>
                              <a:gd name="f1450" fmla="val 1390650"/>
                              <a:gd name="f1451" fmla="val 2553670"/>
                              <a:gd name="f1452" fmla="val 1380633"/>
                              <a:gd name="f1453" fmla="val 2552571"/>
                              <a:gd name="f1454" fmla="val 1382047"/>
                              <a:gd name="f1455" fmla="val 1392555"/>
                              <a:gd name="f1456" fmla="val 2554770"/>
                              <a:gd name="f1457" fmla="val 1397317"/>
                              <a:gd name="f1458" fmla="val 2553818"/>
                              <a:gd name="f1459" fmla="val 1410652"/>
                              <a:gd name="f1460" fmla="val 1415415"/>
                              <a:gd name="f1461" fmla="val 1420177"/>
                              <a:gd name="f1462" fmla="val 2560581"/>
                              <a:gd name="f1463" fmla="val 1420013"/>
                              <a:gd name="f1464" fmla="val 2558580"/>
                              <a:gd name="f1465" fmla="val 1413509"/>
                              <a:gd name="f1466" fmla="val 2559532"/>
                              <a:gd name="f1467" fmla="val 1403032"/>
                              <a:gd name="f1468" fmla="val 2560485"/>
                              <a:gd name="f1469" fmla="val 1398269"/>
                              <a:gd name="f1470" fmla="val 2562390"/>
                              <a:gd name="f1471" fmla="val 1384934"/>
                              <a:gd name="f1472" fmla="val 2563342"/>
                              <a:gd name="f1473" fmla="val 1369694"/>
                              <a:gd name="f1474" fmla="val 2645258"/>
                              <a:gd name="f1475" fmla="val 1328737"/>
                              <a:gd name="f1476" fmla="val 2646210"/>
                              <a:gd name="f1477" fmla="val 1329689"/>
                              <a:gd name="f1478" fmla="val 2647163"/>
                              <a:gd name="f1479" fmla="val 1345882"/>
                              <a:gd name="f1480" fmla="val 1359217"/>
                              <a:gd name="f1481" fmla="val 1380172"/>
                              <a:gd name="f1482" fmla="val 1388744"/>
                              <a:gd name="f1483" fmla="val 2648115"/>
                              <a:gd name="f1484" fmla="val 1425892"/>
                              <a:gd name="f1485" fmla="val 2644305"/>
                              <a:gd name="f1486" fmla="val 1447799"/>
                              <a:gd name="f1487" fmla="val 1453514"/>
                              <a:gd name="f1488" fmla="val 2643353"/>
                              <a:gd name="f1489" fmla="val 1463039"/>
                              <a:gd name="f1490" fmla="val 2641448"/>
                              <a:gd name="f1491" fmla="val 1476374"/>
                              <a:gd name="f1492" fmla="val 2638590"/>
                              <a:gd name="f1493" fmla="val 2635733"/>
                              <a:gd name="f1494" fmla="val 2632875"/>
                              <a:gd name="f1495" fmla="val 1518284"/>
                              <a:gd name="f1496" fmla="val 2631923"/>
                              <a:gd name="f1497" fmla="val 1529714"/>
                              <a:gd name="f1498" fmla="val 1542097"/>
                              <a:gd name="f1499" fmla="val 2630018"/>
                              <a:gd name="f1500" fmla="val 1553527"/>
                              <a:gd name="f1501" fmla="val 2623350"/>
                              <a:gd name="f1502" fmla="val 2622398"/>
                              <a:gd name="f1503" fmla="val 2615730"/>
                              <a:gd name="f1504" fmla="val 1618297"/>
                              <a:gd name="f1505" fmla="val 2610968"/>
                              <a:gd name="f1506" fmla="val 2607158"/>
                              <a:gd name="f1507" fmla="val 1656397"/>
                              <a:gd name="f1508" fmla="val 1674494"/>
                              <a:gd name="f1509" fmla="val 1685924"/>
                              <a:gd name="f1510" fmla="val 1668779"/>
                              <a:gd name="f1511" fmla="val 2578583"/>
                              <a:gd name="f1512" fmla="val 1684972"/>
                              <a:gd name="f1513" fmla="val 1684019"/>
                              <a:gd name="f1514" fmla="val 2579535"/>
                              <a:gd name="f1515" fmla="val 1680209"/>
                              <a:gd name="f1516" fmla="val 2580488"/>
                              <a:gd name="f1517" fmla="val 2581440"/>
                              <a:gd name="f1518" fmla="val 1664017"/>
                              <a:gd name="f1519" fmla="val 2577630"/>
                              <a:gd name="f1520" fmla="val 1661160"/>
                              <a:gd name="f1521" fmla="val 2584298"/>
                              <a:gd name="f1522" fmla="val 1639252"/>
                              <a:gd name="f1523" fmla="val 1611630"/>
                              <a:gd name="f1524" fmla="val 1597342"/>
                              <a:gd name="f1525" fmla="val 2610015"/>
                              <a:gd name="f1526" fmla="val 1590674"/>
                              <a:gd name="f1527" fmla="val 2618588"/>
                              <a:gd name="f1528" fmla="val 1552574"/>
                              <a:gd name="f1529" fmla="val 2624303"/>
                              <a:gd name="f1530" fmla="val 1506854"/>
                              <a:gd name="f1531" fmla="val 2627160"/>
                              <a:gd name="f1532" fmla="val 1495424"/>
                              <a:gd name="f1533" fmla="val 2629065"/>
                              <a:gd name="f1534" fmla="val 1483994"/>
                              <a:gd name="f1535" fmla="val 2630970"/>
                              <a:gd name="f1536" fmla="val 1472564"/>
                              <a:gd name="f1537" fmla="val 1460182"/>
                              <a:gd name="f1538" fmla="val 2634780"/>
                              <a:gd name="f1539" fmla="val 1448752"/>
                              <a:gd name="f1540" fmla="val 2636685"/>
                              <a:gd name="f1541" fmla="val 1437322"/>
                              <a:gd name="f1542" fmla="val 2637638"/>
                              <a:gd name="f1543" fmla="val 2639543"/>
                              <a:gd name="f1544" fmla="val 1415414"/>
                              <a:gd name="f1545" fmla="val 2640495"/>
                              <a:gd name="f1546" fmla="val 1394459"/>
                              <a:gd name="f1547" fmla="val 1383982"/>
                              <a:gd name="f1548" fmla="val 1376362"/>
                              <a:gd name="f1549" fmla="val 1366837"/>
                              <a:gd name="f1550" fmla="val 2642400"/>
                              <a:gd name="f1551" fmla="val 1357312"/>
                              <a:gd name="f1552" fmla="val 1352549"/>
                              <a:gd name="f1553" fmla="val 1347787"/>
                              <a:gd name="f1554" fmla="val 1343024"/>
                              <a:gd name="f1555" fmla="val 1338262"/>
                              <a:gd name="f1556" fmla="val 1333499"/>
                              <a:gd name="f1557" fmla="val 134151"/>
                              <a:gd name="f1558" fmla="val 887095"/>
                              <a:gd name="f1559" fmla="val 134625"/>
                              <a:gd name="f1560" fmla="val 887332"/>
                              <a:gd name="f1561" fmla="val 134670"/>
                              <a:gd name="f1562" fmla="val 887199"/>
                              <a:gd name="f1563" fmla="val 191618"/>
                              <a:gd name="f1564" fmla="val 750570"/>
                              <a:gd name="f1565" fmla="val 176378"/>
                              <a:gd name="f1566" fmla="val 775335"/>
                              <a:gd name="f1567" fmla="val 173520"/>
                              <a:gd name="f1568" fmla="val 782955"/>
                              <a:gd name="f1569" fmla="val 170663"/>
                              <a:gd name="f1570" fmla="val 789622"/>
                              <a:gd name="f1571" fmla="val 164948"/>
                              <a:gd name="f1572" fmla="val 795337"/>
                              <a:gd name="f1573" fmla="val 160185"/>
                              <a:gd name="f1574" fmla="val 801052"/>
                              <a:gd name="f1575" fmla="val 153518"/>
                              <a:gd name="f1576" fmla="val 803910"/>
                              <a:gd name="f1577" fmla="val 153477"/>
                              <a:gd name="f1578" fmla="val 804822"/>
                              <a:gd name="f1579" fmla="val 151819"/>
                              <a:gd name="f1580" fmla="val 841286"/>
                              <a:gd name="f1581" fmla="val 151866"/>
                              <a:gd name="f1582" fmla="val 841199"/>
                              <a:gd name="f1583" fmla="val 804862"/>
                              <a:gd name="f1584" fmla="val 159233"/>
                              <a:gd name="f1585" fmla="val 790574"/>
                              <a:gd name="f1586" fmla="val 783907"/>
                              <a:gd name="f1587" fmla="val 177330"/>
                              <a:gd name="f1588" fmla="val 776287"/>
                              <a:gd name="f1589" fmla="val 751522"/>
                              <a:gd name="f1590" fmla="val 192332"/>
                              <a:gd name="f1591" fmla="val 751998"/>
                              <a:gd name="f1592" fmla="val 192689"/>
                              <a:gd name="f1593" fmla="val 751284"/>
                              <a:gd name="f1594" fmla="val 203047"/>
                              <a:gd name="f1595" fmla="val 667702"/>
                              <a:gd name="f1596" fmla="val 199237"/>
                              <a:gd name="f1597" fmla="val 670560"/>
                              <a:gd name="f1598" fmla="val 194475"/>
                              <a:gd name="f1599" fmla="val 673417"/>
                              <a:gd name="f1600" fmla="val 189712"/>
                              <a:gd name="f1601" fmla="val 677227"/>
                              <a:gd name="f1602" fmla="val 183045"/>
                              <a:gd name="f1603" fmla="val 689610"/>
                              <a:gd name="f1604" fmla="val 178282"/>
                              <a:gd name="f1605" fmla="val 700087"/>
                              <a:gd name="f1606" fmla="val 169710"/>
                              <a:gd name="f1607" fmla="val 719137"/>
                              <a:gd name="f1608" fmla="val 174286"/>
                              <a:gd name="f1609" fmla="val 722798"/>
                              <a:gd name="f1610" fmla="val 174435"/>
                              <a:gd name="f1611" fmla="val 722155"/>
                              <a:gd name="f1612" fmla="val 179235"/>
                              <a:gd name="f1613" fmla="val 183998"/>
                              <a:gd name="f1614" fmla="val 689609"/>
                              <a:gd name="f1615" fmla="val 190665"/>
                              <a:gd name="f1616" fmla="val 202473"/>
                              <a:gd name="f1617" fmla="val 668793"/>
                              <a:gd name="f1618" fmla="val 276390"/>
                              <a:gd name="f1619" fmla="val 613410"/>
                              <a:gd name="f1620" fmla="val 275187"/>
                              <a:gd name="f1621" fmla="val 614373"/>
                              <a:gd name="f1622" fmla="val 270080"/>
                              <a:gd name="f1623" fmla="val 634008"/>
                              <a:gd name="f1624" fmla="val 268770"/>
                              <a:gd name="f1625" fmla="val 638413"/>
                              <a:gd name="f1626" fmla="val 267818"/>
                              <a:gd name="f1627" fmla="val 641033"/>
                              <a:gd name="f1628" fmla="val 266865"/>
                              <a:gd name="f1629" fmla="val 643890"/>
                              <a:gd name="f1630" fmla="val 230670"/>
                              <a:gd name="f1631" fmla="val 692467"/>
                              <a:gd name="f1632" fmla="val 209715"/>
                              <a:gd name="f1633" fmla="val 757237"/>
                              <a:gd name="f1634" fmla="val 175425"/>
                              <a:gd name="f1635" fmla="val 816292"/>
                              <a:gd name="f1636" fmla="val 171615"/>
                              <a:gd name="f1637" fmla="val 829627"/>
                              <a:gd name="f1638" fmla="val 166852"/>
                              <a:gd name="f1639" fmla="val 842962"/>
                              <a:gd name="f1640" fmla="val 162090"/>
                              <a:gd name="f1641" fmla="val 856297"/>
                              <a:gd name="f1642" fmla="val 159232"/>
                              <a:gd name="f1643" fmla="val 869632"/>
                              <a:gd name="f1644" fmla="val 155422"/>
                              <a:gd name="f1645" fmla="val 882967"/>
                              <a:gd name="f1646" fmla="val 145897"/>
                              <a:gd name="f1647" fmla="val 911542"/>
                              <a:gd name="f1648" fmla="val 131610"/>
                              <a:gd name="f1649" fmla="val 942022"/>
                              <a:gd name="f1650" fmla="val 130657"/>
                              <a:gd name="f1651" fmla="val 966787"/>
                              <a:gd name="f1652" fmla="val 124942"/>
                              <a:gd name="f1653" fmla="val 985837"/>
                              <a:gd name="f1654" fmla="val 119227"/>
                              <a:gd name="f1655" fmla="val 1004887"/>
                              <a:gd name="f1656" fmla="val 114465"/>
                              <a:gd name="f1657" fmla="val 1023937"/>
                              <a:gd name="f1658" fmla="val 111607"/>
                              <a:gd name="f1659" fmla="val 1038225"/>
                              <a:gd name="f1660" fmla="val 109702"/>
                              <a:gd name="f1661" fmla="val 1052512"/>
                              <a:gd name="f1662" fmla="val 106845"/>
                              <a:gd name="f1663" fmla="val 1066800"/>
                              <a:gd name="f1664" fmla="val 103035"/>
                              <a:gd name="f1665" fmla="val 1088707"/>
                              <a:gd name="f1666" fmla="val 102082"/>
                              <a:gd name="f1667" fmla="val 1096327"/>
                              <a:gd name="f1668" fmla="val 101130"/>
                              <a:gd name="f1669" fmla="val 1102995"/>
                              <a:gd name="f1670" fmla="val 100177"/>
                              <a:gd name="f1671" fmla="val 1110615"/>
                              <a:gd name="f1672" fmla="val 97320"/>
                              <a:gd name="f1673" fmla="val 1130617"/>
                              <a:gd name="f1674" fmla="val 93510"/>
                              <a:gd name="f1675" fmla="val 1149667"/>
                              <a:gd name="f1676" fmla="val 91605"/>
                              <a:gd name="f1677" fmla="val 1169670"/>
                              <a:gd name="f1678" fmla="val 90652"/>
                              <a:gd name="f1679" fmla="val 1182052"/>
                              <a:gd name="f1680" fmla="val 89700"/>
                              <a:gd name="f1681" fmla="val 1192530"/>
                              <a:gd name="f1682" fmla="val 88747"/>
                              <a:gd name="f1683" fmla="val 1205865"/>
                              <a:gd name="f1684" fmla="val 1215390"/>
                              <a:gd name="f1685" fmla="val 1224915"/>
                              <a:gd name="f1686" fmla="val 1243965"/>
                              <a:gd name="f1687" fmla="val 95742"/>
                              <a:gd name="f1688" fmla="val 1223205"/>
                              <a:gd name="f1689" fmla="val 95415"/>
                              <a:gd name="f1690" fmla="val 1216342"/>
                              <a:gd name="f1691" fmla="val 96367"/>
                              <a:gd name="f1692" fmla="val 1203007"/>
                              <a:gd name="f1693" fmla="val 98272"/>
                              <a:gd name="f1694" fmla="val 1188719"/>
                              <a:gd name="f1695" fmla="val 99225"/>
                              <a:gd name="f1696" fmla="val 1176337"/>
                              <a:gd name="f1697" fmla="val 1156334"/>
                              <a:gd name="f1698" fmla="val 104940"/>
                              <a:gd name="f1699" fmla="val 1137284"/>
                              <a:gd name="f1700" fmla="val 107797"/>
                              <a:gd name="f1701" fmla="val 1117282"/>
                              <a:gd name="f1702" fmla="val 114596"/>
                              <a:gd name="f1703" fmla="val 1109123"/>
                              <a:gd name="f1704" fmla="val 124469"/>
                              <a:gd name="f1705" fmla="val 1043051"/>
                              <a:gd name="f1706" fmla="val 123990"/>
                              <a:gd name="f1707" fmla="val 1031557"/>
                              <a:gd name="f1708" fmla="val 133400"/>
                              <a:gd name="f1709" fmla="val 1004581"/>
                              <a:gd name="f1710" fmla="val 138999"/>
                              <a:gd name="f1711" fmla="val 981931"/>
                              <a:gd name="f1712" fmla="val 137325"/>
                              <a:gd name="f1713" fmla="val 135420"/>
                              <a:gd name="f1714" fmla="val 984885"/>
                              <a:gd name="f1715" fmla="val 133515"/>
                              <a:gd name="f1716" fmla="val 983932"/>
                              <a:gd name="f1717" fmla="val 126847"/>
                              <a:gd name="f1718" fmla="val 996315"/>
                              <a:gd name="f1719" fmla="val 122085"/>
                              <a:gd name="f1720" fmla="val 1010602"/>
                              <a:gd name="f1721" fmla="val 117322"/>
                              <a:gd name="f1722" fmla="val 1024890"/>
                              <a:gd name="f1723" fmla="val 1039177"/>
                              <a:gd name="f1724" fmla="val 118275"/>
                              <a:gd name="f1725" fmla="val 1047750"/>
                              <a:gd name="f1726" fmla="val 115417"/>
                              <a:gd name="f1727" fmla="val 1062990"/>
                              <a:gd name="f1728" fmla="val 113512"/>
                              <a:gd name="f1729" fmla="val 1076325"/>
                              <a:gd name="f1730" fmla="val 1091565"/>
                              <a:gd name="f1731" fmla="val 1093470"/>
                              <a:gd name="f1732" fmla="val 110655"/>
                              <a:gd name="f1733" fmla="val 1099185"/>
                              <a:gd name="f1734" fmla="val 1106805"/>
                              <a:gd name="f1735" fmla="val 103987"/>
                              <a:gd name="f1736" fmla="val 112560"/>
                              <a:gd name="f1737" fmla="val 121132"/>
                              <a:gd name="f1738" fmla="val 132562"/>
                              <a:gd name="f1739" fmla="val 146850"/>
                              <a:gd name="f1740" fmla="val 912495"/>
                              <a:gd name="f1741" fmla="val 156375"/>
                              <a:gd name="f1742" fmla="val 163042"/>
                              <a:gd name="f1743" fmla="val 167805"/>
                              <a:gd name="f1744" fmla="val 176377"/>
                              <a:gd name="f1745" fmla="val 817245"/>
                              <a:gd name="f1746" fmla="val 180187"/>
                              <a:gd name="f1747" fmla="val 210667"/>
                              <a:gd name="f1748" fmla="val 267817"/>
                              <a:gd name="f1749" fmla="val 269722"/>
                              <a:gd name="f1750" fmla="val 637222"/>
                              <a:gd name="f1751" fmla="val 271627"/>
                              <a:gd name="f1752" fmla="val 633412"/>
                              <a:gd name="f1753" fmla="val 293536"/>
                              <a:gd name="f1754" fmla="val 518160"/>
                              <a:gd name="f1755" fmla="val 293535"/>
                              <a:gd name="f1756" fmla="val 298297"/>
                              <a:gd name="f1757" fmla="val 521970"/>
                              <a:gd name="f1758" fmla="val 521969"/>
                              <a:gd name="f1759" fmla="val 465169"/>
                              <a:gd name="f1760" fmla="val 382550"/>
                              <a:gd name="f1761" fmla="val 464986"/>
                              <a:gd name="f1762" fmla="val 382696"/>
                              <a:gd name="f1763" fmla="val 464431"/>
                              <a:gd name="f1764" fmla="val 383323"/>
                              <a:gd name="f1765" fmla="val 456650"/>
                              <a:gd name="f1766" fmla="val 391477"/>
                              <a:gd name="f1767" fmla="val 454683"/>
                              <a:gd name="f1768" fmla="val 394339"/>
                              <a:gd name="f1769" fmla="val 453399"/>
                              <a:gd name="f1770" fmla="val 395790"/>
                              <a:gd name="f1771" fmla="val 451546"/>
                              <a:gd name="f1772" fmla="val 398815"/>
                              <a:gd name="f1773" fmla="val 450698"/>
                              <a:gd name="f1774" fmla="val 401003"/>
                              <a:gd name="f1775" fmla="val 403860"/>
                              <a:gd name="f1776" fmla="val 428790"/>
                              <a:gd name="f1777" fmla="val 425767"/>
                              <a:gd name="f1778" fmla="val 408788"/>
                              <a:gd name="f1779" fmla="val 447675"/>
                              <a:gd name="f1780" fmla="val 389738"/>
                              <a:gd name="f1781" fmla="val 472440"/>
                              <a:gd name="f1782" fmla="val 479107"/>
                              <a:gd name="f1783" fmla="val 378308"/>
                              <a:gd name="f1784" fmla="val 484822"/>
                              <a:gd name="f1785" fmla="val 491490"/>
                              <a:gd name="f1786" fmla="val 367830"/>
                              <a:gd name="f1787" fmla="val 498157"/>
                              <a:gd name="f1788" fmla="val 363068"/>
                              <a:gd name="f1789" fmla="val 504825"/>
                              <a:gd name="f1790" fmla="val 357353"/>
                              <a:gd name="f1791" fmla="val 511492"/>
                              <a:gd name="f1792" fmla="val 285782"/>
                              <a:gd name="f1793" fmla="val 590597"/>
                              <a:gd name="f1794" fmla="val 358305"/>
                              <a:gd name="f1795" fmla="val 510540"/>
                              <a:gd name="f1796" fmla="val 364020"/>
                              <a:gd name="f1797" fmla="val 503872"/>
                              <a:gd name="f1798" fmla="val 368782"/>
                              <a:gd name="f1799" fmla="val 497205"/>
                              <a:gd name="f1800" fmla="val 374497"/>
                              <a:gd name="f1801" fmla="val 490537"/>
                              <a:gd name="f1802" fmla="val 380212"/>
                              <a:gd name="f1803" fmla="val 483870"/>
                              <a:gd name="f1804" fmla="val 385927"/>
                              <a:gd name="f1805" fmla="val 478155"/>
                              <a:gd name="f1806" fmla="val 390690"/>
                              <a:gd name="f1807" fmla="val 471487"/>
                              <a:gd name="f1808" fmla="val 446722"/>
                              <a:gd name="f1809" fmla="val 429742"/>
                              <a:gd name="f1810" fmla="val 448792"/>
                              <a:gd name="f1811" fmla="val 402907"/>
                              <a:gd name="f1812" fmla="val 489348"/>
                              <a:gd name="f1813" fmla="val 316869"/>
                              <a:gd name="f1814" fmla="val 487763"/>
                              <a:gd name="f1815" fmla="val 316669"/>
                              <a:gd name="f1816" fmla="val 484470"/>
                              <a:gd name="f1817" fmla="val 318175"/>
                              <a:gd name="f1818" fmla="val 481127"/>
                              <a:gd name="f1819" fmla="val 319733"/>
                              <a:gd name="f1820" fmla="val 475013"/>
                              <a:gd name="f1821" fmla="val 322003"/>
                              <a:gd name="f1822" fmla="val 473558"/>
                              <a:gd name="f1823" fmla="val 323849"/>
                              <a:gd name="f1824" fmla="val 469748"/>
                              <a:gd name="f1825" fmla="val 326707"/>
                              <a:gd name="f1826" fmla="val 465938"/>
                              <a:gd name="f1827" fmla="val 329564"/>
                              <a:gd name="f1828" fmla="val 463080"/>
                              <a:gd name="f1829" fmla="val 333374"/>
                              <a:gd name="f1830" fmla="val 453555"/>
                              <a:gd name="f1831" fmla="val 339089"/>
                              <a:gd name="f1832" fmla="val 445935"/>
                              <a:gd name="f1833" fmla="val 343852"/>
                              <a:gd name="f1834" fmla="val 436410"/>
                              <a:gd name="f1835" fmla="val 350519"/>
                              <a:gd name="f1836" fmla="val 418313"/>
                              <a:gd name="f1837" fmla="val 370522"/>
                              <a:gd name="f1838" fmla="val 390524"/>
                              <a:gd name="f1839" fmla="val 397358"/>
                              <a:gd name="f1840" fmla="val 393382"/>
                              <a:gd name="f1841" fmla="val 396239"/>
                              <a:gd name="f1842" fmla="val 401002"/>
                              <a:gd name="f1843" fmla="val 389349"/>
                              <a:gd name="f1844" fmla="val 400516"/>
                              <a:gd name="f1845" fmla="val 378546"/>
                              <a:gd name="f1846" fmla="val 413504"/>
                              <a:gd name="f1847" fmla="val 374736"/>
                              <a:gd name="f1848" fmla="val 418862"/>
                              <a:gd name="f1849" fmla="val 425768"/>
                              <a:gd name="f1850" fmla="val 360210"/>
                              <a:gd name="f1851" fmla="val 436245"/>
                              <a:gd name="f1852" fmla="val 330683"/>
                              <a:gd name="f1853" fmla="val 468630"/>
                              <a:gd name="f1854" fmla="val 335445"/>
                              <a:gd name="f1855" fmla="val 474344"/>
                              <a:gd name="f1856" fmla="val 335536"/>
                              <a:gd name="f1857" fmla="val 474264"/>
                              <a:gd name="f1858" fmla="val 331635"/>
                              <a:gd name="f1859" fmla="val 469582"/>
                              <a:gd name="f1860" fmla="val 459105"/>
                              <a:gd name="f1861" fmla="val 352590"/>
                              <a:gd name="f1862" fmla="val 361162"/>
                              <a:gd name="f1863" fmla="val 437197"/>
                              <a:gd name="f1864" fmla="val 416242"/>
                              <a:gd name="f1865" fmla="val 409575"/>
                              <a:gd name="f1866" fmla="val 395452"/>
                              <a:gd name="f1867" fmla="val 396240"/>
                              <a:gd name="f1868" fmla="val 399262"/>
                              <a:gd name="f1869" fmla="val 402120"/>
                              <a:gd name="f1870" fmla="val 390525"/>
                              <a:gd name="f1871" fmla="val 419265"/>
                              <a:gd name="f1872" fmla="val 437362"/>
                              <a:gd name="f1873" fmla="val 350520"/>
                              <a:gd name="f1874" fmla="val 446887"/>
                              <a:gd name="f1875" fmla="val 344805"/>
                              <a:gd name="f1876" fmla="val 454507"/>
                              <a:gd name="f1877" fmla="val 340042"/>
                              <a:gd name="f1878" fmla="val 464032"/>
                              <a:gd name="f1879" fmla="val 333375"/>
                              <a:gd name="f1880" fmla="val 467842"/>
                              <a:gd name="f1881" fmla="val 330517"/>
                              <a:gd name="f1882" fmla="val 471652"/>
                              <a:gd name="f1883" fmla="val 474510"/>
                              <a:gd name="f1884" fmla="val 323850"/>
                              <a:gd name="f1885" fmla="val 476415"/>
                              <a:gd name="f1886" fmla="val 324326"/>
                              <a:gd name="f1887" fmla="val 481654"/>
                              <a:gd name="f1888" fmla="val 321469"/>
                              <a:gd name="f1889" fmla="val 485940"/>
                              <a:gd name="f1890" fmla="val 319564"/>
                              <a:gd name="f1891" fmla="val 489548"/>
                              <a:gd name="f1892" fmla="val 318444"/>
                              <a:gd name="f1893" fmla="val 1868970"/>
                              <a:gd name="f1894" fmla="val 144780"/>
                              <a:gd name="f1895" fmla="val 1890877"/>
                              <a:gd name="f1896" fmla="val 153352"/>
                              <a:gd name="f1897" fmla="val 1906117"/>
                              <a:gd name="f1898" fmla="val 160020"/>
                              <a:gd name="f1899" fmla="val 1917547"/>
                              <a:gd name="f1900" fmla="val 166687"/>
                              <a:gd name="f1901" fmla="val 172402"/>
                              <a:gd name="f1902" fmla="val 1935645"/>
                              <a:gd name="f1903" fmla="val 178117"/>
                              <a:gd name="f1904" fmla="val 1938502"/>
                              <a:gd name="f1905" fmla="val 183832"/>
                              <a:gd name="f1906" fmla="val 1920405"/>
                              <a:gd name="f1907" fmla="val 174307"/>
                              <a:gd name="f1908" fmla="val 1904212"/>
                              <a:gd name="f1909" fmla="val 167640"/>
                              <a:gd name="f1910" fmla="val 160972"/>
                              <a:gd name="f1911" fmla="val 1879447"/>
                              <a:gd name="f1912" fmla="val 154305"/>
                              <a:gd name="f1913" fmla="val 1871827"/>
                              <a:gd name="f1914" fmla="val 148590"/>
                              <a:gd name="f1915" fmla="val 75247"/>
                              <a:gd name="f1916" fmla="val 1719427"/>
                              <a:gd name="f1917" fmla="val 1733715"/>
                              <a:gd name="f1918" fmla="val 78104"/>
                              <a:gd name="f1919" fmla="val 83819"/>
                              <a:gd name="f1920" fmla="val 1765147"/>
                              <a:gd name="f1921" fmla="val 90487"/>
                              <a:gd name="f1922" fmla="val 100012"/>
                              <a:gd name="f1923" fmla="val 110489"/>
                              <a:gd name="f1924" fmla="val 1750860"/>
                              <a:gd name="f1925" fmla="val 94297"/>
                              <a:gd name="f1926" fmla="val 1716570"/>
                              <a:gd name="f1927" fmla="val 1137451"/>
                              <a:gd name="f1928" fmla="val 68937"/>
                              <a:gd name="f1929" fmla="val 1133641"/>
                              <a:gd name="f1930" fmla="val 68580"/>
                              <a:gd name="f1931" fmla="val 1127926"/>
                              <a:gd name="f1932" fmla="val 69056"/>
                              <a:gd name="f1933" fmla="val 1117448"/>
                              <a:gd name="f1934" fmla="val 71437"/>
                              <a:gd name="f1935" fmla="val 1104113"/>
                              <a:gd name="f1936" fmla="val 73342"/>
                              <a:gd name="f1937" fmla="val 1088873"/>
                              <a:gd name="f1938" fmla="val 1074585"/>
                              <a:gd name="f1939" fmla="val 77152"/>
                              <a:gd name="f1940" fmla="val 1061250"/>
                              <a:gd name="f1941" fmla="val 80010"/>
                              <a:gd name="f1942" fmla="val 1046010"/>
                              <a:gd name="f1943" fmla="val 83820"/>
                              <a:gd name="f1944" fmla="val 1032675"/>
                              <a:gd name="f1945" fmla="val 86677"/>
                              <a:gd name="f1946" fmla="val 1026960"/>
                              <a:gd name="f1947" fmla="val 88582"/>
                              <a:gd name="f1948" fmla="val 1021245"/>
                              <a:gd name="f1949" fmla="val 1014578"/>
                              <a:gd name="f1950" fmla="val 92392"/>
                              <a:gd name="f1951" fmla="val 1007910"/>
                              <a:gd name="f1952" fmla="val 1001243"/>
                              <a:gd name="f1953" fmla="val 96202"/>
                              <a:gd name="f1954" fmla="val 993623"/>
                              <a:gd name="f1955" fmla="val 98107"/>
                              <a:gd name="f1956" fmla="val 947769"/>
                              <a:gd name="f1957" fmla="val 107115"/>
                              <a:gd name="f1958" fmla="val 939330"/>
                              <a:gd name="f1959" fmla="val 110490"/>
                              <a:gd name="f1960" fmla="val 920280"/>
                              <a:gd name="f1961" fmla="val 117157"/>
                              <a:gd name="f1962" fmla="val 900278"/>
                              <a:gd name="f1963" fmla="val 122872"/>
                              <a:gd name="f1964" fmla="val 881228"/>
                              <a:gd name="f1965" fmla="val 130492"/>
                              <a:gd name="f1966" fmla="val 862178"/>
                              <a:gd name="f1967" fmla="val 138112"/>
                              <a:gd name="f1968" fmla="val 843128"/>
                              <a:gd name="f1969" fmla="val 824078"/>
                              <a:gd name="f1970" fmla="val 809790"/>
                              <a:gd name="f1971" fmla="val 165735"/>
                              <a:gd name="f1972" fmla="val 784073"/>
                              <a:gd name="f1973" fmla="val 171450"/>
                              <a:gd name="f1974" fmla="val 775500"/>
                              <a:gd name="f1975" fmla="val 173355"/>
                              <a:gd name="f1976" fmla="val 765975"/>
                              <a:gd name="f1977" fmla="val 757403"/>
                              <a:gd name="f1978" fmla="val 181927"/>
                              <a:gd name="f1979" fmla="val 734543"/>
                              <a:gd name="f1980" fmla="val 190500"/>
                              <a:gd name="f1981" fmla="val 713588"/>
                              <a:gd name="f1982" fmla="val 201930"/>
                              <a:gd name="f1983" fmla="val 691680"/>
                              <a:gd name="f1984" fmla="val 212407"/>
                              <a:gd name="f1985" fmla="val 681203"/>
                              <a:gd name="f1986" fmla="val 218122"/>
                              <a:gd name="f1987" fmla="val 670725"/>
                              <a:gd name="f1988" fmla="val 225742"/>
                              <a:gd name="f1989" fmla="val 660248"/>
                              <a:gd name="f1990" fmla="val 232410"/>
                              <a:gd name="f1991" fmla="val 649770"/>
                              <a:gd name="f1992" fmla="val 239077"/>
                              <a:gd name="f1993" fmla="val 639293"/>
                              <a:gd name="f1994" fmla="val 245745"/>
                              <a:gd name="f1995" fmla="val 629768"/>
                              <a:gd name="f1996" fmla="val 252412"/>
                              <a:gd name="f1997" fmla="val 618338"/>
                              <a:gd name="f1998" fmla="val 263842"/>
                              <a:gd name="f1999" fmla="val 597383"/>
                              <a:gd name="f2000" fmla="val 280035"/>
                              <a:gd name="f2001" fmla="val 581190"/>
                              <a:gd name="f2002" fmla="val 288607"/>
                              <a:gd name="f2003" fmla="val 565950"/>
                              <a:gd name="f2004" fmla="val 300037"/>
                              <a:gd name="f2005" fmla="val 550710"/>
                              <a:gd name="f2006" fmla="val 312420"/>
                              <a:gd name="f2007" fmla="val 535470"/>
                              <a:gd name="f2008" fmla="val 324802"/>
                              <a:gd name="f2009" fmla="val 491713"/>
                              <a:gd name="f2010" fmla="val 362974"/>
                              <a:gd name="f2011" fmla="val 495465"/>
                              <a:gd name="f2012" fmla="val 367665"/>
                              <a:gd name="f2013" fmla="val 497370"/>
                              <a:gd name="f2014" fmla="val 366713"/>
                              <a:gd name="f2015" fmla="val 500763"/>
                              <a:gd name="f2016" fmla="val 364272"/>
                              <a:gd name="f2017" fmla="val 504752"/>
                              <a:gd name="f2018" fmla="val 361295"/>
                              <a:gd name="f2019" fmla="val 512656"/>
                              <a:gd name="f2020" fmla="val 355403"/>
                              <a:gd name="f2021" fmla="val 541185"/>
                              <a:gd name="f2022" fmla="val 556425"/>
                              <a:gd name="f2023" fmla="val 318134"/>
                              <a:gd name="f2024" fmla="val 306704"/>
                              <a:gd name="f2025" fmla="val 586905"/>
                              <a:gd name="f2026" fmla="val 294322"/>
                              <a:gd name="f2027" fmla="val 603097"/>
                              <a:gd name="f2028" fmla="val 285749"/>
                              <a:gd name="f2029" fmla="val 623100"/>
                              <a:gd name="f2030" fmla="val 269557"/>
                              <a:gd name="f2031" fmla="val 635482"/>
                              <a:gd name="f2032" fmla="val 258127"/>
                              <a:gd name="f2033" fmla="val 645960"/>
                              <a:gd name="f2034" fmla="val 251459"/>
                              <a:gd name="f2035" fmla="val 244792"/>
                              <a:gd name="f2036" fmla="val 665962"/>
                              <a:gd name="f2037" fmla="val 238124"/>
                              <a:gd name="f2038" fmla="val 676440"/>
                              <a:gd name="f2039" fmla="val 231457"/>
                              <a:gd name="f2040" fmla="val 685965"/>
                              <a:gd name="f2041" fmla="val 224789"/>
                              <a:gd name="f2042" fmla="val 697395"/>
                              <a:gd name="f2043" fmla="val 719302"/>
                              <a:gd name="f2044" fmla="val 207644"/>
                              <a:gd name="f2045" fmla="val 196214"/>
                              <a:gd name="f2046" fmla="val 763117"/>
                              <a:gd name="f2047" fmla="val 187642"/>
                              <a:gd name="f2048" fmla="val 771690"/>
                              <a:gd name="f2049" fmla="val 781215"/>
                              <a:gd name="f2050" fmla="val 179069"/>
                              <a:gd name="f2051" fmla="val 788835"/>
                              <a:gd name="f2052" fmla="val 801217"/>
                              <a:gd name="f2053" fmla="val 168592"/>
                              <a:gd name="f2054" fmla="val 162877"/>
                              <a:gd name="f2055" fmla="val 828840"/>
                              <a:gd name="f2056" fmla="val 156209"/>
                              <a:gd name="f2057" fmla="val 847890"/>
                              <a:gd name="f2058" fmla="val 147637"/>
                              <a:gd name="f2059" fmla="val 866940"/>
                              <a:gd name="f2060" fmla="val 140969"/>
                              <a:gd name="f2061" fmla="val 133349"/>
                              <a:gd name="f2062" fmla="val 905040"/>
                              <a:gd name="f2063" fmla="val 125729"/>
                              <a:gd name="f2064" fmla="val 120014"/>
                              <a:gd name="f2065" fmla="val 944092"/>
                              <a:gd name="f2066" fmla="val 113347"/>
                              <a:gd name="f2067" fmla="val 968499"/>
                              <a:gd name="f2068" fmla="val 108553"/>
                              <a:gd name="f2069" fmla="val 980289"/>
                              <a:gd name="f2070" fmla="val 104524"/>
                              <a:gd name="f2071" fmla="val 1140765"/>
                              <a:gd name="f2072" fmla="val 69904"/>
                              <a:gd name="f2073" fmla="val 1478087"/>
                              <a:gd name="f2074" fmla="val 48458"/>
                              <a:gd name="f2075" fmla="val 1484636"/>
                              <a:gd name="f2076" fmla="val 48815"/>
                              <a:gd name="f2077" fmla="val 1491780"/>
                              <a:gd name="f2078" fmla="val 49530"/>
                              <a:gd name="f2079" fmla="val 50482"/>
                              <a:gd name="f2080" fmla="val 1511782"/>
                              <a:gd name="f2081" fmla="val 52387"/>
                              <a:gd name="f2082" fmla="val 1523212"/>
                              <a:gd name="f2083" fmla="val 56197"/>
                              <a:gd name="f2084" fmla="val 1526070"/>
                              <a:gd name="f2085" fmla="val 60007"/>
                              <a:gd name="f2086" fmla="val 1520355"/>
                              <a:gd name="f2087" fmla="val 59055"/>
                              <a:gd name="f2088" fmla="val 1514640"/>
                              <a:gd name="f2089" fmla="val 58102"/>
                              <a:gd name="f2090" fmla="val 1505115"/>
                              <a:gd name="f2091" fmla="val 57150"/>
                              <a:gd name="f2092" fmla="val 1495590"/>
                              <a:gd name="f2093" fmla="val 1482255"/>
                              <a:gd name="f2094" fmla="val 53340"/>
                              <a:gd name="f2095" fmla="val 1461300"/>
                              <a:gd name="f2096" fmla="val 48577"/>
                              <a:gd name="f2097" fmla="val 1465586"/>
                              <a:gd name="f2098" fmla="val 48101"/>
                              <a:gd name="f2099" fmla="val 1471539"/>
                              <a:gd name="f2100" fmla="val 40957"/>
                              <a:gd name="f2101" fmla="val 1602270"/>
                              <a:gd name="f2102" fmla="val 41909"/>
                              <a:gd name="f2103" fmla="val 1614652"/>
                              <a:gd name="f2104" fmla="val 42862"/>
                              <a:gd name="f2105" fmla="val 1627987"/>
                              <a:gd name="f2106" fmla="val 43814"/>
                              <a:gd name="f2107" fmla="val 1659420"/>
                              <a:gd name="f2108" fmla="val 62864"/>
                              <a:gd name="f2109" fmla="val 1652752"/>
                              <a:gd name="f2110" fmla="val 1631797"/>
                              <a:gd name="f2111" fmla="val 55244"/>
                              <a:gd name="f2112" fmla="val 1590840"/>
                              <a:gd name="f2113" fmla="val 44767"/>
                              <a:gd name="f2114" fmla="val 1270324"/>
                              <a:gd name="f2115" fmla="val 40719"/>
                              <a:gd name="f2116" fmla="val 1233652"/>
                              <a:gd name="f2117" fmla="val 1196981"/>
                              <a:gd name="f2118" fmla="val 1160310"/>
                              <a:gd name="f2119" fmla="val 46672"/>
                              <a:gd name="f2120" fmla="val 1135545"/>
                              <a:gd name="f2121" fmla="val 47624"/>
                              <a:gd name="f2122" fmla="val 1109827"/>
                              <a:gd name="f2123" fmla="val 1084110"/>
                              <a:gd name="f2124" fmla="val 57149"/>
                              <a:gd name="f2125" fmla="val 1071727"/>
                              <a:gd name="f2126" fmla="val 59054"/>
                              <a:gd name="f2127" fmla="val 1059345"/>
                              <a:gd name="f2128" fmla="val 1047915"/>
                              <a:gd name="f2129" fmla="val 66674"/>
                              <a:gd name="f2130" fmla="val 1036485"/>
                              <a:gd name="f2131" fmla="val 70484"/>
                              <a:gd name="f2132" fmla="val 74294"/>
                              <a:gd name="f2133" fmla="val 1016482"/>
                              <a:gd name="f2134" fmla="val 1001242"/>
                              <a:gd name="f2135" fmla="val 80009"/>
                              <a:gd name="f2136" fmla="val 987907"/>
                              <a:gd name="f2137" fmla="val 81914"/>
                              <a:gd name="f2138" fmla="val 972667"/>
                              <a:gd name="f2139" fmla="val 914565"/>
                              <a:gd name="f2140" fmla="val 101917"/>
                              <a:gd name="f2141" fmla="val 123824"/>
                              <a:gd name="f2142" fmla="val 155257"/>
                              <a:gd name="f2143" fmla="val 165734"/>
                              <a:gd name="f2144" fmla="val 746925"/>
                              <a:gd name="f2145" fmla="val 176212"/>
                              <a:gd name="f2146" fmla="val 734542"/>
                              <a:gd name="f2147" fmla="val 728827"/>
                              <a:gd name="f2148" fmla="val 180974"/>
                              <a:gd name="f2149" fmla="val 723112"/>
                              <a:gd name="f2150" fmla="val 717397"/>
                              <a:gd name="f2151" fmla="val 186689"/>
                              <a:gd name="f2152" fmla="val 712635"/>
                              <a:gd name="f2153" fmla="val 189547"/>
                              <a:gd name="f2154" fmla="val 702157"/>
                              <a:gd name="f2155" fmla="val 195262"/>
                              <a:gd name="f2156" fmla="val 200977"/>
                              <a:gd name="f2157" fmla="val 682155"/>
                              <a:gd name="f2158" fmla="val 205739"/>
                              <a:gd name="f2159" fmla="val 663105"/>
                              <a:gd name="f2160" fmla="val 216217"/>
                              <a:gd name="f2161" fmla="val 647865"/>
                              <a:gd name="f2162" fmla="val 634530"/>
                              <a:gd name="f2163" fmla="val 230504"/>
                              <a:gd name="f2164" fmla="val 619290"/>
                              <a:gd name="f2165" fmla="val 610717"/>
                              <a:gd name="f2166" fmla="val 248602"/>
                              <a:gd name="f2167" fmla="val 598335"/>
                              <a:gd name="f2168" fmla="val 259079"/>
                              <a:gd name="f2169" fmla="val 555472"/>
                              <a:gd name="f2170" fmla="val 283844"/>
                              <a:gd name="f2171" fmla="val 517372"/>
                              <a:gd name="f2172" fmla="val 493560"/>
                              <a:gd name="f2173" fmla="val 340994"/>
                              <a:gd name="f2174" fmla="val 471664"/>
                              <a:gd name="f2175" fmla="val 360034"/>
                              <a:gd name="f2176" fmla="val 450243"/>
                              <a:gd name="f2177" fmla="val 379593"/>
                              <a:gd name="f2178" fmla="val 380047"/>
                              <a:gd name="f2179" fmla="val 439102"/>
                              <a:gd name="f2180" fmla="val 334492"/>
                              <a:gd name="f2181" fmla="val 285915"/>
                              <a:gd name="f2182" fmla="val 573404"/>
                              <a:gd name="f2183" fmla="val 593407"/>
                              <a:gd name="f2184" fmla="val 260197"/>
                              <a:gd name="f2185" fmla="val 607694"/>
                              <a:gd name="f2186" fmla="val 252577"/>
                              <a:gd name="f2187" fmla="val 619124"/>
                              <a:gd name="f2188" fmla="val 244957"/>
                              <a:gd name="f2189" fmla="val 630554"/>
                              <a:gd name="f2190" fmla="val 240195"/>
                              <a:gd name="f2191" fmla="val 639127"/>
                              <a:gd name="f2192" fmla="val 237337"/>
                              <a:gd name="f2193" fmla="val 646747"/>
                              <a:gd name="f2194" fmla="val 232575"/>
                              <a:gd name="f2195" fmla="val 655319"/>
                              <a:gd name="f2196" fmla="val 226860"/>
                              <a:gd name="f2197" fmla="val 663892"/>
                              <a:gd name="f2198" fmla="val 222097"/>
                              <a:gd name="f2199" fmla="val 672464"/>
                              <a:gd name="f2200" fmla="val 212572"/>
                              <a:gd name="f2201" fmla="val 690562"/>
                              <a:gd name="f2202" fmla="val 708659"/>
                              <a:gd name="f2203" fmla="val 193522"/>
                              <a:gd name="f2204" fmla="val 725804"/>
                              <a:gd name="f2205" fmla="val 162439"/>
                              <a:gd name="f2206" fmla="val 774784"/>
                              <a:gd name="f2207" fmla="val 158280"/>
                              <a:gd name="f2208" fmla="val 784860"/>
                              <a:gd name="f2209" fmla="val 151612"/>
                              <a:gd name="f2210" fmla="val 148755"/>
                              <a:gd name="f2211" fmla="val 810577"/>
                              <a:gd name="f2212" fmla="val 814387"/>
                              <a:gd name="f2213" fmla="val 143992"/>
                              <a:gd name="f2214" fmla="val 818197"/>
                              <a:gd name="f2215" fmla="val 142087"/>
                              <a:gd name="f2216" fmla="val 820102"/>
                              <a:gd name="f2217" fmla="val 133634"/>
                              <a:gd name="f2218" fmla="val 848201"/>
                              <a:gd name="f2219" fmla="val 132086"/>
                              <a:gd name="f2220" fmla="val 855345"/>
                              <a:gd name="f2221" fmla="val 860584"/>
                              <a:gd name="f2222" fmla="val 864870"/>
                              <a:gd name="f2223" fmla="val 873442"/>
                              <a:gd name="f2224" fmla="val 879157"/>
                              <a:gd name="f2225" fmla="val 129705"/>
                              <a:gd name="f2226" fmla="val 888682"/>
                              <a:gd name="f2227" fmla="val 902017"/>
                              <a:gd name="f2228" fmla="val 914400"/>
                              <a:gd name="f2229" fmla="val 116370"/>
                              <a:gd name="f2230" fmla="val 927735"/>
                              <a:gd name="f2231" fmla="val 941070"/>
                              <a:gd name="f2232" fmla="val 953452"/>
                              <a:gd name="f2233" fmla="val 986790"/>
                              <a:gd name="f2234" fmla="val 87795"/>
                              <a:gd name="f2235" fmla="val 1042035"/>
                              <a:gd name="f2236" fmla="val 85890"/>
                              <a:gd name="f2237" fmla="val 1059180"/>
                              <a:gd name="f2238" fmla="val 83032"/>
                              <a:gd name="f2239" fmla="val 80175"/>
                              <a:gd name="f2240" fmla="val 79222"/>
                              <a:gd name="f2241" fmla="val 1111567"/>
                              <a:gd name="f2242" fmla="val 78270"/>
                              <a:gd name="f2243" fmla="val 1128712"/>
                              <a:gd name="f2244" fmla="val 81127"/>
                              <a:gd name="f2245" fmla="val 1115377"/>
                              <a:gd name="f2246" fmla="val 84937"/>
                              <a:gd name="f2247" fmla="val 1092517"/>
                              <a:gd name="f2248" fmla="val 85555"/>
                              <a:gd name="f2249" fmla="val 1089530"/>
                              <a:gd name="f2250" fmla="val 86842"/>
                              <a:gd name="f2251" fmla="val 1075372"/>
                              <a:gd name="f2252" fmla="val 1058227"/>
                              <a:gd name="f2253" fmla="val 1040130"/>
                              <a:gd name="f2254" fmla="val 94462"/>
                              <a:gd name="f2255" fmla="val 1022985"/>
                              <a:gd name="f2256" fmla="val 96848"/>
                              <a:gd name="f2257" fmla="val 1023781"/>
                              <a:gd name="f2258" fmla="val 97055"/>
                              <a:gd name="f2259" fmla="val 1022896"/>
                              <a:gd name="f2260" fmla="val 94463"/>
                              <a:gd name="f2261" fmla="val 1022032"/>
                              <a:gd name="f2262" fmla="val 1002029"/>
                              <a:gd name="f2263" fmla="val 107798"/>
                              <a:gd name="f2264" fmla="val 964882"/>
                              <a:gd name="f2265" fmla="val 111608"/>
                              <a:gd name="f2266" fmla="val 951547"/>
                              <a:gd name="f2267" fmla="val 115418"/>
                              <a:gd name="f2268" fmla="val 938212"/>
                              <a:gd name="f2269" fmla="val 120180"/>
                              <a:gd name="f2270" fmla="val 925829"/>
                              <a:gd name="f2271" fmla="val 133454"/>
                              <a:gd name="f2272" fmla="val 886956"/>
                              <a:gd name="f2273" fmla="val 132563"/>
                              <a:gd name="f2274" fmla="val 886777"/>
                              <a:gd name="f2275" fmla="val 877252"/>
                              <a:gd name="f2276" fmla="val 134468"/>
                              <a:gd name="f2277" fmla="val 871537"/>
                              <a:gd name="f2278" fmla="val 862965"/>
                              <a:gd name="f2279" fmla="val 854392"/>
                              <a:gd name="f2280" fmla="val 842010"/>
                              <a:gd name="f2281" fmla="val 144945"/>
                              <a:gd name="f2282" fmla="val 809625"/>
                              <a:gd name="f2283" fmla="val 152565"/>
                              <a:gd name="f2284" fmla="val 152821"/>
                              <a:gd name="f2285" fmla="val 804166"/>
                              <a:gd name="f2286" fmla="val 163043"/>
                              <a:gd name="f2287" fmla="val 759142"/>
                              <a:gd name="f2288" fmla="val 742950"/>
                              <a:gd name="f2289" fmla="val 726757"/>
                              <a:gd name="f2290" fmla="val 204000"/>
                              <a:gd name="f2291" fmla="val 708660"/>
                              <a:gd name="f2292" fmla="val 212573"/>
                              <a:gd name="f2293" fmla="val 223050"/>
                              <a:gd name="f2294" fmla="val 227813"/>
                              <a:gd name="f2295" fmla="val 665797"/>
                              <a:gd name="f2296" fmla="val 233528"/>
                              <a:gd name="f2297" fmla="val 656272"/>
                              <a:gd name="f2298" fmla="val 238290"/>
                              <a:gd name="f2299" fmla="val 647700"/>
                              <a:gd name="f2300" fmla="val 241148"/>
                              <a:gd name="f2301" fmla="val 640080"/>
                              <a:gd name="f2302" fmla="val 245910"/>
                              <a:gd name="f2303" fmla="val 631507"/>
                              <a:gd name="f2304" fmla="val 253530"/>
                              <a:gd name="f2305" fmla="val 620077"/>
                              <a:gd name="f2306" fmla="val 261150"/>
                              <a:gd name="f2307" fmla="val 608647"/>
                              <a:gd name="f2308" fmla="val 272580"/>
                              <a:gd name="f2309" fmla="val 594360"/>
                              <a:gd name="f2310" fmla="val 286868"/>
                              <a:gd name="f2311" fmla="val 574357"/>
                              <a:gd name="f2312" fmla="val 440055"/>
                              <a:gd name="f2313" fmla="val 451650"/>
                              <a:gd name="f2314" fmla="val 381000"/>
                              <a:gd name="f2315" fmla="val 466890"/>
                              <a:gd name="f2316" fmla="val 479273"/>
                              <a:gd name="f2317" fmla="val 354330"/>
                              <a:gd name="f2318" fmla="val 340995"/>
                              <a:gd name="f2319" fmla="val 519278"/>
                              <a:gd name="f2320" fmla="val 318135"/>
                              <a:gd name="f2321" fmla="val 557378"/>
                              <a:gd name="f2322" fmla="val 283845"/>
                              <a:gd name="f2323" fmla="val 600240"/>
                              <a:gd name="f2324" fmla="val 259080"/>
                              <a:gd name="f2325" fmla="val 612623"/>
                              <a:gd name="f2326" fmla="val 249555"/>
                              <a:gd name="f2327" fmla="val 621195"/>
                              <a:gd name="f2328" fmla="val 230505"/>
                              <a:gd name="f2329" fmla="val 665010"/>
                              <a:gd name="f2330" fmla="val 684060"/>
                              <a:gd name="f2331" fmla="val 205740"/>
                              <a:gd name="f2332" fmla="val 693585"/>
                              <a:gd name="f2333" fmla="val 704063"/>
                              <a:gd name="f2334" fmla="val 714540"/>
                              <a:gd name="f2335" fmla="val 720255"/>
                              <a:gd name="f2336" fmla="val 186690"/>
                              <a:gd name="f2337" fmla="val 725018"/>
                              <a:gd name="f2338" fmla="val 730733"/>
                              <a:gd name="f2339" fmla="val 180975"/>
                              <a:gd name="f2340" fmla="val 736448"/>
                              <a:gd name="f2341" fmla="val 742163"/>
                              <a:gd name="f2342" fmla="val 748830"/>
                              <a:gd name="f2343" fmla="val 767880"/>
                              <a:gd name="f2344" fmla="val 164782"/>
                              <a:gd name="f2345" fmla="val 808838"/>
                              <a:gd name="f2346" fmla="val 860273"/>
                              <a:gd name="f2347" fmla="val 123825"/>
                              <a:gd name="f2348" fmla="val 974573"/>
                              <a:gd name="f2349" fmla="val 989813"/>
                              <a:gd name="f2350" fmla="val 81915"/>
                              <a:gd name="f2351" fmla="val 1003148"/>
                              <a:gd name="f2352" fmla="val 1018388"/>
                              <a:gd name="f2353" fmla="val 78105"/>
                              <a:gd name="f2354" fmla="val 1027913"/>
                              <a:gd name="f2355" fmla="val 74295"/>
                              <a:gd name="f2356" fmla="val 1038390"/>
                              <a:gd name="f2357" fmla="val 70485"/>
                              <a:gd name="f2358" fmla="val 66675"/>
                              <a:gd name="f2359" fmla="val 62865"/>
                              <a:gd name="f2360" fmla="val 1073633"/>
                              <a:gd name="f2361" fmla="val 1086015"/>
                              <a:gd name="f2362" fmla="val 1111733"/>
                              <a:gd name="f2363" fmla="val 1138403"/>
                              <a:gd name="f2364" fmla="val 47625"/>
                              <a:gd name="f2365" fmla="val 1162215"/>
                              <a:gd name="f2366" fmla="val 1198887"/>
                              <a:gd name="f2367" fmla="val 43338"/>
                              <a:gd name="f2368" fmla="val 1235558"/>
                              <a:gd name="f2369" fmla="val 41433"/>
                              <a:gd name="f2370" fmla="val 1272229"/>
                              <a:gd name="f2371" fmla="val 41076"/>
                              <a:gd name="f2372" fmla="val 1360655"/>
                              <a:gd name="f2373" fmla="val 44043"/>
                              <a:gd name="f2374" fmla="val 1404150"/>
                              <a:gd name="f2375" fmla="val 1418437"/>
                              <a:gd name="f2376" fmla="val 952"/>
                              <a:gd name="f2377" fmla="val 1434630"/>
                              <a:gd name="f2378" fmla="val 1905"/>
                              <a:gd name="f2379" fmla="val 1448917"/>
                              <a:gd name="f2380" fmla="val 2857"/>
                              <a:gd name="f2381" fmla="val 3810"/>
                              <a:gd name="f2382" fmla="val 5715"/>
                              <a:gd name="f2383" fmla="val 1494637"/>
                              <a:gd name="f2384" fmla="val 7620"/>
                              <a:gd name="f2385" fmla="val 1509877"/>
                              <a:gd name="f2386" fmla="val 8572"/>
                              <a:gd name="f2387" fmla="val 11430"/>
                              <a:gd name="f2388" fmla="val 1525117"/>
                              <a:gd name="f2389" fmla="val 15240"/>
                              <a:gd name="f2390" fmla="val 1531785"/>
                              <a:gd name="f2391" fmla="val 19050"/>
                              <a:gd name="f2392" fmla="val 1536547"/>
                              <a:gd name="f2393" fmla="val 22860"/>
                              <a:gd name="f2394" fmla="val 1545120"/>
                              <a:gd name="f2395" fmla="val 24765"/>
                              <a:gd name="f2396" fmla="val 1558455"/>
                              <a:gd name="f2397" fmla="val 1552740"/>
                              <a:gd name="f2398" fmla="val 17145"/>
                              <a:gd name="f2399" fmla="val 1569885"/>
                              <a:gd name="f2400" fmla="val 20002"/>
                              <a:gd name="f2401" fmla="val 1582267"/>
                              <a:gd name="f2402" fmla="val 21907"/>
                              <a:gd name="f2403" fmla="val 1594650"/>
                              <a:gd name="f2404" fmla="val 25717"/>
                              <a:gd name="f2405" fmla="val 1607032"/>
                              <a:gd name="f2406" fmla="val 28575"/>
                              <a:gd name="f2407" fmla="val 30480"/>
                              <a:gd name="f2408" fmla="val 1622272"/>
                              <a:gd name="f2409" fmla="val 33337"/>
                              <a:gd name="f2410" fmla="val 1629892"/>
                              <a:gd name="f2411" fmla="val 35242"/>
                              <a:gd name="f2412" fmla="val 36195"/>
                              <a:gd name="f2413" fmla="val 1628940"/>
                              <a:gd name="f2414" fmla="val 39052"/>
                              <a:gd name="f2415" fmla="val 41910"/>
                              <a:gd name="f2416" fmla="val 40005"/>
                              <a:gd name="f2417" fmla="val 1584172"/>
                              <a:gd name="f2418" fmla="val 1580362"/>
                              <a:gd name="f2419" fmla="val 38100"/>
                              <a:gd name="f2420" fmla="val 1575600"/>
                              <a:gd name="f2421" fmla="val 1570837"/>
                              <a:gd name="f2422" fmla="val 1567027"/>
                              <a:gd name="f2423" fmla="val 34290"/>
                              <a:gd name="f2424" fmla="val 1562265"/>
                              <a:gd name="f2425" fmla="val 1553692"/>
                              <a:gd name="f2426" fmla="val 31432"/>
                              <a:gd name="f2427" fmla="val 29527"/>
                              <a:gd name="f2428" fmla="val 27622"/>
                              <a:gd name="f2429" fmla="val 1527975"/>
                              <a:gd name="f2430" fmla="val 1519402"/>
                              <a:gd name="f2431" fmla="val 23812"/>
                              <a:gd name="f2432" fmla="val 1510830"/>
                              <a:gd name="f2433" fmla="val 1502257"/>
                              <a:gd name="f2434" fmla="val 20955"/>
                              <a:gd name="f2435" fmla="val 1493685"/>
                              <a:gd name="f2436" fmla="val 18097"/>
                              <a:gd name="f2437" fmla="val 1454633"/>
                              <a:gd name="f2438" fmla="val 1437488"/>
                              <a:gd name="f2439" fmla="val 1430820"/>
                              <a:gd name="f2440" fmla="val 1416533"/>
                              <a:gd name="f2441" fmla="val 1405103"/>
                              <a:gd name="f2442" fmla="val 1393673"/>
                              <a:gd name="f2443" fmla="val 1391928"/>
                              <a:gd name="f2444" fmla="val 17540"/>
                              <a:gd name="f2445" fmla="val 1367002"/>
                              <a:gd name="f2446" fmla="val 28574"/>
                              <a:gd name="f2447" fmla="val 1391767"/>
                              <a:gd name="f2448" fmla="val 30479"/>
                              <a:gd name="f2449" fmla="val 1381290"/>
                              <a:gd name="f2450" fmla="val 1401292"/>
                              <a:gd name="f2451" fmla="val 1421295"/>
                              <a:gd name="f2452" fmla="val 1438440"/>
                              <a:gd name="f2453" fmla="val 1413008"/>
                              <a:gd name="f2454" fmla="val 47116"/>
                              <a:gd name="f2455" fmla="val 1413437"/>
                              <a:gd name="f2456" fmla="val 47149"/>
                              <a:gd name="f2457" fmla="val 1423677"/>
                              <a:gd name="f2458" fmla="val 47863"/>
                              <a:gd name="f2459" fmla="val 1433202"/>
                              <a:gd name="f2460" fmla="val 1447965"/>
                              <a:gd name="f2461" fmla="val 1455585"/>
                              <a:gd name="f2462" fmla="val 1463205"/>
                              <a:gd name="f2463" fmla="val 54292"/>
                              <a:gd name="f2464" fmla="val 1497495"/>
                              <a:gd name="f2465" fmla="val 1507020"/>
                              <a:gd name="f2466" fmla="val 1522260"/>
                              <a:gd name="f2467" fmla="val 60960"/>
                              <a:gd name="f2468" fmla="val 1539405"/>
                              <a:gd name="f2469" fmla="val 63817"/>
                              <a:gd name="f2470" fmla="val 1563218"/>
                              <a:gd name="f2471" fmla="val 1587030"/>
                              <a:gd name="f2472" fmla="val 1599413"/>
                              <a:gd name="f2473" fmla="val 76200"/>
                              <a:gd name="f2474" fmla="val 1610843"/>
                              <a:gd name="f2475" fmla="val 79057"/>
                              <a:gd name="f2476" fmla="val 1623225"/>
                              <a:gd name="f2477" fmla="val 84772"/>
                              <a:gd name="f2478" fmla="val 1669898"/>
                              <a:gd name="f2479" fmla="val 95250"/>
                              <a:gd name="f2480" fmla="val 1704188"/>
                              <a:gd name="f2481" fmla="val 105727"/>
                              <a:gd name="f2482" fmla="val 1704409"/>
                              <a:gd name="f2483" fmla="val 105929"/>
                              <a:gd name="f2484" fmla="val 1716704"/>
                              <a:gd name="f2485" fmla="val 108049"/>
                              <a:gd name="f2486" fmla="val 1727330"/>
                              <a:gd name="f2487" fmla="val 110549"/>
                              <a:gd name="f2488" fmla="val 1739921"/>
                              <a:gd name="f2489" fmla="val 114716"/>
                              <a:gd name="f2490" fmla="val 1746499"/>
                              <a:gd name="f2491" fmla="val 119121"/>
                              <a:gd name="f2492" fmla="val 1750661"/>
                              <a:gd name="f2493" fmla="val 125427"/>
                              <a:gd name="f2494" fmla="val 1751813"/>
                              <a:gd name="f2495" fmla="val 125730"/>
                              <a:gd name="f2496" fmla="val 1760385"/>
                              <a:gd name="f2497" fmla="val 129540"/>
                              <a:gd name="f2498" fmla="val 133350"/>
                              <a:gd name="f2499" fmla="val 136207"/>
                              <a:gd name="f2500" fmla="val 1786103"/>
                              <a:gd name="f2501" fmla="val 139065"/>
                              <a:gd name="f2502" fmla="val 1793723"/>
                              <a:gd name="f2503" fmla="val 141922"/>
                              <a:gd name="f2504" fmla="val 1801343"/>
                              <a:gd name="f2505" fmla="val 145732"/>
                              <a:gd name="f2506" fmla="val 1808963"/>
                              <a:gd name="f2507" fmla="val 149542"/>
                              <a:gd name="f2508" fmla="val 152400"/>
                              <a:gd name="f2509" fmla="val 1824203"/>
                              <a:gd name="f2510" fmla="val 156210"/>
                              <a:gd name="f2511" fmla="val 1828013"/>
                              <a:gd name="f2512" fmla="val 159067"/>
                              <a:gd name="f2513" fmla="val 1833728"/>
                              <a:gd name="f2514" fmla="val 161925"/>
                              <a:gd name="f2515" fmla="val 1841348"/>
                              <a:gd name="f2516" fmla="val 1845158"/>
                              <a:gd name="f2517" fmla="val 1848968"/>
                              <a:gd name="f2518" fmla="val 169545"/>
                              <a:gd name="f2519" fmla="val 1852778"/>
                              <a:gd name="f2520" fmla="val 1856588"/>
                              <a:gd name="f2521" fmla="val 1861350"/>
                              <a:gd name="f2522" fmla="val 175260"/>
                              <a:gd name="f2523" fmla="val 1865160"/>
                              <a:gd name="f2524" fmla="val 1882305"/>
                              <a:gd name="f2525" fmla="val 1924215"/>
                              <a:gd name="f2526" fmla="val 213360"/>
                              <a:gd name="f2527" fmla="val 223837"/>
                              <a:gd name="f2528" fmla="val 1960410"/>
                              <a:gd name="f2529" fmla="val 236220"/>
                              <a:gd name="f2530" fmla="val 1968983"/>
                              <a:gd name="f2531" fmla="val 241935"/>
                              <a:gd name="f2532" fmla="val 1978508"/>
                              <a:gd name="f2533" fmla="val 1988033"/>
                              <a:gd name="f2534" fmla="val 255270"/>
                              <a:gd name="f2535" fmla="val 1988832"/>
                              <a:gd name="f2536" fmla="val 255841"/>
                              <a:gd name="f2537" fmla="val 2002949"/>
                              <a:gd name="f2538" fmla="val 264417"/>
                              <a:gd name="f2539" fmla="val 2327258"/>
                              <a:gd name="f2540" fmla="val 483516"/>
                              <a:gd name="f2541" fmla="val 2540483"/>
                              <a:gd name="f2542" fmla="val 854556"/>
                              <a:gd name="f2543" fmla="val 1275397"/>
                              <a:gd name="f2544" fmla="val 2540080"/>
                              <a:gd name="f2545" fmla="val 1283368"/>
                              <a:gd name="f2546" fmla="val 2550960"/>
                              <a:gd name="f2547" fmla="val 1284922"/>
                              <a:gd name="f2548" fmla="val 1287779"/>
                              <a:gd name="f2549" fmla="val 2557627"/>
                              <a:gd name="f2550" fmla="val 1289684"/>
                              <a:gd name="f2551" fmla="val 2561437"/>
                              <a:gd name="f2552" fmla="val 1292542"/>
                              <a:gd name="f2553" fmla="val 1303019"/>
                              <a:gd name="f2554" fmla="val 2564295"/>
                              <a:gd name="f2555" fmla="val 1305877"/>
                              <a:gd name="f2556" fmla="val 2566200"/>
                              <a:gd name="f2557" fmla="val 1318259"/>
                              <a:gd name="f2558" fmla="val 2571915"/>
                              <a:gd name="f2559" fmla="val 2578582"/>
                              <a:gd name="f2560" fmla="val 1339214"/>
                              <a:gd name="f2561" fmla="val 2584297"/>
                              <a:gd name="f2562" fmla="val 1348739"/>
                              <a:gd name="f2563" fmla="val 1349432"/>
                              <a:gd name="f2564" fmla="val 1342072"/>
                              <a:gd name="f2565" fmla="val 2599661"/>
                              <a:gd name="f2566" fmla="val 1320563"/>
                              <a:gd name="f2567" fmla="val 2599537"/>
                              <a:gd name="f2568" fmla="val 1316355"/>
                              <a:gd name="f2569" fmla="val 1287780"/>
                              <a:gd name="f2570" fmla="val 1288732"/>
                              <a:gd name="f2571" fmla="val 2607157"/>
                              <a:gd name="f2572" fmla="val 1290637"/>
                              <a:gd name="f2573" fmla="val 2610967"/>
                              <a:gd name="f2574" fmla="val 1289685"/>
                              <a:gd name="f2575" fmla="val 2614777"/>
                              <a:gd name="f2576" fmla="val 2617635"/>
                              <a:gd name="f2577" fmla="val 1286827"/>
                              <a:gd name="f2578" fmla="val 2628112"/>
                              <a:gd name="f2579" fmla="val 1282065"/>
                              <a:gd name="f2580" fmla="val 2633827"/>
                              <a:gd name="f2581" fmla="val 1280160"/>
                              <a:gd name="f2582" fmla="val 1294447"/>
                              <a:gd name="f2583" fmla="val 1306830"/>
                              <a:gd name="f2584" fmla="val 2635732"/>
                              <a:gd name="f2585" fmla="val 1322070"/>
                              <a:gd name="f2586" fmla="val 1335405"/>
                              <a:gd name="f2587" fmla="val 1348740"/>
                              <a:gd name="f2588" fmla="val 1355407"/>
                              <a:gd name="f2589" fmla="val 2625255"/>
                              <a:gd name="f2590" fmla="val 1361122"/>
                              <a:gd name="f2591" fmla="val 2624302"/>
                              <a:gd name="f2592" fmla="val 1371600"/>
                              <a:gd name="f2593" fmla="val 1382077"/>
                              <a:gd name="f2594" fmla="val 2622397"/>
                              <a:gd name="f2595" fmla="val 2621445"/>
                              <a:gd name="f2596" fmla="val 1408747"/>
                              <a:gd name="f2597" fmla="val 2620492"/>
                              <a:gd name="f2598" fmla="val 1414462"/>
                              <a:gd name="f2599" fmla="val 1419225"/>
                              <a:gd name="f2600" fmla="val 2619540"/>
                              <a:gd name="f2601" fmla="val 1424940"/>
                              <a:gd name="f2602" fmla="val 2615478"/>
                              <a:gd name="f2603" fmla="val 1427648"/>
                              <a:gd name="f2604" fmla="val 1428749"/>
                              <a:gd name="f2605" fmla="val 2619621"/>
                              <a:gd name="f2606" fmla="val 1426155"/>
                              <a:gd name="f2607" fmla="val 1394460"/>
                              <a:gd name="f2608" fmla="val 1373505"/>
                              <a:gd name="f2609" fmla="val 1363027"/>
                              <a:gd name="f2610" fmla="val 1350645"/>
                              <a:gd name="f2611" fmla="val 1343977"/>
                              <a:gd name="f2612" fmla="val 1337310"/>
                              <a:gd name="f2613" fmla="val 1330642"/>
                              <a:gd name="f2614" fmla="val 1323975"/>
                              <a:gd name="f2615" fmla="val 1325880"/>
                              <a:gd name="f2616" fmla="val 1327785"/>
                              <a:gd name="f2617" fmla="val 2643352"/>
                              <a:gd name="f2618" fmla="val 1329690"/>
                              <a:gd name="f2619" fmla="val 1334452"/>
                              <a:gd name="f2620" fmla="val 1339215"/>
                              <a:gd name="f2621" fmla="val 2641447"/>
                              <a:gd name="f2622" fmla="val 1353502"/>
                              <a:gd name="f2623" fmla="val 1358265"/>
                              <a:gd name="f2624" fmla="val 2639542"/>
                              <a:gd name="f2625" fmla="val 1367790"/>
                              <a:gd name="f2626" fmla="val 1384935"/>
                              <a:gd name="f2627" fmla="val 2637637"/>
                              <a:gd name="f2628" fmla="val 1416367"/>
                              <a:gd name="f2629" fmla="val 1449705"/>
                              <a:gd name="f2630" fmla="val 1461135"/>
                              <a:gd name="f2631" fmla="val 2630017"/>
                              <a:gd name="f2632" fmla="val 1472565"/>
                              <a:gd name="f2633" fmla="val 1484947"/>
                              <a:gd name="f2634" fmla="val 1496377"/>
                              <a:gd name="f2635" fmla="val 1507807"/>
                              <a:gd name="f2636" fmla="val 1519237"/>
                              <a:gd name="f2637" fmla="val 2613825"/>
                              <a:gd name="f2638" fmla="val 2608110"/>
                              <a:gd name="f2639" fmla="val 1595437"/>
                              <a:gd name="f2640" fmla="val 2592870"/>
                              <a:gd name="f2641" fmla="val 2587155"/>
                              <a:gd name="f2642" fmla="val 1626870"/>
                              <a:gd name="f2643" fmla="val 2582392"/>
                              <a:gd name="f2644" fmla="val 1662112"/>
                              <a:gd name="f2645" fmla="val 2580487"/>
                              <a:gd name="f2646" fmla="val 1664970"/>
                              <a:gd name="f2647" fmla="val 1680210"/>
                              <a:gd name="f2648" fmla="val 1682115"/>
                              <a:gd name="f2649" fmla="val 1685925"/>
                              <a:gd name="f2650" fmla="val 2570962"/>
                              <a:gd name="f2651" fmla="val 1701165"/>
                              <a:gd name="f2652" fmla="val 1716405"/>
                              <a:gd name="f2653" fmla="val 1729740"/>
                              <a:gd name="f2654" fmla="val 1731645"/>
                              <a:gd name="f2655" fmla="val 1732597"/>
                              <a:gd name="f2656" fmla="val 2555722"/>
                              <a:gd name="f2657" fmla="val 1733550"/>
                              <a:gd name="f2658" fmla="val 2549055"/>
                              <a:gd name="f2659" fmla="val 1748790"/>
                              <a:gd name="f2660" fmla="val 2542387"/>
                              <a:gd name="f2661" fmla="val 1764982"/>
                              <a:gd name="f2662" fmla="val 2535720"/>
                              <a:gd name="f2663" fmla="val 1780222"/>
                              <a:gd name="f2664" fmla="val 2543340"/>
                              <a:gd name="f2665" fmla="val 2550007"/>
                              <a:gd name="f2666" fmla="val 2553817"/>
                              <a:gd name="f2667" fmla="val 1770697"/>
                              <a:gd name="f2668" fmla="val 2541435"/>
                              <a:gd name="f2669" fmla="val 2530957"/>
                              <a:gd name="f2670" fmla="val 1816417"/>
                              <a:gd name="f2671" fmla="val 1824990"/>
                              <a:gd name="f2672" fmla="val 2511407"/>
                              <a:gd name="f2673" fmla="val 1831707"/>
                              <a:gd name="f2674" fmla="val 1832609"/>
                              <a:gd name="f2675" fmla="val 1830704"/>
                              <a:gd name="f2676" fmla="val 2513813"/>
                              <a:gd name="f2677" fmla="val 1827847"/>
                              <a:gd name="f2678" fmla="val 2515718"/>
                              <a:gd name="f2679" fmla="val 1824989"/>
                              <a:gd name="f2680" fmla="val 1823084"/>
                              <a:gd name="f2681" fmla="val 2526195"/>
                              <a:gd name="f2682" fmla="val 2531910"/>
                              <a:gd name="f2683" fmla="val 1826894"/>
                              <a:gd name="f2684" fmla="val 1840229"/>
                              <a:gd name="f2685" fmla="val 1848802"/>
                              <a:gd name="f2686" fmla="val 1874519"/>
                              <a:gd name="f2687" fmla="val 1886902"/>
                              <a:gd name="f2688" fmla="val 2495715"/>
                              <a:gd name="f2689" fmla="val 1893569"/>
                              <a:gd name="f2690" fmla="val 1899284"/>
                              <a:gd name="f2691" fmla="val 2489048"/>
                              <a:gd name="f2692" fmla="val 1905952"/>
                              <a:gd name="f2693" fmla="val 1918334"/>
                              <a:gd name="f2694" fmla="val 2474760"/>
                              <a:gd name="f2695" fmla="val 1933574"/>
                              <a:gd name="f2696" fmla="val 2469045"/>
                              <a:gd name="f2697" fmla="val 1939289"/>
                              <a:gd name="f2698" fmla="val 1957387"/>
                              <a:gd name="f2699" fmla="val 2443328"/>
                              <a:gd name="f2700" fmla="val 2003107"/>
                              <a:gd name="f2701" fmla="val 2013584"/>
                              <a:gd name="f2702" fmla="val 2022157"/>
                              <a:gd name="f2703" fmla="val 2415705"/>
                              <a:gd name="f2704" fmla="val 2030729"/>
                              <a:gd name="f2705" fmla="val 2408085"/>
                              <a:gd name="f2706" fmla="val 2401418"/>
                              <a:gd name="f2707" fmla="val 2048827"/>
                              <a:gd name="f2708" fmla="val 2402291"/>
                              <a:gd name="f2709" fmla="val 2047029"/>
                              <a:gd name="f2710" fmla="val 2378557"/>
                              <a:gd name="f2711" fmla="val 2079307"/>
                              <a:gd name="f2712" fmla="val 2372842"/>
                              <a:gd name="f2713" fmla="val 2073592"/>
                              <a:gd name="f2714" fmla="val 2118360"/>
                              <a:gd name="f2715" fmla="val 2327122"/>
                              <a:gd name="f2716" fmla="val 2316995"/>
                              <a:gd name="f2717" fmla="val 2151085"/>
                              <a:gd name="f2718" fmla="val 2136457"/>
                              <a:gd name="f2719" fmla="val 2120264"/>
                              <a:gd name="f2720" fmla="val 2075497"/>
                              <a:gd name="f2721" fmla="val 2080259"/>
                              <a:gd name="f2722" fmla="val 2100262"/>
                              <a:gd name="f2723" fmla="val 2348077"/>
                              <a:gd name="f2724" fmla="val 2125979"/>
                              <a:gd name="f2725" fmla="val 2139314"/>
                              <a:gd name="f2726" fmla="val 2148363"/>
                              <a:gd name="f2727" fmla="val 2325455"/>
                              <a:gd name="f2728" fmla="val 2155031"/>
                              <a:gd name="f2729" fmla="val 2319383"/>
                              <a:gd name="f2730" fmla="val 2160388"/>
                              <a:gd name="f2731" fmla="val 2303229"/>
                              <a:gd name="f2732" fmla="val 2172263"/>
                              <a:gd name="f2733" fmla="val 2302357"/>
                              <a:gd name="f2734" fmla="val 2292258"/>
                              <a:gd name="f2735" fmla="val 2181374"/>
                              <a:gd name="f2736" fmla="val 2291880"/>
                              <a:gd name="f2737" fmla="val 2277592"/>
                              <a:gd name="f2738" fmla="val 2263305"/>
                              <a:gd name="f2739" fmla="val 2215515"/>
                              <a:gd name="f2740" fmla="val 2247112"/>
                              <a:gd name="f2741" fmla="val 2231872"/>
                              <a:gd name="f2742" fmla="val 2216632"/>
                              <a:gd name="f2743" fmla="val 2260282"/>
                              <a:gd name="f2744" fmla="val 2199487"/>
                              <a:gd name="f2745" fmla="val 2273617"/>
                              <a:gd name="f2746" fmla="val 2197284"/>
                              <a:gd name="f2747" fmla="val 2275215"/>
                              <a:gd name="f2748" fmla="val 2181390"/>
                              <a:gd name="f2749" fmla="val 2295524"/>
                              <a:gd name="f2750" fmla="val 2306002"/>
                              <a:gd name="f2751" fmla="val 2156625"/>
                              <a:gd name="f2752" fmla="val 2314574"/>
                              <a:gd name="f2753" fmla="val 2143290"/>
                              <a:gd name="f2754" fmla="val 2324099"/>
                              <a:gd name="f2755" fmla="val 2107680"/>
                              <a:gd name="f2756" fmla="val 2350806"/>
                              <a:gd name="f2757" fmla="val 2107553"/>
                              <a:gd name="f2758" fmla="val 2350961"/>
                              <a:gd name="f2759" fmla="val 2155672"/>
                              <a:gd name="f2760" fmla="val 2169007"/>
                              <a:gd name="f2761" fmla="val 2296477"/>
                              <a:gd name="f2762" fmla="val 2309812"/>
                              <a:gd name="f2763" fmla="val 2318384"/>
                              <a:gd name="f2764" fmla="val 2327909"/>
                              <a:gd name="f2765" fmla="val 2139004"/>
                              <a:gd name="f2766" fmla="val 2337911"/>
                              <a:gd name="f2767" fmla="val 2131146"/>
                              <a:gd name="f2768" fmla="val 2341959"/>
                              <a:gd name="f2769" fmla="val 2124359"/>
                              <a:gd name="f2770" fmla="val 2344578"/>
                              <a:gd name="f2771" fmla="val 2106651"/>
                              <a:gd name="f2772" fmla="val 2352057"/>
                              <a:gd name="f2773" fmla="val 2106142"/>
                              <a:gd name="f2774" fmla="val 2357437"/>
                              <a:gd name="f2775" fmla="val 2093760"/>
                              <a:gd name="f2776" fmla="val 2361247"/>
                              <a:gd name="f2777" fmla="val 2087092"/>
                              <a:gd name="f2778" fmla="val 2365057"/>
                              <a:gd name="f2779" fmla="val 2079913"/>
                              <a:gd name="f2780" fmla="val 2368384"/>
                              <a:gd name="f2781" fmla="val 2061852"/>
                              <a:gd name="f2782" fmla="val 2383036"/>
                              <a:gd name="f2783" fmla="val 2055184"/>
                              <a:gd name="f2784" fmla="val 2388156"/>
                              <a:gd name="f2785" fmla="val 2049469"/>
                              <a:gd name="f2786" fmla="val 2392204"/>
                              <a:gd name="f2787" fmla="val 2027085"/>
                              <a:gd name="f2788" fmla="val 2014703"/>
                              <a:gd name="f2789" fmla="val 2411730"/>
                              <a:gd name="f2790" fmla="val 2008988"/>
                              <a:gd name="f2791" fmla="val 1999459"/>
                              <a:gd name="f2792" fmla="val 2417870"/>
                              <a:gd name="f2793" fmla="val 1997978"/>
                              <a:gd name="f2794" fmla="val 2418994"/>
                              <a:gd name="f2795" fmla="val 2414587"/>
                              <a:gd name="f2796" fmla="val 2015655"/>
                              <a:gd name="f2797" fmla="val 2410777"/>
                              <a:gd name="f2798" fmla="val 2018513"/>
                              <a:gd name="f2799" fmla="val 2011845"/>
                              <a:gd name="f2800" fmla="val 2423160"/>
                              <a:gd name="f2801" fmla="val 1998510"/>
                              <a:gd name="f2802" fmla="val 2431732"/>
                              <a:gd name="f2803" fmla="val 1984223"/>
                              <a:gd name="f2804" fmla="val 2439352"/>
                              <a:gd name="f2805" fmla="val 1976603"/>
                              <a:gd name="f2806" fmla="val 2443162"/>
                              <a:gd name="f2807" fmla="val 1962315"/>
                              <a:gd name="f2808" fmla="val 2450783"/>
                              <a:gd name="f2809" fmla="val 1954695"/>
                              <a:gd name="f2810" fmla="val 1947075"/>
                              <a:gd name="f2811" fmla="val 1940408"/>
                              <a:gd name="f2812" fmla="val 2461260"/>
                              <a:gd name="f2813" fmla="val 1924934"/>
                              <a:gd name="f2814" fmla="val 2463581"/>
                              <a:gd name="f2815" fmla="val 2465070"/>
                              <a:gd name="f2816" fmla="val 1898497"/>
                              <a:gd name="f2817" fmla="val 2486025"/>
                              <a:gd name="f2818" fmla="val 1849920"/>
                              <a:gd name="f2819" fmla="val 1846229"/>
                              <a:gd name="f2820" fmla="val 2497341"/>
                              <a:gd name="f2821" fmla="val 1829918"/>
                              <a:gd name="f2822" fmla="val 2512695"/>
                              <a:gd name="f2823" fmla="val 1832775"/>
                              <a:gd name="f2824" fmla="val 1836585"/>
                              <a:gd name="f2825" fmla="val 2515552"/>
                              <a:gd name="f2826" fmla="val 1819440"/>
                              <a:gd name="f2827" fmla="val 1796580"/>
                              <a:gd name="f2828" fmla="val 1790865"/>
                              <a:gd name="f2829" fmla="val 1791818"/>
                              <a:gd name="f2830" fmla="val 2531745"/>
                              <a:gd name="f2831" fmla="val 1794675"/>
                              <a:gd name="f2832" fmla="val 2522220"/>
                              <a:gd name="f2833" fmla="val 1789913"/>
                              <a:gd name="f2834" fmla="val 2527935"/>
                              <a:gd name="f2835" fmla="val 1774673"/>
                              <a:gd name="f2836" fmla="val 2532697"/>
                              <a:gd name="f2837" fmla="val 1755623"/>
                              <a:gd name="f2838" fmla="val 1745145"/>
                              <a:gd name="f2839" fmla="val 1735620"/>
                              <a:gd name="f2840" fmla="val 1731675"/>
                              <a:gd name="f2841" fmla="val 2537487"/>
                              <a:gd name="f2842" fmla="val 1717522"/>
                              <a:gd name="f2843" fmla="val 1706092"/>
                              <a:gd name="f2844" fmla="val 1700377"/>
                              <a:gd name="f2845" fmla="val 1688947"/>
                              <a:gd name="f2846" fmla="val 1676565"/>
                              <a:gd name="f2847" fmla="val 1665135"/>
                              <a:gd name="f2848" fmla="val 2552700"/>
                              <a:gd name="f2849" fmla="val 1663973"/>
                              <a:gd name="f2850" fmla="val 2553240"/>
                              <a:gd name="f2851" fmla="val 1697520"/>
                              <a:gd name="f2852" fmla="val 1703235"/>
                              <a:gd name="f2853" fmla="val 1708950"/>
                              <a:gd name="f2854" fmla="val 1714665"/>
                              <a:gd name="f2855" fmla="val 1720380"/>
                              <a:gd name="f2856" fmla="val 1725142"/>
                              <a:gd name="f2857" fmla="val 1728952"/>
                              <a:gd name="f2858" fmla="val 1731810"/>
                              <a:gd name="f2859" fmla="val 1734667"/>
                              <a:gd name="f2860" fmla="val 1754670"/>
                              <a:gd name="f2861" fmla="val 1768957"/>
                              <a:gd name="f2862" fmla="val 2531744"/>
                              <a:gd name="f2863" fmla="val 1778482"/>
                              <a:gd name="f2864" fmla="val 2528887"/>
                              <a:gd name="f2865" fmla="val 1788007"/>
                              <a:gd name="f2866" fmla="val 1793722"/>
                              <a:gd name="f2867" fmla="val 1789912"/>
                              <a:gd name="f2868" fmla="val 1776577"/>
                              <a:gd name="f2869" fmla="val 1763242"/>
                              <a:gd name="f2870" fmla="val 2548889"/>
                              <a:gd name="f2871" fmla="val 2555557"/>
                              <a:gd name="f2872" fmla="val 1747946"/>
                              <a:gd name="f2873" fmla="val 2555008"/>
                              <a:gd name="f2874" fmla="val 2566034"/>
                              <a:gd name="f2875" fmla="val 1711808"/>
                              <a:gd name="f2876" fmla="val 1683233"/>
                              <a:gd name="f2877" fmla="val 1672755"/>
                              <a:gd name="f2878" fmla="val 1663230"/>
                              <a:gd name="f2879" fmla="val 2581274"/>
                              <a:gd name="f2880" fmla="val 1663707"/>
                              <a:gd name="f2881" fmla="val 2578893"/>
                              <a:gd name="f2882" fmla="val 1657754"/>
                              <a:gd name="f2883" fmla="val 1649062"/>
                              <a:gd name="f2884" fmla="val 2580084"/>
                              <a:gd name="f2885" fmla="val 1619428"/>
                              <a:gd name="f2886" fmla="val 2585850"/>
                              <a:gd name="f2887" fmla="val 1618462"/>
                              <a:gd name="f2888" fmla="val 1593697"/>
                              <a:gd name="f2889" fmla="val 1566075"/>
                              <a:gd name="f2890" fmla="val 2598419"/>
                              <a:gd name="f2891" fmla="val 2603182"/>
                              <a:gd name="f2892" fmla="val 1530832"/>
                              <a:gd name="f2893" fmla="val 2602229"/>
                              <a:gd name="f2894" fmla="val 2600324"/>
                              <a:gd name="f2895" fmla="val 1521307"/>
                              <a:gd name="f2896" fmla="val 1506067"/>
                              <a:gd name="f2897" fmla="val 2601277"/>
                              <a:gd name="f2898" fmla="val 1488922"/>
                              <a:gd name="f2899" fmla="val 2604134"/>
                              <a:gd name="f2900" fmla="val 1479397"/>
                              <a:gd name="f2901" fmla="val 2606992"/>
                              <a:gd name="f2902" fmla="val 2607944"/>
                              <a:gd name="f2903" fmla="val 2608897"/>
                              <a:gd name="f2904" fmla="val 2609849"/>
                              <a:gd name="f2905" fmla="val 1431772"/>
                              <a:gd name="f2906" fmla="val 1429185"/>
                              <a:gd name="f2907" fmla="val 2608741"/>
                              <a:gd name="f2908" fmla="val 1407484"/>
                              <a:gd name="f2909" fmla="val 2612588"/>
                              <a:gd name="f2910" fmla="val 1399626"/>
                              <a:gd name="f2911" fmla="val 2612707"/>
                              <a:gd name="f2912" fmla="val 1391768"/>
                              <a:gd name="f2913" fmla="val 2611278"/>
                              <a:gd name="f2914" fmla="val 1382243"/>
                              <a:gd name="f2915" fmla="val 1384148"/>
                              <a:gd name="f2916" fmla="val 1385100"/>
                              <a:gd name="f2917" fmla="val 2599372"/>
                              <a:gd name="f2918" fmla="val 1371765"/>
                              <a:gd name="f2919" fmla="val 1365098"/>
                              <a:gd name="f2920" fmla="val 2597467"/>
                              <a:gd name="f2921" fmla="val 1367955"/>
                              <a:gd name="f2922" fmla="val 1372718"/>
                              <a:gd name="f2923" fmla="val 1386053"/>
                              <a:gd name="f2924" fmla="val 1396530"/>
                              <a:gd name="f2925" fmla="val 1407008"/>
                              <a:gd name="f2926" fmla="val 2590799"/>
                              <a:gd name="f2927" fmla="val 1417485"/>
                              <a:gd name="f2928" fmla="val 2589847"/>
                              <a:gd name="f2929" fmla="val 1481302"/>
                              <a:gd name="f2930" fmla="val 2584132"/>
                              <a:gd name="f2931" fmla="val 1550835"/>
                              <a:gd name="f2932" fmla="val 2579369"/>
                              <a:gd name="f2933" fmla="val 2575559"/>
                              <a:gd name="f2934" fmla="val 1585125"/>
                              <a:gd name="f2935" fmla="val 1596555"/>
                              <a:gd name="f2936" fmla="val 1617510"/>
                              <a:gd name="f2937" fmla="val 1627035"/>
                              <a:gd name="f2938" fmla="val 1635607"/>
                              <a:gd name="f2939" fmla="val 1637595"/>
                              <a:gd name="f2940" fmla="val 2565111"/>
                              <a:gd name="f2941" fmla="val 1609890"/>
                              <a:gd name="f2942" fmla="val 2566035"/>
                              <a:gd name="f2943" fmla="val 1599412"/>
                              <a:gd name="f2944" fmla="val 1534642"/>
                              <a:gd name="f2945" fmla="val 1420342"/>
                              <a:gd name="f2946" fmla="val 1409865"/>
                              <a:gd name="f2947" fmla="val 1399387"/>
                              <a:gd name="f2948" fmla="val 1388910"/>
                              <a:gd name="f2949" fmla="val 1386052"/>
                              <a:gd name="f2950" fmla="val 1679422"/>
                              <a:gd name="f2951" fmla="val 2508885"/>
                              <a:gd name="f2952" fmla="val 1814677"/>
                              <a:gd name="f2953" fmla="val 1893735"/>
                              <a:gd name="f2954" fmla="val 1911832"/>
                              <a:gd name="f2955" fmla="val 2435542"/>
                              <a:gd name="f2956" fmla="val 1930882"/>
                              <a:gd name="f2957" fmla="val 2426017"/>
                              <a:gd name="f2958" fmla="val 1940407"/>
                              <a:gd name="f2959" fmla="val 1980412"/>
                              <a:gd name="f2960" fmla="val 1990890"/>
                              <a:gd name="f2961" fmla="val 2010892"/>
                              <a:gd name="f2962" fmla="val 2029942"/>
                              <a:gd name="f2963" fmla="val 2371725"/>
                              <a:gd name="f2964" fmla="val 2048040"/>
                              <a:gd name="f2965" fmla="val 2081377"/>
                              <a:gd name="f2966" fmla="val 2336482"/>
                              <a:gd name="f2967" fmla="val 2122335"/>
                              <a:gd name="f2968" fmla="val 2304097"/>
                              <a:gd name="f2969" fmla="val 2150910"/>
                              <a:gd name="f2970" fmla="val 2251710"/>
                              <a:gd name="f2971" fmla="val 2245995"/>
                              <a:gd name="f2972" fmla="val 2203297"/>
                              <a:gd name="f2973" fmla="val 2239327"/>
                              <a:gd name="f2974" fmla="val 2210917"/>
                              <a:gd name="f2975" fmla="val 2232660"/>
                              <a:gd name="f2976" fmla="val 2218537"/>
                              <a:gd name="f2977" fmla="val 2225992"/>
                              <a:gd name="f2978" fmla="val 2219325"/>
                              <a:gd name="f2979" fmla="val 2249017"/>
                              <a:gd name="f2980" fmla="val 2260447"/>
                              <a:gd name="f2981" fmla="val 2171700"/>
                              <a:gd name="f2982" fmla="val 2164080"/>
                              <a:gd name="f2983" fmla="val 2295258"/>
                              <a:gd name="f2984" fmla="val 2145267"/>
                              <a:gd name="f2985" fmla="val 2295423"/>
                              <a:gd name="f2986" fmla="val 2144085"/>
                              <a:gd name="f2987" fmla="val 2275688"/>
                              <a:gd name="f2988" fmla="val 2162175"/>
                              <a:gd name="f2989" fmla="val 2169795"/>
                              <a:gd name="f2990" fmla="val 2177415"/>
                              <a:gd name="f2991" fmla="val 2249970"/>
                              <a:gd name="f2992" fmla="val 2239493"/>
                              <a:gd name="f2993" fmla="val 2227110"/>
                              <a:gd name="f2994" fmla="val 2219490"/>
                              <a:gd name="f2995" fmla="val 2224087"/>
                              <a:gd name="f2996" fmla="val 2230755"/>
                              <a:gd name="f2997" fmla="val 2204250"/>
                              <a:gd name="f2998" fmla="val 2196630"/>
                              <a:gd name="f2999" fmla="val 2244090"/>
                              <a:gd name="f3000" fmla="val 2189010"/>
                              <a:gd name="f3001" fmla="val 2249805"/>
                              <a:gd name="f3002" fmla="val 2180438"/>
                              <a:gd name="f3003" fmla="val 2151863"/>
                              <a:gd name="f3004" fmla="val 2280285"/>
                              <a:gd name="f3005" fmla="val 2124240"/>
                              <a:gd name="f3006" fmla="val 2302192"/>
                              <a:gd name="f3007" fmla="val 2094713"/>
                              <a:gd name="f3008" fmla="val 2323147"/>
                              <a:gd name="f3009" fmla="val 2334577"/>
                              <a:gd name="f3010" fmla="val 2066138"/>
                              <a:gd name="f3011" fmla="val 2048993"/>
                              <a:gd name="f3012" fmla="val 2358390"/>
                              <a:gd name="f3013" fmla="val 2030895"/>
                              <a:gd name="f3014" fmla="val 2369820"/>
                              <a:gd name="f3015" fmla="val 2382202"/>
                              <a:gd name="f3016" fmla="val 1991843"/>
                              <a:gd name="f3017" fmla="val 1981365"/>
                              <a:gd name="f3018" fmla="val 1971840"/>
                              <a:gd name="f3019" fmla="val 1961363"/>
                              <a:gd name="f3020" fmla="val 1951838"/>
                              <a:gd name="f3021" fmla="val 1941360"/>
                              <a:gd name="f3022" fmla="val 2419350"/>
                              <a:gd name="f3023" fmla="val 2424112"/>
                              <a:gd name="f3024" fmla="val 1894688"/>
                              <a:gd name="f3025" fmla="val 1879448"/>
                              <a:gd name="f3026" fmla="val 1815630"/>
                              <a:gd name="f3027" fmla="val 2482215"/>
                              <a:gd name="f3028" fmla="val 1749908"/>
                              <a:gd name="f3029" fmla="val 1586078"/>
                              <a:gd name="f3030" fmla="val 1370813"/>
                              <a:gd name="f3031" fmla="val 1364145"/>
                              <a:gd name="f3032" fmla="val 1362240"/>
                              <a:gd name="f3033" fmla="val 2567940"/>
                              <a:gd name="f3034" fmla="val 1348905"/>
                              <a:gd name="f3035" fmla="val 1339380"/>
                              <a:gd name="f3036" fmla="val 1330808"/>
                              <a:gd name="f3037" fmla="val 1319378"/>
                              <a:gd name="f3038" fmla="val 1294613"/>
                              <a:gd name="f3039" fmla="val 1275563"/>
                              <a:gd name="f3040" fmla="val 1257465"/>
                              <a:gd name="f3041" fmla="val 1240320"/>
                              <a:gd name="f3042" fmla="val 1226033"/>
                              <a:gd name="f3043" fmla="val 1212698"/>
                              <a:gd name="f3044" fmla="val 1205078"/>
                              <a:gd name="f3045" fmla="val 1198410"/>
                              <a:gd name="f3046" fmla="val 1190790"/>
                              <a:gd name="f3047" fmla="val 1183170"/>
                              <a:gd name="f3048" fmla="val 1175550"/>
                              <a:gd name="f3049" fmla="val 1168883"/>
                              <a:gd name="f3050" fmla="val 1182079"/>
                              <a:gd name="f3051" fmla="val 2554816"/>
                              <a:gd name="f3052" fmla="val 1179360"/>
                              <a:gd name="f3053" fmla="val 1130192"/>
                              <a:gd name="f3054" fmla="val 2546452"/>
                              <a:gd name="f3055" fmla="val 1090778"/>
                              <a:gd name="f3056" fmla="val 1060298"/>
                              <a:gd name="f3057" fmla="val 1033628"/>
                              <a:gd name="f3058" fmla="val 1020293"/>
                              <a:gd name="f3059" fmla="val 996480"/>
                              <a:gd name="f3060" fmla="val 985050"/>
                              <a:gd name="f3061" fmla="val 951713"/>
                              <a:gd name="f3062" fmla="val 938378"/>
                              <a:gd name="f3063" fmla="val 925043"/>
                              <a:gd name="f3064" fmla="val 2498407"/>
                              <a:gd name="f3065" fmla="val 911708"/>
                              <a:gd name="f3066" fmla="val 2493645"/>
                              <a:gd name="f3067" fmla="val 897420"/>
                              <a:gd name="f3068" fmla="val 2487930"/>
                              <a:gd name="f3069" fmla="val 876465"/>
                              <a:gd name="f3070" fmla="val 2473642"/>
                              <a:gd name="f3071" fmla="val 825983"/>
                              <a:gd name="f3072" fmla="val 2460307"/>
                              <a:gd name="f3073" fmla="val 846938"/>
                              <a:gd name="f3074" fmla="val 858368"/>
                              <a:gd name="f3075" fmla="val 869798"/>
                              <a:gd name="f3076" fmla="val 875513"/>
                              <a:gd name="f3077" fmla="val 880275"/>
                              <a:gd name="f3078" fmla="val 885038"/>
                              <a:gd name="f3079" fmla="val 898373"/>
                              <a:gd name="f3080" fmla="val 912660"/>
                              <a:gd name="f3081" fmla="val 937425"/>
                              <a:gd name="f3082" fmla="val 975525"/>
                              <a:gd name="f3083" fmla="val 2503170"/>
                              <a:gd name="f3084" fmla="val 1006958"/>
                              <a:gd name="f3085" fmla="val 1041248"/>
                              <a:gd name="f3086" fmla="val 1058393"/>
                              <a:gd name="f3087" fmla="val 1075538"/>
                              <a:gd name="f3088" fmla="val 1085063"/>
                              <a:gd name="f3089" fmla="val 1094588"/>
                              <a:gd name="f3090" fmla="val 1114590"/>
                              <a:gd name="f3091" fmla="val 1125068"/>
                              <a:gd name="f3092" fmla="val 1158657"/>
                              <a:gd name="f3093" fmla="val 2539008"/>
                              <a:gd name="f3094" fmla="val 1161262"/>
                              <a:gd name="f3095" fmla="val 1171740"/>
                              <a:gd name="f3096" fmla="val 1181265"/>
                              <a:gd name="f3097" fmla="val 1192695"/>
                              <a:gd name="f3098" fmla="val 1193647"/>
                              <a:gd name="f3099" fmla="val 1208887"/>
                              <a:gd name="f3100" fmla="val 1225080"/>
                              <a:gd name="f3101" fmla="val 1239367"/>
                              <a:gd name="f3102" fmla="val 1242225"/>
                              <a:gd name="f3103" fmla="val 1246035"/>
                              <a:gd name="f3104" fmla="val 1246987"/>
                              <a:gd name="f3105" fmla="val 1294612"/>
                              <a:gd name="f3106" fmla="val 1317472"/>
                              <a:gd name="f3107" fmla="val 1335570"/>
                              <a:gd name="f3108" fmla="val 1368907"/>
                              <a:gd name="f3109" fmla="val 1389862"/>
                              <a:gd name="f3110" fmla="val 1410817"/>
                              <a:gd name="f3111" fmla="val 1429867"/>
                              <a:gd name="f3112" fmla="val 1432725"/>
                              <a:gd name="f3113" fmla="val 1436535"/>
                              <a:gd name="f3114" fmla="val 1437487"/>
                              <a:gd name="f3115" fmla="val 1468920"/>
                              <a:gd name="f3116" fmla="val 1486065"/>
                              <a:gd name="f3117" fmla="val 1500352"/>
                              <a:gd name="f3118" fmla="val 2539365"/>
                              <a:gd name="f3119" fmla="val 1540357"/>
                              <a:gd name="f3120" fmla="val 1555597"/>
                              <a:gd name="f3121" fmla="val 1563217"/>
                              <a:gd name="f3122" fmla="val 1567980"/>
                              <a:gd name="f3123" fmla="val 1572742"/>
                              <a:gd name="f3124" fmla="val 1577505"/>
                              <a:gd name="f3125" fmla="val 1598460"/>
                              <a:gd name="f3126" fmla="val 1608937"/>
                              <a:gd name="f3127" fmla="val 1626082"/>
                              <a:gd name="f3128" fmla="val 2514600"/>
                              <a:gd name="f3129" fmla="val 1643227"/>
                              <a:gd name="f3130" fmla="val 1651800"/>
                              <a:gd name="f3131" fmla="val 1660372"/>
                              <a:gd name="f3132" fmla="val 1707545"/>
                              <a:gd name="f3133" fmla="val 2497863"/>
                              <a:gd name="f3134" fmla="val 2495550"/>
                              <a:gd name="f3135" fmla="val 2501265"/>
                              <a:gd name="f3136" fmla="val 1664183"/>
                              <a:gd name="f3137" fmla="val 2504122"/>
                              <a:gd name="f3138" fmla="val 1655610"/>
                              <a:gd name="f3139" fmla="val 1647038"/>
                              <a:gd name="f3140" fmla="val 1638465"/>
                              <a:gd name="f3141" fmla="val 1629893"/>
                              <a:gd name="f3142" fmla="val 1621320"/>
                              <a:gd name="f3143" fmla="val 1612748"/>
                              <a:gd name="f3144" fmla="val 1601318"/>
                              <a:gd name="f3145" fmla="val 1592745"/>
                              <a:gd name="f3146" fmla="val 1581315"/>
                              <a:gd name="f3147" fmla="val 1576553"/>
                              <a:gd name="f3148" fmla="val 1567028"/>
                              <a:gd name="f3149" fmla="val 1559408"/>
                              <a:gd name="f3150" fmla="val 1544168"/>
                              <a:gd name="f3151" fmla="val 1517498"/>
                              <a:gd name="f3152" fmla="val 1498448"/>
                              <a:gd name="f3153" fmla="val 1467015"/>
                              <a:gd name="f3154" fmla="val 2537460"/>
                              <a:gd name="f3155" fmla="val 1413675"/>
                              <a:gd name="f3156" fmla="val 1392720"/>
                              <a:gd name="f3157" fmla="val 1355573"/>
                              <a:gd name="f3158" fmla="val 1338428"/>
                              <a:gd name="f3159" fmla="val 1320330"/>
                              <a:gd name="f3160" fmla="val 1297470"/>
                              <a:gd name="f3161" fmla="val 1274610"/>
                              <a:gd name="f3162" fmla="val 1249845"/>
                              <a:gd name="f3163" fmla="val 1247940"/>
                              <a:gd name="f3164" fmla="val 1245083"/>
                              <a:gd name="f3165" fmla="val 1231748"/>
                              <a:gd name="f3166" fmla="val 1224128"/>
                              <a:gd name="f3167" fmla="val 1207935"/>
                              <a:gd name="f3168" fmla="val 1201268"/>
                              <a:gd name="f3169" fmla="val 1196505"/>
                              <a:gd name="f3170" fmla="val 1196464"/>
                              <a:gd name="f3171" fmla="val 2539447"/>
                              <a:gd name="f3172" fmla="val 1221270"/>
                              <a:gd name="f3173" fmla="val 2535554"/>
                              <a:gd name="f3174" fmla="val 1229843"/>
                              <a:gd name="f3175" fmla="val 2539364"/>
                              <a:gd name="f3176" fmla="val 1239368"/>
                              <a:gd name="f3177" fmla="val 1193648"/>
                              <a:gd name="f3178" fmla="val 1194008"/>
                              <a:gd name="f3179" fmla="val 2541036"/>
                              <a:gd name="f3180" fmla="val 1164120"/>
                              <a:gd name="f3181" fmla="val 1151738"/>
                              <a:gd name="f3182" fmla="val 1140308"/>
                              <a:gd name="f3183" fmla="val 1128878"/>
                              <a:gd name="f3184" fmla="val 1118400"/>
                              <a:gd name="f3185" fmla="val 1107923"/>
                              <a:gd name="f3186" fmla="val 1098398"/>
                              <a:gd name="f3187" fmla="val 1079348"/>
                              <a:gd name="f3188" fmla="val 1070775"/>
                              <a:gd name="f3189" fmla="val 1062203"/>
                              <a:gd name="f3190" fmla="val 1045058"/>
                              <a:gd name="f3191" fmla="val 1010768"/>
                              <a:gd name="f3192" fmla="val 979335"/>
                              <a:gd name="f3193" fmla="val 2500312"/>
                              <a:gd name="f3194" fmla="val 941235"/>
                              <a:gd name="f3195" fmla="val 902183"/>
                              <a:gd name="f3196" fmla="val 2474595"/>
                              <a:gd name="f3197" fmla="val 888848"/>
                              <a:gd name="f3198" fmla="val 2470785"/>
                              <a:gd name="f3199" fmla="val 883133"/>
                              <a:gd name="f3200" fmla="val 878370"/>
                              <a:gd name="f3201" fmla="val 873608"/>
                              <a:gd name="f3202" fmla="val 850748"/>
                              <a:gd name="f3203" fmla="val 838365"/>
                              <a:gd name="f3204" fmla="val 820268"/>
                              <a:gd name="f3205" fmla="val 804075"/>
                              <a:gd name="f3206" fmla="val 785978"/>
                              <a:gd name="f3207" fmla="val 780263"/>
                              <a:gd name="f3208" fmla="val 770738"/>
                              <a:gd name="f3209" fmla="val 751688"/>
                              <a:gd name="f3210" fmla="val 2415540"/>
                              <a:gd name="f3211" fmla="val 2406967"/>
                              <a:gd name="f3212" fmla="val 716445"/>
                              <a:gd name="f3213" fmla="val 2391727"/>
                              <a:gd name="f3214" fmla="val 709778"/>
                              <a:gd name="f3215" fmla="val 706920"/>
                              <a:gd name="f3216" fmla="val 707873"/>
                              <a:gd name="f3217" fmla="val 708825"/>
                              <a:gd name="f3218" fmla="val 2379345"/>
                              <a:gd name="f3219" fmla="val 719303"/>
                              <a:gd name="f3220" fmla="val 753593"/>
                              <a:gd name="f3221" fmla="val 764070"/>
                              <a:gd name="f3222" fmla="val 779310"/>
                              <a:gd name="f3223" fmla="val 785025"/>
                              <a:gd name="f3224" fmla="val 2401252"/>
                              <a:gd name="f3225" fmla="val 755498"/>
                              <a:gd name="f3226" fmla="val 745973"/>
                              <a:gd name="f3227" fmla="val 2384107"/>
                              <a:gd name="f3228" fmla="val 2376487"/>
                              <a:gd name="f3229" fmla="val 726923"/>
                              <a:gd name="f3230" fmla="val 686918"/>
                              <a:gd name="f3231" fmla="val 2350770"/>
                              <a:gd name="f3232" fmla="val 678345"/>
                              <a:gd name="f3233" fmla="val 668820"/>
                              <a:gd name="f3234" fmla="val 2344102"/>
                              <a:gd name="f3235" fmla="val 643103"/>
                              <a:gd name="f3236" fmla="val 630720"/>
                              <a:gd name="f3237" fmla="val 2319337"/>
                              <a:gd name="f3238" fmla="val 608813"/>
                              <a:gd name="f3239" fmla="val 570713"/>
                              <a:gd name="f3240" fmla="val 2293620"/>
                              <a:gd name="f3241" fmla="val 563093"/>
                              <a:gd name="f3242" fmla="val 2287905"/>
                              <a:gd name="f3243" fmla="val 2282190"/>
                              <a:gd name="f3244" fmla="val 547853"/>
                              <a:gd name="f3245" fmla="val 2274570"/>
                              <a:gd name="f3246" fmla="val 549758"/>
                              <a:gd name="f3247" fmla="val 552615"/>
                              <a:gd name="f3248" fmla="val 561188"/>
                              <a:gd name="f3249" fmla="val 2277427"/>
                              <a:gd name="f3250" fmla="val 575475"/>
                              <a:gd name="f3251" fmla="val 2279332"/>
                              <a:gd name="f3252" fmla="val 559283"/>
                              <a:gd name="f3253" fmla="val 2261235"/>
                              <a:gd name="f3254" fmla="val 2253615"/>
                              <a:gd name="f3255" fmla="val 518325"/>
                              <a:gd name="f3256" fmla="val 509753"/>
                              <a:gd name="f3257" fmla="val 501180"/>
                              <a:gd name="f3258" fmla="val 2207895"/>
                              <a:gd name="f3259" fmla="val 2193607"/>
                              <a:gd name="f3260" fmla="val 470700"/>
                              <a:gd name="f3261" fmla="val 455460"/>
                              <a:gd name="f3262" fmla="val 2174557"/>
                              <a:gd name="f3263" fmla="val 444983"/>
                              <a:gd name="f3264" fmla="val 2160270"/>
                              <a:gd name="f3265" fmla="val 2143125"/>
                              <a:gd name="f3266" fmla="val 415455"/>
                              <a:gd name="f3267" fmla="val 2126932"/>
                              <a:gd name="f3268" fmla="val 399263"/>
                              <a:gd name="f3269" fmla="val 396126"/>
                              <a:gd name="f3270" fmla="val 2099983"/>
                              <a:gd name="f3271" fmla="val 386880"/>
                              <a:gd name="f3272" fmla="val 376403"/>
                              <a:gd name="f3273" fmla="val 365925"/>
                              <a:gd name="f3274" fmla="val 2068830"/>
                              <a:gd name="f3275" fmla="val 355448"/>
                              <a:gd name="f3276" fmla="val 2056447"/>
                              <a:gd name="f3277" fmla="val 353543"/>
                              <a:gd name="f3278" fmla="val 339255"/>
                              <a:gd name="f3279" fmla="val 351638"/>
                              <a:gd name="f3280" fmla="val 2039302"/>
                              <a:gd name="f3281" fmla="val 2033587"/>
                              <a:gd name="f3282" fmla="val 343065"/>
                              <a:gd name="f3283" fmla="val 2026920"/>
                              <a:gd name="f3284" fmla="val 337780"/>
                              <a:gd name="f3285" fmla="val 2019844"/>
                              <a:gd name="f3286" fmla="val 323062"/>
                              <a:gd name="f3287" fmla="val 2009774"/>
                              <a:gd name="f3288" fmla="val 311632"/>
                              <a:gd name="f3289" fmla="val 1996439"/>
                              <a:gd name="f3290" fmla="val 302107"/>
                              <a:gd name="f3291" fmla="val 294487"/>
                              <a:gd name="f3292" fmla="val 1968817"/>
                              <a:gd name="f3293" fmla="val 286867"/>
                              <a:gd name="f3294" fmla="val 281152"/>
                              <a:gd name="f3295" fmla="val 278295"/>
                              <a:gd name="f3296" fmla="val 254483"/>
                              <a:gd name="f3297" fmla="val 1888807"/>
                              <a:gd name="f3298" fmla="val 247815"/>
                              <a:gd name="f3299" fmla="val 1874520"/>
                              <a:gd name="f3300" fmla="val 1846897"/>
                              <a:gd name="f3301" fmla="val 225908"/>
                              <a:gd name="f3302" fmla="val 1830705"/>
                              <a:gd name="f3303" fmla="val 218288"/>
                              <a:gd name="f3304" fmla="val 211620"/>
                              <a:gd name="f3305" fmla="val 1798320"/>
                              <a:gd name="f3306" fmla="val 204953"/>
                              <a:gd name="f3307" fmla="val 198285"/>
                              <a:gd name="f3308" fmla="val 199238"/>
                              <a:gd name="f3309" fmla="val 1759267"/>
                              <a:gd name="f3310" fmla="val 205905"/>
                              <a:gd name="f3311" fmla="val 1769745"/>
                              <a:gd name="f3312" fmla="val 217335"/>
                              <a:gd name="f3313" fmla="val 1794510"/>
                              <a:gd name="f3314" fmla="val 1807845"/>
                              <a:gd name="f3315" fmla="val 231623"/>
                              <a:gd name="f3316" fmla="val 1824037"/>
                              <a:gd name="f3317" fmla="val 235433"/>
                              <a:gd name="f3318" fmla="val 1829752"/>
                              <a:gd name="f3319" fmla="val 236385"/>
                              <a:gd name="f3320" fmla="val 1839277"/>
                              <a:gd name="f3321" fmla="val 241045"/>
                              <a:gd name="f3322" fmla="val 1850938"/>
                              <a:gd name="f3323" fmla="val 237654"/>
                              <a:gd name="f3324" fmla="val 1833304"/>
                              <a:gd name="f3325" fmla="val 228808"/>
                              <a:gd name="f3326" fmla="val 1817251"/>
                              <a:gd name="f3327" fmla="val 214410"/>
                              <a:gd name="f3328" fmla="val 1784873"/>
                              <a:gd name="f3329" fmla="val 197332"/>
                              <a:gd name="f3330" fmla="val 1756409"/>
                              <a:gd name="f3331" fmla="val 1737359"/>
                              <a:gd name="f3332" fmla="val 1718309"/>
                              <a:gd name="f3333" fmla="val 1699259"/>
                              <a:gd name="f3334" fmla="val 158426"/>
                              <a:gd name="f3335" fmla="val 1640679"/>
                              <a:gd name="f3336" fmla="val 152529"/>
                              <a:gd name="f3337" fmla="val 1623596"/>
                              <a:gd name="f3338" fmla="val 142540"/>
                              <a:gd name="f3339" fmla="val 1590017"/>
                              <a:gd name="f3340" fmla="val 133958"/>
                              <a:gd name="f3341" fmla="val 1555831"/>
                              <a:gd name="f3342" fmla="val 126853"/>
                              <a:gd name="f3343" fmla="val 1521108"/>
                              <a:gd name="f3344" fmla="val 115498"/>
                              <a:gd name="f3345" fmla="val 1446707"/>
                              <a:gd name="f3346" fmla="val 1457325"/>
                              <a:gd name="f3347" fmla="val 1475422"/>
                              <a:gd name="f3348" fmla="val 1486852"/>
                              <a:gd name="f3349" fmla="val 1499235"/>
                              <a:gd name="f3350" fmla="val 123037"/>
                              <a:gd name="f3351" fmla="val 1511617"/>
                              <a:gd name="f3352" fmla="val 1524000"/>
                              <a:gd name="f3353" fmla="val 1526857"/>
                              <a:gd name="f3354" fmla="val 1491615"/>
                              <a:gd name="f3355" fmla="val 1478280"/>
                              <a:gd name="f3356" fmla="val 105892"/>
                              <a:gd name="f3357" fmla="val 1443990"/>
                              <a:gd name="f3358" fmla="val 1427797"/>
                              <a:gd name="f3359" fmla="val 1412557"/>
                              <a:gd name="f3360" fmla="val 1389697"/>
                              <a:gd name="f3361" fmla="val 1383030"/>
                              <a:gd name="f3362" fmla="val 75412"/>
                              <a:gd name="f3363" fmla="val 69697"/>
                              <a:gd name="f3364" fmla="val 1365885"/>
                              <a:gd name="f3365" fmla="val 67792"/>
                              <a:gd name="f3366" fmla="val 66840"/>
                              <a:gd name="f3367" fmla="val 64935"/>
                              <a:gd name="f3368" fmla="val 63030"/>
                              <a:gd name="f3369" fmla="val 1360170"/>
                              <a:gd name="f3370" fmla="val 61125"/>
                              <a:gd name="f3371" fmla="val 1351597"/>
                              <a:gd name="f3372" fmla="val 60172"/>
                              <a:gd name="f3373" fmla="val 59220"/>
                              <a:gd name="f3374" fmla="val 1332547"/>
                              <a:gd name="f3375" fmla="val 58267"/>
                              <a:gd name="f3376" fmla="val 1311592"/>
                              <a:gd name="f3377" fmla="val 1291590"/>
                              <a:gd name="f3378" fmla="val 1273492"/>
                              <a:gd name="f3379" fmla="val 62077"/>
                              <a:gd name="f3380" fmla="val 1268730"/>
                              <a:gd name="f3381" fmla="val 1263015"/>
                              <a:gd name="f3382" fmla="val 1258252"/>
                              <a:gd name="f3383" fmla="val 63982"/>
                              <a:gd name="f3384" fmla="val 1253490"/>
                              <a:gd name="f3385" fmla="val 67226"/>
                              <a:gd name="f3386" fmla="val 1243037"/>
                              <a:gd name="f3387" fmla="val 65649"/>
                              <a:gd name="f3388" fmla="val 1219200"/>
                              <a:gd name="f3389" fmla="val 65887"/>
                              <a:gd name="f3390" fmla="val 1207294"/>
                              <a:gd name="f3391" fmla="val 66839"/>
                              <a:gd name="f3392" fmla="val 1194911"/>
                              <a:gd name="f3393" fmla="val 1183957"/>
                              <a:gd name="f3394" fmla="val 71602"/>
                              <a:gd name="f3395" fmla="val 1176814"/>
                              <a:gd name="f3396" fmla="val 1172527"/>
                              <a:gd name="f3397" fmla="val 1178242"/>
                              <a:gd name="f3398" fmla="val 1186815"/>
                              <a:gd name="f3399" fmla="val 1183005"/>
                              <a:gd name="f3400" fmla="val 1181100"/>
                              <a:gd name="f3401" fmla="val 57315"/>
                              <a:gd name="f3402" fmla="val 1177290"/>
                              <a:gd name="f3403" fmla="val 53505"/>
                              <a:gd name="f3404" fmla="val 1171575"/>
                              <a:gd name="f3405" fmla="val 54457"/>
                              <a:gd name="f3406" fmla="val 1120140"/>
                              <a:gd name="f3407" fmla="val 44932"/>
                              <a:gd name="f3408" fmla="val 1160145"/>
                              <a:gd name="f3409" fmla="val 42670"/>
                              <a:gd name="f3410" fmla="val 1146572"/>
                              <a:gd name="f3411" fmla="val 42075"/>
                              <a:gd name="f3412" fmla="val 1147762"/>
                              <a:gd name="f3413" fmla="val 41122"/>
                              <a:gd name="f3414" fmla="val 39217"/>
                              <a:gd name="f3415" fmla="val 1173480"/>
                              <a:gd name="f3416" fmla="val 38265"/>
                              <a:gd name="f3417" fmla="val 1185862"/>
                              <a:gd name="f3418" fmla="val 37312"/>
                              <a:gd name="f3419" fmla="val 1198245"/>
                              <a:gd name="f3420" fmla="val 35407"/>
                              <a:gd name="f3421" fmla="val 1211580"/>
                              <a:gd name="f3422" fmla="val 1223962"/>
                              <a:gd name="f3423" fmla="val 34455"/>
                              <a:gd name="f3424" fmla="val 1233487"/>
                              <a:gd name="f3425" fmla="val 33502"/>
                              <a:gd name="f3426" fmla="val 32550"/>
                              <a:gd name="f3427" fmla="val 1314449"/>
                              <a:gd name="f3428" fmla="val 1324927"/>
                              <a:gd name="f3429" fmla="val 1335404"/>
                              <a:gd name="f3430" fmla="val 1356359"/>
                              <a:gd name="f3431" fmla="val 1377314"/>
                              <a:gd name="f3432" fmla="val 31597"/>
                              <a:gd name="f3433" fmla="val 1378267"/>
                              <a:gd name="f3434" fmla="val 26835"/>
                              <a:gd name="f3435" fmla="val 1406842"/>
                              <a:gd name="f3436" fmla="val 25882"/>
                              <a:gd name="f3437" fmla="val 24930"/>
                              <a:gd name="f3438" fmla="val 19215"/>
                              <a:gd name="f3439" fmla="val 1385887"/>
                              <a:gd name="f3440" fmla="val 1367789"/>
                              <a:gd name="f3441" fmla="val 1349692"/>
                              <a:gd name="f3442" fmla="val 1331594"/>
                              <a:gd name="f3443" fmla="val 22072"/>
                              <a:gd name="f3444" fmla="val 1313497"/>
                              <a:gd name="f3445" fmla="val 20167"/>
                              <a:gd name="f3446" fmla="val 1274444"/>
                              <a:gd name="f3447" fmla="val 1260157"/>
                              <a:gd name="f3448" fmla="val 23977"/>
                              <a:gd name="f3449" fmla="val 1244917"/>
                              <a:gd name="f3450" fmla="val 32546"/>
                              <a:gd name="f3451" fmla="val 1253485"/>
                              <a:gd name="f3452" fmla="val 23025"/>
                              <a:gd name="f3453" fmla="val 1234440"/>
                              <a:gd name="f3454" fmla="val 1209675"/>
                              <a:gd name="f3455" fmla="val 1195387"/>
                              <a:gd name="f3456" fmla="val 1157287"/>
                              <a:gd name="f3457" fmla="val 1152525"/>
                              <a:gd name="f3458" fmla="val 1143000"/>
                              <a:gd name="f3459" fmla="val 1135380"/>
                              <a:gd name="f3460" fmla="val 27787"/>
                              <a:gd name="f3461" fmla="val 1126807"/>
                              <a:gd name="f3462" fmla="val 28740"/>
                              <a:gd name="f3463" fmla="val 1119187"/>
                              <a:gd name="f3464" fmla="val 1105852"/>
                              <a:gd name="f3465" fmla="val 36360"/>
                              <a:gd name="f3466" fmla="val 1089660"/>
                              <a:gd name="f3467" fmla="val 40170"/>
                              <a:gd name="f3468" fmla="val 45865"/>
                              <a:gd name="f3469" fmla="val 1047851"/>
                              <a:gd name="f3470" fmla="val 43980"/>
                              <a:gd name="f3471" fmla="val 1041082"/>
                              <a:gd name="f3472" fmla="val 1053465"/>
                              <a:gd name="f3473" fmla="val 1064895"/>
                              <a:gd name="f3474" fmla="val 1079182"/>
                              <a:gd name="f3475" fmla="val 29692"/>
                              <a:gd name="f3476" fmla="val 1108710"/>
                              <a:gd name="f3477" fmla="val 1122045"/>
                              <a:gd name="f3478" fmla="val 1129665"/>
                              <a:gd name="f3479" fmla="val 1138237"/>
                              <a:gd name="f3480" fmla="val 1145857"/>
                              <a:gd name="f3481" fmla="val 1150620"/>
                              <a:gd name="f3482" fmla="val 1155382"/>
                              <a:gd name="f3483" fmla="val 21120"/>
                              <a:gd name="f3484" fmla="val 1212532"/>
                              <a:gd name="f3485" fmla="val 1226820"/>
                              <a:gd name="f3486" fmla="val 1237297"/>
                              <a:gd name="f3487" fmla="val 1246822"/>
                              <a:gd name="f3488" fmla="val 18262"/>
                              <a:gd name="f3489" fmla="val 1277302"/>
                              <a:gd name="f3490" fmla="val 17310"/>
                              <a:gd name="f3491" fmla="val 1315402"/>
                              <a:gd name="f3492" fmla="val 1333500"/>
                              <a:gd name="f3493" fmla="val 1369695"/>
                              <a:gd name="f3494" fmla="val 1387792"/>
                              <a:gd name="f3495" fmla="val 1463040"/>
                              <a:gd name="f3496" fmla="val 48742"/>
                              <a:gd name="f3497" fmla="val 1539240"/>
                              <a:gd name="f3498" fmla="val 60410"/>
                              <a:gd name="f3499" fmla="val 1580673"/>
                              <a:gd name="f3500" fmla="val 74877"/>
                              <a:gd name="f3501" fmla="val 1623893"/>
                              <a:gd name="f3502" fmla="val 80770"/>
                              <a:gd name="f3503" fmla="val 1651843"/>
                              <a:gd name="f3504" fmla="val 82734"/>
                              <a:gd name="f3505" fmla="val 1670685"/>
                              <a:gd name="f3506" fmla="val 86843"/>
                              <a:gd name="f3507" fmla="val 1697355"/>
                              <a:gd name="f3508" fmla="val 103988"/>
                              <a:gd name="f3509" fmla="val 1711642"/>
                              <a:gd name="f3510" fmla="val 1721167"/>
                              <a:gd name="f3511" fmla="val 1730692"/>
                              <a:gd name="f3512" fmla="val 1746885"/>
                              <a:gd name="f3513" fmla="val 1745932"/>
                              <a:gd name="f3514" fmla="val 1736407"/>
                              <a:gd name="f3515" fmla="val 1724977"/>
                              <a:gd name="f3516" fmla="val 1713547"/>
                              <a:gd name="f3517" fmla="val 90653"/>
                              <a:gd name="f3518" fmla="val 81128"/>
                              <a:gd name="f3519" fmla="val 1678305"/>
                              <a:gd name="f3520" fmla="val 1712595"/>
                              <a:gd name="f3521" fmla="val 84938"/>
                              <a:gd name="f3522" fmla="val 76651"/>
                              <a:gd name="f3523" fmla="val 1674524"/>
                              <a:gd name="f3524" fmla="val 70650"/>
                              <a:gd name="f3525" fmla="val 1675447"/>
                              <a:gd name="f3526" fmla="val 1667827"/>
                              <a:gd name="f3527" fmla="val 1660207"/>
                              <a:gd name="f3528" fmla="val 1653540"/>
                              <a:gd name="f3529" fmla="val 1643062"/>
                              <a:gd name="f3530" fmla="val 45885"/>
                              <a:gd name="f3531" fmla="val 1621155"/>
                              <a:gd name="f3532" fmla="val 1601152"/>
                              <a:gd name="f3533" fmla="val 1581150"/>
                              <a:gd name="f3534" fmla="val 1562100"/>
                              <a:gd name="f3535" fmla="val 1554480"/>
                              <a:gd name="f3536" fmla="val 1500187"/>
                              <a:gd name="f3537" fmla="val 1469707"/>
                              <a:gd name="f3538" fmla="val 1454467"/>
                              <a:gd name="f3539" fmla="val 16357"/>
                              <a:gd name="f3540" fmla="val 1439227"/>
                              <a:gd name="f3541" fmla="val 14452"/>
                              <a:gd name="f3542" fmla="val 1423987"/>
                              <a:gd name="f3543" fmla="val 10642"/>
                              <a:gd name="f3544" fmla="val 6832"/>
                              <a:gd name="f3545" fmla="val 3975"/>
                              <a:gd name="f3546" fmla="+- 0 0 1740"/>
                              <a:gd name="f3547" fmla="+- 0 0 2693"/>
                              <a:gd name="f3548" fmla="val 1250632"/>
                              <a:gd name="f3549" fmla="val 1213485"/>
                              <a:gd name="f3550" fmla="val 11595"/>
                              <a:gd name="f3551" fmla="val 1197292"/>
                              <a:gd name="f3552" fmla="val 12547"/>
                              <a:gd name="f3553" fmla="val 1167765"/>
                              <a:gd name="f3554" fmla="val 15405"/>
                              <a:gd name="f3555" fmla="val 1159192"/>
                              <a:gd name="f3556" fmla="val 13500"/>
                              <a:gd name="f3557" fmla="val 1151572"/>
                              <a:gd name="f3558" fmla="val 1074420"/>
                              <a:gd name="f3559" fmla="val 1067752"/>
                              <a:gd name="f3560" fmla="val 1034415"/>
                              <a:gd name="f3561" fmla="val 1018222"/>
                              <a:gd name="f3562" fmla="val 1002982"/>
                              <a:gd name="f3563" fmla="val 989647"/>
                              <a:gd name="f3564" fmla="val 967740"/>
                              <a:gd name="f3565" fmla="val 962977"/>
                              <a:gd name="f3566" fmla="val 973455"/>
                              <a:gd name="f3567" fmla="val 46837"/>
                              <a:gd name="f3568" fmla="val 1000125"/>
                              <a:gd name="f3569" fmla="val 1017270"/>
                              <a:gd name="f3570" fmla="val 53503"/>
                              <a:gd name="f3571" fmla="val 1007964"/>
                              <a:gd name="f3572" fmla="val 56362"/>
                              <a:gd name="f3573" fmla="val 985718"/>
                              <a:gd name="f3574" fmla="val 975597"/>
                              <a:gd name="f3575" fmla="val 59696"/>
                              <a:gd name="f3576" fmla="val 966311"/>
                              <a:gd name="f3577" fmla="val 961072"/>
                              <a:gd name="f3578" fmla="val 949642"/>
                              <a:gd name="f3579" fmla="val 941069"/>
                              <a:gd name="f3580" fmla="val 929639"/>
                              <a:gd name="f3581" fmla="val 914399"/>
                              <a:gd name="f3582" fmla="val 74460"/>
                              <a:gd name="f3583" fmla="val 898207"/>
                              <a:gd name="f3584" fmla="val 882014"/>
                              <a:gd name="f3585" fmla="val 83985"/>
                              <a:gd name="f3586" fmla="val 865822"/>
                              <a:gd name="f3587" fmla="val 849629"/>
                              <a:gd name="f3588" fmla="val 833437"/>
                              <a:gd name="f3589" fmla="val 96628"/>
                              <a:gd name="f3590" fmla="val 832072"/>
                              <a:gd name="f3591" fmla="val 793432"/>
                              <a:gd name="f3592" fmla="val 785812"/>
                              <a:gd name="f3593" fmla="val 775334"/>
                              <a:gd name="f3594" fmla="val 765809"/>
                              <a:gd name="f3595" fmla="val 756284"/>
                              <a:gd name="f3596" fmla="val 123038"/>
                              <a:gd name="f3597" fmla="val 748664"/>
                              <a:gd name="f3598" fmla="val 126848"/>
                              <a:gd name="f3599" fmla="val 742949"/>
                              <a:gd name="f3600" fmla="val 142088"/>
                              <a:gd name="f3601" fmla="val 710564"/>
                              <a:gd name="f3602" fmla="val 151613"/>
                              <a:gd name="f3603" fmla="val 695324"/>
                              <a:gd name="f3604" fmla="val 680084"/>
                              <a:gd name="f3605" fmla="val 652462"/>
                              <a:gd name="f3606" fmla="val 172568"/>
                              <a:gd name="f3607" fmla="val 614362"/>
                              <a:gd name="f3608" fmla="val 200190"/>
                              <a:gd name="f3609" fmla="val 597217"/>
                              <a:gd name="f3610" fmla="val 591502"/>
                              <a:gd name="f3611" fmla="val 210668"/>
                              <a:gd name="f3612" fmla="val 585787"/>
                              <a:gd name="f3613" fmla="val 221145"/>
                              <a:gd name="f3614" fmla="val 559117"/>
                              <a:gd name="f3615" fmla="val 548639"/>
                              <a:gd name="f3616" fmla="val 540067"/>
                              <a:gd name="f3617" fmla="val 243053"/>
                              <a:gd name="f3618" fmla="val 531494"/>
                              <a:gd name="f3619" fmla="val 525779"/>
                              <a:gd name="f3620" fmla="val 252578"/>
                              <a:gd name="f3621" fmla="val 519112"/>
                              <a:gd name="f3622" fmla="val 258293"/>
                              <a:gd name="f3623" fmla="val 513397"/>
                              <a:gd name="f3624" fmla="val 510539"/>
                              <a:gd name="f3625" fmla="val 270675"/>
                              <a:gd name="f3626" fmla="val 507682"/>
                              <a:gd name="f3627" fmla="val 271628"/>
                              <a:gd name="f3628" fmla="val 505777"/>
                              <a:gd name="f3629" fmla="val 495299"/>
                              <a:gd name="f3630" fmla="val 281153"/>
                              <a:gd name="f3631" fmla="val 485774"/>
                              <a:gd name="f3632" fmla="val 475297"/>
                              <a:gd name="f3633" fmla="val 296393"/>
                              <a:gd name="f3634" fmla="val 464819"/>
                              <a:gd name="f3635" fmla="val 307823"/>
                              <a:gd name="f3636" fmla="val 316395"/>
                              <a:gd name="f3637" fmla="val 441007"/>
                              <a:gd name="f3638" fmla="val 309966"/>
                              <a:gd name="f3639" fmla="val 453151"/>
                              <a:gd name="f3640" fmla="val 316931"/>
                              <a:gd name="f3641" fmla="val 450829"/>
                              <a:gd name="f3642" fmla="val 317199"/>
                              <a:gd name="f3643" fmla="val 455339"/>
                              <a:gd name="f3644" fmla="val 315045"/>
                              <a:gd name="f3645" fmla="val 461363"/>
                              <a:gd name="f3646" fmla="val 345922"/>
                              <a:gd name="f3647" fmla="val 429577"/>
                              <a:gd name="f3648" fmla="val 348780"/>
                              <a:gd name="f3649" fmla="val 423862"/>
                              <a:gd name="f3650" fmla="val 417195"/>
                              <a:gd name="f3651" fmla="val 382888"/>
                              <a:gd name="f3652" fmla="val 392440"/>
                              <a:gd name="f3653" fmla="val 382904"/>
                              <a:gd name="f3654" fmla="val 398310"/>
                              <a:gd name="f3655" fmla="val 374332"/>
                              <a:gd name="f3656" fmla="val 406883"/>
                              <a:gd name="f3657" fmla="val 366712"/>
                              <a:gd name="f3658" fmla="val 359092"/>
                              <a:gd name="f3659" fmla="val 351472"/>
                              <a:gd name="f3660" fmla="val 448793"/>
                              <a:gd name="f3661" fmla="val 458318"/>
                              <a:gd name="f3662" fmla="val 315277"/>
                              <a:gd name="f3663" fmla="val 305752"/>
                              <a:gd name="f3664" fmla="val 296227"/>
                              <a:gd name="f3665" fmla="val 287654"/>
                              <a:gd name="f3666" fmla="val 508800"/>
                              <a:gd name="f3667" fmla="val 277177"/>
                              <a:gd name="f3668" fmla="val 267652"/>
                              <a:gd name="f3669" fmla="val 559389"/>
                              <a:gd name="f3670" fmla="val 241440"/>
                              <a:gd name="f3671" fmla="val 226694"/>
                              <a:gd name="f3672" fmla="val 585000"/>
                              <a:gd name="f3673" fmla="val 220979"/>
                              <a:gd name="f3674" fmla="val 594525"/>
                              <a:gd name="f3675" fmla="val 215264"/>
                              <a:gd name="f3676" fmla="val 604050"/>
                              <a:gd name="f3677" fmla="val 209549"/>
                              <a:gd name="f3678" fmla="val 203834"/>
                              <a:gd name="f3679" fmla="val 624052"/>
                              <a:gd name="f3680" fmla="val 199072"/>
                              <a:gd name="f3681" fmla="val 193357"/>
                              <a:gd name="f3682" fmla="val 638565"/>
                              <a:gd name="f3683" fmla="val 191282"/>
                              <a:gd name="f3684" fmla="val 648937"/>
                              <a:gd name="f3685" fmla="val 181094"/>
                              <a:gd name="f3686" fmla="val 654771"/>
                              <a:gd name="f3687" fmla="val 176688"/>
                              <a:gd name="f3688" fmla="val 661201"/>
                              <a:gd name="f3689" fmla="val 665963"/>
                              <a:gd name="f3690" fmla="val 673583"/>
                              <a:gd name="f3691" fmla="val 679298"/>
                              <a:gd name="f3692" fmla="val 160496"/>
                              <a:gd name="f3693" fmla="val 684656"/>
                              <a:gd name="f3694" fmla="val 697880"/>
                              <a:gd name="f3695" fmla="val 156023"/>
                              <a:gd name="f3696" fmla="val 700252"/>
                              <a:gd name="f3697" fmla="val 154304"/>
                              <a:gd name="f3698" fmla="val 782167"/>
                              <a:gd name="f3699" fmla="val 109537"/>
                              <a:gd name="f3700" fmla="val 869797"/>
                              <a:gd name="f3701" fmla="val 959332"/>
                              <a:gd name="f3702" fmla="val 49529"/>
                              <a:gd name="f3703" fmla="val 968944"/>
                              <a:gd name="f3704" fmla="val 47439"/>
                              <a:gd name="f3705" fmla="val 995527"/>
                              <a:gd name="f3706" fmla="val 38099"/>
                              <a:gd name="f3707" fmla="val 1001719"/>
                              <a:gd name="f3708" fmla="val 36194"/>
                              <a:gd name="f3709" fmla="val 1008148"/>
                              <a:gd name="f3710" fmla="val 35003"/>
                              <a:gd name="f3711" fmla="val 1013863"/>
                              <a:gd name="f3712" fmla="val 34408"/>
                              <a:gd name="f3713" fmla="val 1023424"/>
                              <a:gd name="f3714" fmla="val 34327"/>
                              <a:gd name="f3715" fmla="val 1097445"/>
                              <a:gd name="f3716" fmla="val 17144"/>
                              <a:gd name="f3717" fmla="val 7619"/>
                              <a:gd name="f3718" fmla="val 1244130"/>
                              <a:gd name="f3719" fmla="val 4762"/>
                              <a:gd name="f3720" fmla="val 1262704"/>
                              <a:gd name="f3721" fmla="val 5238"/>
                              <a:gd name="f3722" fmla="val 1283897"/>
                              <a:gd name="f3723" fmla="val 1305804"/>
                              <a:gd name="f3724" fmla="val 4524"/>
                              <a:gd name="f3725" fmla="val 1327712"/>
                              <a:gd name="f3726" fmla="val 4285"/>
                              <a:gd name="f3727" fmla="val 1350334"/>
                              <a:gd name="f3728" fmla="val 5714"/>
                              <a:gd name="f3729" fmla="val 1372993"/>
                              <a:gd name="f3730" fmla="val 6635"/>
                              <a:gd name="f3731" fmla="val 1415580"/>
                              <a:gd name="f3732" fmla="val 1425105"/>
                              <a:gd name="f3733" fmla="val 1444155"/>
                              <a:gd name="f3734" fmla="val 9524"/>
                              <a:gd name="f3735" fmla="val 1453680"/>
                              <a:gd name="f3736" fmla="val 10477"/>
                              <a:gd name="f3737" fmla="val 1464158"/>
                              <a:gd name="f3738" fmla="val 13334"/>
                              <a:gd name="f3739" fmla="val 1479392"/>
                              <a:gd name="f3740" fmla="val 16797"/>
                              <a:gd name="f3741" fmla="val 12382"/>
                              <a:gd name="f3742" fmla="val 1443202"/>
                              <a:gd name="f3743" fmla="val 1433677"/>
                              <a:gd name="f3744" fmla="val 6667"/>
                              <a:gd name="f3745" fmla="val 1424152"/>
                              <a:gd name="f3746" fmla="val 1414627"/>
                              <a:gd name="f3747" fmla="+- 0 0 -90"/>
                              <a:gd name="f3748" fmla="*/ f3 1 2647519"/>
                              <a:gd name="f3749" fmla="*/ f4 1 2612594"/>
                              <a:gd name="f3750" fmla="+- f7 0 f5"/>
                              <a:gd name="f3751" fmla="+- f6 0 f5"/>
                              <a:gd name="f3752" fmla="*/ f3747 f0 1"/>
                              <a:gd name="f3753" fmla="*/ f3751 1 2647519"/>
                              <a:gd name="f3754" fmla="*/ f3750 1 2612594"/>
                              <a:gd name="f3755" fmla="*/ 1439383 f3751 1"/>
                              <a:gd name="f3756" fmla="*/ 2598425 f3750 1"/>
                              <a:gd name="f3757" fmla="*/ 1427010 f3751 1"/>
                              <a:gd name="f3758" fmla="*/ 2605087 f3750 1"/>
                              <a:gd name="f3759" fmla="*/ 1427751 f3751 1"/>
                              <a:gd name="f3760" fmla="*/ 2605405 f3750 1"/>
                              <a:gd name="f3761" fmla="*/ 1542263 f3751 1"/>
                              <a:gd name="f3762" fmla="*/ 2530792 f3750 1"/>
                              <a:gd name="f3763" fmla="*/ 1502258 f3751 1"/>
                              <a:gd name="f3764" fmla="*/ 2540317 f3750 1"/>
                              <a:gd name="f3765" fmla="*/ 1442250 f3751 1"/>
                              <a:gd name="f3766" fmla="*/ 2547937 f3750 1"/>
                              <a:gd name="f3767" fmla="*/ 1439393 f3751 1"/>
                              <a:gd name="f3768" fmla="*/ 1481303 f3751 1"/>
                              <a:gd name="f3769" fmla="*/ 2536507 f3750 1"/>
                              <a:gd name="f3770" fmla="*/ 1646323 f3751 1"/>
                              <a:gd name="f3771" fmla="*/ 2520821 f3750 1"/>
                              <a:gd name="f3772" fmla="*/ 1643881 f3751 1"/>
                              <a:gd name="f3773" fmla="*/ 2521511 f3750 1"/>
                              <a:gd name="f3774" fmla="*/ 1645133 f3751 1"/>
                              <a:gd name="f3775" fmla="*/ 2521267 f3750 1"/>
                              <a:gd name="f3776" fmla="*/ 899801 f3751 1"/>
                              <a:gd name="f3777" fmla="*/ 2506503 f3750 1"/>
                              <a:gd name="f3778" fmla="*/ 942187 f3751 1"/>
                              <a:gd name="f3779" fmla="*/ 2517457 f3750 1"/>
                              <a:gd name="f3780" fmla="*/ 960285 f3751 1"/>
                              <a:gd name="f3781" fmla="*/ 2518409 f3750 1"/>
                              <a:gd name="f3782" fmla="*/ 1010767 f3751 1"/>
                              <a:gd name="f3783" fmla="*/ 2543175 f3750 1"/>
                              <a:gd name="f3784" fmla="*/ 1033627 f3751 1"/>
                              <a:gd name="f3785" fmla="*/ 1035057 f3751 1"/>
                              <a:gd name="f3786" fmla="*/ 2548414 f3750 1"/>
                              <a:gd name="f3787" fmla="*/ 1040295 f3751 1"/>
                              <a:gd name="f3788" fmla="*/ 1060297 f3751 1"/>
                              <a:gd name="f3789" fmla="*/ 2548890 f3750 1"/>
                              <a:gd name="f3790" fmla="*/ 1080300 f3751 1"/>
                              <a:gd name="f3791" fmla="*/ 2553652 f3750 1"/>
                              <a:gd name="f3792" fmla="*/ 1119712 f3751 1"/>
                              <a:gd name="f3793" fmla="*/ 2562818 f3750 1"/>
                              <a:gd name="f3794" fmla="*/ 1120305 f3751 1"/>
                              <a:gd name="f3795" fmla="*/ 2562225 f3750 1"/>
                              <a:gd name="f3796" fmla="*/ 1166025 f3751 1"/>
                              <a:gd name="f3797" fmla="*/ 2569845 f3750 1"/>
                              <a:gd name="f3798" fmla="*/ 1187932 f3751 1"/>
                              <a:gd name="f3799" fmla="*/ 2573655 f3750 1"/>
                              <a:gd name="f3800" fmla="*/ 1209840 f3751 1"/>
                              <a:gd name="f3801" fmla="*/ 2575560 f3750 1"/>
                              <a:gd name="f3802" fmla="*/ 1254607 f3751 1"/>
                              <a:gd name="f3803" fmla="*/ 2577465 f3750 1"/>
                              <a:gd name="f3804" fmla="*/ 1315567 f3751 1"/>
                              <a:gd name="f3805" fmla="*/ 2576512 f3750 1"/>
                              <a:gd name="f3806" fmla="*/ 1318213 f3751 1"/>
                              <a:gd name="f3807" fmla="*/ 1324140 f3751 1"/>
                              <a:gd name="f3808" fmla="*/ 2573178 f3750 1"/>
                              <a:gd name="f3809" fmla="*/ 1337475 f3751 1"/>
                              <a:gd name="f3810" fmla="*/ 2568892 f3750 1"/>
                              <a:gd name="f3811" fmla="*/ 1351048 f3751 1"/>
                              <a:gd name="f3812" fmla="*/ 2568654 f3750 1"/>
                              <a:gd name="f3813" fmla="*/ 1360335 f3751 1"/>
                              <a:gd name="f3814" fmla="*/ 2569844 f3750 1"/>
                              <a:gd name="f3815" fmla="*/ 1362835 f3751 1"/>
                              <a:gd name="f3816" fmla="*/ 1384147 f3751 1"/>
                              <a:gd name="f3817" fmla="*/ 1377480 f3751 1"/>
                              <a:gd name="f3818" fmla="*/ 2586037 f3750 1"/>
                              <a:gd name="f3819" fmla="*/ 1373670 f3751 1"/>
                              <a:gd name="f3820" fmla="*/ 2590800 f3750 1"/>
                              <a:gd name="f3821" fmla="*/ 1361287 f3751 1"/>
                              <a:gd name="f3822" fmla="*/ 2596515 f3750 1"/>
                              <a:gd name="f3823" fmla="*/ 1338427 f3751 1"/>
                              <a:gd name="f3824" fmla="*/ 1308900 f3751 1"/>
                              <a:gd name="f3825" fmla="*/ 2594610 f3750 1"/>
                              <a:gd name="f3826" fmla="*/ 1245082 f3751 1"/>
                              <a:gd name="f3827" fmla="*/ 2592705 f3750 1"/>
                              <a:gd name="f3828" fmla="*/ 1197457 f3751 1"/>
                              <a:gd name="f3829" fmla="*/ 2588895 f3750 1"/>
                              <a:gd name="f3830" fmla="*/ 1155547 f3751 1"/>
                              <a:gd name="f3831" fmla="*/ 2583180 f3750 1"/>
                              <a:gd name="f3832" fmla="*/ 1113637 f3751 1"/>
                              <a:gd name="f3833" fmla="*/ 1049820 f3751 1"/>
                              <a:gd name="f3834" fmla="*/ 2566987 f3750 1"/>
                              <a:gd name="f3835" fmla="*/ 1000290 f3751 1"/>
                              <a:gd name="f3836" fmla="*/ 2550795 f3750 1"/>
                              <a:gd name="f3837" fmla="*/ 1000863 f3751 1"/>
                              <a:gd name="f3838" fmla="*/ 2550379 f3750 1"/>
                              <a:gd name="f3839" fmla="*/ 971715 f3751 1"/>
                              <a:gd name="f3840" fmla="*/ 2541270 f3750 1"/>
                              <a:gd name="f3841" fmla="*/ 945997 f3751 1"/>
                              <a:gd name="f3842" fmla="*/ 2529840 f3750 1"/>
                              <a:gd name="f3843" fmla="*/ 916470 f3751 1"/>
                              <a:gd name="f3844" fmla="*/ 2520315 f3750 1"/>
                              <a:gd name="f3845" fmla="*/ 885990 f3751 1"/>
                              <a:gd name="f3846" fmla="*/ 2509837 f3750 1"/>
                              <a:gd name="f3847" fmla="*/ 1460491 f3751 1"/>
                              <a:gd name="f3848" fmla="*/ 2486082 f3750 1"/>
                              <a:gd name="f3849" fmla="*/ 1445939 f3751 1"/>
                              <a:gd name="f3850" fmla="*/ 2488303 f3750 1"/>
                              <a:gd name="f3851" fmla="*/ 1345293 f3751 1"/>
                              <a:gd name="f3852" fmla="*/ 2493385 f3750 1"/>
                              <a:gd name="f3853" fmla="*/ 1378432 f3751 1"/>
                              <a:gd name="f3854" fmla="*/ 2497454 f3750 1"/>
                              <a:gd name="f3855" fmla="*/ 1387005 f3751 1"/>
                              <a:gd name="f3856" fmla="*/ 2495549 f3750 1"/>
                              <a:gd name="f3857" fmla="*/ 1446060 f3751 1"/>
                              <a:gd name="f3858" fmla="*/ 2488882 f3750 1"/>
                              <a:gd name="f3859" fmla="*/ 1455778 f3751 1"/>
                              <a:gd name="f3860" fmla="*/ 2486992 f3750 1"/>
                              <a:gd name="f3861" fmla="*/ 1550918 f3751 1"/>
                              <a:gd name="f3862" fmla="*/ 2472281 f3750 1"/>
                              <a:gd name="f3863" fmla="*/ 1501488 f3751 1"/>
                              <a:gd name="f3864" fmla="*/ 2479825 f3750 1"/>
                              <a:gd name="f3865" fmla="*/ 1518450 f3751 1"/>
                              <a:gd name="f3866" fmla="*/ 2480309 f3750 1"/>
                              <a:gd name="f3867" fmla="*/ 1542858 f3751 1"/>
                              <a:gd name="f3868" fmla="*/ 2475785 f3750 1"/>
                              <a:gd name="f3869" fmla="*/ 1731355 f3751 1"/>
                              <a:gd name="f3870" fmla="*/ 2470078 f3750 1"/>
                              <a:gd name="f3871" fmla="*/ 1576322 f3751 1"/>
                              <a:gd name="f3872" fmla="*/ 2511364 f3750 1"/>
                              <a:gd name="f3873" fmla="*/ 1654777 f3751 1"/>
                              <a:gd name="f3874" fmla="*/ 2493883 f3750 1"/>
                              <a:gd name="f3875" fmla="*/ 737400 f3751 1"/>
                              <a:gd name="f3876" fmla="*/ 2450782 f3750 1"/>
                              <a:gd name="f3877" fmla="*/ 846937 f3751 1"/>
                              <a:gd name="f3878" fmla="*/ 915517 f3751 1"/>
                              <a:gd name="f3879" fmla="*/ 2520314 f3750 1"/>
                              <a:gd name="f3880" fmla="*/ 945045 f3751 1"/>
                              <a:gd name="f3881" fmla="*/ 2529839 f3750 1"/>
                              <a:gd name="f3882" fmla="*/ 970762 f3751 1"/>
                              <a:gd name="f3883" fmla="*/ 2541269 f3750 1"/>
                              <a:gd name="f3884" fmla="*/ 965047 f3751 1"/>
                              <a:gd name="f3885" fmla="*/ 2546032 f3750 1"/>
                              <a:gd name="f3886" fmla="*/ 949807 f3751 1"/>
                              <a:gd name="f3887" fmla="*/ 2543174 f3750 1"/>
                              <a:gd name="f3888" fmla="*/ 895515 f3751 1"/>
                              <a:gd name="f3889" fmla="*/ 2523172 f3750 1"/>
                              <a:gd name="f3890" fmla="*/ 868845 f3751 1"/>
                              <a:gd name="f3891" fmla="*/ 2512694 f3750 1"/>
                              <a:gd name="f3892" fmla="*/ 842175 f3751 1"/>
                              <a:gd name="f3893" fmla="*/ 2501264 f3750 1"/>
                              <a:gd name="f3894" fmla="*/ 806932 f3751 1"/>
                              <a:gd name="f3895" fmla="*/ 776452 f3751 1"/>
                              <a:gd name="f3896" fmla="*/ 2475547 f3750 1"/>
                              <a:gd name="f3897" fmla="*/ 752640 f3751 1"/>
                              <a:gd name="f3898" fmla="*/ 2463164 f3750 1"/>
                              <a:gd name="f3899" fmla="*/ 782168 f3751 1"/>
                              <a:gd name="f3900" fmla="*/ 2426970 f3750 1"/>
                              <a:gd name="f3901" fmla="*/ 834555 f3751 1"/>
                              <a:gd name="f3902" fmla="*/ 2453640 f3750 1"/>
                              <a:gd name="f3903" fmla="*/ 827888 f3751 1"/>
                              <a:gd name="f3904" fmla="*/ 2457450 f3750 1"/>
                              <a:gd name="f3905" fmla="*/ 766928 f3751 1"/>
                              <a:gd name="f3906" fmla="*/ 2427922 f3750 1"/>
                              <a:gd name="f3907" fmla="*/ 588810 f3751 1"/>
                              <a:gd name="f3908" fmla="*/ 2362200 f3750 1"/>
                              <a:gd name="f3909" fmla="*/ 653580 f3751 1"/>
                              <a:gd name="f3910" fmla="*/ 2398395 f3750 1"/>
                              <a:gd name="f3911" fmla="*/ 666915 f3751 1"/>
                              <a:gd name="f3912" fmla="*/ 2413635 f3750 1"/>
                              <a:gd name="f3913" fmla="*/ 636435 f3751 1"/>
                              <a:gd name="f3914" fmla="*/ 2397442 f3750 1"/>
                              <a:gd name="f3915" fmla="*/ 613575 f3751 1"/>
                              <a:gd name="f3916" fmla="*/ 2383155 f3750 1"/>
                              <a:gd name="f3917" fmla="*/ 702387 f3751 1"/>
                              <a:gd name="f3918" fmla="*/ 2337759 f3750 1"/>
                              <a:gd name="f3919" fmla="*/ 702396 f3751 1"/>
                              <a:gd name="f3920" fmla="*/ 2338030 f3750 1"/>
                              <a:gd name="f3921" fmla="*/ 705613 f3751 1"/>
                              <a:gd name="f3922" fmla="*/ 2341923 f3750 1"/>
                              <a:gd name="f3923" fmla="*/ 705967 f3751 1"/>
                              <a:gd name="f3924" fmla="*/ 2340292 f3750 1"/>
                              <a:gd name="f3925" fmla="*/ 2093409 f3751 1"/>
                              <a:gd name="f3926" fmla="*/ 2275234 f3750 1"/>
                              <a:gd name="f3927" fmla="*/ 2089950 f3751 1"/>
                              <a:gd name="f3928" fmla="*/ 2275522 f3750 1"/>
                              <a:gd name="f3929" fmla="*/ 2032800 f3751 1"/>
                              <a:gd name="f3930" fmla="*/ 2316480 f3750 1"/>
                              <a:gd name="f3931" fmla="*/ 1976602 f3751 1"/>
                              <a:gd name="f3932" fmla="*/ 2346960 f3750 1"/>
                              <a:gd name="f3933" fmla="*/ 1936597 f3751 1"/>
                              <a:gd name="f3934" fmla="*/ 2370772 f3750 1"/>
                              <a:gd name="f3935" fmla="*/ 1914690 f3751 1"/>
                              <a:gd name="f3936" fmla="*/ 2380297 f3750 1"/>
                              <a:gd name="f3937" fmla="*/ 1891830 f3751 1"/>
                              <a:gd name="f3938" fmla="*/ 2389822 f3750 1"/>
                              <a:gd name="f3939" fmla="*/ 1864207 f3751 1"/>
                              <a:gd name="f3940" fmla="*/ 2404110 f3750 1"/>
                              <a:gd name="f3941" fmla="*/ 1843252 f3751 1"/>
                              <a:gd name="f3942" fmla="*/ 2416492 f3750 1"/>
                              <a:gd name="f3943" fmla="*/ 1812772 f3751 1"/>
                              <a:gd name="f3944" fmla="*/ 2428875 f3750 1"/>
                              <a:gd name="f3945" fmla="*/ 1781340 f3751 1"/>
                              <a:gd name="f3946" fmla="*/ 2440305 f3750 1"/>
                              <a:gd name="f3947" fmla="*/ 1772767 f3751 1"/>
                              <a:gd name="f3948" fmla="*/ 2448877 f3750 1"/>
                              <a:gd name="f3949" fmla="*/ 1759432 f3751 1"/>
                              <a:gd name="f3950" fmla="*/ 1726095 f3751 1"/>
                              <a:gd name="f3951" fmla="*/ 2459355 f3750 1"/>
                              <a:gd name="f3952" fmla="*/ 1683232 f3751 1"/>
                              <a:gd name="f3953" fmla="*/ 2472690 f3750 1"/>
                              <a:gd name="f3954" fmla="*/ 1644180 f3751 1"/>
                              <a:gd name="f3955" fmla="*/ 2485072 f3750 1"/>
                              <a:gd name="f3956" fmla="*/ 1601317 f3751 1"/>
                              <a:gd name="f3957" fmla="*/ 2497455 f3750 1"/>
                              <a:gd name="f3958" fmla="*/ 1547977 f3751 1"/>
                              <a:gd name="f3959" fmla="*/ 2510790 f3750 1"/>
                              <a:gd name="f3960" fmla="*/ 1472730 f3751 1"/>
                              <a:gd name="f3961" fmla="*/ 1470825 f3751 1"/>
                              <a:gd name="f3962" fmla="*/ 2526030 f3750 1"/>
                              <a:gd name="f3963" fmla="*/ 1434645 f3751 1"/>
                              <a:gd name="f3964" fmla="*/ 2535075 f3750 1"/>
                              <a:gd name="f3965" fmla="*/ 1435583 f3751 1"/>
                              <a:gd name="f3966" fmla="*/ 2535555 f3750 1"/>
                              <a:gd name="f3967" fmla="*/ 1475761 f3751 1"/>
                              <a:gd name="f3968" fmla="*/ 2525510 f3750 1"/>
                              <a:gd name="f3969" fmla="*/ 1476540 f3751 1"/>
                              <a:gd name="f3970" fmla="*/ 1551788 f3751 1"/>
                              <a:gd name="f3971" fmla="*/ 1605128 f3751 1"/>
                              <a:gd name="f3972" fmla="*/ 1647990 f3751 1"/>
                              <a:gd name="f3973" fmla="*/ 1687043 f3751 1"/>
                              <a:gd name="f3974" fmla="*/ 1729905 f3751 1"/>
                              <a:gd name="f3975" fmla="*/ 1763243 f3751 1"/>
                              <a:gd name="f3976" fmla="*/ 1740675 f3751 1"/>
                              <a:gd name="f3977" fmla="*/ 2467181 f3750 1"/>
                              <a:gd name="f3978" fmla="*/ 1741335 f3751 1"/>
                              <a:gd name="f3979" fmla="*/ 2466975 f3750 1"/>
                              <a:gd name="f3980" fmla="*/ 1765148 f3751 1"/>
                              <a:gd name="f3981" fmla="*/ 2452687 f3750 1"/>
                              <a:gd name="f3982" fmla="*/ 1778483 f3751 1"/>
                              <a:gd name="f3983" fmla="*/ 2447925 f3750 1"/>
                              <a:gd name="f3984" fmla="*/ 1779371 f3751 1"/>
                              <a:gd name="f3985" fmla="*/ 2447679 f3750 1"/>
                              <a:gd name="f3986" fmla="*/ 1785150 f3751 1"/>
                              <a:gd name="f3987" fmla="*/ 2441257 f3750 1"/>
                              <a:gd name="f3988" fmla="*/ 1816583 f3751 1"/>
                              <a:gd name="f3989" fmla="*/ 2429827 f3750 1"/>
                              <a:gd name="f3990" fmla="*/ 1847063 f3751 1"/>
                              <a:gd name="f3991" fmla="*/ 2417445 f3750 1"/>
                              <a:gd name="f3992" fmla="*/ 1868018 f3751 1"/>
                              <a:gd name="f3993" fmla="*/ 2405062 f3750 1"/>
                              <a:gd name="f3994" fmla="*/ 1895640 f3751 1"/>
                              <a:gd name="f3995" fmla="*/ 2390775 f3750 1"/>
                              <a:gd name="f3996" fmla="*/ 1918500 f3751 1"/>
                              <a:gd name="f3997" fmla="*/ 2381250 f3750 1"/>
                              <a:gd name="f3998" fmla="*/ 1934176 f3751 1"/>
                              <a:gd name="f3999" fmla="*/ 2374435 f3750 1"/>
                              <a:gd name="f4000" fmla="*/ 1942313 f3751 1"/>
                              <a:gd name="f4001" fmla="*/ 2368867 f3750 1"/>
                              <a:gd name="f4002" fmla="*/ 1982318 f3751 1"/>
                              <a:gd name="f4003" fmla="*/ 2345055 f3750 1"/>
                              <a:gd name="f4004" fmla="*/ 2038515 f3751 1"/>
                              <a:gd name="f4005" fmla="*/ 2314575 f3750 1"/>
                              <a:gd name="f4006" fmla="*/ 460060 f3751 1"/>
                              <a:gd name="f4007" fmla="*/ 2262062 f3750 1"/>
                              <a:gd name="f4008" fmla="*/ 463676 f3751 1"/>
                              <a:gd name="f4009" fmla="*/ 2265164 f3750 1"/>
                              <a:gd name="f4010" fmla="*/ 464910 f3751 1"/>
                              <a:gd name="f4011" fmla="*/ 2265793 f3750 1"/>
                              <a:gd name="f4012" fmla="*/ 2099801 f3751 1"/>
                              <a:gd name="f4013" fmla="*/ 2237197 f3750 1"/>
                              <a:gd name="f4014" fmla="*/ 2099475 f3751 1"/>
                              <a:gd name="f4015" fmla="*/ 2237422 f3750 1"/>
                              <a:gd name="f4016" fmla="*/ 2237694 f3750 1"/>
                              <a:gd name="f4017" fmla="*/ 2100989 f3751 1"/>
                              <a:gd name="f4018" fmla="*/ 2237910 f3750 1"/>
                              <a:gd name="f4019" fmla="*/ 2101380 f3751 1"/>
                              <a:gd name="f4020" fmla="*/ 2120379 f3751 1"/>
                              <a:gd name="f4021" fmla="*/ 2222979 f3750 1"/>
                              <a:gd name="f4022" fmla="*/ 2114756 f3751 1"/>
                              <a:gd name="f4023" fmla="*/ 2226864 f3750 1"/>
                              <a:gd name="f4024" fmla="*/ 2113762 f3751 1"/>
                              <a:gd name="f4025" fmla="*/ 2227897 f3750 1"/>
                              <a:gd name="f4026" fmla="*/ 2117618 f3751 1"/>
                              <a:gd name="f4027" fmla="*/ 2225429 f3750 1"/>
                              <a:gd name="f4028" fmla="*/ 382287 f3751 1"/>
                              <a:gd name="f4029" fmla="*/ 2175002 f3750 1"/>
                              <a:gd name="f4030" fmla="*/ 418259 f3751 1"/>
                              <a:gd name="f4031" fmla="*/ 2217355 f3750 1"/>
                              <a:gd name="f4032" fmla="*/ 389737 f3751 1"/>
                              <a:gd name="f4033" fmla="*/ 2183129 f3750 1"/>
                              <a:gd name="f4034" fmla="*/ 2187820 f3751 1"/>
                              <a:gd name="f4035" fmla="*/ 2174974 f3750 1"/>
                              <a:gd name="f4036" fmla="*/ 2187735 f3751 1"/>
                              <a:gd name="f4037" fmla="*/ 2175004 f3750 1"/>
                              <a:gd name="f4038" fmla="*/ 2187105 f3751 1"/>
                              <a:gd name="f4039" fmla="*/ 2179320 f3750 1"/>
                              <a:gd name="f4040" fmla="*/ 2171865 f3751 1"/>
                              <a:gd name="f4041" fmla="*/ 2196465 f3750 1"/>
                              <a:gd name="f4042" fmla="*/ 2153767 f3751 1"/>
                              <a:gd name="f4043" fmla="*/ 2216467 f3750 1"/>
                              <a:gd name="f4044" fmla="*/ 2154858 f3751 1"/>
                              <a:gd name="f4045" fmla="*/ 2216215 f3750 1"/>
                              <a:gd name="f4046" fmla="*/ 2197417 f3750 1"/>
                              <a:gd name="f4047" fmla="*/ 2180272 f3750 1"/>
                              <a:gd name="f4048" fmla="*/ 475386 f3751 1"/>
                              <a:gd name="f4049" fmla="*/ 2153526 f3750 1"/>
                              <a:gd name="f4050" fmla="*/ 477272 f3751 1"/>
                              <a:gd name="f4051" fmla="*/ 2155821 f3750 1"/>
                              <a:gd name="f4052" fmla="*/ 477367 f3751 1"/>
                              <a:gd name="f4053" fmla="*/ 2155507 f3750 1"/>
                              <a:gd name="f4054" fmla="*/ 334493 f3751 1"/>
                              <a:gd name="f4055" fmla="*/ 2131694 f3750 1"/>
                              <a:gd name="f4056" fmla="*/ 359258 f3751 1"/>
                              <a:gd name="f4057" fmla="*/ 2147887 f3750 1"/>
                              <a:gd name="f4058" fmla="*/ 360474 f3751 1"/>
                              <a:gd name="f4059" fmla="*/ 2149319 f3750 1"/>
                              <a:gd name="f4060" fmla="*/ 371759 f3751 1"/>
                              <a:gd name="f4061" fmla="*/ 2151816 f3750 1"/>
                              <a:gd name="f4062" fmla="*/ 397357 f3751 1"/>
                              <a:gd name="f4063" fmla="*/ 2175509 f3750 1"/>
                              <a:gd name="f4064" fmla="*/ 432600 f3751 1"/>
                              <a:gd name="f4065" fmla="*/ 2204084 f3750 1"/>
                              <a:gd name="f4066" fmla="*/ 447840 f3751 1"/>
                              <a:gd name="f4067" fmla="*/ 2225039 f3750 1"/>
                              <a:gd name="f4068" fmla="*/ 456412 f3751 1"/>
                              <a:gd name="f4069" fmla="*/ 2235517 f3750 1"/>
                              <a:gd name="f4070" fmla="*/ 492607 f3751 1"/>
                              <a:gd name="f4071" fmla="*/ 2265997 f3750 1"/>
                              <a:gd name="f4072" fmla="*/ 482130 f3751 1"/>
                              <a:gd name="f4073" fmla="*/ 2274569 f3750 1"/>
                              <a:gd name="f4074" fmla="*/ 448422 f3751 1"/>
                              <a:gd name="f4075" fmla="*/ 2237115 f3750 1"/>
                              <a:gd name="f4076" fmla="*/ 446888 f3751 1"/>
                              <a:gd name="f4077" fmla="*/ 478787 f3751 1"/>
                              <a:gd name="f4078" fmla="*/ 2272865 f3750 1"/>
                              <a:gd name="f4079" fmla="*/ 492608 f3751 1"/>
                              <a:gd name="f4080" fmla="*/ 583095 f3751 1"/>
                              <a:gd name="f4081" fmla="*/ 2337434 f3750 1"/>
                              <a:gd name="f4082" fmla="*/ 564998 f3751 1"/>
                              <a:gd name="f4083" fmla="*/ 2343149 f3750 1"/>
                              <a:gd name="f4084" fmla="*/ 571665 f3751 1"/>
                              <a:gd name="f4085" fmla="*/ 2347912 f3750 1"/>
                              <a:gd name="f4086" fmla="*/ 544995 f3751 1"/>
                              <a:gd name="f4087" fmla="*/ 2348864 f3750 1"/>
                              <a:gd name="f4088" fmla="*/ 527850 f3751 1"/>
                              <a:gd name="f4089" fmla="*/ 511658 f3751 1"/>
                              <a:gd name="f4090" fmla="*/ 2325052 f3750 1"/>
                              <a:gd name="f4091" fmla="*/ 471653 f3751 1"/>
                              <a:gd name="f4092" fmla="*/ 2291714 f3750 1"/>
                              <a:gd name="f4093" fmla="*/ 434505 f3751 1"/>
                              <a:gd name="f4094" fmla="*/ 2258377 f3750 1"/>
                              <a:gd name="f4095" fmla="*/ 400215 f3751 1"/>
                              <a:gd name="f4096" fmla="*/ 384023 f3751 1"/>
                              <a:gd name="f4097" fmla="*/ 2208847 f3750 1"/>
                              <a:gd name="f4098" fmla="*/ 368783 f3751 1"/>
                              <a:gd name="f4099" fmla="*/ 2191702 f3750 1"/>
                              <a:gd name="f4100" fmla="*/ 374498 f3751 1"/>
                              <a:gd name="f4101" fmla="*/ 2184082 f3750 1"/>
                              <a:gd name="f4102" fmla="*/ 393548 f3751 1"/>
                              <a:gd name="f4103" fmla="*/ 2201227 f3750 1"/>
                              <a:gd name="f4104" fmla="*/ 414503 f3751 1"/>
                              <a:gd name="f4105" fmla="*/ 2217419 f3750 1"/>
                              <a:gd name="f4106" fmla="*/ 440220 f3751 1"/>
                              <a:gd name="f4107" fmla="*/ 2245042 f3750 1"/>
                              <a:gd name="f4108" fmla="*/ 442406 f3751 1"/>
                              <a:gd name="f4109" fmla="*/ 2246917 f3750 1"/>
                              <a:gd name="f4110" fmla="*/ 394500 f3751 1"/>
                              <a:gd name="f4111" fmla="*/ 375450 f3751 1"/>
                              <a:gd name="f4112" fmla="*/ 354495 f3751 1"/>
                              <a:gd name="f4113" fmla="*/ 2158364 f3750 1"/>
                              <a:gd name="f4114" fmla="*/ 2432850 f3751 1"/>
                              <a:gd name="f4115" fmla="*/ 1980247 f3750 1"/>
                              <a:gd name="f4116" fmla="*/ 2432367 f3751 1"/>
                              <a:gd name="f4117" fmla="*/ 1980454 f3750 1"/>
                              <a:gd name="f4118" fmla="*/ 2421963 f3751 1"/>
                              <a:gd name="f4119" fmla="*/ 2005422 f3750 1"/>
                              <a:gd name="f4120" fmla="*/ 2422850 f3751 1"/>
                              <a:gd name="f4121" fmla="*/ 1860918 f3750 1"/>
                              <a:gd name="f4122" fmla="*/ 2397608 f3751 1"/>
                              <a:gd name="f4123" fmla="*/ 1897379 f3750 1"/>
                              <a:gd name="f4124" fmla="*/ 2385225 f3751 1"/>
                              <a:gd name="f4125" fmla="*/ 1920239 f3750 1"/>
                              <a:gd name="f4126" fmla="*/ 2372843 f3751 1"/>
                              <a:gd name="f4127" fmla="*/ 1941194 f3750 1"/>
                              <a:gd name="f4128" fmla="*/ 2343315 f3751 1"/>
                              <a:gd name="f4129" fmla="*/ 2317598 f3751 1"/>
                              <a:gd name="f4130" fmla="*/ 2019299 f3750 1"/>
                              <a:gd name="f4131" fmla="*/ 2294738 f3751 1"/>
                              <a:gd name="f4132" fmla="*/ 2050732 f3750 1"/>
                              <a:gd name="f4133" fmla="*/ 2292831 f3751 1"/>
                              <a:gd name="f4134" fmla="*/ 2051897 f3750 1"/>
                              <a:gd name="f4135" fmla="*/ 2291271 f3751 1"/>
                              <a:gd name="f4136" fmla="*/ 2054208 f3750 1"/>
                              <a:gd name="f4137" fmla="*/ 2293785 f3751 1"/>
                              <a:gd name="f4138" fmla="*/ 2052637 f3750 1"/>
                              <a:gd name="f4139" fmla="*/ 2316645 f3751 1"/>
                              <a:gd name="f4140" fmla="*/ 2021205 f3750 1"/>
                              <a:gd name="f4141" fmla="*/ 2342363 f3751 1"/>
                              <a:gd name="f4142" fmla="*/ 1982152 f3750 1"/>
                              <a:gd name="f4143" fmla="*/ 2371890 f3751 1"/>
                              <a:gd name="f4144" fmla="*/ 1943100 f3750 1"/>
                              <a:gd name="f4145" fmla="*/ 2384273 f3751 1"/>
                              <a:gd name="f4146" fmla="*/ 1922145 f3750 1"/>
                              <a:gd name="f4147" fmla="*/ 2396655 f3751 1"/>
                              <a:gd name="f4148" fmla="*/ 1899285 f3750 1"/>
                              <a:gd name="f4149" fmla="*/ 2422373 f3751 1"/>
                              <a:gd name="f4150" fmla="*/ 1862137 f3750 1"/>
                              <a:gd name="f4151" fmla="*/ 2498930 f3751 1"/>
                              <a:gd name="f4152" fmla="*/ 1857612 f3750 1"/>
                              <a:gd name="f4153" fmla="*/ 2490953 f3751 1"/>
                              <a:gd name="f4154" fmla="*/ 1875472 f3750 1"/>
                              <a:gd name="f4155" fmla="*/ 2473808 f3751 1"/>
                              <a:gd name="f4156" fmla="*/ 1909762 f3750 1"/>
                              <a:gd name="f4157" fmla="*/ 2521433 f3751 1"/>
                              <a:gd name="f4158" fmla="*/ 1847850 f3750 1"/>
                              <a:gd name="f4159" fmla="*/ 2509050 f3751 1"/>
                              <a:gd name="f4160" fmla="*/ 1884997 f3750 1"/>
                              <a:gd name="f4161" fmla="*/ 2487143 f3751 1"/>
                              <a:gd name="f4162" fmla="*/ 1925002 f3750 1"/>
                              <a:gd name="f4163" fmla="*/ 2465235 f3751 1"/>
                              <a:gd name="f4164" fmla="*/ 1965960 f3750 1"/>
                              <a:gd name="f4165" fmla="*/ 2445233 f3751 1"/>
                              <a:gd name="f4166" fmla="*/ 1991677 f3750 1"/>
                              <a:gd name="f4167" fmla="*/ 2458568 f3751 1"/>
                              <a:gd name="f4168" fmla="*/ 1965007 f3750 1"/>
                              <a:gd name="f4169" fmla="*/ 2469998 f3751 1"/>
                              <a:gd name="f4170" fmla="*/ 1938337 f3750 1"/>
                              <a:gd name="f4171" fmla="*/ 2478570 f3751 1"/>
                              <a:gd name="f4172" fmla="*/ 1924050 f3750 1"/>
                              <a:gd name="f4173" fmla="*/ 2490000 f3751 1"/>
                              <a:gd name="f4174" fmla="*/ 1905000 f3750 1"/>
                              <a:gd name="f4175" fmla="*/ 2500478 f3751 1"/>
                              <a:gd name="f4176" fmla="*/ 1885950 f3750 1"/>
                              <a:gd name="f4177" fmla="*/ 2459780 f3751 1"/>
                              <a:gd name="f4178" fmla="*/ 1766202 f3750 1"/>
                              <a:gd name="f4179" fmla="*/ 2436660 f3751 1"/>
                              <a:gd name="f4180" fmla="*/ 1806892 f3750 1"/>
                              <a:gd name="f4181" fmla="*/ 2436235 f3751 1"/>
                              <a:gd name="f4182" fmla="*/ 1807870 f3750 1"/>
                              <a:gd name="f4183" fmla="*/ 2459520 f3751 1"/>
                              <a:gd name="f4184" fmla="*/ 1766887 f3750 1"/>
                              <a:gd name="f4185" fmla="*/ 2472460 f3751 1"/>
                              <a:gd name="f4186" fmla="*/ 1674043 f3750 1"/>
                              <a:gd name="f4187" fmla="*/ 2444672 f3751 1"/>
                              <a:gd name="f4188" fmla="*/ 1749965 f3750 1"/>
                              <a:gd name="f4189" fmla="*/ 2386218 f3751 1"/>
                              <a:gd name="f4190" fmla="*/ 1869449 f3750 1"/>
                              <a:gd name="f4191" fmla="*/ 2377659 f3751 1"/>
                              <a:gd name="f4192" fmla="*/ 1882980 f3750 1"/>
                              <a:gd name="f4193" fmla="*/ 2377605 f3751 1"/>
                              <a:gd name="f4194" fmla="*/ 1883092 f3750 1"/>
                              <a:gd name="f4195" fmla="*/ 2357602 f3751 1"/>
                              <a:gd name="f4196" fmla="*/ 1917382 f3750 1"/>
                              <a:gd name="f4197" fmla="*/ 2337600 f3751 1"/>
                              <a:gd name="f4198" fmla="*/ 1954530 f3750 1"/>
                              <a:gd name="f4199" fmla="*/ 2314740 f3751 1"/>
                              <a:gd name="f4200" fmla="*/ 1983105 f3750 1"/>
                              <a:gd name="f4201" fmla="*/ 2295690 f3751 1"/>
                              <a:gd name="f4202" fmla="*/ 2015490 f3750 1"/>
                              <a:gd name="f4203" fmla="*/ 2183295 f3751 1"/>
                              <a:gd name="f4204" fmla="*/ 2142172 f3750 1"/>
                              <a:gd name="f4205" fmla="*/ 2146147 f3751 1"/>
                              <a:gd name="f4206" fmla="*/ 2173605 f3750 1"/>
                              <a:gd name="f4207" fmla="*/ 2142583 f3751 1"/>
                              <a:gd name="f4208" fmla="*/ 2176314 f3750 1"/>
                              <a:gd name="f4209" fmla="*/ 2141045 f3751 1"/>
                              <a:gd name="f4210" fmla="*/ 2177871 f3750 1"/>
                              <a:gd name="f4211" fmla="*/ 2125512 f3751 1"/>
                              <a:gd name="f4212" fmla="*/ 2190534 f3750 1"/>
                              <a:gd name="f4213" fmla="*/ 2112810 f3751 1"/>
                              <a:gd name="f4214" fmla="*/ 2205037 f3750 1"/>
                              <a:gd name="f4215" fmla="*/ 2066137 f3751 1"/>
                              <a:gd name="f4216" fmla="*/ 2240280 f3750 1"/>
                              <a:gd name="f4217" fmla="*/ 2058824 f3751 1"/>
                              <a:gd name="f4218" fmla="*/ 2244899 f3750 1"/>
                              <a:gd name="f4219" fmla="*/ 2038960 f3751 1"/>
                              <a:gd name="f4220" fmla="*/ 2261093 f3750 1"/>
                              <a:gd name="f4221" fmla="*/ 2036091 f3751 1"/>
                              <a:gd name="f4222" fmla="*/ 2262956 f3750 1"/>
                              <a:gd name="f4223" fmla="*/ 2031847 f3751 1"/>
                              <a:gd name="f4224" fmla="*/ 2266950 f3750 1"/>
                              <a:gd name="f4225" fmla="*/ 1994700 f3751 1"/>
                              <a:gd name="f4226" fmla="*/ 2291715 f3750 1"/>
                              <a:gd name="f4227" fmla="*/ 1957552 f3751 1"/>
                              <a:gd name="f4228" fmla="*/ 1953301 f3751 1"/>
                              <a:gd name="f4229" fmla="*/ 2316730 f3750 1"/>
                              <a:gd name="f4230" fmla="*/ 1928148 f3751 1"/>
                              <a:gd name="f4231" fmla="*/ 2333067 f3750 1"/>
                              <a:gd name="f4232" fmla="*/ 1920350 f3751 1"/>
                              <a:gd name="f4233" fmla="*/ 2337000 f3750 1"/>
                              <a:gd name="f4234" fmla="*/ 1912785 f3751 1"/>
                              <a:gd name="f4235" fmla="*/ 2342197 f3750 1"/>
                              <a:gd name="f4236" fmla="*/ 1887067 f3751 1"/>
                              <a:gd name="f4237" fmla="*/ 2356485 f3750 1"/>
                              <a:gd name="f4238" fmla="*/ 1863039 f3751 1"/>
                              <a:gd name="f4239" fmla="*/ 2365908 f3750 1"/>
                              <a:gd name="f4240" fmla="*/ 1809482 f3751 1"/>
                              <a:gd name="f4241" fmla="*/ 2392922 f3750 1"/>
                              <a:gd name="f4242" fmla="*/ 1683836 f3751 1"/>
                              <a:gd name="f4243" fmla="*/ 2439784 f3750 1"/>
                              <a:gd name="f4244" fmla="*/ 1596280 f3751 1"/>
                              <a:gd name="f4245" fmla="*/ 2462297 f3750 1"/>
                              <a:gd name="f4246" fmla="*/ 1667040 f3751 1"/>
                              <a:gd name="f4247" fmla="*/ 1680375 f3751 1"/>
                              <a:gd name="f4248" fmla="*/ 2446019 f3750 1"/>
                              <a:gd name="f4249" fmla="*/ 1723237 f3751 1"/>
                              <a:gd name="f4250" fmla="*/ 2430779 f3750 1"/>
                              <a:gd name="f4251" fmla="*/ 1749907 f3751 1"/>
                              <a:gd name="f4252" fmla="*/ 2422207 f3750 1"/>
                              <a:gd name="f4253" fmla="*/ 1792770 f3751 1"/>
                              <a:gd name="f4254" fmla="*/ 2400299 f3750 1"/>
                              <a:gd name="f4255" fmla="*/ 1841347 f3751 1"/>
                              <a:gd name="f4256" fmla="*/ 2383154 f3750 1"/>
                              <a:gd name="f4257" fmla="*/ 1872470 f3751 1"/>
                              <a:gd name="f4258" fmla="*/ 2370949 f3750 1"/>
                              <a:gd name="f4259" fmla="*/ 1886115 f3751 1"/>
                              <a:gd name="f4260" fmla="*/ 2363152 f3750 1"/>
                              <a:gd name="f4261" fmla="*/ 1898496 f3751 1"/>
                              <a:gd name="f4262" fmla="*/ 2359343 f3750 1"/>
                              <a:gd name="f4263" fmla="*/ 1915642 f3751 1"/>
                              <a:gd name="f4264" fmla="*/ 2349817 f3750 1"/>
                              <a:gd name="f4265" fmla="*/ 1920147 f3751 1"/>
                              <a:gd name="f4266" fmla="*/ 2346686 f3750 1"/>
                              <a:gd name="f4267" fmla="*/ 1931835 f3751 1"/>
                              <a:gd name="f4268" fmla="*/ 2335530 f3750 1"/>
                              <a:gd name="f4269" fmla="*/ 2320290 f3750 1"/>
                              <a:gd name="f4270" fmla="*/ 1986810 f3751 1"/>
                              <a:gd name="f4271" fmla="*/ 2305948 f3750 1"/>
                              <a:gd name="f4272" fmla="*/ 1997557 f3751 1"/>
                              <a:gd name="f4273" fmla="*/ 2299334 f3750 1"/>
                              <a:gd name="f4274" fmla="*/ 2034705 f3751 1"/>
                              <a:gd name="f4275" fmla="*/ 2050897 f3751 1"/>
                              <a:gd name="f4276" fmla="*/ 2259329 f3750 1"/>
                              <a:gd name="f4277" fmla="*/ 2068995 f3751 1"/>
                              <a:gd name="f4278" fmla="*/ 2247899 f3750 1"/>
                              <a:gd name="f4279" fmla="*/ 2115667 f3751 1"/>
                              <a:gd name="f4280" fmla="*/ 2212657 f3750 1"/>
                              <a:gd name="f4281" fmla="*/ 2149005 f3751 1"/>
                              <a:gd name="f4282" fmla="*/ 2181224 f3750 1"/>
                              <a:gd name="f4283" fmla="*/ 2186152 f3751 1"/>
                              <a:gd name="f4284" fmla="*/ 2149792 f3750 1"/>
                              <a:gd name="f4285" fmla="*/ 2298547 f3751 1"/>
                              <a:gd name="f4286" fmla="*/ 2023109 f3750 1"/>
                              <a:gd name="f4287" fmla="*/ 2314015 f3751 1"/>
                              <a:gd name="f4288" fmla="*/ 1996814 f3750 1"/>
                              <a:gd name="f4289" fmla="*/ 1994534 f3750 1"/>
                              <a:gd name="f4290" fmla="*/ 2339505 f3751 1"/>
                              <a:gd name="f4291" fmla="*/ 1956434 f3750 1"/>
                              <a:gd name="f4292" fmla="*/ 2347125 f3751 1"/>
                              <a:gd name="f4293" fmla="*/ 1945004 f3750 1"/>
                              <a:gd name="f4294" fmla="*/ 2357257 f3751 1"/>
                              <a:gd name="f4295" fmla="*/ 1930951 f3750 1"/>
                              <a:gd name="f4296" fmla="*/ 2360460 f3751 1"/>
                              <a:gd name="f4297" fmla="*/ 2380462 f3751 1"/>
                              <a:gd name="f4298" fmla="*/ 1890712 f3750 1"/>
                              <a:gd name="f4299" fmla="*/ 2419515 f3751 1"/>
                              <a:gd name="f4300" fmla="*/ 1809749 f3750 1"/>
                              <a:gd name="f4301" fmla="*/ 2457615 f3751 1"/>
                              <a:gd name="f4302" fmla="*/ 1723072 f3750 1"/>
                              <a:gd name="f4303" fmla="*/ 2468807 f3751 1"/>
                              <a:gd name="f4304" fmla="*/ 1687829 f3750 1"/>
                              <a:gd name="f4305" fmla="*/ 2576677 f3751 1"/>
                              <a:gd name="f4306" fmla="*/ 1589722 f3750 1"/>
                              <a:gd name="f4307" fmla="*/ 2573820 f3751 1"/>
                              <a:gd name="f4308" fmla="*/ 1591627 f3750 1"/>
                              <a:gd name="f4309" fmla="*/ 2585674 f3751 1"/>
                              <a:gd name="f4310" fmla="*/ 1533271 f3750 1"/>
                              <a:gd name="f4311" fmla="*/ 2585332 f3751 1"/>
                              <a:gd name="f4312" fmla="*/ 1534956 f3750 1"/>
                              <a:gd name="f4313" fmla="*/ 2588107 f3751 1"/>
                              <a:gd name="f4314" fmla="*/ 1538287 f3750 1"/>
                              <a:gd name="f4315" fmla="*/ 2596680 f3751 1"/>
                              <a:gd name="f4316" fmla="*/ 1547812 f3750 1"/>
                              <a:gd name="f4317" fmla="*/ 2602395 f3751 1"/>
                              <a:gd name="f4318" fmla="*/ 1544002 f3750 1"/>
                              <a:gd name="f4319" fmla="*/ 2602539 f3751 1"/>
                              <a:gd name="f4320" fmla="*/ 1543271 f3750 1"/>
                              <a:gd name="f4321" fmla="*/ 2598585 f3751 1"/>
                              <a:gd name="f4322" fmla="*/ 1545907 f3750 1"/>
                              <a:gd name="f4323" fmla="*/ 2589060 f3751 1"/>
                              <a:gd name="f4324" fmla="*/ 1537334 f3750 1"/>
                              <a:gd name="f4325" fmla="*/ 2577184 f3751 1"/>
                              <a:gd name="f4326" fmla="*/ 1425070 f3750 1"/>
                              <a:gd name="f4327" fmla="*/ 2576519 f3751 1"/>
                              <a:gd name="f4328" fmla="*/ 1425107 f3750 1"/>
                              <a:gd name="f4329" fmla="*/ 2575314 f3751 1"/>
                              <a:gd name="f4330" fmla="*/ 1425174 f3750 1"/>
                              <a:gd name="f4331" fmla="*/ 2575725 f3751 1"/>
                              <a:gd name="f4332" fmla="*/ 1429702 f3750 1"/>
                              <a:gd name="f4333" fmla="*/ 2574773 f3751 1"/>
                              <a:gd name="f4334" fmla="*/ 1453515 f3750 1"/>
                              <a:gd name="f4335" fmla="*/ 2570963 f3751 1"/>
                              <a:gd name="f4336" fmla="*/ 1467802 f3750 1"/>
                              <a:gd name="f4337" fmla="*/ 2548103 f3751 1"/>
                              <a:gd name="f4338" fmla="*/ 1503997 f3750 1"/>
                              <a:gd name="f4339" fmla="*/ 2542388 f3751 1"/>
                              <a:gd name="f4340" fmla="*/ 1535430 f3750 1"/>
                              <a:gd name="f4341" fmla="*/ 2536673 f3751 1"/>
                              <a:gd name="f4342" fmla="*/ 2527148 f3751 1"/>
                              <a:gd name="f4343" fmla="*/ 2516670 f3751 1"/>
                              <a:gd name="f4344" fmla="*/ 1627822 f3750 1"/>
                              <a:gd name="f4345" fmla="*/ 2505240 f3751 1"/>
                              <a:gd name="f4346" fmla="*/ 1663065 f3750 1"/>
                              <a:gd name="f4347" fmla="*/ 2498573 f3751 1"/>
                              <a:gd name="f4348" fmla="*/ 1690687 f3750 1"/>
                              <a:gd name="f4349" fmla="*/ 1719262 f3750 1"/>
                              <a:gd name="f4350" fmla="*/ 2497030 f3751 1"/>
                              <a:gd name="f4351" fmla="*/ 1709809 f3750 1"/>
                              <a:gd name="f4352" fmla="*/ 2502383 f3751 1"/>
                              <a:gd name="f4353" fmla="*/ 1689734 f3750 1"/>
                              <a:gd name="f4354" fmla="*/ 2507145 f3751 1"/>
                              <a:gd name="f4355" fmla="*/ 1661159 f3750 1"/>
                              <a:gd name="f4356" fmla="*/ 2518575 f3751 1"/>
                              <a:gd name="f4357" fmla="*/ 1625917 f3750 1"/>
                              <a:gd name="f4358" fmla="*/ 2529053 f3751 1"/>
                              <a:gd name="f4359" fmla="*/ 2538578 f3751 1"/>
                              <a:gd name="f4360" fmla="*/ 2544293 f3751 1"/>
                              <a:gd name="f4361" fmla="*/ 1533524 f3750 1"/>
                              <a:gd name="f4362" fmla="*/ 2550008 f3751 1"/>
                              <a:gd name="f4363" fmla="*/ 1502092 f3750 1"/>
                              <a:gd name="f4364" fmla="*/ 2572868 f3751 1"/>
                              <a:gd name="f4365" fmla="*/ 1465897 f3750 1"/>
                              <a:gd name="f4366" fmla="*/ 2557628 f3751 1"/>
                              <a:gd name="f4367" fmla="*/ 1539239 f3750 1"/>
                              <a:gd name="f4368" fmla="*/ 2546198 f3751 1"/>
                              <a:gd name="f4369" fmla="*/ 1600199 f3750 1"/>
                              <a:gd name="f4370" fmla="*/ 2520480 f3751 1"/>
                              <a:gd name="f4371" fmla="*/ 1678304 f3750 1"/>
                              <a:gd name="f4372" fmla="*/ 2515392 f3751 1"/>
                              <a:gd name="f4373" fmla="*/ 1686218 f3750 1"/>
                              <a:gd name="f4374" fmla="*/ 2513217 f3751 1"/>
                              <a:gd name="f4375" fmla="*/ 1698069 f3750 1"/>
                              <a:gd name="f4376" fmla="*/ 2506193 f3751 1"/>
                              <a:gd name="f4377" fmla="*/ 1718310 f3750 1"/>
                              <a:gd name="f4378" fmla="*/ 2479523 f3751 1"/>
                              <a:gd name="f4379" fmla="*/ 1776412 f3750 1"/>
                              <a:gd name="f4380" fmla="*/ 2467140 f3751 1"/>
                              <a:gd name="f4381" fmla="*/ 1823085 f3750 1"/>
                              <a:gd name="f4382" fmla="*/ 2449995 f3751 1"/>
                              <a:gd name="f4383" fmla="*/ 1840230 f3750 1"/>
                              <a:gd name="f4384" fmla="*/ 2424278 f3751 1"/>
                              <a:gd name="f4385" fmla="*/ 1930717 f3750 1"/>
                              <a:gd name="f4386" fmla="*/ 2361413 f3751 1"/>
                              <a:gd name="f4387" fmla="*/ 1990725 f3750 1"/>
                              <a:gd name="f4388" fmla="*/ 2322360 f3751 1"/>
                              <a:gd name="f4389" fmla="*/ 2049780 f3750 1"/>
                              <a:gd name="f4390" fmla="*/ 2296643 f3751 1"/>
                              <a:gd name="f4391" fmla="*/ 2083117 f3750 1"/>
                              <a:gd name="f4392" fmla="*/ 2269020 f3751 1"/>
                              <a:gd name="f4393" fmla="*/ 2115502 f3750 1"/>
                              <a:gd name="f4394" fmla="*/ 2259495 f3751 1"/>
                              <a:gd name="f4395" fmla="*/ 2128837 f3750 1"/>
                              <a:gd name="f4396" fmla="*/ 2249018 f3751 1"/>
                              <a:gd name="f4397" fmla="*/ 2232825 f3751 1"/>
                              <a:gd name="f4398" fmla="*/ 2206342 f3751 1"/>
                              <a:gd name="f4399" fmla="*/ 2184829 f3750 1"/>
                              <a:gd name="f4400" fmla="*/ 2207107 f3751 1"/>
                              <a:gd name="f4401" fmla="*/ 2187892 f3750 1"/>
                              <a:gd name="f4402" fmla="*/ 2179485 f3751 1"/>
                              <a:gd name="f4403" fmla="*/ 2149957 f3751 1"/>
                              <a:gd name="f4404" fmla="*/ 2126145 f3751 1"/>
                              <a:gd name="f4405" fmla="*/ 2256472 f3750 1"/>
                              <a:gd name="f4406" fmla="*/ 2103587 f3751 1"/>
                              <a:gd name="f4407" fmla="*/ 2272957 f3750 1"/>
                              <a:gd name="f4408" fmla="*/ 2107095 f3751 1"/>
                              <a:gd name="f4409" fmla="*/ 2272665 f3750 1"/>
                              <a:gd name="f4410" fmla="*/ 2131860 f3751 1"/>
                              <a:gd name="f4411" fmla="*/ 2254567 f3750 1"/>
                              <a:gd name="f4412" fmla="*/ 2155673 f3751 1"/>
                              <a:gd name="f4413" fmla="*/ 2185200 f3751 1"/>
                              <a:gd name="f4414" fmla="*/ 2214562 f3750 1"/>
                              <a:gd name="f4415" fmla="*/ 2212823 f3751 1"/>
                              <a:gd name="f4416" fmla="*/ 2185987 f3750 1"/>
                              <a:gd name="f4417" fmla="*/ 2211870 f3751 1"/>
                              <a:gd name="f4418" fmla="*/ 2182177 f3750 1"/>
                              <a:gd name="f4419" fmla="*/ 2238540 f3751 1"/>
                              <a:gd name="f4420" fmla="*/ 2152650 f3750 1"/>
                              <a:gd name="f4421" fmla="*/ 2254733 f3751 1"/>
                              <a:gd name="f4422" fmla="*/ 2139315 f3750 1"/>
                              <a:gd name="f4423" fmla="*/ 2265210 f3751 1"/>
                              <a:gd name="f4424" fmla="*/ 2125980 f3750 1"/>
                              <a:gd name="f4425" fmla="*/ 2274735 f3751 1"/>
                              <a:gd name="f4426" fmla="*/ 2112645 f3750 1"/>
                              <a:gd name="f4427" fmla="*/ 2302358 f3751 1"/>
                              <a:gd name="f4428" fmla="*/ 2080260 f3750 1"/>
                              <a:gd name="f4429" fmla="*/ 2328075 f3751 1"/>
                              <a:gd name="f4430" fmla="*/ 2046922 f3750 1"/>
                              <a:gd name="f4431" fmla="*/ 2367128 f3751 1"/>
                              <a:gd name="f4432" fmla="*/ 1987867 f3750 1"/>
                              <a:gd name="f4433" fmla="*/ 2402370 f3751 1"/>
                              <a:gd name="f4434" fmla="*/ 1927860 f3750 1"/>
                              <a:gd name="f4435" fmla="*/ 2429993 f3751 1"/>
                              <a:gd name="f4436" fmla="*/ 2455710 f3751 1"/>
                              <a:gd name="f4437" fmla="*/ 1837372 f3750 1"/>
                              <a:gd name="f4438" fmla="*/ 1820227 f3750 1"/>
                              <a:gd name="f4439" fmla="*/ 2472855 f3751 1"/>
                              <a:gd name="f4440" fmla="*/ 1804035 f3750 1"/>
                              <a:gd name="f4441" fmla="*/ 2485238 f3751 1"/>
                              <a:gd name="f4442" fmla="*/ 1773555 f3750 1"/>
                              <a:gd name="f4443" fmla="*/ 2511908 f3751 1"/>
                              <a:gd name="f4444" fmla="*/ 1715452 f3750 1"/>
                              <a:gd name="f4445" fmla="*/ 2522385 f3751 1"/>
                              <a:gd name="f4446" fmla="*/ 1676400 f3750 1"/>
                              <a:gd name="f4447" fmla="*/ 1598295 f3750 1"/>
                              <a:gd name="f4448" fmla="*/ 2559533 f3751 1"/>
                              <a:gd name="f4449" fmla="*/ 1537335 f3750 1"/>
                              <a:gd name="f4450" fmla="*/ 1463992 f3750 1"/>
                              <a:gd name="f4451" fmla="*/ 2578209 f3751 1"/>
                              <a:gd name="f4452" fmla="*/ 1451109 f3750 1"/>
                              <a:gd name="f4453" fmla="*/ 1450657 f3750 1"/>
                              <a:gd name="f4454" fmla="*/ 1426845 f3750 1"/>
                              <a:gd name="f4455" fmla="*/ 2597632 f3751 1"/>
                              <a:gd name="f4456" fmla="*/ 1404937 f3750 1"/>
                              <a:gd name="f4457" fmla="*/ 2586540 f3751 1"/>
                              <a:gd name="f4458" fmla="*/ 1451152 f3750 1"/>
                              <a:gd name="f4459" fmla="*/ 2586541 f3751 1"/>
                              <a:gd name="f4460" fmla="*/ 2597633 f3751 1"/>
                              <a:gd name="f4461" fmla="*/ 1404938 f3750 1"/>
                              <a:gd name="f4462" fmla="*/ 2606205 f3751 1"/>
                              <a:gd name="f4463" fmla="*/ 1395412 f3750 1"/>
                              <a:gd name="f4464" fmla="*/ 2600490 f3751 1"/>
                              <a:gd name="f4465" fmla="*/ 1407795 f3750 1"/>
                              <a:gd name="f4466" fmla="*/ 2599180 f3751 1"/>
                              <a:gd name="f4467" fmla="*/ 1433750 f3750 1"/>
                              <a:gd name="f4468" fmla="*/ 1458277 f3750 1"/>
                              <a:gd name="f4469" fmla="*/ 1487586 f3750 1"/>
                              <a:gd name="f4470" fmla="*/ 1490934 f3750 1"/>
                              <a:gd name="f4471" fmla="*/ 1407794 f3750 1"/>
                              <a:gd name="f4472" fmla="*/ 2606836 f3751 1"/>
                              <a:gd name="f4473" fmla="*/ 1398173 f3750 1"/>
                              <a:gd name="f4474" fmla="*/ 2565247 f3751 1"/>
                              <a:gd name="f4475" fmla="*/ 1354454 f3750 1"/>
                              <a:gd name="f4476" fmla="*/ 2559005 f3751 1"/>
                              <a:gd name="f4477" fmla="*/ 1369208 f3750 1"/>
                              <a:gd name="f4478" fmla="*/ 2556675 f3751 1"/>
                              <a:gd name="f4479" fmla="*/ 1390650 f3750 1"/>
                              <a:gd name="f4480" fmla="*/ 2553670 f3751 1"/>
                              <a:gd name="f4481" fmla="*/ 1380633 f3750 1"/>
                              <a:gd name="f4482" fmla="*/ 2552571 f3751 1"/>
                              <a:gd name="f4483" fmla="*/ 1382047 f3750 1"/>
                              <a:gd name="f4484" fmla="*/ 2555723 f3751 1"/>
                              <a:gd name="f4485" fmla="*/ 1392555 f3750 1"/>
                              <a:gd name="f4486" fmla="*/ 2553818 f3751 1"/>
                              <a:gd name="f4487" fmla="*/ 1420177 f3750 1"/>
                              <a:gd name="f4488" fmla="*/ 2560581 f3751 1"/>
                              <a:gd name="f4489" fmla="*/ 1420013 f3750 1"/>
                              <a:gd name="f4490" fmla="*/ 2558580 f3751 1"/>
                              <a:gd name="f4491" fmla="*/ 1413509 f3750 1"/>
                              <a:gd name="f4492" fmla="*/ 2560485 f3751 1"/>
                              <a:gd name="f4493" fmla="*/ 1398269 f3750 1"/>
                              <a:gd name="f4494" fmla="*/ 2645258 f3751 1"/>
                              <a:gd name="f4495" fmla="*/ 1328737 f3750 1"/>
                              <a:gd name="f4496" fmla="*/ 2647163 f3751 1"/>
                              <a:gd name="f4497" fmla="*/ 1329689 f3750 1"/>
                              <a:gd name="f4498" fmla="*/ 2646210 f3751 1"/>
                              <a:gd name="f4499" fmla="*/ 1369694 f3750 1"/>
                              <a:gd name="f4500" fmla="*/ 1397317 f3750 1"/>
                              <a:gd name="f4501" fmla="*/ 2644305 f3751 1"/>
                              <a:gd name="f4502" fmla="*/ 1447799 f3750 1"/>
                              <a:gd name="f4503" fmla="*/ 2641448 f3751 1"/>
                              <a:gd name="f4504" fmla="*/ 1476374 f3750 1"/>
                              <a:gd name="f4505" fmla="*/ 2632875 f3751 1"/>
                              <a:gd name="f4506" fmla="*/ 1518284 f3750 1"/>
                              <a:gd name="f4507" fmla="*/ 2630018 f3751 1"/>
                              <a:gd name="f4508" fmla="*/ 1553527 f3750 1"/>
                              <a:gd name="f4509" fmla="*/ 2615730 f3751 1"/>
                              <a:gd name="f4510" fmla="*/ 1618297 f3750 1"/>
                              <a:gd name="f4511" fmla="*/ 1674494 f3750 1"/>
                              <a:gd name="f4512" fmla="*/ 2578583 f3751 1"/>
                              <a:gd name="f4513" fmla="*/ 1684972 f3750 1"/>
                              <a:gd name="f4514" fmla="*/ 2580488 f3751 1"/>
                              <a:gd name="f4515" fmla="*/ 1679257 f3750 1"/>
                              <a:gd name="f4516" fmla="*/ 2584298 f3751 1"/>
                              <a:gd name="f4517" fmla="*/ 1639252 f3750 1"/>
                              <a:gd name="f4518" fmla="*/ 1597342 f3750 1"/>
                              <a:gd name="f4519" fmla="*/ 2610015 f3751 1"/>
                              <a:gd name="f4520" fmla="*/ 1590675 f3750 1"/>
                              <a:gd name="f4521" fmla="*/ 1590674 f3750 1"/>
                              <a:gd name="f4522" fmla="*/ 2622398 f3751 1"/>
                              <a:gd name="f4523" fmla="*/ 2629065 f3751 1"/>
                              <a:gd name="f4524" fmla="*/ 1483994 f3750 1"/>
                              <a:gd name="f4525" fmla="*/ 2634780 f3751 1"/>
                              <a:gd name="f4526" fmla="*/ 1448752 f3750 1"/>
                              <a:gd name="f4527" fmla="*/ 2639543 f3751 1"/>
                              <a:gd name="f4528" fmla="*/ 1415414 f3750 1"/>
                              <a:gd name="f4529" fmla="*/ 1383982 f3750 1"/>
                              <a:gd name="f4530" fmla="*/ 2642400 f3751 1"/>
                              <a:gd name="f4531" fmla="*/ 1357312 f3750 1"/>
                              <a:gd name="f4532" fmla="*/ 1343024 f3750 1"/>
                              <a:gd name="f4533" fmla="*/ 134151 f3751 1"/>
                              <a:gd name="f4534" fmla="*/ 887095 f3750 1"/>
                              <a:gd name="f4535" fmla="*/ 134625 f3751 1"/>
                              <a:gd name="f4536" fmla="*/ 887332 f3750 1"/>
                              <a:gd name="f4537" fmla="*/ 134670 f3751 1"/>
                              <a:gd name="f4538" fmla="*/ 887199 f3750 1"/>
                              <a:gd name="f4539" fmla="*/ 191618 f3751 1"/>
                              <a:gd name="f4540" fmla="*/ 750570 f3750 1"/>
                              <a:gd name="f4541" fmla="*/ 170663 f3751 1"/>
                              <a:gd name="f4542" fmla="*/ 789622 f3750 1"/>
                              <a:gd name="f4543" fmla="*/ 153518 f3751 1"/>
                              <a:gd name="f4544" fmla="*/ 803910 f3750 1"/>
                              <a:gd name="f4545" fmla="*/ 153477 f3751 1"/>
                              <a:gd name="f4546" fmla="*/ 804822 f3750 1"/>
                              <a:gd name="f4547" fmla="*/ 151819 f3751 1"/>
                              <a:gd name="f4548" fmla="*/ 841286 f3750 1"/>
                              <a:gd name="f4549" fmla="*/ 151866 f3751 1"/>
                              <a:gd name="f4550" fmla="*/ 841199 f3750 1"/>
                              <a:gd name="f4551" fmla="*/ 804862 f3750 1"/>
                              <a:gd name="f4552" fmla="*/ 790574 f3750 1"/>
                              <a:gd name="f4553" fmla="*/ 751522 f3750 1"/>
                              <a:gd name="f4554" fmla="*/ 192332 f3751 1"/>
                              <a:gd name="f4555" fmla="*/ 751998 f3750 1"/>
                              <a:gd name="f4556" fmla="*/ 192689 f3751 1"/>
                              <a:gd name="f4557" fmla="*/ 751284 f3750 1"/>
                              <a:gd name="f4558" fmla="*/ 203047 f3751 1"/>
                              <a:gd name="f4559" fmla="*/ 667702 f3750 1"/>
                              <a:gd name="f4560" fmla="*/ 189712 f3751 1"/>
                              <a:gd name="f4561" fmla="*/ 677227 f3750 1"/>
                              <a:gd name="f4562" fmla="*/ 169710 f3751 1"/>
                              <a:gd name="f4563" fmla="*/ 719137 f3750 1"/>
                              <a:gd name="f4564" fmla="*/ 174286 f3751 1"/>
                              <a:gd name="f4565" fmla="*/ 722798 f3750 1"/>
                              <a:gd name="f4566" fmla="*/ 174435 f3751 1"/>
                              <a:gd name="f4567" fmla="*/ 722155 f3750 1"/>
                              <a:gd name="f4568" fmla="*/ 190665 f3751 1"/>
                              <a:gd name="f4569" fmla="*/ 202473 f3751 1"/>
                              <a:gd name="f4570" fmla="*/ 668793 f3750 1"/>
                              <a:gd name="f4571" fmla="*/ 276390 f3751 1"/>
                              <a:gd name="f4572" fmla="*/ 613410 f3750 1"/>
                              <a:gd name="f4573" fmla="*/ 275187 f3751 1"/>
                              <a:gd name="f4574" fmla="*/ 614373 f3750 1"/>
                              <a:gd name="f4575" fmla="*/ 270080 f3751 1"/>
                              <a:gd name="f4576" fmla="*/ 634008 f3750 1"/>
                              <a:gd name="f4577" fmla="*/ 266865 f3751 1"/>
                              <a:gd name="f4578" fmla="*/ 643890 f3750 1"/>
                              <a:gd name="f4579" fmla="*/ 179235 f3751 1"/>
                              <a:gd name="f4580" fmla="*/ 166852 f3751 1"/>
                              <a:gd name="f4581" fmla="*/ 842962 f3750 1"/>
                              <a:gd name="f4582" fmla="*/ 155422 f3751 1"/>
                              <a:gd name="f4583" fmla="*/ 882967 f3750 1"/>
                              <a:gd name="f4584" fmla="*/ 130657 f3751 1"/>
                              <a:gd name="f4585" fmla="*/ 966787 f3750 1"/>
                              <a:gd name="f4586" fmla="*/ 114465 f3751 1"/>
                              <a:gd name="f4587" fmla="*/ 1023937 f3750 1"/>
                              <a:gd name="f4588" fmla="*/ 106845 f3751 1"/>
                              <a:gd name="f4589" fmla="*/ 1066800 f3750 1"/>
                              <a:gd name="f4590" fmla="*/ 103035 f3751 1"/>
                              <a:gd name="f4591" fmla="*/ 1088707 f3750 1"/>
                              <a:gd name="f4592" fmla="*/ 100177 f3751 1"/>
                              <a:gd name="f4593" fmla="*/ 1110615 f3750 1"/>
                              <a:gd name="f4594" fmla="*/ 91605 f3751 1"/>
                              <a:gd name="f4595" fmla="*/ 1169670 f3750 1"/>
                              <a:gd name="f4596" fmla="*/ 88747 f3751 1"/>
                              <a:gd name="f4597" fmla="*/ 1205865 f3750 1"/>
                              <a:gd name="f4598" fmla="*/ 93510 f3751 1"/>
                              <a:gd name="f4599" fmla="*/ 1243965 f3750 1"/>
                              <a:gd name="f4600" fmla="*/ 95742 f3751 1"/>
                              <a:gd name="f4601" fmla="*/ 1223205 f3750 1"/>
                              <a:gd name="f4602" fmla="*/ 95415 f3751 1"/>
                              <a:gd name="f4603" fmla="*/ 1216342 f3750 1"/>
                              <a:gd name="f4604" fmla="*/ 99225 f3751 1"/>
                              <a:gd name="f4605" fmla="*/ 1176337 f3750 1"/>
                              <a:gd name="f4606" fmla="*/ 107797 f3751 1"/>
                              <a:gd name="f4607" fmla="*/ 1117282 f3750 1"/>
                              <a:gd name="f4608" fmla="*/ 114596 f3751 1"/>
                              <a:gd name="f4609" fmla="*/ 1109123 f3750 1"/>
                              <a:gd name="f4610" fmla="*/ 124469 f3751 1"/>
                              <a:gd name="f4611" fmla="*/ 1043051 f3750 1"/>
                              <a:gd name="f4612" fmla="*/ 123990 f3751 1"/>
                              <a:gd name="f4613" fmla="*/ 1031557 f3750 1"/>
                              <a:gd name="f4614" fmla="*/ 133400 f3751 1"/>
                              <a:gd name="f4615" fmla="*/ 1004581 f3750 1"/>
                              <a:gd name="f4616" fmla="*/ 138999 f3751 1"/>
                              <a:gd name="f4617" fmla="*/ 981931 f3750 1"/>
                              <a:gd name="f4618" fmla="*/ 137325 f3751 1"/>
                              <a:gd name="f4619" fmla="*/ 985837 f3750 1"/>
                              <a:gd name="f4620" fmla="*/ 131610 f3751 1"/>
                              <a:gd name="f4621" fmla="*/ 983932 f3750 1"/>
                              <a:gd name="f4622" fmla="*/ 117322 f3751 1"/>
                              <a:gd name="f4623" fmla="*/ 1024890 f3750 1"/>
                              <a:gd name="f4624" fmla="*/ 118275 f3751 1"/>
                              <a:gd name="f4625" fmla="*/ 1047750 f3750 1"/>
                              <a:gd name="f4626" fmla="*/ 111607 f3751 1"/>
                              <a:gd name="f4627" fmla="*/ 1091565 f3750 1"/>
                              <a:gd name="f4628" fmla="*/ 110655 f3751 1"/>
                              <a:gd name="f4629" fmla="*/ 1099185 f3750 1"/>
                              <a:gd name="f4630" fmla="*/ 101130 f3751 1"/>
                              <a:gd name="f4631" fmla="*/ 103987 f3751 1"/>
                              <a:gd name="f4632" fmla="*/ 115417 f3751 1"/>
                              <a:gd name="f4633" fmla="*/ 156375 f3751 1"/>
                              <a:gd name="f4634" fmla="*/ 167805 f3751 1"/>
                              <a:gd name="f4635" fmla="*/ 180187 f3751 1"/>
                              <a:gd name="f4636" fmla="*/ 267817 f3751 1"/>
                              <a:gd name="f4637" fmla="*/ 293536 f3751 1"/>
                              <a:gd name="f4638" fmla="*/ 518160 f3750 1"/>
                              <a:gd name="f4639" fmla="*/ 293535 f3751 1"/>
                              <a:gd name="f4640" fmla="*/ 298297 f3751 1"/>
                              <a:gd name="f4641" fmla="*/ 521970 f3750 1"/>
                              <a:gd name="f4642" fmla="*/ 521969 f3750 1"/>
                              <a:gd name="f4643" fmla="*/ 465169 f3751 1"/>
                              <a:gd name="f4644" fmla="*/ 382550 f3750 1"/>
                              <a:gd name="f4645" fmla="*/ 464986 f3751 1"/>
                              <a:gd name="f4646" fmla="*/ 382696 f3750 1"/>
                              <a:gd name="f4647" fmla="*/ 464431 f3751 1"/>
                              <a:gd name="f4648" fmla="*/ 383323 f3750 1"/>
                              <a:gd name="f4649" fmla="*/ 456650 f3751 1"/>
                              <a:gd name="f4650" fmla="*/ 391477 f3750 1"/>
                              <a:gd name="f4651" fmla="*/ 454683 f3751 1"/>
                              <a:gd name="f4652" fmla="*/ 394339 f3750 1"/>
                              <a:gd name="f4653" fmla="*/ 453399 f3751 1"/>
                              <a:gd name="f4654" fmla="*/ 395790 f3750 1"/>
                              <a:gd name="f4655" fmla="*/ 403860 f3750 1"/>
                              <a:gd name="f4656" fmla="*/ 389738 f3751 1"/>
                              <a:gd name="f4657" fmla="*/ 472440 f3750 1"/>
                              <a:gd name="f4658" fmla="*/ 373545 f3751 1"/>
                              <a:gd name="f4659" fmla="*/ 491490 f3750 1"/>
                              <a:gd name="f4660" fmla="*/ 357353 f3751 1"/>
                              <a:gd name="f4661" fmla="*/ 511492 f3750 1"/>
                              <a:gd name="f4662" fmla="*/ 285782 f3751 1"/>
                              <a:gd name="f4663" fmla="*/ 590597 f3750 1"/>
                              <a:gd name="f4664" fmla="*/ 358305 f3751 1"/>
                              <a:gd name="f4665" fmla="*/ 510540 f3750 1"/>
                              <a:gd name="f4666" fmla="*/ 374497 f3751 1"/>
                              <a:gd name="f4667" fmla="*/ 490537 f3750 1"/>
                              <a:gd name="f4668" fmla="*/ 390690 f3751 1"/>
                              <a:gd name="f4669" fmla="*/ 471487 f3750 1"/>
                              <a:gd name="f4670" fmla="*/ 448792 f3751 1"/>
                              <a:gd name="f4671" fmla="*/ 402907 f3750 1"/>
                              <a:gd name="f4672" fmla="*/ 489348 f3751 1"/>
                              <a:gd name="f4673" fmla="*/ 316869 f3750 1"/>
                              <a:gd name="f4674" fmla="*/ 481127 f3751 1"/>
                              <a:gd name="f4675" fmla="*/ 319733 f3750 1"/>
                              <a:gd name="f4676" fmla="*/ 475013 f3751 1"/>
                              <a:gd name="f4677" fmla="*/ 322003 f3750 1"/>
                              <a:gd name="f4678" fmla="*/ 473558 f3751 1"/>
                              <a:gd name="f4679" fmla="*/ 323849 f3750 1"/>
                              <a:gd name="f4680" fmla="*/ 463080 f3751 1"/>
                              <a:gd name="f4681" fmla="*/ 333374 f3750 1"/>
                              <a:gd name="f4682" fmla="*/ 436410 f3751 1"/>
                              <a:gd name="f4683" fmla="*/ 350519 f3750 1"/>
                              <a:gd name="f4684" fmla="*/ 418313 f3751 1"/>
                              <a:gd name="f4685" fmla="*/ 370522 f3750 1"/>
                              <a:gd name="f4686" fmla="*/ 401168 f3751 1"/>
                              <a:gd name="f4687" fmla="*/ 390524 f3750 1"/>
                              <a:gd name="f4688" fmla="*/ 401002 f3750 1"/>
                              <a:gd name="f4689" fmla="*/ 389349 f3751 1"/>
                              <a:gd name="f4690" fmla="*/ 400516 f3750 1"/>
                              <a:gd name="f4691" fmla="*/ 378546 f3751 1"/>
                              <a:gd name="f4692" fmla="*/ 413504 f3750 1"/>
                              <a:gd name="f4693" fmla="*/ 360210 f3751 1"/>
                              <a:gd name="f4694" fmla="*/ 436245 f3750 1"/>
                              <a:gd name="f4695" fmla="*/ 330683 f3751 1"/>
                              <a:gd name="f4696" fmla="*/ 468630 f3750 1"/>
                              <a:gd name="f4697" fmla="*/ 335445 f3751 1"/>
                              <a:gd name="f4698" fmla="*/ 474344 f3750 1"/>
                              <a:gd name="f4699" fmla="*/ 335536 f3751 1"/>
                              <a:gd name="f4700" fmla="*/ 474264 f3750 1"/>
                              <a:gd name="f4701" fmla="*/ 331635 f3751 1"/>
                              <a:gd name="f4702" fmla="*/ 469582 f3750 1"/>
                              <a:gd name="f4703" fmla="*/ 361162 f3751 1"/>
                              <a:gd name="f4704" fmla="*/ 437197 f3750 1"/>
                              <a:gd name="f4705" fmla="*/ 402120 f3751 1"/>
                              <a:gd name="f4706" fmla="*/ 390525 f3750 1"/>
                              <a:gd name="f4707" fmla="*/ 419265 f3751 1"/>
                              <a:gd name="f4708" fmla="*/ 437362 f3751 1"/>
                              <a:gd name="f4709" fmla="*/ 350520 f3750 1"/>
                              <a:gd name="f4710" fmla="*/ 464032 f3751 1"/>
                              <a:gd name="f4711" fmla="*/ 333375 f3750 1"/>
                              <a:gd name="f4712" fmla="*/ 474510 f3751 1"/>
                              <a:gd name="f4713" fmla="*/ 323850 f3750 1"/>
                              <a:gd name="f4714" fmla="*/ 485940 f3751 1"/>
                              <a:gd name="f4715" fmla="*/ 319564 f3750 1"/>
                              <a:gd name="f4716" fmla="*/ 489548 f3751 1"/>
                              <a:gd name="f4717" fmla="*/ 318444 f3750 1"/>
                              <a:gd name="f4718" fmla="*/ 1868970 f3751 1"/>
                              <a:gd name="f4719" fmla="*/ 144780 f3750 1"/>
                              <a:gd name="f4720" fmla="*/ 1917547 f3751 1"/>
                              <a:gd name="f4721" fmla="*/ 166687 f3750 1"/>
                              <a:gd name="f4722" fmla="*/ 1938502 f3751 1"/>
                              <a:gd name="f4723" fmla="*/ 183832 f3750 1"/>
                              <a:gd name="f4724" fmla="*/ 160972 f3750 1"/>
                              <a:gd name="f4725" fmla="*/ 1710855 f3751 1"/>
                              <a:gd name="f4726" fmla="*/ 75247 f3750 1"/>
                              <a:gd name="f4727" fmla="*/ 1748955 f3751 1"/>
                              <a:gd name="f4728" fmla="*/ 83819 f3750 1"/>
                              <a:gd name="f4729" fmla="*/ 1802295 f3751 1"/>
                              <a:gd name="f4730" fmla="*/ 110489 f3750 1"/>
                              <a:gd name="f4731" fmla="*/ 1137451 f3751 1"/>
                              <a:gd name="f4732" fmla="*/ 68937 f3750 1"/>
                              <a:gd name="f4733" fmla="*/ 1117448 f3751 1"/>
                              <a:gd name="f4734" fmla="*/ 71437 f3750 1"/>
                              <a:gd name="f4735" fmla="*/ 1074585 f3751 1"/>
                              <a:gd name="f4736" fmla="*/ 77152 f3750 1"/>
                              <a:gd name="f4737" fmla="*/ 1032675 f3751 1"/>
                              <a:gd name="f4738" fmla="*/ 86677 f3750 1"/>
                              <a:gd name="f4739" fmla="*/ 1014578 f3751 1"/>
                              <a:gd name="f4740" fmla="*/ 92392 f3750 1"/>
                              <a:gd name="f4741" fmla="*/ 993623 f3751 1"/>
                              <a:gd name="f4742" fmla="*/ 98107 f3750 1"/>
                              <a:gd name="f4743" fmla="*/ 947769 f3751 1"/>
                              <a:gd name="f4744" fmla="*/ 107115 f3750 1"/>
                              <a:gd name="f4745" fmla="*/ 939330 f3751 1"/>
                              <a:gd name="f4746" fmla="*/ 110490 f3750 1"/>
                              <a:gd name="f4747" fmla="*/ 881228 f3751 1"/>
                              <a:gd name="f4748" fmla="*/ 130492 f3750 1"/>
                              <a:gd name="f4749" fmla="*/ 824078 f3751 1"/>
                              <a:gd name="f4750" fmla="*/ 153352 f3750 1"/>
                              <a:gd name="f4751" fmla="*/ 784073 f3751 1"/>
                              <a:gd name="f4752" fmla="*/ 171450 f3750 1"/>
                              <a:gd name="f4753" fmla="*/ 757403 f3751 1"/>
                              <a:gd name="f4754" fmla="*/ 181927 f3750 1"/>
                              <a:gd name="f4755" fmla="*/ 691680 f3751 1"/>
                              <a:gd name="f4756" fmla="*/ 212407 f3750 1"/>
                              <a:gd name="f4757" fmla="*/ 660248 f3751 1"/>
                              <a:gd name="f4758" fmla="*/ 232410 f3750 1"/>
                              <a:gd name="f4759" fmla="*/ 629768 f3751 1"/>
                              <a:gd name="f4760" fmla="*/ 252412 f3750 1"/>
                              <a:gd name="f4761" fmla="*/ 581190 f3751 1"/>
                              <a:gd name="f4762" fmla="*/ 288607 f3750 1"/>
                              <a:gd name="f4763" fmla="*/ 535470 f3751 1"/>
                              <a:gd name="f4764" fmla="*/ 324802 f3750 1"/>
                              <a:gd name="f4765" fmla="*/ 491713 f3751 1"/>
                              <a:gd name="f4766" fmla="*/ 362974 f3750 1"/>
                              <a:gd name="f4767" fmla="*/ 495465 f3751 1"/>
                              <a:gd name="f4768" fmla="*/ 367665 f3750 1"/>
                              <a:gd name="f4769" fmla="*/ 504752 f3751 1"/>
                              <a:gd name="f4770" fmla="*/ 361295 f3750 1"/>
                              <a:gd name="f4771" fmla="*/ 512656 f3751 1"/>
                              <a:gd name="f4772" fmla="*/ 355403 f3750 1"/>
                              <a:gd name="f4773" fmla="*/ 541185 f3751 1"/>
                              <a:gd name="f4774" fmla="*/ 330517 f3750 1"/>
                              <a:gd name="f4775" fmla="*/ 586905 f3751 1"/>
                              <a:gd name="f4776" fmla="*/ 294322 f3750 1"/>
                              <a:gd name="f4777" fmla="*/ 635482 f3751 1"/>
                              <a:gd name="f4778" fmla="*/ 258127 f3750 1"/>
                              <a:gd name="f4779" fmla="*/ 665962 f3751 1"/>
                              <a:gd name="f4780" fmla="*/ 238124 f3750 1"/>
                              <a:gd name="f4781" fmla="*/ 697395 f3751 1"/>
                              <a:gd name="f4782" fmla="*/ 218122 f3750 1"/>
                              <a:gd name="f4783" fmla="*/ 763117 f3751 1"/>
                              <a:gd name="f4784" fmla="*/ 187642 f3750 1"/>
                              <a:gd name="f4785" fmla="*/ 788835 f3751 1"/>
                              <a:gd name="f4786" fmla="*/ 174307 f3750 1"/>
                              <a:gd name="f4787" fmla="*/ 828840 f3751 1"/>
                              <a:gd name="f4788" fmla="*/ 156209 f3750 1"/>
                              <a:gd name="f4789" fmla="*/ 133349 f3750 1"/>
                              <a:gd name="f4790" fmla="*/ 944092 f3751 1"/>
                              <a:gd name="f4791" fmla="*/ 113347 f3750 1"/>
                              <a:gd name="f4792" fmla="*/ 968499 f3751 1"/>
                              <a:gd name="f4793" fmla="*/ 108553 f3750 1"/>
                              <a:gd name="f4794" fmla="*/ 980289 f3751 1"/>
                              <a:gd name="f4795" fmla="*/ 104524 f3750 1"/>
                              <a:gd name="f4796" fmla="*/ 1140765 f3751 1"/>
                              <a:gd name="f4797" fmla="*/ 69904 f3750 1"/>
                              <a:gd name="f4798" fmla="*/ 1478087 f3751 1"/>
                              <a:gd name="f4799" fmla="*/ 48458 f3750 1"/>
                              <a:gd name="f4800" fmla="*/ 1498447 f3751 1"/>
                              <a:gd name="f4801" fmla="*/ 50482 f3750 1"/>
                              <a:gd name="f4802" fmla="*/ 1526070 f3751 1"/>
                              <a:gd name="f4803" fmla="*/ 60007 f3750 1"/>
                              <a:gd name="f4804" fmla="*/ 1505115 f3751 1"/>
                              <a:gd name="f4805" fmla="*/ 57150 f3750 1"/>
                              <a:gd name="f4806" fmla="*/ 1461300 f3751 1"/>
                              <a:gd name="f4807" fmla="*/ 48577 f3750 1"/>
                              <a:gd name="f4808" fmla="*/ 1588935 f3751 1"/>
                              <a:gd name="f4809" fmla="*/ 40957 f3750 1"/>
                              <a:gd name="f4810" fmla="*/ 1627987 f3751 1"/>
                              <a:gd name="f4811" fmla="*/ 43814 f3750 1"/>
                              <a:gd name="f4812" fmla="*/ 1675612 f3751 1"/>
                              <a:gd name="f4813" fmla="*/ 62864 f3750 1"/>
                              <a:gd name="f4814" fmla="*/ 1616557 f3751 1"/>
                              <a:gd name="f4815" fmla="*/ 52387 f3750 1"/>
                              <a:gd name="f4816" fmla="*/ 1270324 f3751 1"/>
                              <a:gd name="f4817" fmla="*/ 40719 f3750 1"/>
                              <a:gd name="f4818" fmla="*/ 1160310 f3751 1"/>
                              <a:gd name="f4819" fmla="*/ 46672 f3750 1"/>
                              <a:gd name="f4820" fmla="*/ 1084110 f3751 1"/>
                              <a:gd name="f4821" fmla="*/ 57149 f3750 1"/>
                              <a:gd name="f4822" fmla="*/ 1047915 f3751 1"/>
                              <a:gd name="f4823" fmla="*/ 66674 f3750 1"/>
                              <a:gd name="f4824" fmla="*/ 1016482 f3751 1"/>
                              <a:gd name="f4825" fmla="*/ 78104 f3750 1"/>
                              <a:gd name="f4826" fmla="*/ 972667 f3751 1"/>
                              <a:gd name="f4827" fmla="*/ 147637 f3750 1"/>
                              <a:gd name="f4828" fmla="*/ 746925 f3751 1"/>
                              <a:gd name="f4829" fmla="*/ 728827 f3751 1"/>
                              <a:gd name="f4830" fmla="*/ 180974 f3750 1"/>
                              <a:gd name="f4831" fmla="*/ 712635 f3751 1"/>
                              <a:gd name="f4832" fmla="*/ 189547 f3750 1"/>
                              <a:gd name="f4833" fmla="*/ 682155 f3751 1"/>
                              <a:gd name="f4834" fmla="*/ 205739 f3750 1"/>
                              <a:gd name="f4835" fmla="*/ 634530 f3751 1"/>
                              <a:gd name="f4836" fmla="*/ 230504 f3750 1"/>
                              <a:gd name="f4837" fmla="*/ 598335 f3751 1"/>
                              <a:gd name="f4838" fmla="*/ 259079 f3750 1"/>
                              <a:gd name="f4839" fmla="*/ 493560 f3751 1"/>
                              <a:gd name="f4840" fmla="*/ 340994 f3750 1"/>
                              <a:gd name="f4841" fmla="*/ 471664 f3751 1"/>
                              <a:gd name="f4842" fmla="*/ 360034 f3750 1"/>
                              <a:gd name="f4843" fmla="*/ 450243 f3751 1"/>
                              <a:gd name="f4844" fmla="*/ 379593 f3750 1"/>
                              <a:gd name="f4845" fmla="*/ 450697 f3751 1"/>
                              <a:gd name="f4846" fmla="*/ 380047 f3750 1"/>
                              <a:gd name="f4847" fmla="*/ 285915 f3751 1"/>
                              <a:gd name="f4848" fmla="*/ 573404 f3750 1"/>
                              <a:gd name="f4849" fmla="*/ 252577 f3751 1"/>
                              <a:gd name="f4850" fmla="*/ 619124 f3750 1"/>
                              <a:gd name="f4851" fmla="*/ 237337 f3751 1"/>
                              <a:gd name="f4852" fmla="*/ 646747 f3750 1"/>
                              <a:gd name="f4853" fmla="*/ 222097 f3751 1"/>
                              <a:gd name="f4854" fmla="*/ 672464 f3750 1"/>
                              <a:gd name="f4855" fmla="*/ 193522 f3751 1"/>
                              <a:gd name="f4856" fmla="*/ 725804 f3750 1"/>
                              <a:gd name="f4857" fmla="*/ 162439 f3751 1"/>
                              <a:gd name="f4858" fmla="*/ 774784 f3750 1"/>
                              <a:gd name="f4859" fmla="*/ 162090 f3751 1"/>
                              <a:gd name="f4860" fmla="*/ 776287 f3750 1"/>
                              <a:gd name="f4861" fmla="*/ 151612 f3751 1"/>
                              <a:gd name="f4862" fmla="*/ 143992 f3751 1"/>
                              <a:gd name="f4863" fmla="*/ 818197 f3750 1"/>
                              <a:gd name="f4864" fmla="*/ 142087 f3751 1"/>
                              <a:gd name="f4865" fmla="*/ 820102 f3750 1"/>
                              <a:gd name="f4866" fmla="*/ 133634 f3751 1"/>
                              <a:gd name="f4867" fmla="*/ 848201 f3750 1"/>
                              <a:gd name="f4868" fmla="*/ 864870 f3750 1"/>
                              <a:gd name="f4869" fmla="*/ 129705 f3751 1"/>
                              <a:gd name="f4870" fmla="*/ 888682 f3750 1"/>
                              <a:gd name="f4871" fmla="*/ 116370 f3751 1"/>
                              <a:gd name="f4872" fmla="*/ 927735 f3750 1"/>
                              <a:gd name="f4873" fmla="*/ 90652 f3751 1"/>
                              <a:gd name="f4874" fmla="*/ 83032 f3751 1"/>
                              <a:gd name="f4875" fmla="*/ 1076325 f3750 1"/>
                              <a:gd name="f4876" fmla="*/ 78270 f3751 1"/>
                              <a:gd name="f4877" fmla="*/ 1128712 f3750 1"/>
                              <a:gd name="f4878" fmla="*/ 84937 f3751 1"/>
                              <a:gd name="f4879" fmla="*/ 1092517 f3750 1"/>
                              <a:gd name="f4880" fmla="*/ 85555 f3751 1"/>
                              <a:gd name="f4881" fmla="*/ 1089530 f3750 1"/>
                              <a:gd name="f4882" fmla="*/ 86842 f3751 1"/>
                              <a:gd name="f4883" fmla="*/ 1075372 f3750 1"/>
                              <a:gd name="f4884" fmla="*/ 94462 f3751 1"/>
                              <a:gd name="f4885" fmla="*/ 1022985 f3750 1"/>
                              <a:gd name="f4886" fmla="*/ 96848 f3751 1"/>
                              <a:gd name="f4887" fmla="*/ 1023781 f3750 1"/>
                              <a:gd name="f4888" fmla="*/ 97055 f3751 1"/>
                              <a:gd name="f4889" fmla="*/ 1022896 f3750 1"/>
                              <a:gd name="f4890" fmla="*/ 94463 f3751 1"/>
                              <a:gd name="f4891" fmla="*/ 1022032 f3750 1"/>
                              <a:gd name="f4892" fmla="*/ 107798 f3751 1"/>
                              <a:gd name="f4893" fmla="*/ 964882 f3750 1"/>
                              <a:gd name="f4894" fmla="*/ 120180 f3751 1"/>
                              <a:gd name="f4895" fmla="*/ 925829 f3750 1"/>
                              <a:gd name="f4896" fmla="*/ 133454 f3751 1"/>
                              <a:gd name="f4897" fmla="*/ 886956 f3750 1"/>
                              <a:gd name="f4898" fmla="*/ 132563 f3751 1"/>
                              <a:gd name="f4899" fmla="*/ 886777 f3750 1"/>
                              <a:gd name="f4900" fmla="*/ 134468 f3751 1"/>
                              <a:gd name="f4901" fmla="*/ 862965 f3750 1"/>
                              <a:gd name="f4902" fmla="*/ 144945 f3751 1"/>
                              <a:gd name="f4903" fmla="*/ 152565 f3751 1"/>
                              <a:gd name="f4904" fmla="*/ 152821 f3751 1"/>
                              <a:gd name="f4905" fmla="*/ 804166 f3750 1"/>
                              <a:gd name="f4906" fmla="*/ 163043 f3751 1"/>
                              <a:gd name="f4907" fmla="*/ 194475 f3751 1"/>
                              <a:gd name="f4908" fmla="*/ 726757 f3750 1"/>
                              <a:gd name="f4909" fmla="*/ 223050 f3751 1"/>
                              <a:gd name="f4910" fmla="*/ 673417 f3750 1"/>
                              <a:gd name="f4911" fmla="*/ 238290 f3751 1"/>
                              <a:gd name="f4912" fmla="*/ 647700 f3750 1"/>
                              <a:gd name="f4913" fmla="*/ 253530 f3751 1"/>
                              <a:gd name="f4914" fmla="*/ 620077 f3750 1"/>
                              <a:gd name="f4915" fmla="*/ 286868 f3751 1"/>
                              <a:gd name="f4916" fmla="*/ 574357 f3750 1"/>
                              <a:gd name="f4917" fmla="*/ 451650 f3751 1"/>
                              <a:gd name="f4918" fmla="*/ 381000 f3750 1"/>
                              <a:gd name="f4919" fmla="*/ 340995 f3750 1"/>
                              <a:gd name="f4920" fmla="*/ 600240 f3751 1"/>
                              <a:gd name="f4921" fmla="*/ 259080 f3750 1"/>
                              <a:gd name="f4922" fmla="*/ 230505 f3750 1"/>
                              <a:gd name="f4923" fmla="*/ 684060 f3751 1"/>
                              <a:gd name="f4924" fmla="*/ 205740 f3750 1"/>
                              <a:gd name="f4925" fmla="*/ 714540 f3751 1"/>
                              <a:gd name="f4926" fmla="*/ 730733 f3751 1"/>
                              <a:gd name="f4927" fmla="*/ 180975 f3750 1"/>
                              <a:gd name="f4928" fmla="*/ 748830 f3751 1"/>
                              <a:gd name="f4929" fmla="*/ 808838 f3751 1"/>
                              <a:gd name="f4930" fmla="*/ 974573 f3751 1"/>
                              <a:gd name="f4931" fmla="*/ 83820 f3750 1"/>
                              <a:gd name="f4932" fmla="*/ 1018388 f3751 1"/>
                              <a:gd name="f4933" fmla="*/ 78105 f3750 1"/>
                              <a:gd name="f4934" fmla="*/ 66675 f3750 1"/>
                              <a:gd name="f4935" fmla="*/ 1086015 f3751 1"/>
                              <a:gd name="f4936" fmla="*/ 1162215 f3751 1"/>
                              <a:gd name="f4937" fmla="*/ 1272229 f3751 1"/>
                              <a:gd name="f4938" fmla="*/ 41076 f3750 1"/>
                              <a:gd name="f4939" fmla="*/ 1360655 f3751 1"/>
                              <a:gd name="f4940" fmla="*/ 44043 f3750 1"/>
                              <a:gd name="f4941" fmla="*/ 1404150 f3751 1"/>
                              <a:gd name="f4942" fmla="*/ 0 f3750 1"/>
                              <a:gd name="f4943" fmla="*/ 1448917 f3751 1"/>
                              <a:gd name="f4944" fmla="*/ 2857 f3750 1"/>
                              <a:gd name="f4945" fmla="*/ 1494637 f3751 1"/>
                              <a:gd name="f4946" fmla="*/ 7620 f3750 1"/>
                              <a:gd name="f4947" fmla="*/ 1525117 f3751 1"/>
                              <a:gd name="f4948" fmla="*/ 15240 f3750 1"/>
                              <a:gd name="f4949" fmla="*/ 1545120 f3751 1"/>
                              <a:gd name="f4950" fmla="*/ 24765 f3750 1"/>
                              <a:gd name="f4951" fmla="*/ 1569885 f3751 1"/>
                              <a:gd name="f4952" fmla="*/ 20002 f3750 1"/>
                              <a:gd name="f4953" fmla="*/ 1607032 f3751 1"/>
                              <a:gd name="f4954" fmla="*/ 28575 f3750 1"/>
                              <a:gd name="f4955" fmla="*/ 1629892 f3751 1"/>
                              <a:gd name="f4956" fmla="*/ 35242 f3750 1"/>
                              <a:gd name="f4957" fmla="*/ 1628940 f3751 1"/>
                              <a:gd name="f4958" fmla="*/ 36195 f3750 1"/>
                              <a:gd name="f4959" fmla="*/ 42862 f3750 1"/>
                              <a:gd name="f4960" fmla="*/ 40005 f3750 1"/>
                              <a:gd name="f4961" fmla="*/ 1575600 f3751 1"/>
                              <a:gd name="f4962" fmla="*/ 1562265 f3751 1"/>
                              <a:gd name="f4963" fmla="*/ 33337 f3750 1"/>
                              <a:gd name="f4964" fmla="*/ 1536547 f3751 1"/>
                              <a:gd name="f4965" fmla="*/ 27622 f3750 1"/>
                              <a:gd name="f4966" fmla="*/ 1510830 f3751 1"/>
                              <a:gd name="f4967" fmla="*/ 21907 f3750 1"/>
                              <a:gd name="f4968" fmla="*/ 1484160 f3751 1"/>
                              <a:gd name="f4969" fmla="*/ 18097 f3750 1"/>
                              <a:gd name="f4970" fmla="*/ 1454633 f3751 1"/>
                              <a:gd name="f4971" fmla="*/ 1430820 f3751 1"/>
                              <a:gd name="f4972" fmla="*/ 1393673 f3751 1"/>
                              <a:gd name="f4973" fmla="*/ 1391928 f3751 1"/>
                              <a:gd name="f4974" fmla="*/ 17540 f3750 1"/>
                              <a:gd name="f4975" fmla="*/ 1375575 f3751 1"/>
                              <a:gd name="f4976" fmla="*/ 25717 f3750 1"/>
                              <a:gd name="f4977" fmla="*/ 1381290 f3751 1"/>
                              <a:gd name="f4978" fmla="*/ 1438440 f3751 1"/>
                              <a:gd name="f4979" fmla="*/ 1413008 f3751 1"/>
                              <a:gd name="f4980" fmla="*/ 47116 f3750 1"/>
                              <a:gd name="f4981" fmla="*/ 1413437 f3751 1"/>
                              <a:gd name="f4982" fmla="*/ 47149 f3750 1"/>
                              <a:gd name="f4983" fmla="*/ 1440345 f3751 1"/>
                              <a:gd name="f4984" fmla="*/ 1463205 f3751 1"/>
                              <a:gd name="f4985" fmla="*/ 49530 f3750 1"/>
                              <a:gd name="f4986" fmla="*/ 1507020 f3751 1"/>
                              <a:gd name="f4987" fmla="*/ 58102 f3750 1"/>
                              <a:gd name="f4988" fmla="*/ 1527975 f3751 1"/>
                              <a:gd name="f4989" fmla="*/ 60960 f3750 1"/>
                              <a:gd name="f4990" fmla="*/ 1563218 f3751 1"/>
                              <a:gd name="f4991" fmla="*/ 68580 f3750 1"/>
                              <a:gd name="f4992" fmla="*/ 1599413 f3751 1"/>
                              <a:gd name="f4993" fmla="*/ 76200 f3750 1"/>
                              <a:gd name="f4994" fmla="*/ 1634655 f3751 1"/>
                              <a:gd name="f4995" fmla="*/ 84772 f3750 1"/>
                              <a:gd name="f4996" fmla="*/ 1669898 f3751 1"/>
                              <a:gd name="f4997" fmla="*/ 95250 f3750 1"/>
                              <a:gd name="f4998" fmla="*/ 100012 f3750 1"/>
                              <a:gd name="f4999" fmla="*/ 1704188 f3751 1"/>
                              <a:gd name="f5000" fmla="*/ 105727 f3750 1"/>
                              <a:gd name="f5001" fmla="*/ 1704409 f3751 1"/>
                              <a:gd name="f5002" fmla="*/ 105929 f3750 1"/>
                              <a:gd name="f5003" fmla="*/ 1716704 f3751 1"/>
                              <a:gd name="f5004" fmla="*/ 108049 f3750 1"/>
                              <a:gd name="f5005" fmla="*/ 1746499 f3751 1"/>
                              <a:gd name="f5006" fmla="*/ 119121 f3750 1"/>
                              <a:gd name="f5007" fmla="*/ 1750661 f3751 1"/>
                              <a:gd name="f5008" fmla="*/ 125427 f3750 1"/>
                              <a:gd name="f5009" fmla="*/ 1751813 f3751 1"/>
                              <a:gd name="f5010" fmla="*/ 125730 f3750 1"/>
                              <a:gd name="f5011" fmla="*/ 136207 f3750 1"/>
                              <a:gd name="f5012" fmla="*/ 1801343 f3751 1"/>
                              <a:gd name="f5013" fmla="*/ 145732 f3750 1"/>
                              <a:gd name="f5014" fmla="*/ 1824203 f3751 1"/>
                              <a:gd name="f5015" fmla="*/ 156210 f3750 1"/>
                              <a:gd name="f5016" fmla="*/ 1841348 f3751 1"/>
                              <a:gd name="f5017" fmla="*/ 165735 f3750 1"/>
                              <a:gd name="f5018" fmla="*/ 1852778 f3751 1"/>
                              <a:gd name="f5019" fmla="*/ 1865160 f3751 1"/>
                              <a:gd name="f5020" fmla="*/ 178117 f3750 1"/>
                              <a:gd name="f5021" fmla="*/ 1907070 f3751 1"/>
                              <a:gd name="f5022" fmla="*/ 201930 f3750 1"/>
                              <a:gd name="f5023" fmla="*/ 1960410 f3751 1"/>
                              <a:gd name="f5024" fmla="*/ 236220 f3750 1"/>
                              <a:gd name="f5025" fmla="*/ 1988033 f3751 1"/>
                              <a:gd name="f5026" fmla="*/ 255270 f3750 1"/>
                              <a:gd name="f5027" fmla="*/ 1988832 f3751 1"/>
                              <a:gd name="f5028" fmla="*/ 255841 f3750 1"/>
                              <a:gd name="f5029" fmla="*/ 2002949 f3751 1"/>
                              <a:gd name="f5030" fmla="*/ 264417 f3750 1"/>
                              <a:gd name="f5031" fmla="*/ 2540483 f3751 1"/>
                              <a:gd name="f5032" fmla="*/ 1275397 f3750 1"/>
                              <a:gd name="f5033" fmla="*/ 2540080 f3751 1"/>
                              <a:gd name="f5034" fmla="*/ 1283368 f3750 1"/>
                              <a:gd name="f5035" fmla="*/ 2550960 f3751 1"/>
                              <a:gd name="f5036" fmla="*/ 1284922 f3750 1"/>
                              <a:gd name="f5037" fmla="*/ 2561437 f3751 1"/>
                              <a:gd name="f5038" fmla="*/ 1292542 f3750 1"/>
                              <a:gd name="f5039" fmla="*/ 2566200 f3751 1"/>
                              <a:gd name="f5040" fmla="*/ 1318259 f3750 1"/>
                              <a:gd name="f5041" fmla="*/ 2584297 f3751 1"/>
                              <a:gd name="f5042" fmla="*/ 1348739 f3750 1"/>
                              <a:gd name="f5043" fmla="*/ 2591918 f3751 1"/>
                              <a:gd name="f5044" fmla="*/ 1349432 f3750 1"/>
                              <a:gd name="f5045" fmla="*/ 1342072 f3750 1"/>
                              <a:gd name="f5046" fmla="*/ 2599661 f3751 1"/>
                              <a:gd name="f5047" fmla="*/ 1320563 f3750 1"/>
                              <a:gd name="f5048" fmla="*/ 2599537 f3751 1"/>
                              <a:gd name="f5049" fmla="*/ 1316355 f3750 1"/>
                              <a:gd name="f5050" fmla="*/ 2607157 f3751 1"/>
                              <a:gd name="f5051" fmla="*/ 1290637 f3750 1"/>
                              <a:gd name="f5052" fmla="*/ 2617635 f3751 1"/>
                              <a:gd name="f5053" fmla="*/ 2633827 f3751 1"/>
                              <a:gd name="f5054" fmla="*/ 1280160 f3750 1"/>
                              <a:gd name="f5055" fmla="*/ 2635732 f3751 1"/>
                              <a:gd name="f5056" fmla="*/ 1322070 f3750 1"/>
                              <a:gd name="f5057" fmla="*/ 2630970 f3751 1"/>
                              <a:gd name="f5058" fmla="*/ 2625255 f3751 1"/>
                              <a:gd name="f5059" fmla="*/ 1361122 f3750 1"/>
                              <a:gd name="f5060" fmla="*/ 2622397 f3751 1"/>
                              <a:gd name="f5061" fmla="*/ 2621445 f3751 1"/>
                              <a:gd name="f5062" fmla="*/ 1408747 f3750 1"/>
                              <a:gd name="f5063" fmla="*/ 2619540 f3751 1"/>
                              <a:gd name="f5064" fmla="*/ 1424940 f3750 1"/>
                              <a:gd name="f5065" fmla="*/ 2615478 f3751 1"/>
                              <a:gd name="f5066" fmla="*/ 1427648 f3750 1"/>
                              <a:gd name="f5067" fmla="*/ 1428749 f3750 1"/>
                              <a:gd name="f5068" fmla="*/ 2619621 f3751 1"/>
                              <a:gd name="f5069" fmla="*/ 1426155 f3750 1"/>
                              <a:gd name="f5070" fmla="*/ 1410652 f3750 1"/>
                              <a:gd name="f5071" fmla="*/ 1394460 f3750 1"/>
                              <a:gd name="f5072" fmla="*/ 1363027 f3750 1"/>
                              <a:gd name="f5073" fmla="*/ 1343977 f3750 1"/>
                              <a:gd name="f5074" fmla="*/ 1323975 f3750 1"/>
                              <a:gd name="f5075" fmla="*/ 2643352 f3751 1"/>
                              <a:gd name="f5076" fmla="*/ 1329690 f3750 1"/>
                              <a:gd name="f5077" fmla="*/ 2640495 f3751 1"/>
                              <a:gd name="f5078" fmla="*/ 1358265 f3750 1"/>
                              <a:gd name="f5079" fmla="*/ 2639542 f3751 1"/>
                              <a:gd name="f5080" fmla="*/ 1384935 f3750 1"/>
                              <a:gd name="f5081" fmla="*/ 2637637 f3751 1"/>
                              <a:gd name="f5082" fmla="*/ 1416367 f3750 1"/>
                              <a:gd name="f5083" fmla="*/ 1449705 f3750 1"/>
                              <a:gd name="f5084" fmla="*/ 2627160 f3751 1"/>
                              <a:gd name="f5085" fmla="*/ 1484947 f3750 1"/>
                              <a:gd name="f5086" fmla="*/ 2620492 f3751 1"/>
                              <a:gd name="f5087" fmla="*/ 1519237 f3750 1"/>
                              <a:gd name="f5088" fmla="*/ 2608110 f3751 1"/>
                              <a:gd name="f5089" fmla="*/ 2582392 f3751 1"/>
                              <a:gd name="f5090" fmla="*/ 1640205 f3750 1"/>
                              <a:gd name="f5091" fmla="*/ 2578582 f3751 1"/>
                              <a:gd name="f5092" fmla="*/ 1680210 f3750 1"/>
                              <a:gd name="f5093" fmla="*/ 1685925 f3750 1"/>
                              <a:gd name="f5094" fmla="*/ 1729740 f3750 1"/>
                              <a:gd name="f5095" fmla="*/ 2555722 f3751 1"/>
                              <a:gd name="f5096" fmla="*/ 1733550 f3750 1"/>
                              <a:gd name="f5097" fmla="*/ 2535720 f3751 1"/>
                              <a:gd name="f5098" fmla="*/ 1780222 f3750 1"/>
                              <a:gd name="f5099" fmla="*/ 2530957 f3751 1"/>
                              <a:gd name="f5100" fmla="*/ 1816417 f3750 1"/>
                              <a:gd name="f5101" fmla="*/ 2514765 f3751 1"/>
                              <a:gd name="f5102" fmla="*/ 1824990 f3750 1"/>
                              <a:gd name="f5103" fmla="*/ 2511407 f3751 1"/>
                              <a:gd name="f5104" fmla="*/ 1831707 f3750 1"/>
                              <a:gd name="f5105" fmla="*/ 1832609 f3750 1"/>
                              <a:gd name="f5106" fmla="*/ 2515718 f3751 1"/>
                              <a:gd name="f5107" fmla="*/ 1824989 f3750 1"/>
                              <a:gd name="f5108" fmla="*/ 2531910 f3751 1"/>
                              <a:gd name="f5109" fmla="*/ 1848802 f3750 1"/>
                              <a:gd name="f5110" fmla="*/ 2499525 f3751 1"/>
                              <a:gd name="f5111" fmla="*/ 1886902 f3750 1"/>
                              <a:gd name="f5112" fmla="*/ 2489048 f3751 1"/>
                              <a:gd name="f5113" fmla="*/ 1905952 f3750 1"/>
                              <a:gd name="f5114" fmla="*/ 2477618 f3751 1"/>
                              <a:gd name="f5115" fmla="*/ 2469045 f3751 1"/>
                              <a:gd name="f5116" fmla="*/ 1939289 f3750 1"/>
                              <a:gd name="f5117" fmla="*/ 2456663 f3751 1"/>
                              <a:gd name="f5118" fmla="*/ 1966912 f3750 1"/>
                              <a:gd name="f5119" fmla="*/ 2443328 f3751 1"/>
                              <a:gd name="f5120" fmla="*/ 1993582 f3750 1"/>
                              <a:gd name="f5121" fmla="*/ 2022157 f3750 1"/>
                              <a:gd name="f5122" fmla="*/ 2401418 f3751 1"/>
                              <a:gd name="f5123" fmla="*/ 2048827 f3750 1"/>
                              <a:gd name="f5124" fmla="*/ 2402291 f3751 1"/>
                              <a:gd name="f5125" fmla="*/ 2047029 f3750 1"/>
                              <a:gd name="f5126" fmla="*/ 2378557 f3751 1"/>
                              <a:gd name="f5127" fmla="*/ 2079307 f3750 1"/>
                              <a:gd name="f5128" fmla="*/ 2327122 f3751 1"/>
                              <a:gd name="f5129" fmla="*/ 2135505 f3750 1"/>
                              <a:gd name="f5130" fmla="*/ 2316995 f3751 1"/>
                              <a:gd name="f5131" fmla="*/ 2151085 f3750 1"/>
                              <a:gd name="f5132" fmla="*/ 2136457 f3750 1"/>
                              <a:gd name="f5133" fmla="*/ 2080259 f3750 1"/>
                              <a:gd name="f5134" fmla="*/ 2139314 f3750 1"/>
                              <a:gd name="f5135" fmla="*/ 2319383 f3751 1"/>
                              <a:gd name="f5136" fmla="*/ 2160388 f3750 1"/>
                              <a:gd name="f5137" fmla="*/ 2303229 f3751 1"/>
                              <a:gd name="f5138" fmla="*/ 2172263 f3750 1"/>
                              <a:gd name="f5139" fmla="*/ 2302357 f3751 1"/>
                              <a:gd name="f5140" fmla="*/ 2292258 f3751 1"/>
                              <a:gd name="f5141" fmla="*/ 2181374 f3750 1"/>
                              <a:gd name="f5142" fmla="*/ 2291880 f3751 1"/>
                              <a:gd name="f5143" fmla="*/ 2247112 f3751 1"/>
                              <a:gd name="f5144" fmla="*/ 2229802 f3750 1"/>
                              <a:gd name="f5145" fmla="*/ 2199487 f3751 1"/>
                              <a:gd name="f5146" fmla="*/ 2273617 f3750 1"/>
                              <a:gd name="f5147" fmla="*/ 2197284 f3751 1"/>
                              <a:gd name="f5148" fmla="*/ 2275215 f3750 1"/>
                              <a:gd name="f5149" fmla="*/ 2181390 f3751 1"/>
                              <a:gd name="f5150" fmla="*/ 2295524 f3750 1"/>
                              <a:gd name="f5151" fmla="*/ 2143290 f3751 1"/>
                              <a:gd name="f5152" fmla="*/ 2324099 f3750 1"/>
                              <a:gd name="f5153" fmla="*/ 2107680 f3751 1"/>
                              <a:gd name="f5154" fmla="*/ 2350806 f3750 1"/>
                              <a:gd name="f5155" fmla="*/ 2107553 f3751 1"/>
                              <a:gd name="f5156" fmla="*/ 2350961 f3750 1"/>
                              <a:gd name="f5157" fmla="*/ 2296477 f3750 1"/>
                              <a:gd name="f5158" fmla="*/ 2327909 f3750 1"/>
                              <a:gd name="f5159" fmla="*/ 2124359 f3751 1"/>
                              <a:gd name="f5160" fmla="*/ 2344578 f3750 1"/>
                              <a:gd name="f5161" fmla="*/ 2106651 f3751 1"/>
                              <a:gd name="f5162" fmla="*/ 2352057 f3750 1"/>
                              <a:gd name="f5163" fmla="*/ 2106142 f3751 1"/>
                              <a:gd name="f5164" fmla="*/ 2352675 f3750 1"/>
                              <a:gd name="f5165" fmla="*/ 2087092 f3751 1"/>
                              <a:gd name="f5166" fmla="*/ 2365057 f3750 1"/>
                              <a:gd name="f5167" fmla="*/ 2079913 f3751 1"/>
                              <a:gd name="f5168" fmla="*/ 2368384 f3750 1"/>
                              <a:gd name="f5169" fmla="*/ 2061852 f3751 1"/>
                              <a:gd name="f5170" fmla="*/ 2383036 f3750 1"/>
                              <a:gd name="f5171" fmla="*/ 2044230 f3751 1"/>
                              <a:gd name="f5172" fmla="*/ 2395537 f3750 1"/>
                              <a:gd name="f5173" fmla="*/ 2017560 f3751 1"/>
                              <a:gd name="f5174" fmla="*/ 2412682 f3750 1"/>
                              <a:gd name="f5175" fmla="*/ 2008988 f3751 1"/>
                              <a:gd name="f5176" fmla="*/ 1999459 f3751 1"/>
                              <a:gd name="f5177" fmla="*/ 2417870 f3750 1"/>
                              <a:gd name="f5178" fmla="*/ 1997978 f3751 1"/>
                              <a:gd name="f5179" fmla="*/ 2418994 f3750 1"/>
                              <a:gd name="f5180" fmla="*/ 2009940 f3751 1"/>
                              <a:gd name="f5181" fmla="*/ 2414587 f3750 1"/>
                              <a:gd name="f5182" fmla="*/ 2018513 f3751 1"/>
                              <a:gd name="f5183" fmla="*/ 1984223 f3751 1"/>
                              <a:gd name="f5184" fmla="*/ 2439352 f3750 1"/>
                              <a:gd name="f5185" fmla="*/ 1962315 f3751 1"/>
                              <a:gd name="f5186" fmla="*/ 2450783 f3750 1"/>
                              <a:gd name="f5187" fmla="*/ 1940408 f3751 1"/>
                              <a:gd name="f5188" fmla="*/ 2461260 f3750 1"/>
                              <a:gd name="f5189" fmla="*/ 1924934 f3751 1"/>
                              <a:gd name="f5190" fmla="*/ 2463581 f3750 1"/>
                              <a:gd name="f5191" fmla="*/ 1922310 f3751 1"/>
                              <a:gd name="f5192" fmla="*/ 2465070 f3750 1"/>
                              <a:gd name="f5193" fmla="*/ 1849920 f3751 1"/>
                              <a:gd name="f5194" fmla="*/ 2496502 f3750 1"/>
                              <a:gd name="f5195" fmla="*/ 1846229 f3751 1"/>
                              <a:gd name="f5196" fmla="*/ 2497341 f3750 1"/>
                              <a:gd name="f5197" fmla="*/ 2511742 f3750 1"/>
                              <a:gd name="f5198" fmla="*/ 1836585 f3751 1"/>
                              <a:gd name="f5199" fmla="*/ 2515552 f3750 1"/>
                              <a:gd name="f5200" fmla="*/ 1790865 f3751 1"/>
                              <a:gd name="f5201" fmla="*/ 1794675 f3751 1"/>
                              <a:gd name="f5202" fmla="*/ 2522220 f3750 1"/>
                              <a:gd name="f5203" fmla="*/ 1779435 f3751 1"/>
                              <a:gd name="f5204" fmla="*/ 2527935 f3750 1"/>
                              <a:gd name="f5205" fmla="*/ 2532697 f3750 1"/>
                              <a:gd name="f5206" fmla="*/ 1735620 f3751 1"/>
                              <a:gd name="f5207" fmla="*/ 2542222 f3750 1"/>
                              <a:gd name="f5208" fmla="*/ 1731675 f3751 1"/>
                              <a:gd name="f5209" fmla="*/ 2537487 f3750 1"/>
                              <a:gd name="f5210" fmla="*/ 1717522 f3751 1"/>
                              <a:gd name="f5211" fmla="*/ 1700377 f3751 1"/>
                              <a:gd name="f5212" fmla="*/ 2544127 f3750 1"/>
                              <a:gd name="f5213" fmla="*/ 1665135 f3751 1"/>
                              <a:gd name="f5214" fmla="*/ 2552700 f3750 1"/>
                              <a:gd name="f5215" fmla="*/ 1663973 f3751 1"/>
                              <a:gd name="f5216" fmla="*/ 2553240 f3750 1"/>
                              <a:gd name="f5217" fmla="*/ 1697520 f3751 1"/>
                              <a:gd name="f5218" fmla="*/ 2545079 f3750 1"/>
                              <a:gd name="f5219" fmla="*/ 1714665 f3751 1"/>
                              <a:gd name="f5220" fmla="*/ 1728952 f3751 1"/>
                              <a:gd name="f5221" fmla="*/ 2538412 f3750 1"/>
                              <a:gd name="f5222" fmla="*/ 1734667 f3751 1"/>
                              <a:gd name="f5223" fmla="*/ 1764195 f3751 1"/>
                              <a:gd name="f5224" fmla="*/ 2533649 f3750 1"/>
                              <a:gd name="f5225" fmla="*/ 1778482 f3751 1"/>
                              <a:gd name="f5226" fmla="*/ 2528887 f3750 1"/>
                              <a:gd name="f5227" fmla="*/ 1793722 f3751 1"/>
                              <a:gd name="f5228" fmla="*/ 1789912 f3751 1"/>
                              <a:gd name="f5229" fmla="*/ 2555557 f3750 1"/>
                              <a:gd name="f5230" fmla="*/ 1747946 f3751 1"/>
                              <a:gd name="f5231" fmla="*/ 2555008 f3750 1"/>
                              <a:gd name="f5232" fmla="*/ 1720380 f3751 1"/>
                              <a:gd name="f5233" fmla="*/ 2566034 f3750 1"/>
                              <a:gd name="f5234" fmla="*/ 2572702 f3750 1"/>
                              <a:gd name="f5235" fmla="*/ 1663230 f3751 1"/>
                              <a:gd name="f5236" fmla="*/ 2581274 f3750 1"/>
                              <a:gd name="f5237" fmla="*/ 1649062 f3751 1"/>
                              <a:gd name="f5238" fmla="*/ 2580084 f3750 1"/>
                              <a:gd name="f5239" fmla="*/ 1619428 f3751 1"/>
                              <a:gd name="f5240" fmla="*/ 2585850 f3750 1"/>
                              <a:gd name="f5241" fmla="*/ 1618462 f3751 1"/>
                              <a:gd name="f5242" fmla="*/ 2587942 f3750 1"/>
                              <a:gd name="f5243" fmla="*/ 1539405 f3751 1"/>
                              <a:gd name="f5244" fmla="*/ 2603182 f3750 1"/>
                              <a:gd name="f5245" fmla="*/ 1521307 f3751 1"/>
                              <a:gd name="f5246" fmla="*/ 2598419 f3750 1"/>
                              <a:gd name="f5247" fmla="*/ 1506067 f3751 1"/>
                              <a:gd name="f5248" fmla="*/ 1479397 f3751 1"/>
                              <a:gd name="f5249" fmla="*/ 2606992 f3750 1"/>
                              <a:gd name="f5250" fmla="*/ 1455585 f3751 1"/>
                              <a:gd name="f5251" fmla="*/ 2608897 f3750 1"/>
                              <a:gd name="f5252" fmla="*/ 1431772 f3751 1"/>
                              <a:gd name="f5253" fmla="*/ 2609849 f3750 1"/>
                              <a:gd name="f5254" fmla="*/ 1429185 f3751 1"/>
                              <a:gd name="f5255" fmla="*/ 2608741 f3750 1"/>
                              <a:gd name="f5256" fmla="*/ 1407484 f3751 1"/>
                              <a:gd name="f5257" fmla="*/ 2612588 f3750 1"/>
                              <a:gd name="f5258" fmla="*/ 2607944 f3750 1"/>
                              <a:gd name="f5259" fmla="*/ 1382243 f3751 1"/>
                              <a:gd name="f5260" fmla="*/ 2600324 f3750 1"/>
                              <a:gd name="f5261" fmla="*/ 1365098 f3751 1"/>
                              <a:gd name="f5262" fmla="*/ 2597467 f3750 1"/>
                              <a:gd name="f5263" fmla="*/ 2591752 f3750 1"/>
                              <a:gd name="f5264" fmla="*/ 1407008 f3751 1"/>
                              <a:gd name="f5265" fmla="*/ 2590799 f3750 1"/>
                              <a:gd name="f5266" fmla="*/ 1437488 f3751 1"/>
                              <a:gd name="f5267" fmla="*/ 2589847 f3750 1"/>
                              <a:gd name="f5268" fmla="*/ 1481302 f3751 1"/>
                              <a:gd name="f5269" fmla="*/ 1511782 f3751 1"/>
                              <a:gd name="f5270" fmla="*/ 1568932 f3751 1"/>
                              <a:gd name="f5271" fmla="*/ 2575559 f3750 1"/>
                              <a:gd name="f5272" fmla="*/ 1635607 f3751 1"/>
                              <a:gd name="f5273" fmla="*/ 1637595 f3751 1"/>
                              <a:gd name="f5274" fmla="*/ 2565111 f3750 1"/>
                              <a:gd name="f5275" fmla="*/ 1609890 f3751 1"/>
                              <a:gd name="f5276" fmla="*/ 2566035 f3750 1"/>
                              <a:gd name="f5277" fmla="*/ 1571790 f3751 1"/>
                              <a:gd name="f5278" fmla="*/ 2574607 f3750 1"/>
                              <a:gd name="f5279" fmla="*/ 1514640 f3751 1"/>
                              <a:gd name="f5280" fmla="*/ 2586990 f3750 1"/>
                              <a:gd name="f5281" fmla="*/ 1409865 f3751 1"/>
                              <a:gd name="f5282" fmla="*/ 1379385 f3751 1"/>
                              <a:gd name="f5283" fmla="*/ 1386052 f3751 1"/>
                              <a:gd name="f5284" fmla="*/ 1679422 f3751 1"/>
                              <a:gd name="f5285" fmla="*/ 1878495 f3751 1"/>
                              <a:gd name="f5286" fmla="*/ 1930882 f3751 1"/>
                              <a:gd name="f5287" fmla="*/ 2426017 f3750 1"/>
                              <a:gd name="f5288" fmla="*/ 2410777 f3750 1"/>
                              <a:gd name="f5289" fmla="*/ 1990890 f3751 1"/>
                              <a:gd name="f5290" fmla="*/ 2394585 f3750 1"/>
                              <a:gd name="f5291" fmla="*/ 2048040 f3751 1"/>
                              <a:gd name="f5292" fmla="*/ 2360295 f3750 1"/>
                              <a:gd name="f5293" fmla="*/ 2093760 f3751 1"/>
                              <a:gd name="f5294" fmla="*/ 2203297 f3751 1"/>
                              <a:gd name="f5295" fmla="*/ 2239327 f3750 1"/>
                              <a:gd name="f5296" fmla="*/ 2226157 f3751 1"/>
                              <a:gd name="f5297" fmla="*/ 2219325 f3750 1"/>
                              <a:gd name="f5298" fmla="*/ 2260447 f3751 1"/>
                              <a:gd name="f5299" fmla="*/ 2164080 f3750 1"/>
                              <a:gd name="f5300" fmla="*/ 2295258 f3751 1"/>
                              <a:gd name="f5301" fmla="*/ 2145267 f3750 1"/>
                              <a:gd name="f5302" fmla="*/ 2295423 f3751 1"/>
                              <a:gd name="f5303" fmla="*/ 2144085 f3750 1"/>
                              <a:gd name="f5304" fmla="*/ 2275688 f3751 1"/>
                              <a:gd name="f5305" fmla="*/ 2162175 f3750 1"/>
                              <a:gd name="f5306" fmla="*/ 2261400 f3751 1"/>
                              <a:gd name="f5307" fmla="*/ 2227110 f3751 1"/>
                              <a:gd name="f5308" fmla="*/ 2217420 f3750 1"/>
                              <a:gd name="f5309" fmla="*/ 2204250 f3751 1"/>
                              <a:gd name="f5310" fmla="*/ 2180438 f3751 1"/>
                              <a:gd name="f5311" fmla="*/ 2094713 f3751 1"/>
                              <a:gd name="f5312" fmla="*/ 2323147 f3750 1"/>
                              <a:gd name="f5313" fmla="*/ 2048993 f3751 1"/>
                              <a:gd name="f5314" fmla="*/ 2358390 f3750 1"/>
                              <a:gd name="f5315" fmla="*/ 1991843 f3751 1"/>
                              <a:gd name="f5316" fmla="*/ 2392680 f3750 1"/>
                              <a:gd name="f5317" fmla="*/ 1961363 f3751 1"/>
                              <a:gd name="f5318" fmla="*/ 2408872 f3750 1"/>
                              <a:gd name="f5319" fmla="*/ 2424112 f3750 1"/>
                              <a:gd name="f5320" fmla="*/ 1879448 f3751 1"/>
                              <a:gd name="f5321" fmla="*/ 2451735 f3750 1"/>
                              <a:gd name="f5322" fmla="*/ 2526982 f3750 1"/>
                              <a:gd name="f5323" fmla="*/ 1362240 f3751 1"/>
                              <a:gd name="f5324" fmla="*/ 2567940 f3750 1"/>
                              <a:gd name="f5325" fmla="*/ 1339380 f3751 1"/>
                              <a:gd name="f5326" fmla="*/ 1318425 f3751 1"/>
                              <a:gd name="f5327" fmla="*/ 1257465 f3751 1"/>
                              <a:gd name="f5328" fmla="*/ 1212698 f3751 1"/>
                              <a:gd name="f5329" fmla="*/ 1190790 f3751 1"/>
                              <a:gd name="f5330" fmla="*/ 1168883 f3751 1"/>
                              <a:gd name="f5331" fmla="*/ 1182079 f3751 1"/>
                              <a:gd name="f5332" fmla="*/ 2554816 f3750 1"/>
                              <a:gd name="f5333" fmla="*/ 1179360 f3751 1"/>
                              <a:gd name="f5334" fmla="*/ 1130192 f3751 1"/>
                              <a:gd name="f5335" fmla="*/ 2546452 f3750 1"/>
                              <a:gd name="f5336" fmla="*/ 1127925 f3751 1"/>
                              <a:gd name="f5337" fmla="*/ 2546985 f3750 1"/>
                              <a:gd name="f5338" fmla="*/ 1033628 f3751 1"/>
                              <a:gd name="f5339" fmla="*/ 996480 f3751 1"/>
                              <a:gd name="f5340" fmla="*/ 964095 f3751 1"/>
                              <a:gd name="f5341" fmla="*/ 2516505 f3750 1"/>
                              <a:gd name="f5342" fmla="*/ 925043 f3751 1"/>
                              <a:gd name="f5343" fmla="*/ 2498407 f3750 1"/>
                              <a:gd name="f5344" fmla="*/ 876465 f3751 1"/>
                              <a:gd name="f5345" fmla="*/ 2480310 f3750 1"/>
                              <a:gd name="f5346" fmla="*/ 825983 f3751 1"/>
                              <a:gd name="f5347" fmla="*/ 2460307 f3750 1"/>
                              <a:gd name="f5348" fmla="*/ 869798 f3751 1"/>
                              <a:gd name="f5349" fmla="*/ 885038 f3751 1"/>
                              <a:gd name="f5350" fmla="*/ 2473642 f3750 1"/>
                              <a:gd name="f5351" fmla="*/ 937425 f3751 1"/>
                              <a:gd name="f5352" fmla="*/ 1041248 f3751 1"/>
                              <a:gd name="f5353" fmla="*/ 1066965 f3751 1"/>
                              <a:gd name="f5354" fmla="*/ 1094588 f3751 1"/>
                              <a:gd name="f5355" fmla="*/ 2525077 f3750 1"/>
                              <a:gd name="f5356" fmla="*/ 1125068 f3751 1"/>
                              <a:gd name="f5357" fmla="*/ 2531745 f3750 1"/>
                              <a:gd name="f5358" fmla="*/ 1158657 f3751 1"/>
                              <a:gd name="f5359" fmla="*/ 2539008 f3750 1"/>
                              <a:gd name="f5360" fmla="*/ 1161262 f3751 1"/>
                              <a:gd name="f5361" fmla="*/ 1192695 f3751 1"/>
                              <a:gd name="f5362" fmla="*/ 1193647 f3751 1"/>
                              <a:gd name="f5363" fmla="*/ 1239367 f3751 1"/>
                              <a:gd name="f5364" fmla="*/ 1246987 f3751 1"/>
                              <a:gd name="f5365" fmla="*/ 1317472 f3751 1"/>
                              <a:gd name="f5366" fmla="*/ 1368907 f3751 1"/>
                              <a:gd name="f5367" fmla="*/ 1429867 f3751 1"/>
                              <a:gd name="f5368" fmla="*/ 1437487 f3751 1"/>
                              <a:gd name="f5369" fmla="*/ 1500352 f3751 1"/>
                              <a:gd name="f5370" fmla="*/ 1540357 f3751 1"/>
                              <a:gd name="f5371" fmla="*/ 1563217 f3751 1"/>
                              <a:gd name="f5372" fmla="*/ 1577505 f3751 1"/>
                              <a:gd name="f5373" fmla="*/ 1608937 f3751 1"/>
                              <a:gd name="f5374" fmla="*/ 2518410 f3750 1"/>
                              <a:gd name="f5375" fmla="*/ 2512695 f3750 1"/>
                              <a:gd name="f5376" fmla="*/ 1660372 f3751 1"/>
                              <a:gd name="f5377" fmla="*/ 2506027 f3750 1"/>
                              <a:gd name="f5378" fmla="*/ 1707545 f3751 1"/>
                              <a:gd name="f5379" fmla="*/ 2497863 f3750 1"/>
                              <a:gd name="f5380" fmla="*/ 1713713 f3751 1"/>
                              <a:gd name="f5381" fmla="*/ 2495550 f3750 1"/>
                              <a:gd name="f5382" fmla="*/ 1664183 f3751 1"/>
                              <a:gd name="f5383" fmla="*/ 2504122 f3750 1"/>
                              <a:gd name="f5384" fmla="*/ 1638465 f3751 1"/>
                              <a:gd name="f5385" fmla="*/ 1612748 f3751 1"/>
                              <a:gd name="f5386" fmla="*/ 1581315 f3751 1"/>
                              <a:gd name="f5387" fmla="*/ 2524125 f3750 1"/>
                              <a:gd name="f5388" fmla="*/ 1567028 f3751 1"/>
                              <a:gd name="f5389" fmla="*/ 1544168 f3751 1"/>
                              <a:gd name="f5390" fmla="*/ 1482255 f3751 1"/>
                              <a:gd name="f5391" fmla="*/ 2539365 f3750 1"/>
                              <a:gd name="f5392" fmla="*/ 1432725 f3751 1"/>
                              <a:gd name="f5393" fmla="*/ 1371765 f3751 1"/>
                              <a:gd name="f5394" fmla="*/ 1320330 f3751 1"/>
                              <a:gd name="f5395" fmla="*/ 1249845 f3751 1"/>
                              <a:gd name="f5396" fmla="*/ 1242225 f3751 1"/>
                              <a:gd name="f5397" fmla="*/ 1196505 f3751 1"/>
                              <a:gd name="f5398" fmla="*/ 1196464 f3751 1"/>
                              <a:gd name="f5399" fmla="*/ 2539447 f3750 1"/>
                              <a:gd name="f5400" fmla="*/ 1239368 f3751 1"/>
                              <a:gd name="f5401" fmla="*/ 1193648 f3751 1"/>
                              <a:gd name="f5402" fmla="*/ 1194008 f3751 1"/>
                              <a:gd name="f5403" fmla="*/ 2541036 f3750 1"/>
                              <a:gd name="f5404" fmla="*/ 1164120 f3751 1"/>
                              <a:gd name="f5405" fmla="*/ 1128878 f3751 1"/>
                              <a:gd name="f5406" fmla="*/ 1098398 f3751 1"/>
                              <a:gd name="f5407" fmla="*/ 1070775 f3751 1"/>
                              <a:gd name="f5408" fmla="*/ 1045058 f3751 1"/>
                              <a:gd name="f5409" fmla="*/ 941235 f3751 1"/>
                              <a:gd name="f5410" fmla="*/ 2486025 f3750 1"/>
                              <a:gd name="f5411" fmla="*/ 888848 f3751 1"/>
                              <a:gd name="f5412" fmla="*/ 2470785 f3750 1"/>
                              <a:gd name="f5413" fmla="*/ 873608 f3751 1"/>
                              <a:gd name="f5414" fmla="*/ 838365 f3751 1"/>
                              <a:gd name="f5415" fmla="*/ 785978 f3751 1"/>
                              <a:gd name="f5416" fmla="*/ 770738 f3751 1"/>
                              <a:gd name="f5417" fmla="*/ 2425065 f3750 1"/>
                              <a:gd name="f5418" fmla="*/ 716445 f3751 1"/>
                              <a:gd name="f5419" fmla="*/ 706920 f3751 1"/>
                              <a:gd name="f5420" fmla="*/ 708825 f3751 1"/>
                              <a:gd name="f5421" fmla="*/ 2379345 f3750 1"/>
                              <a:gd name="f5422" fmla="*/ 742163 f3751 1"/>
                              <a:gd name="f5423" fmla="*/ 775500 f3751 1"/>
                              <a:gd name="f5424" fmla="*/ 2415540 f3750 1"/>
                              <a:gd name="f5425" fmla="*/ 785025 f3751 1"/>
                              <a:gd name="f5426" fmla="*/ 2409825 f3750 1"/>
                              <a:gd name="f5427" fmla="*/ 745973 f3751 1"/>
                              <a:gd name="f5428" fmla="*/ 2384107 f3750 1"/>
                              <a:gd name="f5429" fmla="*/ 713588 f3751 1"/>
                              <a:gd name="f5430" fmla="*/ 2369820 f3750 1"/>
                              <a:gd name="f5431" fmla="*/ 668820 f3751 1"/>
                              <a:gd name="f5432" fmla="*/ 2344102 f3750 1"/>
                              <a:gd name="f5433" fmla="*/ 630720 f3751 1"/>
                              <a:gd name="f5434" fmla="*/ 2319337 f3750 1"/>
                              <a:gd name="f5435" fmla="*/ 570713 f3751 1"/>
                              <a:gd name="f5436" fmla="*/ 2293620 f3750 1"/>
                              <a:gd name="f5437" fmla="*/ 547853 f3751 1"/>
                              <a:gd name="f5438" fmla="*/ 2274570 f3750 1"/>
                              <a:gd name="f5439" fmla="*/ 552615 f3751 1"/>
                              <a:gd name="f5440" fmla="*/ 575475 f3751 1"/>
                              <a:gd name="f5441" fmla="*/ 2279332 f3750 1"/>
                              <a:gd name="f5442" fmla="*/ 501180 f3751 1"/>
                              <a:gd name="f5443" fmla="*/ 2207895 f3750 1"/>
                              <a:gd name="f5444" fmla="*/ 476415 f3751 1"/>
                              <a:gd name="f5445" fmla="*/ 444983 f3751 1"/>
                              <a:gd name="f5446" fmla="*/ 2160270 f3750 1"/>
                              <a:gd name="f5447" fmla="*/ 399263 f3751 1"/>
                              <a:gd name="f5448" fmla="*/ 2109787 f3750 1"/>
                              <a:gd name="f5449" fmla="*/ 396126 f3751 1"/>
                              <a:gd name="f5450" fmla="*/ 2099983 f3750 1"/>
                              <a:gd name="f5451" fmla="*/ 386880 f3751 1"/>
                              <a:gd name="f5452" fmla="*/ 2090737 f3750 1"/>
                              <a:gd name="f5453" fmla="*/ 355448 f3751 1"/>
                              <a:gd name="f5454" fmla="*/ 2056447 f3750 1"/>
                              <a:gd name="f5455" fmla="*/ 351638 f3751 1"/>
                              <a:gd name="f5456" fmla="*/ 2039302 f3750 1"/>
                              <a:gd name="f5457" fmla="*/ 339255 f3751 1"/>
                              <a:gd name="f5458" fmla="*/ 337780 f3751 1"/>
                              <a:gd name="f5459" fmla="*/ 2019844 f3750 1"/>
                              <a:gd name="f5460" fmla="*/ 323062 f3751 1"/>
                              <a:gd name="f5461" fmla="*/ 2009774 f3750 1"/>
                              <a:gd name="f5462" fmla="*/ 294487 f3751 1"/>
                              <a:gd name="f5463" fmla="*/ 1968817 f3750 1"/>
                              <a:gd name="f5464" fmla="*/ 278295 f3751 1"/>
                              <a:gd name="f5465" fmla="*/ 254483 f3751 1"/>
                              <a:gd name="f5466" fmla="*/ 1888807 f3750 1"/>
                              <a:gd name="f5467" fmla="*/ 233528 f3751 1"/>
                              <a:gd name="f5468" fmla="*/ 1846897 f3750 1"/>
                              <a:gd name="f5469" fmla="*/ 211620 f3751 1"/>
                              <a:gd name="f5470" fmla="*/ 1798320 f3750 1"/>
                              <a:gd name="f5471" fmla="*/ 1748790 f3750 1"/>
                              <a:gd name="f5472" fmla="*/ 1782127 f3750 1"/>
                              <a:gd name="f5473" fmla="*/ 231623 f3751 1"/>
                              <a:gd name="f5474" fmla="*/ 1824037 f3750 1"/>
                              <a:gd name="f5475" fmla="*/ 241045 f3751 1"/>
                              <a:gd name="f5476" fmla="*/ 1850938 f3750 1"/>
                              <a:gd name="f5477" fmla="*/ 237654 f3751 1"/>
                              <a:gd name="f5478" fmla="*/ 1833304 f3750 1"/>
                              <a:gd name="f5479" fmla="*/ 228808 f3751 1"/>
                              <a:gd name="f5480" fmla="*/ 1817251 f3750 1"/>
                              <a:gd name="f5481" fmla="*/ 214410 f3751 1"/>
                              <a:gd name="f5482" fmla="*/ 1784873 f3750 1"/>
                              <a:gd name="f5483" fmla="*/ 197332 f3751 1"/>
                              <a:gd name="f5484" fmla="*/ 1756409 f3750 1"/>
                              <a:gd name="f5485" fmla="*/ 176377 f3751 1"/>
                              <a:gd name="f5486" fmla="*/ 1699259 f3750 1"/>
                              <a:gd name="f5487" fmla="*/ 158426 f3751 1"/>
                              <a:gd name="f5488" fmla="*/ 1640679 f3750 1"/>
                              <a:gd name="f5489" fmla="*/ 152529 f3751 1"/>
                              <a:gd name="f5490" fmla="*/ 1623596 f3750 1"/>
                              <a:gd name="f5491" fmla="*/ 126853 f3751 1"/>
                              <a:gd name="f5492" fmla="*/ 1521108 f3750 1"/>
                              <a:gd name="f5493" fmla="*/ 115498 f3751 1"/>
                              <a:gd name="f5494" fmla="*/ 1446707 f3750 1"/>
                              <a:gd name="f5495" fmla="*/ 121132 f3751 1"/>
                              <a:gd name="f5496" fmla="*/ 1499235 f3750 1"/>
                              <a:gd name="f5497" fmla="*/ 126847 f3751 1"/>
                              <a:gd name="f5498" fmla="*/ 98272 f3751 1"/>
                              <a:gd name="f5499" fmla="*/ 1427797 f3750 1"/>
                              <a:gd name="f5500" fmla="*/ 85890 f3751 1"/>
                              <a:gd name="f5501" fmla="*/ 1383030 f3750 1"/>
                              <a:gd name="f5502" fmla="*/ 69697 f3751 1"/>
                              <a:gd name="f5503" fmla="*/ 1365885 f3750 1"/>
                              <a:gd name="f5504" fmla="*/ 64935 f3751 1"/>
                              <a:gd name="f5505" fmla="*/ 60172 f3751 1"/>
                              <a:gd name="f5506" fmla="*/ 58267 f3751 1"/>
                              <a:gd name="f5507" fmla="*/ 1311592 f3750 1"/>
                              <a:gd name="f5508" fmla="*/ 62077 f3751 1"/>
                              <a:gd name="f5509" fmla="*/ 1268730 f3750 1"/>
                              <a:gd name="f5510" fmla="*/ 63982 f3751 1"/>
                              <a:gd name="f5511" fmla="*/ 1253490 f3750 1"/>
                              <a:gd name="f5512" fmla="*/ 67226 f3751 1"/>
                              <a:gd name="f5513" fmla="*/ 1243037 f3750 1"/>
                              <a:gd name="f5514" fmla="*/ 65649 f3751 1"/>
                              <a:gd name="f5515" fmla="*/ 1219200 f3750 1"/>
                              <a:gd name="f5516" fmla="*/ 67792 f3751 1"/>
                              <a:gd name="f5517" fmla="*/ 1183957 f3750 1"/>
                              <a:gd name="f5518" fmla="*/ 71602 f3751 1"/>
                              <a:gd name="f5519" fmla="*/ 1176814 f3750 1"/>
                              <a:gd name="f5520" fmla="*/ 1172527 f3750 1"/>
                              <a:gd name="f5521" fmla="*/ 1186815 f3750 1"/>
                              <a:gd name="f5522" fmla="*/ 57315 f3751 1"/>
                              <a:gd name="f5523" fmla="*/ 1177290 f3750 1"/>
                              <a:gd name="f5524" fmla="*/ 44932 f3751 1"/>
                              <a:gd name="f5525" fmla="*/ 1160145 f3750 1"/>
                              <a:gd name="f5526" fmla="*/ 42670 f3751 1"/>
                              <a:gd name="f5527" fmla="*/ 1146572 f3750 1"/>
                              <a:gd name="f5528" fmla="*/ 42075 f3751 1"/>
                              <a:gd name="f5529" fmla="*/ 1147762 f3750 1"/>
                              <a:gd name="f5530" fmla="*/ 38265 f3751 1"/>
                              <a:gd name="f5531" fmla="*/ 1185862 f3750 1"/>
                              <a:gd name="f5532" fmla="*/ 35407 f3751 1"/>
                              <a:gd name="f5533" fmla="*/ 1223962 f3750 1"/>
                              <a:gd name="f5534" fmla="*/ 32550 f3751 1"/>
                              <a:gd name="f5535" fmla="*/ 1314449 f3750 1"/>
                              <a:gd name="f5536" fmla="*/ 33502 f3751 1"/>
                              <a:gd name="f5537" fmla="*/ 1345882 f3750 1"/>
                              <a:gd name="f5538" fmla="*/ 1377314 f3750 1"/>
                              <a:gd name="f5539" fmla="*/ 26835 f3751 1"/>
                              <a:gd name="f5540" fmla="*/ 1406842 f3750 1"/>
                              <a:gd name="f5541" fmla="*/ 24930 f3751 1"/>
                              <a:gd name="f5542" fmla="*/ 19215 f3751 1"/>
                              <a:gd name="f5543" fmla="*/ 1349692 f3750 1"/>
                              <a:gd name="f5544" fmla="*/ 23977 f3751 1"/>
                              <a:gd name="f5545" fmla="*/ 1244917 f3750 1"/>
                              <a:gd name="f5546" fmla="*/ 32546 f3751 1"/>
                              <a:gd name="f5547" fmla="*/ 1253485 f3750 1"/>
                              <a:gd name="f5548" fmla="*/ 23025 f3751 1"/>
                              <a:gd name="f5549" fmla="*/ 1209675 f3750 1"/>
                              <a:gd name="f5550" fmla="*/ 1157287 f3750 1"/>
                              <a:gd name="f5551" fmla="*/ 25882 f3751 1"/>
                              <a:gd name="f5552" fmla="*/ 1143000 f3750 1"/>
                              <a:gd name="f5553" fmla="*/ 28740 f3751 1"/>
                              <a:gd name="f5554" fmla="*/ 1119187 f3750 1"/>
                              <a:gd name="f5555" fmla="*/ 40170 f3751 1"/>
                              <a:gd name="f5556" fmla="*/ 45865 f3751 1"/>
                              <a:gd name="f5557" fmla="*/ 1047851 f3750 1"/>
                              <a:gd name="f5558" fmla="*/ 43980 f3751 1"/>
                              <a:gd name="f5559" fmla="*/ 1041082 f3750 1"/>
                              <a:gd name="f5560" fmla="*/ 37312 f3751 1"/>
                              <a:gd name="f5561" fmla="*/ 1079182 f3750 1"/>
                              <a:gd name="f5562" fmla="*/ 1122045 f3750 1"/>
                              <a:gd name="f5563" fmla="*/ 1145857 f3750 1"/>
                              <a:gd name="f5564" fmla="*/ 22072 f3751 1"/>
                              <a:gd name="f5565" fmla="*/ 20167 f3751 1"/>
                              <a:gd name="f5566" fmla="*/ 1212532 f3750 1"/>
                              <a:gd name="f5567" fmla="*/ 1246822 f3750 1"/>
                              <a:gd name="f5568" fmla="*/ 17310 f3751 1"/>
                              <a:gd name="f5569" fmla="*/ 1351597 f3750 1"/>
                              <a:gd name="f5570" fmla="*/ 1463040 f3750 1"/>
                              <a:gd name="f5571" fmla="*/ 1507807 f3750 1"/>
                              <a:gd name="f5572" fmla="*/ 80770 f3751 1"/>
                              <a:gd name="f5573" fmla="*/ 1651843 f3750 1"/>
                              <a:gd name="f5574" fmla="*/ 82734 f3751 1"/>
                              <a:gd name="f5575" fmla="*/ 1670685 f3750 1"/>
                              <a:gd name="f5576" fmla="*/ 86843 f3751 1"/>
                              <a:gd name="f5577" fmla="*/ 1721167 f3750 1"/>
                              <a:gd name="f5578" fmla="*/ 115418 f3751 1"/>
                              <a:gd name="f5579" fmla="*/ 1746885 f3750 1"/>
                              <a:gd name="f5580" fmla="*/ 1724977 f3750 1"/>
                              <a:gd name="f5581" fmla="*/ 84938 f3751 1"/>
                              <a:gd name="f5582" fmla="*/ 1700212 f3750 1"/>
                              <a:gd name="f5583" fmla="*/ 76651 f3751 1"/>
                              <a:gd name="f5584" fmla="*/ 1674524 f3750 1"/>
                              <a:gd name="f5585" fmla="*/ 70650 f3751 1"/>
                              <a:gd name="f5586" fmla="*/ 1675447 f3750 1"/>
                              <a:gd name="f5587" fmla="*/ 1653540 f3750 1"/>
                              <a:gd name="f5588" fmla="*/ 41122 f3751 1"/>
                              <a:gd name="f5589" fmla="*/ 1601152 f3750 1"/>
                              <a:gd name="f5590" fmla="*/ 1554480 f3750 1"/>
                              <a:gd name="f5591" fmla="*/ 1515427 f3750 1"/>
                              <a:gd name="f5592" fmla="*/ 1469707 f3750 1"/>
                              <a:gd name="f5593" fmla="*/ 14452 f3751 1"/>
                              <a:gd name="f5594" fmla="*/ 1423987 f3750 1"/>
                              <a:gd name="f5595" fmla="*/ 3975 f3751 1"/>
                              <a:gd name="f5596" fmla="*/ 10642 f3751 1"/>
                              <a:gd name="f5597" fmla="*/ 1213485 f3750 1"/>
                              <a:gd name="f5598" fmla="*/ 1167765 f3750 1"/>
                              <a:gd name="f5599" fmla="*/ 11595 f3751 1"/>
                              <a:gd name="f5600" fmla="*/ 1074420 f3750 1"/>
                              <a:gd name="f5601" fmla="*/ 1058227 f3750 1"/>
                              <a:gd name="f5602" fmla="*/ 1002982 f3750 1"/>
                              <a:gd name="f5603" fmla="*/ 53505 f3751 1"/>
                              <a:gd name="f5604" fmla="*/ 962977 f3750 1"/>
                              <a:gd name="f5605" fmla="*/ 48742 f3751 1"/>
                              <a:gd name="f5606" fmla="*/ 1017270 f3750 1"/>
                              <a:gd name="f5607" fmla="*/ 53503 f3751 1"/>
                              <a:gd name="f5608" fmla="*/ 1007964 f3750 1"/>
                              <a:gd name="f5609" fmla="*/ 56362 f3751 1"/>
                              <a:gd name="f5610" fmla="*/ 985718 f3750 1"/>
                              <a:gd name="f5611" fmla="*/ 961072 f3750 1"/>
                              <a:gd name="f5612" fmla="*/ 65887 f3751 1"/>
                              <a:gd name="f5613" fmla="*/ 929639 f3750 1"/>
                              <a:gd name="f5614" fmla="*/ 79222 f3751 1"/>
                              <a:gd name="f5615" fmla="*/ 882014 f3750 1"/>
                              <a:gd name="f5616" fmla="*/ 833437 f3750 1"/>
                              <a:gd name="f5617" fmla="*/ 96628 f3751 1"/>
                              <a:gd name="f5618" fmla="*/ 832072 f3750 1"/>
                              <a:gd name="f5619" fmla="*/ 103988 f3751 1"/>
                              <a:gd name="f5620" fmla="*/ 793432 f3750 1"/>
                              <a:gd name="f5621" fmla="*/ 765809 f3750 1"/>
                              <a:gd name="f5622" fmla="*/ 126848 f3751 1"/>
                              <a:gd name="f5623" fmla="*/ 742949 f3750 1"/>
                              <a:gd name="f5624" fmla="*/ 151613 f3751 1"/>
                              <a:gd name="f5625" fmla="*/ 695324 f3750 1"/>
                              <a:gd name="f5626" fmla="*/ 171615 f3751 1"/>
                              <a:gd name="f5627" fmla="*/ 652462 f3750 1"/>
                              <a:gd name="f5628" fmla="*/ 200190 f3751 1"/>
                              <a:gd name="f5629" fmla="*/ 597217 f3750 1"/>
                              <a:gd name="f5630" fmla="*/ 221145 f3751 1"/>
                              <a:gd name="f5631" fmla="*/ 540067 f3750 1"/>
                              <a:gd name="f5632" fmla="*/ 252578 f3751 1"/>
                              <a:gd name="f5633" fmla="*/ 519112 f3750 1"/>
                              <a:gd name="f5634" fmla="*/ 267818 f3751 1"/>
                              <a:gd name="f5635" fmla="*/ 271628 f3751 1"/>
                              <a:gd name="f5636" fmla="*/ 505777 f3750 1"/>
                              <a:gd name="f5637" fmla="*/ 475297 f3750 1"/>
                              <a:gd name="f5638" fmla="*/ 316395 f3751 1"/>
                              <a:gd name="f5639" fmla="*/ 441007 f3750 1"/>
                              <a:gd name="f5640" fmla="*/ 317199 f3751 1"/>
                              <a:gd name="f5641" fmla="*/ 455339 f3750 1"/>
                              <a:gd name="f5642" fmla="*/ 315045 f3751 1"/>
                              <a:gd name="f5643" fmla="*/ 461363 f3750 1"/>
                              <a:gd name="f5644" fmla="*/ 345922 f3751 1"/>
                              <a:gd name="f5645" fmla="*/ 429577 f3750 1"/>
                              <a:gd name="f5646" fmla="*/ 409575 f3750 1"/>
                              <a:gd name="f5647" fmla="*/ 381165 f3751 1"/>
                              <a:gd name="f5648" fmla="*/ 382888 f3751 1"/>
                              <a:gd name="f5649" fmla="*/ 392440 f3750 1"/>
                              <a:gd name="f5650" fmla="*/ 382118 f3751 1"/>
                              <a:gd name="f5651" fmla="*/ 406883 f3751 1"/>
                              <a:gd name="f5652" fmla="*/ 366712 f3750 1"/>
                              <a:gd name="f5653" fmla="*/ 431648 f3751 1"/>
                              <a:gd name="f5654" fmla="*/ 343852 f3750 1"/>
                              <a:gd name="f5655" fmla="*/ 458318 f3751 1"/>
                              <a:gd name="f5656" fmla="*/ 315277 f3750 1"/>
                              <a:gd name="f5657" fmla="*/ 287654 f3750 1"/>
                              <a:gd name="f5658" fmla="*/ 559389 f3751 1"/>
                              <a:gd name="f5659" fmla="*/ 241440 f3750 1"/>
                              <a:gd name="f5660" fmla="*/ 226694 f3750 1"/>
                              <a:gd name="f5661" fmla="*/ 604050 f3751 1"/>
                              <a:gd name="f5662" fmla="*/ 209549 f3750 1"/>
                              <a:gd name="f5663" fmla="*/ 193357 f3750 1"/>
                              <a:gd name="f5664" fmla="*/ 638565 f3751 1"/>
                              <a:gd name="f5665" fmla="*/ 191282 f3750 1"/>
                              <a:gd name="f5666" fmla="*/ 648937 f3751 1"/>
                              <a:gd name="f5667" fmla="*/ 181094 f3750 1"/>
                              <a:gd name="f5668" fmla="*/ 665963 f3751 1"/>
                              <a:gd name="f5669" fmla="*/ 168592 f3750 1"/>
                              <a:gd name="f5670" fmla="*/ 684656 f3751 1"/>
                              <a:gd name="f5671" fmla="*/ 159067 f3750 1"/>
                              <a:gd name="f5672" fmla="*/ 697880 f3751 1"/>
                              <a:gd name="f5673" fmla="*/ 156023 f3750 1"/>
                              <a:gd name="f5674" fmla="*/ 700252 f3751 1"/>
                              <a:gd name="f5675" fmla="*/ 154304 f3750 1"/>
                              <a:gd name="f5676" fmla="*/ 959332 f3751 1"/>
                              <a:gd name="f5677" fmla="*/ 49529 f3750 1"/>
                              <a:gd name="f5678" fmla="*/ 968944 f3751 1"/>
                              <a:gd name="f5679" fmla="*/ 47439 f3750 1"/>
                              <a:gd name="f5680" fmla="*/ 995527 f3751 1"/>
                              <a:gd name="f5681" fmla="*/ 38099 f3750 1"/>
                              <a:gd name="f5682" fmla="*/ 1013863 f3751 1"/>
                              <a:gd name="f5683" fmla="*/ 34408 f3750 1"/>
                              <a:gd name="f5684" fmla="*/ 1023424 f3751 1"/>
                              <a:gd name="f5685" fmla="*/ 34327 f3750 1"/>
                              <a:gd name="f5686" fmla="*/ 1026960 f3751 1"/>
                              <a:gd name="f5687" fmla="*/ 1244130 f3751 1"/>
                              <a:gd name="f5688" fmla="*/ 4762 f3750 1"/>
                              <a:gd name="f5689" fmla="*/ 1305804 f3751 1"/>
                              <a:gd name="f5690" fmla="*/ 4524 f3750 1"/>
                              <a:gd name="f5691" fmla="*/ 5714 f3750 1"/>
                              <a:gd name="f5692" fmla="*/ 1372993 f3751 1"/>
                              <a:gd name="f5693" fmla="*/ 6635 f3750 1"/>
                              <a:gd name="f5694" fmla="*/ 1405103 f3751 1"/>
                              <a:gd name="f5695" fmla="*/ 1434630 f3751 1"/>
                              <a:gd name="f5696" fmla="*/ 7619 f3750 1"/>
                              <a:gd name="f5697" fmla="*/ 1464158 f3751 1"/>
                              <a:gd name="f5698" fmla="*/ 13334 f3750 1"/>
                              <a:gd name="f5699" fmla="*/ 1479392 f3751 1"/>
                              <a:gd name="f5700" fmla="*/ 16797 f3750 1"/>
                              <a:gd name="f5701" fmla="*/ 12382 f3750 1"/>
                              <a:gd name="f5702" fmla="*/ 1433677 f3751 1"/>
                              <a:gd name="f5703" fmla="*/ 6667 f3750 1"/>
                              <a:gd name="f5704" fmla="*/ 1905 f3750 1"/>
                              <a:gd name="f5705" fmla="*/ f3752 1 f2"/>
                              <a:gd name="f5706" fmla="*/ f3755 1 2647519"/>
                              <a:gd name="f5707" fmla="*/ f3756 1 2612594"/>
                              <a:gd name="f5708" fmla="*/ f3757 1 2647519"/>
                              <a:gd name="f5709" fmla="*/ f3758 1 2612594"/>
                              <a:gd name="f5710" fmla="*/ f3759 1 2647519"/>
                              <a:gd name="f5711" fmla="*/ f3760 1 2612594"/>
                              <a:gd name="f5712" fmla="*/ f3761 1 2647519"/>
                              <a:gd name="f5713" fmla="*/ f3762 1 2612594"/>
                              <a:gd name="f5714" fmla="*/ f3763 1 2647519"/>
                              <a:gd name="f5715" fmla="*/ f3764 1 2612594"/>
                              <a:gd name="f5716" fmla="*/ f3765 1 2647519"/>
                              <a:gd name="f5717" fmla="*/ f3766 1 2612594"/>
                              <a:gd name="f5718" fmla="*/ f3767 1 2647519"/>
                              <a:gd name="f5719" fmla="*/ f3768 1 2647519"/>
                              <a:gd name="f5720" fmla="*/ f3769 1 2612594"/>
                              <a:gd name="f5721" fmla="*/ f3770 1 2647519"/>
                              <a:gd name="f5722" fmla="*/ f3771 1 2612594"/>
                              <a:gd name="f5723" fmla="*/ f3772 1 2647519"/>
                              <a:gd name="f5724" fmla="*/ f3773 1 2612594"/>
                              <a:gd name="f5725" fmla="*/ f3774 1 2647519"/>
                              <a:gd name="f5726" fmla="*/ f3775 1 2612594"/>
                              <a:gd name="f5727" fmla="*/ f3776 1 2647519"/>
                              <a:gd name="f5728" fmla="*/ f3777 1 2612594"/>
                              <a:gd name="f5729" fmla="*/ f3778 1 2647519"/>
                              <a:gd name="f5730" fmla="*/ f3779 1 2612594"/>
                              <a:gd name="f5731" fmla="*/ f3780 1 2647519"/>
                              <a:gd name="f5732" fmla="*/ f3781 1 2612594"/>
                              <a:gd name="f5733" fmla="*/ f3782 1 2647519"/>
                              <a:gd name="f5734" fmla="*/ f3783 1 2612594"/>
                              <a:gd name="f5735" fmla="*/ f3784 1 2647519"/>
                              <a:gd name="f5736" fmla="*/ f3785 1 2647519"/>
                              <a:gd name="f5737" fmla="*/ f3786 1 2612594"/>
                              <a:gd name="f5738" fmla="*/ f3787 1 2647519"/>
                              <a:gd name="f5739" fmla="*/ f3788 1 2647519"/>
                              <a:gd name="f5740" fmla="*/ f3789 1 2612594"/>
                              <a:gd name="f5741" fmla="*/ f3790 1 2647519"/>
                              <a:gd name="f5742" fmla="*/ f3791 1 2612594"/>
                              <a:gd name="f5743" fmla="*/ f3792 1 2647519"/>
                              <a:gd name="f5744" fmla="*/ f3793 1 2612594"/>
                              <a:gd name="f5745" fmla="*/ f3794 1 2647519"/>
                              <a:gd name="f5746" fmla="*/ f3795 1 2612594"/>
                              <a:gd name="f5747" fmla="*/ f3796 1 2647519"/>
                              <a:gd name="f5748" fmla="*/ f3797 1 2612594"/>
                              <a:gd name="f5749" fmla="*/ f3798 1 2647519"/>
                              <a:gd name="f5750" fmla="*/ f3799 1 2612594"/>
                              <a:gd name="f5751" fmla="*/ f3800 1 2647519"/>
                              <a:gd name="f5752" fmla="*/ f3801 1 2612594"/>
                              <a:gd name="f5753" fmla="*/ f3802 1 2647519"/>
                              <a:gd name="f5754" fmla="*/ f3803 1 2612594"/>
                              <a:gd name="f5755" fmla="*/ f3804 1 2647519"/>
                              <a:gd name="f5756" fmla="*/ f3805 1 2612594"/>
                              <a:gd name="f5757" fmla="*/ f3806 1 2647519"/>
                              <a:gd name="f5758" fmla="*/ f3807 1 2647519"/>
                              <a:gd name="f5759" fmla="*/ f3808 1 2612594"/>
                              <a:gd name="f5760" fmla="*/ f3809 1 2647519"/>
                              <a:gd name="f5761" fmla="*/ f3810 1 2612594"/>
                              <a:gd name="f5762" fmla="*/ f3811 1 2647519"/>
                              <a:gd name="f5763" fmla="*/ f3812 1 2612594"/>
                              <a:gd name="f5764" fmla="*/ f3813 1 2647519"/>
                              <a:gd name="f5765" fmla="*/ f3814 1 2612594"/>
                              <a:gd name="f5766" fmla="*/ f3815 1 2647519"/>
                              <a:gd name="f5767" fmla="*/ f3816 1 2647519"/>
                              <a:gd name="f5768" fmla="*/ f3817 1 2647519"/>
                              <a:gd name="f5769" fmla="*/ f3818 1 2612594"/>
                              <a:gd name="f5770" fmla="*/ f3819 1 2647519"/>
                              <a:gd name="f5771" fmla="*/ f3820 1 2612594"/>
                              <a:gd name="f5772" fmla="*/ f3821 1 2647519"/>
                              <a:gd name="f5773" fmla="*/ f3822 1 2612594"/>
                              <a:gd name="f5774" fmla="*/ f3823 1 2647519"/>
                              <a:gd name="f5775" fmla="*/ f3824 1 2647519"/>
                              <a:gd name="f5776" fmla="*/ f3825 1 2612594"/>
                              <a:gd name="f5777" fmla="*/ f3826 1 2647519"/>
                              <a:gd name="f5778" fmla="*/ f3827 1 2612594"/>
                              <a:gd name="f5779" fmla="*/ f3828 1 2647519"/>
                              <a:gd name="f5780" fmla="*/ f3829 1 2612594"/>
                              <a:gd name="f5781" fmla="*/ f3830 1 2647519"/>
                              <a:gd name="f5782" fmla="*/ f3831 1 2612594"/>
                              <a:gd name="f5783" fmla="*/ f3832 1 2647519"/>
                              <a:gd name="f5784" fmla="*/ f3833 1 2647519"/>
                              <a:gd name="f5785" fmla="*/ f3834 1 2612594"/>
                              <a:gd name="f5786" fmla="*/ f3835 1 2647519"/>
                              <a:gd name="f5787" fmla="*/ f3836 1 2612594"/>
                              <a:gd name="f5788" fmla="*/ f3837 1 2647519"/>
                              <a:gd name="f5789" fmla="*/ f3838 1 2612594"/>
                              <a:gd name="f5790" fmla="*/ f3839 1 2647519"/>
                              <a:gd name="f5791" fmla="*/ f3840 1 2612594"/>
                              <a:gd name="f5792" fmla="*/ f3841 1 2647519"/>
                              <a:gd name="f5793" fmla="*/ f3842 1 2612594"/>
                              <a:gd name="f5794" fmla="*/ f3843 1 2647519"/>
                              <a:gd name="f5795" fmla="*/ f3844 1 2612594"/>
                              <a:gd name="f5796" fmla="*/ f3845 1 2647519"/>
                              <a:gd name="f5797" fmla="*/ f3846 1 2612594"/>
                              <a:gd name="f5798" fmla="*/ f3847 1 2647519"/>
                              <a:gd name="f5799" fmla="*/ f3848 1 2612594"/>
                              <a:gd name="f5800" fmla="*/ f3849 1 2647519"/>
                              <a:gd name="f5801" fmla="*/ f3850 1 2612594"/>
                              <a:gd name="f5802" fmla="*/ f3851 1 2647519"/>
                              <a:gd name="f5803" fmla="*/ f3852 1 2612594"/>
                              <a:gd name="f5804" fmla="*/ f3853 1 2647519"/>
                              <a:gd name="f5805" fmla="*/ f3854 1 2612594"/>
                              <a:gd name="f5806" fmla="*/ f3855 1 2647519"/>
                              <a:gd name="f5807" fmla="*/ f3856 1 2612594"/>
                              <a:gd name="f5808" fmla="*/ f3857 1 2647519"/>
                              <a:gd name="f5809" fmla="*/ f3858 1 2612594"/>
                              <a:gd name="f5810" fmla="*/ f3859 1 2647519"/>
                              <a:gd name="f5811" fmla="*/ f3860 1 2612594"/>
                              <a:gd name="f5812" fmla="*/ f3861 1 2647519"/>
                              <a:gd name="f5813" fmla="*/ f3862 1 2612594"/>
                              <a:gd name="f5814" fmla="*/ f3863 1 2647519"/>
                              <a:gd name="f5815" fmla="*/ f3864 1 2612594"/>
                              <a:gd name="f5816" fmla="*/ f3865 1 2647519"/>
                              <a:gd name="f5817" fmla="*/ f3866 1 2612594"/>
                              <a:gd name="f5818" fmla="*/ f3867 1 2647519"/>
                              <a:gd name="f5819" fmla="*/ f3868 1 2612594"/>
                              <a:gd name="f5820" fmla="*/ f3869 1 2647519"/>
                              <a:gd name="f5821" fmla="*/ f3870 1 2612594"/>
                              <a:gd name="f5822" fmla="*/ f3871 1 2647519"/>
                              <a:gd name="f5823" fmla="*/ f3872 1 2612594"/>
                              <a:gd name="f5824" fmla="*/ f3873 1 2647519"/>
                              <a:gd name="f5825" fmla="*/ f3874 1 2612594"/>
                              <a:gd name="f5826" fmla="*/ f3875 1 2647519"/>
                              <a:gd name="f5827" fmla="*/ f3876 1 2612594"/>
                              <a:gd name="f5828" fmla="*/ f3877 1 2647519"/>
                              <a:gd name="f5829" fmla="*/ f3878 1 2647519"/>
                              <a:gd name="f5830" fmla="*/ f3879 1 2612594"/>
                              <a:gd name="f5831" fmla="*/ f3880 1 2647519"/>
                              <a:gd name="f5832" fmla="*/ f3881 1 2612594"/>
                              <a:gd name="f5833" fmla="*/ f3882 1 2647519"/>
                              <a:gd name="f5834" fmla="*/ f3883 1 2612594"/>
                              <a:gd name="f5835" fmla="*/ f3884 1 2647519"/>
                              <a:gd name="f5836" fmla="*/ f3885 1 2612594"/>
                              <a:gd name="f5837" fmla="*/ f3886 1 2647519"/>
                              <a:gd name="f5838" fmla="*/ f3887 1 2612594"/>
                              <a:gd name="f5839" fmla="*/ f3888 1 2647519"/>
                              <a:gd name="f5840" fmla="*/ f3889 1 2612594"/>
                              <a:gd name="f5841" fmla="*/ f3890 1 2647519"/>
                              <a:gd name="f5842" fmla="*/ f3891 1 2612594"/>
                              <a:gd name="f5843" fmla="*/ f3892 1 2647519"/>
                              <a:gd name="f5844" fmla="*/ f3893 1 2612594"/>
                              <a:gd name="f5845" fmla="*/ f3894 1 2647519"/>
                              <a:gd name="f5846" fmla="*/ f3895 1 2647519"/>
                              <a:gd name="f5847" fmla="*/ f3896 1 2612594"/>
                              <a:gd name="f5848" fmla="*/ f3897 1 2647519"/>
                              <a:gd name="f5849" fmla="*/ f3898 1 2612594"/>
                              <a:gd name="f5850" fmla="*/ f3899 1 2647519"/>
                              <a:gd name="f5851" fmla="*/ f3900 1 2612594"/>
                              <a:gd name="f5852" fmla="*/ f3901 1 2647519"/>
                              <a:gd name="f5853" fmla="*/ f3902 1 2612594"/>
                              <a:gd name="f5854" fmla="*/ f3903 1 2647519"/>
                              <a:gd name="f5855" fmla="*/ f3904 1 2612594"/>
                              <a:gd name="f5856" fmla="*/ f3905 1 2647519"/>
                              <a:gd name="f5857" fmla="*/ f3906 1 2612594"/>
                              <a:gd name="f5858" fmla="*/ f3907 1 2647519"/>
                              <a:gd name="f5859" fmla="*/ f3908 1 2612594"/>
                              <a:gd name="f5860" fmla="*/ f3909 1 2647519"/>
                              <a:gd name="f5861" fmla="*/ f3910 1 2612594"/>
                              <a:gd name="f5862" fmla="*/ f3911 1 2647519"/>
                              <a:gd name="f5863" fmla="*/ f3912 1 2612594"/>
                              <a:gd name="f5864" fmla="*/ f3913 1 2647519"/>
                              <a:gd name="f5865" fmla="*/ f3914 1 2612594"/>
                              <a:gd name="f5866" fmla="*/ f3915 1 2647519"/>
                              <a:gd name="f5867" fmla="*/ f3916 1 2612594"/>
                              <a:gd name="f5868" fmla="*/ f3917 1 2647519"/>
                              <a:gd name="f5869" fmla="*/ f3918 1 2612594"/>
                              <a:gd name="f5870" fmla="*/ f3919 1 2647519"/>
                              <a:gd name="f5871" fmla="*/ f3920 1 2612594"/>
                              <a:gd name="f5872" fmla="*/ f3921 1 2647519"/>
                              <a:gd name="f5873" fmla="*/ f3922 1 2612594"/>
                              <a:gd name="f5874" fmla="*/ f3923 1 2647519"/>
                              <a:gd name="f5875" fmla="*/ f3924 1 2612594"/>
                              <a:gd name="f5876" fmla="*/ f3925 1 2647519"/>
                              <a:gd name="f5877" fmla="*/ f3926 1 2612594"/>
                              <a:gd name="f5878" fmla="*/ f3927 1 2647519"/>
                              <a:gd name="f5879" fmla="*/ f3928 1 2612594"/>
                              <a:gd name="f5880" fmla="*/ f3929 1 2647519"/>
                              <a:gd name="f5881" fmla="*/ f3930 1 2612594"/>
                              <a:gd name="f5882" fmla="*/ f3931 1 2647519"/>
                              <a:gd name="f5883" fmla="*/ f3932 1 2612594"/>
                              <a:gd name="f5884" fmla="*/ f3933 1 2647519"/>
                              <a:gd name="f5885" fmla="*/ f3934 1 2612594"/>
                              <a:gd name="f5886" fmla="*/ f3935 1 2647519"/>
                              <a:gd name="f5887" fmla="*/ f3936 1 2612594"/>
                              <a:gd name="f5888" fmla="*/ f3937 1 2647519"/>
                              <a:gd name="f5889" fmla="*/ f3938 1 2612594"/>
                              <a:gd name="f5890" fmla="*/ f3939 1 2647519"/>
                              <a:gd name="f5891" fmla="*/ f3940 1 2612594"/>
                              <a:gd name="f5892" fmla="*/ f3941 1 2647519"/>
                              <a:gd name="f5893" fmla="*/ f3942 1 2612594"/>
                              <a:gd name="f5894" fmla="*/ f3943 1 2647519"/>
                              <a:gd name="f5895" fmla="*/ f3944 1 2612594"/>
                              <a:gd name="f5896" fmla="*/ f3945 1 2647519"/>
                              <a:gd name="f5897" fmla="*/ f3946 1 2612594"/>
                              <a:gd name="f5898" fmla="*/ f3947 1 2647519"/>
                              <a:gd name="f5899" fmla="*/ f3948 1 2612594"/>
                              <a:gd name="f5900" fmla="*/ f3949 1 2647519"/>
                              <a:gd name="f5901" fmla="*/ f3950 1 2647519"/>
                              <a:gd name="f5902" fmla="*/ f3951 1 2612594"/>
                              <a:gd name="f5903" fmla="*/ f3952 1 2647519"/>
                              <a:gd name="f5904" fmla="*/ f3953 1 2612594"/>
                              <a:gd name="f5905" fmla="*/ f3954 1 2647519"/>
                              <a:gd name="f5906" fmla="*/ f3955 1 2612594"/>
                              <a:gd name="f5907" fmla="*/ f3956 1 2647519"/>
                              <a:gd name="f5908" fmla="*/ f3957 1 2612594"/>
                              <a:gd name="f5909" fmla="*/ f3958 1 2647519"/>
                              <a:gd name="f5910" fmla="*/ f3959 1 2612594"/>
                              <a:gd name="f5911" fmla="*/ f3960 1 2647519"/>
                              <a:gd name="f5912" fmla="*/ f3961 1 2647519"/>
                              <a:gd name="f5913" fmla="*/ f3962 1 2612594"/>
                              <a:gd name="f5914" fmla="*/ f3963 1 2647519"/>
                              <a:gd name="f5915" fmla="*/ f3964 1 2612594"/>
                              <a:gd name="f5916" fmla="*/ f3965 1 2647519"/>
                              <a:gd name="f5917" fmla="*/ f3966 1 2612594"/>
                              <a:gd name="f5918" fmla="*/ f3967 1 2647519"/>
                              <a:gd name="f5919" fmla="*/ f3968 1 2612594"/>
                              <a:gd name="f5920" fmla="*/ f3969 1 2647519"/>
                              <a:gd name="f5921" fmla="*/ f3970 1 2647519"/>
                              <a:gd name="f5922" fmla="*/ f3971 1 2647519"/>
                              <a:gd name="f5923" fmla="*/ f3972 1 2647519"/>
                              <a:gd name="f5924" fmla="*/ f3973 1 2647519"/>
                              <a:gd name="f5925" fmla="*/ f3974 1 2647519"/>
                              <a:gd name="f5926" fmla="*/ f3975 1 2647519"/>
                              <a:gd name="f5927" fmla="*/ f3976 1 2647519"/>
                              <a:gd name="f5928" fmla="*/ f3977 1 2612594"/>
                              <a:gd name="f5929" fmla="*/ f3978 1 2647519"/>
                              <a:gd name="f5930" fmla="*/ f3979 1 2612594"/>
                              <a:gd name="f5931" fmla="*/ f3980 1 2647519"/>
                              <a:gd name="f5932" fmla="*/ f3981 1 2612594"/>
                              <a:gd name="f5933" fmla="*/ f3982 1 2647519"/>
                              <a:gd name="f5934" fmla="*/ f3983 1 2612594"/>
                              <a:gd name="f5935" fmla="*/ f3984 1 2647519"/>
                              <a:gd name="f5936" fmla="*/ f3985 1 2612594"/>
                              <a:gd name="f5937" fmla="*/ f3986 1 2647519"/>
                              <a:gd name="f5938" fmla="*/ f3987 1 2612594"/>
                              <a:gd name="f5939" fmla="*/ f3988 1 2647519"/>
                              <a:gd name="f5940" fmla="*/ f3989 1 2612594"/>
                              <a:gd name="f5941" fmla="*/ f3990 1 2647519"/>
                              <a:gd name="f5942" fmla="*/ f3991 1 2612594"/>
                              <a:gd name="f5943" fmla="*/ f3992 1 2647519"/>
                              <a:gd name="f5944" fmla="*/ f3993 1 2612594"/>
                              <a:gd name="f5945" fmla="*/ f3994 1 2647519"/>
                              <a:gd name="f5946" fmla="*/ f3995 1 2612594"/>
                              <a:gd name="f5947" fmla="*/ f3996 1 2647519"/>
                              <a:gd name="f5948" fmla="*/ f3997 1 2612594"/>
                              <a:gd name="f5949" fmla="*/ f3998 1 2647519"/>
                              <a:gd name="f5950" fmla="*/ f3999 1 2612594"/>
                              <a:gd name="f5951" fmla="*/ f4000 1 2647519"/>
                              <a:gd name="f5952" fmla="*/ f4001 1 2612594"/>
                              <a:gd name="f5953" fmla="*/ f4002 1 2647519"/>
                              <a:gd name="f5954" fmla="*/ f4003 1 2612594"/>
                              <a:gd name="f5955" fmla="*/ f4004 1 2647519"/>
                              <a:gd name="f5956" fmla="*/ f4005 1 2612594"/>
                              <a:gd name="f5957" fmla="*/ f4006 1 2647519"/>
                              <a:gd name="f5958" fmla="*/ f4007 1 2612594"/>
                              <a:gd name="f5959" fmla="*/ f4008 1 2647519"/>
                              <a:gd name="f5960" fmla="*/ f4009 1 2612594"/>
                              <a:gd name="f5961" fmla="*/ f4010 1 2647519"/>
                              <a:gd name="f5962" fmla="*/ f4011 1 2612594"/>
                              <a:gd name="f5963" fmla="*/ f4012 1 2647519"/>
                              <a:gd name="f5964" fmla="*/ f4013 1 2612594"/>
                              <a:gd name="f5965" fmla="*/ f4014 1 2647519"/>
                              <a:gd name="f5966" fmla="*/ f4015 1 2612594"/>
                              <a:gd name="f5967" fmla="*/ f4016 1 2612594"/>
                              <a:gd name="f5968" fmla="*/ f4017 1 2647519"/>
                              <a:gd name="f5969" fmla="*/ f4018 1 2612594"/>
                              <a:gd name="f5970" fmla="*/ f4019 1 2647519"/>
                              <a:gd name="f5971" fmla="*/ f4020 1 2647519"/>
                              <a:gd name="f5972" fmla="*/ f4021 1 2612594"/>
                              <a:gd name="f5973" fmla="*/ f4022 1 2647519"/>
                              <a:gd name="f5974" fmla="*/ f4023 1 2612594"/>
                              <a:gd name="f5975" fmla="*/ f4024 1 2647519"/>
                              <a:gd name="f5976" fmla="*/ f4025 1 2612594"/>
                              <a:gd name="f5977" fmla="*/ f4026 1 2647519"/>
                              <a:gd name="f5978" fmla="*/ f4027 1 2612594"/>
                              <a:gd name="f5979" fmla="*/ f4028 1 2647519"/>
                              <a:gd name="f5980" fmla="*/ f4029 1 2612594"/>
                              <a:gd name="f5981" fmla="*/ f4030 1 2647519"/>
                              <a:gd name="f5982" fmla="*/ f4031 1 2612594"/>
                              <a:gd name="f5983" fmla="*/ f4032 1 2647519"/>
                              <a:gd name="f5984" fmla="*/ f4033 1 2612594"/>
                              <a:gd name="f5985" fmla="*/ f4034 1 2647519"/>
                              <a:gd name="f5986" fmla="*/ f4035 1 2612594"/>
                              <a:gd name="f5987" fmla="*/ f4036 1 2647519"/>
                              <a:gd name="f5988" fmla="*/ f4037 1 2612594"/>
                              <a:gd name="f5989" fmla="*/ f4038 1 2647519"/>
                              <a:gd name="f5990" fmla="*/ f4039 1 2612594"/>
                              <a:gd name="f5991" fmla="*/ f4040 1 2647519"/>
                              <a:gd name="f5992" fmla="*/ f4041 1 2612594"/>
                              <a:gd name="f5993" fmla="*/ f4042 1 2647519"/>
                              <a:gd name="f5994" fmla="*/ f4043 1 2612594"/>
                              <a:gd name="f5995" fmla="*/ f4044 1 2647519"/>
                              <a:gd name="f5996" fmla="*/ f4045 1 2612594"/>
                              <a:gd name="f5997" fmla="*/ f4046 1 2612594"/>
                              <a:gd name="f5998" fmla="*/ f4047 1 2612594"/>
                              <a:gd name="f5999" fmla="*/ f4048 1 2647519"/>
                              <a:gd name="f6000" fmla="*/ f4049 1 2612594"/>
                              <a:gd name="f6001" fmla="*/ f4050 1 2647519"/>
                              <a:gd name="f6002" fmla="*/ f4051 1 2612594"/>
                              <a:gd name="f6003" fmla="*/ f4052 1 2647519"/>
                              <a:gd name="f6004" fmla="*/ f4053 1 2612594"/>
                              <a:gd name="f6005" fmla="*/ f4054 1 2647519"/>
                              <a:gd name="f6006" fmla="*/ f4055 1 2612594"/>
                              <a:gd name="f6007" fmla="*/ f4056 1 2647519"/>
                              <a:gd name="f6008" fmla="*/ f4057 1 2612594"/>
                              <a:gd name="f6009" fmla="*/ f4058 1 2647519"/>
                              <a:gd name="f6010" fmla="*/ f4059 1 2612594"/>
                              <a:gd name="f6011" fmla="*/ f4060 1 2647519"/>
                              <a:gd name="f6012" fmla="*/ f4061 1 2612594"/>
                              <a:gd name="f6013" fmla="*/ f4062 1 2647519"/>
                              <a:gd name="f6014" fmla="*/ f4063 1 2612594"/>
                              <a:gd name="f6015" fmla="*/ f4064 1 2647519"/>
                              <a:gd name="f6016" fmla="*/ f4065 1 2612594"/>
                              <a:gd name="f6017" fmla="*/ f4066 1 2647519"/>
                              <a:gd name="f6018" fmla="*/ f4067 1 2612594"/>
                              <a:gd name="f6019" fmla="*/ f4068 1 2647519"/>
                              <a:gd name="f6020" fmla="*/ f4069 1 2612594"/>
                              <a:gd name="f6021" fmla="*/ f4070 1 2647519"/>
                              <a:gd name="f6022" fmla="*/ f4071 1 2612594"/>
                              <a:gd name="f6023" fmla="*/ f4072 1 2647519"/>
                              <a:gd name="f6024" fmla="*/ f4073 1 2612594"/>
                              <a:gd name="f6025" fmla="*/ f4074 1 2647519"/>
                              <a:gd name="f6026" fmla="*/ f4075 1 2612594"/>
                              <a:gd name="f6027" fmla="*/ f4076 1 2647519"/>
                              <a:gd name="f6028" fmla="*/ f4077 1 2647519"/>
                              <a:gd name="f6029" fmla="*/ f4078 1 2612594"/>
                              <a:gd name="f6030" fmla="*/ f4079 1 2647519"/>
                              <a:gd name="f6031" fmla="*/ f4080 1 2647519"/>
                              <a:gd name="f6032" fmla="*/ f4081 1 2612594"/>
                              <a:gd name="f6033" fmla="*/ f4082 1 2647519"/>
                              <a:gd name="f6034" fmla="*/ f4083 1 2612594"/>
                              <a:gd name="f6035" fmla="*/ f4084 1 2647519"/>
                              <a:gd name="f6036" fmla="*/ f4085 1 2612594"/>
                              <a:gd name="f6037" fmla="*/ f4086 1 2647519"/>
                              <a:gd name="f6038" fmla="*/ f4087 1 2612594"/>
                              <a:gd name="f6039" fmla="*/ f4088 1 2647519"/>
                              <a:gd name="f6040" fmla="*/ f4089 1 2647519"/>
                              <a:gd name="f6041" fmla="*/ f4090 1 2612594"/>
                              <a:gd name="f6042" fmla="*/ f4091 1 2647519"/>
                              <a:gd name="f6043" fmla="*/ f4092 1 2612594"/>
                              <a:gd name="f6044" fmla="*/ f4093 1 2647519"/>
                              <a:gd name="f6045" fmla="*/ f4094 1 2612594"/>
                              <a:gd name="f6046" fmla="*/ f4095 1 2647519"/>
                              <a:gd name="f6047" fmla="*/ f4096 1 2647519"/>
                              <a:gd name="f6048" fmla="*/ f4097 1 2612594"/>
                              <a:gd name="f6049" fmla="*/ f4098 1 2647519"/>
                              <a:gd name="f6050" fmla="*/ f4099 1 2612594"/>
                              <a:gd name="f6051" fmla="*/ f4100 1 2647519"/>
                              <a:gd name="f6052" fmla="*/ f4101 1 2612594"/>
                              <a:gd name="f6053" fmla="*/ f4102 1 2647519"/>
                              <a:gd name="f6054" fmla="*/ f4103 1 2612594"/>
                              <a:gd name="f6055" fmla="*/ f4104 1 2647519"/>
                              <a:gd name="f6056" fmla="*/ f4105 1 2612594"/>
                              <a:gd name="f6057" fmla="*/ f4106 1 2647519"/>
                              <a:gd name="f6058" fmla="*/ f4107 1 2612594"/>
                              <a:gd name="f6059" fmla="*/ f4108 1 2647519"/>
                              <a:gd name="f6060" fmla="*/ f4109 1 2612594"/>
                              <a:gd name="f6061" fmla="*/ f4110 1 2647519"/>
                              <a:gd name="f6062" fmla="*/ f4111 1 2647519"/>
                              <a:gd name="f6063" fmla="*/ f4112 1 2647519"/>
                              <a:gd name="f6064" fmla="*/ f4113 1 2612594"/>
                              <a:gd name="f6065" fmla="*/ f4114 1 2647519"/>
                              <a:gd name="f6066" fmla="*/ f4115 1 2612594"/>
                              <a:gd name="f6067" fmla="*/ f4116 1 2647519"/>
                              <a:gd name="f6068" fmla="*/ f4117 1 2612594"/>
                              <a:gd name="f6069" fmla="*/ f4118 1 2647519"/>
                              <a:gd name="f6070" fmla="*/ f4119 1 2612594"/>
                              <a:gd name="f6071" fmla="*/ f4120 1 2647519"/>
                              <a:gd name="f6072" fmla="*/ f4121 1 2612594"/>
                              <a:gd name="f6073" fmla="*/ f4122 1 2647519"/>
                              <a:gd name="f6074" fmla="*/ f4123 1 2612594"/>
                              <a:gd name="f6075" fmla="*/ f4124 1 2647519"/>
                              <a:gd name="f6076" fmla="*/ f4125 1 2612594"/>
                              <a:gd name="f6077" fmla="*/ f4126 1 2647519"/>
                              <a:gd name="f6078" fmla="*/ f4127 1 2612594"/>
                              <a:gd name="f6079" fmla="*/ f4128 1 2647519"/>
                              <a:gd name="f6080" fmla="*/ f4129 1 2647519"/>
                              <a:gd name="f6081" fmla="*/ f4130 1 2612594"/>
                              <a:gd name="f6082" fmla="*/ f4131 1 2647519"/>
                              <a:gd name="f6083" fmla="*/ f4132 1 2612594"/>
                              <a:gd name="f6084" fmla="*/ f4133 1 2647519"/>
                              <a:gd name="f6085" fmla="*/ f4134 1 2612594"/>
                              <a:gd name="f6086" fmla="*/ f4135 1 2647519"/>
                              <a:gd name="f6087" fmla="*/ f4136 1 2612594"/>
                              <a:gd name="f6088" fmla="*/ f4137 1 2647519"/>
                              <a:gd name="f6089" fmla="*/ f4138 1 2612594"/>
                              <a:gd name="f6090" fmla="*/ f4139 1 2647519"/>
                              <a:gd name="f6091" fmla="*/ f4140 1 2612594"/>
                              <a:gd name="f6092" fmla="*/ f4141 1 2647519"/>
                              <a:gd name="f6093" fmla="*/ f4142 1 2612594"/>
                              <a:gd name="f6094" fmla="*/ f4143 1 2647519"/>
                              <a:gd name="f6095" fmla="*/ f4144 1 2612594"/>
                              <a:gd name="f6096" fmla="*/ f4145 1 2647519"/>
                              <a:gd name="f6097" fmla="*/ f4146 1 2612594"/>
                              <a:gd name="f6098" fmla="*/ f4147 1 2647519"/>
                              <a:gd name="f6099" fmla="*/ f4148 1 2612594"/>
                              <a:gd name="f6100" fmla="*/ f4149 1 2647519"/>
                              <a:gd name="f6101" fmla="*/ f4150 1 2612594"/>
                              <a:gd name="f6102" fmla="*/ f4151 1 2647519"/>
                              <a:gd name="f6103" fmla="*/ f4152 1 2612594"/>
                              <a:gd name="f6104" fmla="*/ f4153 1 2647519"/>
                              <a:gd name="f6105" fmla="*/ f4154 1 2612594"/>
                              <a:gd name="f6106" fmla="*/ f4155 1 2647519"/>
                              <a:gd name="f6107" fmla="*/ f4156 1 2612594"/>
                              <a:gd name="f6108" fmla="*/ f4157 1 2647519"/>
                              <a:gd name="f6109" fmla="*/ f4158 1 2612594"/>
                              <a:gd name="f6110" fmla="*/ f4159 1 2647519"/>
                              <a:gd name="f6111" fmla="*/ f4160 1 2612594"/>
                              <a:gd name="f6112" fmla="*/ f4161 1 2647519"/>
                              <a:gd name="f6113" fmla="*/ f4162 1 2612594"/>
                              <a:gd name="f6114" fmla="*/ f4163 1 2647519"/>
                              <a:gd name="f6115" fmla="*/ f4164 1 2612594"/>
                              <a:gd name="f6116" fmla="*/ f4165 1 2647519"/>
                              <a:gd name="f6117" fmla="*/ f4166 1 2612594"/>
                              <a:gd name="f6118" fmla="*/ f4167 1 2647519"/>
                              <a:gd name="f6119" fmla="*/ f4168 1 2612594"/>
                              <a:gd name="f6120" fmla="*/ f4169 1 2647519"/>
                              <a:gd name="f6121" fmla="*/ f4170 1 2612594"/>
                              <a:gd name="f6122" fmla="*/ f4171 1 2647519"/>
                              <a:gd name="f6123" fmla="*/ f4172 1 2612594"/>
                              <a:gd name="f6124" fmla="*/ f4173 1 2647519"/>
                              <a:gd name="f6125" fmla="*/ f4174 1 2612594"/>
                              <a:gd name="f6126" fmla="*/ f4175 1 2647519"/>
                              <a:gd name="f6127" fmla="*/ f4176 1 2612594"/>
                              <a:gd name="f6128" fmla="*/ f4177 1 2647519"/>
                              <a:gd name="f6129" fmla="*/ f4178 1 2612594"/>
                              <a:gd name="f6130" fmla="*/ f4179 1 2647519"/>
                              <a:gd name="f6131" fmla="*/ f4180 1 2612594"/>
                              <a:gd name="f6132" fmla="*/ f4181 1 2647519"/>
                              <a:gd name="f6133" fmla="*/ f4182 1 2612594"/>
                              <a:gd name="f6134" fmla="*/ f4183 1 2647519"/>
                              <a:gd name="f6135" fmla="*/ f4184 1 2612594"/>
                              <a:gd name="f6136" fmla="*/ f4185 1 2647519"/>
                              <a:gd name="f6137" fmla="*/ f4186 1 2612594"/>
                              <a:gd name="f6138" fmla="*/ f4187 1 2647519"/>
                              <a:gd name="f6139" fmla="*/ f4188 1 2612594"/>
                              <a:gd name="f6140" fmla="*/ f4189 1 2647519"/>
                              <a:gd name="f6141" fmla="*/ f4190 1 2612594"/>
                              <a:gd name="f6142" fmla="*/ f4191 1 2647519"/>
                              <a:gd name="f6143" fmla="*/ f4192 1 2612594"/>
                              <a:gd name="f6144" fmla="*/ f4193 1 2647519"/>
                              <a:gd name="f6145" fmla="*/ f4194 1 2612594"/>
                              <a:gd name="f6146" fmla="*/ f4195 1 2647519"/>
                              <a:gd name="f6147" fmla="*/ f4196 1 2612594"/>
                              <a:gd name="f6148" fmla="*/ f4197 1 2647519"/>
                              <a:gd name="f6149" fmla="*/ f4198 1 2612594"/>
                              <a:gd name="f6150" fmla="*/ f4199 1 2647519"/>
                              <a:gd name="f6151" fmla="*/ f4200 1 2612594"/>
                              <a:gd name="f6152" fmla="*/ f4201 1 2647519"/>
                              <a:gd name="f6153" fmla="*/ f4202 1 2612594"/>
                              <a:gd name="f6154" fmla="*/ f4203 1 2647519"/>
                              <a:gd name="f6155" fmla="*/ f4204 1 2612594"/>
                              <a:gd name="f6156" fmla="*/ f4205 1 2647519"/>
                              <a:gd name="f6157" fmla="*/ f4206 1 2612594"/>
                              <a:gd name="f6158" fmla="*/ f4207 1 2647519"/>
                              <a:gd name="f6159" fmla="*/ f4208 1 2612594"/>
                              <a:gd name="f6160" fmla="*/ f4209 1 2647519"/>
                              <a:gd name="f6161" fmla="*/ f4210 1 2612594"/>
                              <a:gd name="f6162" fmla="*/ f4211 1 2647519"/>
                              <a:gd name="f6163" fmla="*/ f4212 1 2612594"/>
                              <a:gd name="f6164" fmla="*/ f4213 1 2647519"/>
                              <a:gd name="f6165" fmla="*/ f4214 1 2612594"/>
                              <a:gd name="f6166" fmla="*/ f4215 1 2647519"/>
                              <a:gd name="f6167" fmla="*/ f4216 1 2612594"/>
                              <a:gd name="f6168" fmla="*/ f4217 1 2647519"/>
                              <a:gd name="f6169" fmla="*/ f4218 1 2612594"/>
                              <a:gd name="f6170" fmla="*/ f4219 1 2647519"/>
                              <a:gd name="f6171" fmla="*/ f4220 1 2612594"/>
                              <a:gd name="f6172" fmla="*/ f4221 1 2647519"/>
                              <a:gd name="f6173" fmla="*/ f4222 1 2612594"/>
                              <a:gd name="f6174" fmla="*/ f4223 1 2647519"/>
                              <a:gd name="f6175" fmla="*/ f4224 1 2612594"/>
                              <a:gd name="f6176" fmla="*/ f4225 1 2647519"/>
                              <a:gd name="f6177" fmla="*/ f4226 1 2612594"/>
                              <a:gd name="f6178" fmla="*/ f4227 1 2647519"/>
                              <a:gd name="f6179" fmla="*/ f4228 1 2647519"/>
                              <a:gd name="f6180" fmla="*/ f4229 1 2612594"/>
                              <a:gd name="f6181" fmla="*/ f4230 1 2647519"/>
                              <a:gd name="f6182" fmla="*/ f4231 1 2612594"/>
                              <a:gd name="f6183" fmla="*/ f4232 1 2647519"/>
                              <a:gd name="f6184" fmla="*/ f4233 1 2612594"/>
                              <a:gd name="f6185" fmla="*/ f4234 1 2647519"/>
                              <a:gd name="f6186" fmla="*/ f4235 1 2612594"/>
                              <a:gd name="f6187" fmla="*/ f4236 1 2647519"/>
                              <a:gd name="f6188" fmla="*/ f4237 1 2612594"/>
                              <a:gd name="f6189" fmla="*/ f4238 1 2647519"/>
                              <a:gd name="f6190" fmla="*/ f4239 1 2612594"/>
                              <a:gd name="f6191" fmla="*/ f4240 1 2647519"/>
                              <a:gd name="f6192" fmla="*/ f4241 1 2612594"/>
                              <a:gd name="f6193" fmla="*/ f4242 1 2647519"/>
                              <a:gd name="f6194" fmla="*/ f4243 1 2612594"/>
                              <a:gd name="f6195" fmla="*/ f4244 1 2647519"/>
                              <a:gd name="f6196" fmla="*/ f4245 1 2612594"/>
                              <a:gd name="f6197" fmla="*/ f4246 1 2647519"/>
                              <a:gd name="f6198" fmla="*/ f4247 1 2647519"/>
                              <a:gd name="f6199" fmla="*/ f4248 1 2612594"/>
                              <a:gd name="f6200" fmla="*/ f4249 1 2647519"/>
                              <a:gd name="f6201" fmla="*/ f4250 1 2612594"/>
                              <a:gd name="f6202" fmla="*/ f4251 1 2647519"/>
                              <a:gd name="f6203" fmla="*/ f4252 1 2612594"/>
                              <a:gd name="f6204" fmla="*/ f4253 1 2647519"/>
                              <a:gd name="f6205" fmla="*/ f4254 1 2612594"/>
                              <a:gd name="f6206" fmla="*/ f4255 1 2647519"/>
                              <a:gd name="f6207" fmla="*/ f4256 1 2612594"/>
                              <a:gd name="f6208" fmla="*/ f4257 1 2647519"/>
                              <a:gd name="f6209" fmla="*/ f4258 1 2612594"/>
                              <a:gd name="f6210" fmla="*/ f4259 1 2647519"/>
                              <a:gd name="f6211" fmla="*/ f4260 1 2612594"/>
                              <a:gd name="f6212" fmla="*/ f4261 1 2647519"/>
                              <a:gd name="f6213" fmla="*/ f4262 1 2612594"/>
                              <a:gd name="f6214" fmla="*/ f4263 1 2647519"/>
                              <a:gd name="f6215" fmla="*/ f4264 1 2612594"/>
                              <a:gd name="f6216" fmla="*/ f4265 1 2647519"/>
                              <a:gd name="f6217" fmla="*/ f4266 1 2612594"/>
                              <a:gd name="f6218" fmla="*/ f4267 1 2647519"/>
                              <a:gd name="f6219" fmla="*/ f4268 1 2612594"/>
                              <a:gd name="f6220" fmla="*/ f4269 1 2612594"/>
                              <a:gd name="f6221" fmla="*/ f4270 1 2647519"/>
                              <a:gd name="f6222" fmla="*/ f4271 1 2612594"/>
                              <a:gd name="f6223" fmla="*/ f4272 1 2647519"/>
                              <a:gd name="f6224" fmla="*/ f4273 1 2612594"/>
                              <a:gd name="f6225" fmla="*/ f4274 1 2647519"/>
                              <a:gd name="f6226" fmla="*/ f4275 1 2647519"/>
                              <a:gd name="f6227" fmla="*/ f4276 1 2612594"/>
                              <a:gd name="f6228" fmla="*/ f4277 1 2647519"/>
                              <a:gd name="f6229" fmla="*/ f4278 1 2612594"/>
                              <a:gd name="f6230" fmla="*/ f4279 1 2647519"/>
                              <a:gd name="f6231" fmla="*/ f4280 1 2612594"/>
                              <a:gd name="f6232" fmla="*/ f4281 1 2647519"/>
                              <a:gd name="f6233" fmla="*/ f4282 1 2612594"/>
                              <a:gd name="f6234" fmla="*/ f4283 1 2647519"/>
                              <a:gd name="f6235" fmla="*/ f4284 1 2612594"/>
                              <a:gd name="f6236" fmla="*/ f4285 1 2647519"/>
                              <a:gd name="f6237" fmla="*/ f4286 1 2612594"/>
                              <a:gd name="f6238" fmla="*/ f4287 1 2647519"/>
                              <a:gd name="f6239" fmla="*/ f4288 1 2612594"/>
                              <a:gd name="f6240" fmla="*/ f4289 1 2612594"/>
                              <a:gd name="f6241" fmla="*/ f4290 1 2647519"/>
                              <a:gd name="f6242" fmla="*/ f4291 1 2612594"/>
                              <a:gd name="f6243" fmla="*/ f4292 1 2647519"/>
                              <a:gd name="f6244" fmla="*/ f4293 1 2612594"/>
                              <a:gd name="f6245" fmla="*/ f4294 1 2647519"/>
                              <a:gd name="f6246" fmla="*/ f4295 1 2612594"/>
                              <a:gd name="f6247" fmla="*/ f4296 1 2647519"/>
                              <a:gd name="f6248" fmla="*/ f4297 1 2647519"/>
                              <a:gd name="f6249" fmla="*/ f4298 1 2612594"/>
                              <a:gd name="f6250" fmla="*/ f4299 1 2647519"/>
                              <a:gd name="f6251" fmla="*/ f4300 1 2612594"/>
                              <a:gd name="f6252" fmla="*/ f4301 1 2647519"/>
                              <a:gd name="f6253" fmla="*/ f4302 1 2612594"/>
                              <a:gd name="f6254" fmla="*/ f4303 1 2647519"/>
                              <a:gd name="f6255" fmla="*/ f4304 1 2612594"/>
                              <a:gd name="f6256" fmla="*/ f4305 1 2647519"/>
                              <a:gd name="f6257" fmla="*/ f4306 1 2612594"/>
                              <a:gd name="f6258" fmla="*/ f4307 1 2647519"/>
                              <a:gd name="f6259" fmla="*/ f4308 1 2612594"/>
                              <a:gd name="f6260" fmla="*/ f4309 1 2647519"/>
                              <a:gd name="f6261" fmla="*/ f4310 1 2612594"/>
                              <a:gd name="f6262" fmla="*/ f4311 1 2647519"/>
                              <a:gd name="f6263" fmla="*/ f4312 1 2612594"/>
                              <a:gd name="f6264" fmla="*/ f4313 1 2647519"/>
                              <a:gd name="f6265" fmla="*/ f4314 1 2612594"/>
                              <a:gd name="f6266" fmla="*/ f4315 1 2647519"/>
                              <a:gd name="f6267" fmla="*/ f4316 1 2612594"/>
                              <a:gd name="f6268" fmla="*/ f4317 1 2647519"/>
                              <a:gd name="f6269" fmla="*/ f4318 1 2612594"/>
                              <a:gd name="f6270" fmla="*/ f4319 1 2647519"/>
                              <a:gd name="f6271" fmla="*/ f4320 1 2612594"/>
                              <a:gd name="f6272" fmla="*/ f4321 1 2647519"/>
                              <a:gd name="f6273" fmla="*/ f4322 1 2612594"/>
                              <a:gd name="f6274" fmla="*/ f4323 1 2647519"/>
                              <a:gd name="f6275" fmla="*/ f4324 1 2612594"/>
                              <a:gd name="f6276" fmla="*/ f4325 1 2647519"/>
                              <a:gd name="f6277" fmla="*/ f4326 1 2612594"/>
                              <a:gd name="f6278" fmla="*/ f4327 1 2647519"/>
                              <a:gd name="f6279" fmla="*/ f4328 1 2612594"/>
                              <a:gd name="f6280" fmla="*/ f4329 1 2647519"/>
                              <a:gd name="f6281" fmla="*/ f4330 1 2612594"/>
                              <a:gd name="f6282" fmla="*/ f4331 1 2647519"/>
                              <a:gd name="f6283" fmla="*/ f4332 1 2612594"/>
                              <a:gd name="f6284" fmla="*/ f4333 1 2647519"/>
                              <a:gd name="f6285" fmla="*/ f4334 1 2612594"/>
                              <a:gd name="f6286" fmla="*/ f4335 1 2647519"/>
                              <a:gd name="f6287" fmla="*/ f4336 1 2612594"/>
                              <a:gd name="f6288" fmla="*/ f4337 1 2647519"/>
                              <a:gd name="f6289" fmla="*/ f4338 1 2612594"/>
                              <a:gd name="f6290" fmla="*/ f4339 1 2647519"/>
                              <a:gd name="f6291" fmla="*/ f4340 1 2612594"/>
                              <a:gd name="f6292" fmla="*/ f4341 1 2647519"/>
                              <a:gd name="f6293" fmla="*/ f4342 1 2647519"/>
                              <a:gd name="f6294" fmla="*/ f4343 1 2647519"/>
                              <a:gd name="f6295" fmla="*/ f4344 1 2612594"/>
                              <a:gd name="f6296" fmla="*/ f4345 1 2647519"/>
                              <a:gd name="f6297" fmla="*/ f4346 1 2612594"/>
                              <a:gd name="f6298" fmla="*/ f4347 1 2647519"/>
                              <a:gd name="f6299" fmla="*/ f4348 1 2612594"/>
                              <a:gd name="f6300" fmla="*/ f4349 1 2612594"/>
                              <a:gd name="f6301" fmla="*/ f4350 1 2647519"/>
                              <a:gd name="f6302" fmla="*/ f4351 1 2612594"/>
                              <a:gd name="f6303" fmla="*/ f4352 1 2647519"/>
                              <a:gd name="f6304" fmla="*/ f4353 1 2612594"/>
                              <a:gd name="f6305" fmla="*/ f4354 1 2647519"/>
                              <a:gd name="f6306" fmla="*/ f4355 1 2612594"/>
                              <a:gd name="f6307" fmla="*/ f4356 1 2647519"/>
                              <a:gd name="f6308" fmla="*/ f4357 1 2612594"/>
                              <a:gd name="f6309" fmla="*/ f4358 1 2647519"/>
                              <a:gd name="f6310" fmla="*/ f4359 1 2647519"/>
                              <a:gd name="f6311" fmla="*/ f4360 1 2647519"/>
                              <a:gd name="f6312" fmla="*/ f4361 1 2612594"/>
                              <a:gd name="f6313" fmla="*/ f4362 1 2647519"/>
                              <a:gd name="f6314" fmla="*/ f4363 1 2612594"/>
                              <a:gd name="f6315" fmla="*/ f4364 1 2647519"/>
                              <a:gd name="f6316" fmla="*/ f4365 1 2612594"/>
                              <a:gd name="f6317" fmla="*/ f4366 1 2647519"/>
                              <a:gd name="f6318" fmla="*/ f4367 1 2612594"/>
                              <a:gd name="f6319" fmla="*/ f4368 1 2647519"/>
                              <a:gd name="f6320" fmla="*/ f4369 1 2612594"/>
                              <a:gd name="f6321" fmla="*/ f4370 1 2647519"/>
                              <a:gd name="f6322" fmla="*/ f4371 1 2612594"/>
                              <a:gd name="f6323" fmla="*/ f4372 1 2647519"/>
                              <a:gd name="f6324" fmla="*/ f4373 1 2612594"/>
                              <a:gd name="f6325" fmla="*/ f4374 1 2647519"/>
                              <a:gd name="f6326" fmla="*/ f4375 1 2612594"/>
                              <a:gd name="f6327" fmla="*/ f4376 1 2647519"/>
                              <a:gd name="f6328" fmla="*/ f4377 1 2612594"/>
                              <a:gd name="f6329" fmla="*/ f4378 1 2647519"/>
                              <a:gd name="f6330" fmla="*/ f4379 1 2612594"/>
                              <a:gd name="f6331" fmla="*/ f4380 1 2647519"/>
                              <a:gd name="f6332" fmla="*/ f4381 1 2612594"/>
                              <a:gd name="f6333" fmla="*/ f4382 1 2647519"/>
                              <a:gd name="f6334" fmla="*/ f4383 1 2612594"/>
                              <a:gd name="f6335" fmla="*/ f4384 1 2647519"/>
                              <a:gd name="f6336" fmla="*/ f4385 1 2612594"/>
                              <a:gd name="f6337" fmla="*/ f4386 1 2647519"/>
                              <a:gd name="f6338" fmla="*/ f4387 1 2612594"/>
                              <a:gd name="f6339" fmla="*/ f4388 1 2647519"/>
                              <a:gd name="f6340" fmla="*/ f4389 1 2612594"/>
                              <a:gd name="f6341" fmla="*/ f4390 1 2647519"/>
                              <a:gd name="f6342" fmla="*/ f4391 1 2612594"/>
                              <a:gd name="f6343" fmla="*/ f4392 1 2647519"/>
                              <a:gd name="f6344" fmla="*/ f4393 1 2612594"/>
                              <a:gd name="f6345" fmla="*/ f4394 1 2647519"/>
                              <a:gd name="f6346" fmla="*/ f4395 1 2612594"/>
                              <a:gd name="f6347" fmla="*/ f4396 1 2647519"/>
                              <a:gd name="f6348" fmla="*/ f4397 1 2647519"/>
                              <a:gd name="f6349" fmla="*/ f4398 1 2647519"/>
                              <a:gd name="f6350" fmla="*/ f4399 1 2612594"/>
                              <a:gd name="f6351" fmla="*/ f4400 1 2647519"/>
                              <a:gd name="f6352" fmla="*/ f4401 1 2612594"/>
                              <a:gd name="f6353" fmla="*/ f4402 1 2647519"/>
                              <a:gd name="f6354" fmla="*/ f4403 1 2647519"/>
                              <a:gd name="f6355" fmla="*/ f4404 1 2647519"/>
                              <a:gd name="f6356" fmla="*/ f4405 1 2612594"/>
                              <a:gd name="f6357" fmla="*/ f4406 1 2647519"/>
                              <a:gd name="f6358" fmla="*/ f4407 1 2612594"/>
                              <a:gd name="f6359" fmla="*/ f4408 1 2647519"/>
                              <a:gd name="f6360" fmla="*/ f4409 1 2612594"/>
                              <a:gd name="f6361" fmla="*/ f4410 1 2647519"/>
                              <a:gd name="f6362" fmla="*/ f4411 1 2612594"/>
                              <a:gd name="f6363" fmla="*/ f4412 1 2647519"/>
                              <a:gd name="f6364" fmla="*/ f4413 1 2647519"/>
                              <a:gd name="f6365" fmla="*/ f4414 1 2612594"/>
                              <a:gd name="f6366" fmla="*/ f4415 1 2647519"/>
                              <a:gd name="f6367" fmla="*/ f4416 1 2612594"/>
                              <a:gd name="f6368" fmla="*/ f4417 1 2647519"/>
                              <a:gd name="f6369" fmla="*/ f4418 1 2612594"/>
                              <a:gd name="f6370" fmla="*/ f4419 1 2647519"/>
                              <a:gd name="f6371" fmla="*/ f4420 1 2612594"/>
                              <a:gd name="f6372" fmla="*/ f4421 1 2647519"/>
                              <a:gd name="f6373" fmla="*/ f4422 1 2612594"/>
                              <a:gd name="f6374" fmla="*/ f4423 1 2647519"/>
                              <a:gd name="f6375" fmla="*/ f4424 1 2612594"/>
                              <a:gd name="f6376" fmla="*/ f4425 1 2647519"/>
                              <a:gd name="f6377" fmla="*/ f4426 1 2612594"/>
                              <a:gd name="f6378" fmla="*/ f4427 1 2647519"/>
                              <a:gd name="f6379" fmla="*/ f4428 1 2612594"/>
                              <a:gd name="f6380" fmla="*/ f4429 1 2647519"/>
                              <a:gd name="f6381" fmla="*/ f4430 1 2612594"/>
                              <a:gd name="f6382" fmla="*/ f4431 1 2647519"/>
                              <a:gd name="f6383" fmla="*/ f4432 1 2612594"/>
                              <a:gd name="f6384" fmla="*/ f4433 1 2647519"/>
                              <a:gd name="f6385" fmla="*/ f4434 1 2612594"/>
                              <a:gd name="f6386" fmla="*/ f4435 1 2647519"/>
                              <a:gd name="f6387" fmla="*/ f4436 1 2647519"/>
                              <a:gd name="f6388" fmla="*/ f4437 1 2612594"/>
                              <a:gd name="f6389" fmla="*/ f4438 1 2612594"/>
                              <a:gd name="f6390" fmla="*/ f4439 1 2647519"/>
                              <a:gd name="f6391" fmla="*/ f4440 1 2612594"/>
                              <a:gd name="f6392" fmla="*/ f4441 1 2647519"/>
                              <a:gd name="f6393" fmla="*/ f4442 1 2612594"/>
                              <a:gd name="f6394" fmla="*/ f4443 1 2647519"/>
                              <a:gd name="f6395" fmla="*/ f4444 1 2612594"/>
                              <a:gd name="f6396" fmla="*/ f4445 1 2647519"/>
                              <a:gd name="f6397" fmla="*/ f4446 1 2612594"/>
                              <a:gd name="f6398" fmla="*/ f4447 1 2612594"/>
                              <a:gd name="f6399" fmla="*/ f4448 1 2647519"/>
                              <a:gd name="f6400" fmla="*/ f4449 1 2612594"/>
                              <a:gd name="f6401" fmla="*/ f4450 1 2612594"/>
                              <a:gd name="f6402" fmla="*/ f4451 1 2647519"/>
                              <a:gd name="f6403" fmla="*/ f4452 1 2612594"/>
                              <a:gd name="f6404" fmla="*/ f4453 1 2612594"/>
                              <a:gd name="f6405" fmla="*/ f4454 1 2612594"/>
                              <a:gd name="f6406" fmla="*/ f4455 1 2647519"/>
                              <a:gd name="f6407" fmla="*/ f4456 1 2612594"/>
                              <a:gd name="f6408" fmla="*/ f4457 1 2647519"/>
                              <a:gd name="f6409" fmla="*/ f4458 1 2612594"/>
                              <a:gd name="f6410" fmla="*/ f4459 1 2647519"/>
                              <a:gd name="f6411" fmla="*/ f4460 1 2647519"/>
                              <a:gd name="f6412" fmla="*/ f4461 1 2612594"/>
                              <a:gd name="f6413" fmla="*/ f4462 1 2647519"/>
                              <a:gd name="f6414" fmla="*/ f4463 1 2612594"/>
                              <a:gd name="f6415" fmla="*/ f4464 1 2647519"/>
                              <a:gd name="f6416" fmla="*/ f4465 1 2612594"/>
                              <a:gd name="f6417" fmla="*/ f4466 1 2647519"/>
                              <a:gd name="f6418" fmla="*/ f4467 1 2612594"/>
                              <a:gd name="f6419" fmla="*/ f4468 1 2612594"/>
                              <a:gd name="f6420" fmla="*/ f4469 1 2612594"/>
                              <a:gd name="f6421" fmla="*/ f4470 1 2612594"/>
                              <a:gd name="f6422" fmla="*/ f4471 1 2612594"/>
                              <a:gd name="f6423" fmla="*/ f4472 1 2647519"/>
                              <a:gd name="f6424" fmla="*/ f4473 1 2612594"/>
                              <a:gd name="f6425" fmla="*/ f4474 1 2647519"/>
                              <a:gd name="f6426" fmla="*/ f4475 1 2612594"/>
                              <a:gd name="f6427" fmla="*/ f4476 1 2647519"/>
                              <a:gd name="f6428" fmla="*/ f4477 1 2612594"/>
                              <a:gd name="f6429" fmla="*/ f4478 1 2647519"/>
                              <a:gd name="f6430" fmla="*/ f4479 1 2612594"/>
                              <a:gd name="f6431" fmla="*/ f4480 1 2647519"/>
                              <a:gd name="f6432" fmla="*/ f4481 1 2612594"/>
                              <a:gd name="f6433" fmla="*/ f4482 1 2647519"/>
                              <a:gd name="f6434" fmla="*/ f4483 1 2612594"/>
                              <a:gd name="f6435" fmla="*/ f4484 1 2647519"/>
                              <a:gd name="f6436" fmla="*/ f4485 1 2612594"/>
                              <a:gd name="f6437" fmla="*/ f4486 1 2647519"/>
                              <a:gd name="f6438" fmla="*/ f4487 1 2612594"/>
                              <a:gd name="f6439" fmla="*/ f4488 1 2647519"/>
                              <a:gd name="f6440" fmla="*/ f4489 1 2612594"/>
                              <a:gd name="f6441" fmla="*/ f4490 1 2647519"/>
                              <a:gd name="f6442" fmla="*/ f4491 1 2612594"/>
                              <a:gd name="f6443" fmla="*/ f4492 1 2647519"/>
                              <a:gd name="f6444" fmla="*/ f4493 1 2612594"/>
                              <a:gd name="f6445" fmla="*/ f4494 1 2647519"/>
                              <a:gd name="f6446" fmla="*/ f4495 1 2612594"/>
                              <a:gd name="f6447" fmla="*/ f4496 1 2647519"/>
                              <a:gd name="f6448" fmla="*/ f4497 1 2612594"/>
                              <a:gd name="f6449" fmla="*/ f4498 1 2647519"/>
                              <a:gd name="f6450" fmla="*/ f4499 1 2612594"/>
                              <a:gd name="f6451" fmla="*/ f4500 1 2612594"/>
                              <a:gd name="f6452" fmla="*/ f4501 1 2647519"/>
                              <a:gd name="f6453" fmla="*/ f4502 1 2612594"/>
                              <a:gd name="f6454" fmla="*/ f4503 1 2647519"/>
                              <a:gd name="f6455" fmla="*/ f4504 1 2612594"/>
                              <a:gd name="f6456" fmla="*/ f4505 1 2647519"/>
                              <a:gd name="f6457" fmla="*/ f4506 1 2612594"/>
                              <a:gd name="f6458" fmla="*/ f4507 1 2647519"/>
                              <a:gd name="f6459" fmla="*/ f4508 1 2612594"/>
                              <a:gd name="f6460" fmla="*/ f4509 1 2647519"/>
                              <a:gd name="f6461" fmla="*/ f4510 1 2612594"/>
                              <a:gd name="f6462" fmla="*/ f4511 1 2612594"/>
                              <a:gd name="f6463" fmla="*/ f4512 1 2647519"/>
                              <a:gd name="f6464" fmla="*/ f4513 1 2612594"/>
                              <a:gd name="f6465" fmla="*/ f4514 1 2647519"/>
                              <a:gd name="f6466" fmla="*/ f4515 1 2612594"/>
                              <a:gd name="f6467" fmla="*/ f4516 1 2647519"/>
                              <a:gd name="f6468" fmla="*/ f4517 1 2612594"/>
                              <a:gd name="f6469" fmla="*/ f4518 1 2612594"/>
                              <a:gd name="f6470" fmla="*/ f4519 1 2647519"/>
                              <a:gd name="f6471" fmla="*/ f4520 1 2612594"/>
                              <a:gd name="f6472" fmla="*/ f4521 1 2612594"/>
                              <a:gd name="f6473" fmla="*/ f4522 1 2647519"/>
                              <a:gd name="f6474" fmla="*/ f4523 1 2647519"/>
                              <a:gd name="f6475" fmla="*/ f4524 1 2612594"/>
                              <a:gd name="f6476" fmla="*/ f4525 1 2647519"/>
                              <a:gd name="f6477" fmla="*/ f4526 1 2612594"/>
                              <a:gd name="f6478" fmla="*/ f4527 1 2647519"/>
                              <a:gd name="f6479" fmla="*/ f4528 1 2612594"/>
                              <a:gd name="f6480" fmla="*/ f4529 1 2612594"/>
                              <a:gd name="f6481" fmla="*/ f4530 1 2647519"/>
                              <a:gd name="f6482" fmla="*/ f4531 1 2612594"/>
                              <a:gd name="f6483" fmla="*/ f4532 1 2612594"/>
                              <a:gd name="f6484" fmla="*/ f4533 1 2647519"/>
                              <a:gd name="f6485" fmla="*/ f4534 1 2612594"/>
                              <a:gd name="f6486" fmla="*/ f4535 1 2647519"/>
                              <a:gd name="f6487" fmla="*/ f4536 1 2612594"/>
                              <a:gd name="f6488" fmla="*/ f4537 1 2647519"/>
                              <a:gd name="f6489" fmla="*/ f4538 1 2612594"/>
                              <a:gd name="f6490" fmla="*/ f4539 1 2647519"/>
                              <a:gd name="f6491" fmla="*/ f4540 1 2612594"/>
                              <a:gd name="f6492" fmla="*/ f4541 1 2647519"/>
                              <a:gd name="f6493" fmla="*/ f4542 1 2612594"/>
                              <a:gd name="f6494" fmla="*/ f4543 1 2647519"/>
                              <a:gd name="f6495" fmla="*/ f4544 1 2612594"/>
                              <a:gd name="f6496" fmla="*/ f4545 1 2647519"/>
                              <a:gd name="f6497" fmla="*/ f4546 1 2612594"/>
                              <a:gd name="f6498" fmla="*/ f4547 1 2647519"/>
                              <a:gd name="f6499" fmla="*/ f4548 1 2612594"/>
                              <a:gd name="f6500" fmla="*/ f4549 1 2647519"/>
                              <a:gd name="f6501" fmla="*/ f4550 1 2612594"/>
                              <a:gd name="f6502" fmla="*/ f4551 1 2612594"/>
                              <a:gd name="f6503" fmla="*/ f4552 1 2612594"/>
                              <a:gd name="f6504" fmla="*/ f4553 1 2612594"/>
                              <a:gd name="f6505" fmla="*/ f4554 1 2647519"/>
                              <a:gd name="f6506" fmla="*/ f4555 1 2612594"/>
                              <a:gd name="f6507" fmla="*/ f4556 1 2647519"/>
                              <a:gd name="f6508" fmla="*/ f4557 1 2612594"/>
                              <a:gd name="f6509" fmla="*/ f4558 1 2647519"/>
                              <a:gd name="f6510" fmla="*/ f4559 1 2612594"/>
                              <a:gd name="f6511" fmla="*/ f4560 1 2647519"/>
                              <a:gd name="f6512" fmla="*/ f4561 1 2612594"/>
                              <a:gd name="f6513" fmla="*/ f4562 1 2647519"/>
                              <a:gd name="f6514" fmla="*/ f4563 1 2612594"/>
                              <a:gd name="f6515" fmla="*/ f4564 1 2647519"/>
                              <a:gd name="f6516" fmla="*/ f4565 1 2612594"/>
                              <a:gd name="f6517" fmla="*/ f4566 1 2647519"/>
                              <a:gd name="f6518" fmla="*/ f4567 1 2612594"/>
                              <a:gd name="f6519" fmla="*/ f4568 1 2647519"/>
                              <a:gd name="f6520" fmla="*/ f4569 1 2647519"/>
                              <a:gd name="f6521" fmla="*/ f4570 1 2612594"/>
                              <a:gd name="f6522" fmla="*/ f4571 1 2647519"/>
                              <a:gd name="f6523" fmla="*/ f4572 1 2612594"/>
                              <a:gd name="f6524" fmla="*/ f4573 1 2647519"/>
                              <a:gd name="f6525" fmla="*/ f4574 1 2612594"/>
                              <a:gd name="f6526" fmla="*/ f4575 1 2647519"/>
                              <a:gd name="f6527" fmla="*/ f4576 1 2612594"/>
                              <a:gd name="f6528" fmla="*/ f4577 1 2647519"/>
                              <a:gd name="f6529" fmla="*/ f4578 1 2612594"/>
                              <a:gd name="f6530" fmla="*/ f4579 1 2647519"/>
                              <a:gd name="f6531" fmla="*/ f4580 1 2647519"/>
                              <a:gd name="f6532" fmla="*/ f4581 1 2612594"/>
                              <a:gd name="f6533" fmla="*/ f4582 1 2647519"/>
                              <a:gd name="f6534" fmla="*/ f4583 1 2612594"/>
                              <a:gd name="f6535" fmla="*/ f4584 1 2647519"/>
                              <a:gd name="f6536" fmla="*/ f4585 1 2612594"/>
                              <a:gd name="f6537" fmla="*/ f4586 1 2647519"/>
                              <a:gd name="f6538" fmla="*/ f4587 1 2612594"/>
                              <a:gd name="f6539" fmla="*/ f4588 1 2647519"/>
                              <a:gd name="f6540" fmla="*/ f4589 1 2612594"/>
                              <a:gd name="f6541" fmla="*/ f4590 1 2647519"/>
                              <a:gd name="f6542" fmla="*/ f4591 1 2612594"/>
                              <a:gd name="f6543" fmla="*/ f4592 1 2647519"/>
                              <a:gd name="f6544" fmla="*/ f4593 1 2612594"/>
                              <a:gd name="f6545" fmla="*/ f4594 1 2647519"/>
                              <a:gd name="f6546" fmla="*/ f4595 1 2612594"/>
                              <a:gd name="f6547" fmla="*/ f4596 1 2647519"/>
                              <a:gd name="f6548" fmla="*/ f4597 1 2612594"/>
                              <a:gd name="f6549" fmla="*/ f4598 1 2647519"/>
                              <a:gd name="f6550" fmla="*/ f4599 1 2612594"/>
                              <a:gd name="f6551" fmla="*/ f4600 1 2647519"/>
                              <a:gd name="f6552" fmla="*/ f4601 1 2612594"/>
                              <a:gd name="f6553" fmla="*/ f4602 1 2647519"/>
                              <a:gd name="f6554" fmla="*/ f4603 1 2612594"/>
                              <a:gd name="f6555" fmla="*/ f4604 1 2647519"/>
                              <a:gd name="f6556" fmla="*/ f4605 1 2612594"/>
                              <a:gd name="f6557" fmla="*/ f4606 1 2647519"/>
                              <a:gd name="f6558" fmla="*/ f4607 1 2612594"/>
                              <a:gd name="f6559" fmla="*/ f4608 1 2647519"/>
                              <a:gd name="f6560" fmla="*/ f4609 1 2612594"/>
                              <a:gd name="f6561" fmla="*/ f4610 1 2647519"/>
                              <a:gd name="f6562" fmla="*/ f4611 1 2612594"/>
                              <a:gd name="f6563" fmla="*/ f4612 1 2647519"/>
                              <a:gd name="f6564" fmla="*/ f4613 1 2612594"/>
                              <a:gd name="f6565" fmla="*/ f4614 1 2647519"/>
                              <a:gd name="f6566" fmla="*/ f4615 1 2612594"/>
                              <a:gd name="f6567" fmla="*/ f4616 1 2647519"/>
                              <a:gd name="f6568" fmla="*/ f4617 1 2612594"/>
                              <a:gd name="f6569" fmla="*/ f4618 1 2647519"/>
                              <a:gd name="f6570" fmla="*/ f4619 1 2612594"/>
                              <a:gd name="f6571" fmla="*/ f4620 1 2647519"/>
                              <a:gd name="f6572" fmla="*/ f4621 1 2612594"/>
                              <a:gd name="f6573" fmla="*/ f4622 1 2647519"/>
                              <a:gd name="f6574" fmla="*/ f4623 1 2612594"/>
                              <a:gd name="f6575" fmla="*/ f4624 1 2647519"/>
                              <a:gd name="f6576" fmla="*/ f4625 1 2612594"/>
                              <a:gd name="f6577" fmla="*/ f4626 1 2647519"/>
                              <a:gd name="f6578" fmla="*/ f4627 1 2612594"/>
                              <a:gd name="f6579" fmla="*/ f4628 1 2647519"/>
                              <a:gd name="f6580" fmla="*/ f4629 1 2612594"/>
                              <a:gd name="f6581" fmla="*/ f4630 1 2647519"/>
                              <a:gd name="f6582" fmla="*/ f4631 1 2647519"/>
                              <a:gd name="f6583" fmla="*/ f4632 1 2647519"/>
                              <a:gd name="f6584" fmla="*/ f4633 1 2647519"/>
                              <a:gd name="f6585" fmla="*/ f4634 1 2647519"/>
                              <a:gd name="f6586" fmla="*/ f4635 1 2647519"/>
                              <a:gd name="f6587" fmla="*/ f4636 1 2647519"/>
                              <a:gd name="f6588" fmla="*/ f4637 1 2647519"/>
                              <a:gd name="f6589" fmla="*/ f4638 1 2612594"/>
                              <a:gd name="f6590" fmla="*/ f4639 1 2647519"/>
                              <a:gd name="f6591" fmla="*/ f4640 1 2647519"/>
                              <a:gd name="f6592" fmla="*/ f4641 1 2612594"/>
                              <a:gd name="f6593" fmla="*/ f4642 1 2612594"/>
                              <a:gd name="f6594" fmla="*/ f4643 1 2647519"/>
                              <a:gd name="f6595" fmla="*/ f4644 1 2612594"/>
                              <a:gd name="f6596" fmla="*/ f4645 1 2647519"/>
                              <a:gd name="f6597" fmla="*/ f4646 1 2612594"/>
                              <a:gd name="f6598" fmla="*/ f4647 1 2647519"/>
                              <a:gd name="f6599" fmla="*/ f4648 1 2612594"/>
                              <a:gd name="f6600" fmla="*/ f4649 1 2647519"/>
                              <a:gd name="f6601" fmla="*/ f4650 1 2612594"/>
                              <a:gd name="f6602" fmla="*/ f4651 1 2647519"/>
                              <a:gd name="f6603" fmla="*/ f4652 1 2612594"/>
                              <a:gd name="f6604" fmla="*/ f4653 1 2647519"/>
                              <a:gd name="f6605" fmla="*/ f4654 1 2612594"/>
                              <a:gd name="f6606" fmla="*/ f4655 1 2612594"/>
                              <a:gd name="f6607" fmla="*/ f4656 1 2647519"/>
                              <a:gd name="f6608" fmla="*/ f4657 1 2612594"/>
                              <a:gd name="f6609" fmla="*/ f4658 1 2647519"/>
                              <a:gd name="f6610" fmla="*/ f4659 1 2612594"/>
                              <a:gd name="f6611" fmla="*/ f4660 1 2647519"/>
                              <a:gd name="f6612" fmla="*/ f4661 1 2612594"/>
                              <a:gd name="f6613" fmla="*/ f4662 1 2647519"/>
                              <a:gd name="f6614" fmla="*/ f4663 1 2612594"/>
                              <a:gd name="f6615" fmla="*/ f4664 1 2647519"/>
                              <a:gd name="f6616" fmla="*/ f4665 1 2612594"/>
                              <a:gd name="f6617" fmla="*/ f4666 1 2647519"/>
                              <a:gd name="f6618" fmla="*/ f4667 1 2612594"/>
                              <a:gd name="f6619" fmla="*/ f4668 1 2647519"/>
                              <a:gd name="f6620" fmla="*/ f4669 1 2612594"/>
                              <a:gd name="f6621" fmla="*/ f4670 1 2647519"/>
                              <a:gd name="f6622" fmla="*/ f4671 1 2612594"/>
                              <a:gd name="f6623" fmla="*/ f4672 1 2647519"/>
                              <a:gd name="f6624" fmla="*/ f4673 1 2612594"/>
                              <a:gd name="f6625" fmla="*/ f4674 1 2647519"/>
                              <a:gd name="f6626" fmla="*/ f4675 1 2612594"/>
                              <a:gd name="f6627" fmla="*/ f4676 1 2647519"/>
                              <a:gd name="f6628" fmla="*/ f4677 1 2612594"/>
                              <a:gd name="f6629" fmla="*/ f4678 1 2647519"/>
                              <a:gd name="f6630" fmla="*/ f4679 1 2612594"/>
                              <a:gd name="f6631" fmla="*/ f4680 1 2647519"/>
                              <a:gd name="f6632" fmla="*/ f4681 1 2612594"/>
                              <a:gd name="f6633" fmla="*/ f4682 1 2647519"/>
                              <a:gd name="f6634" fmla="*/ f4683 1 2612594"/>
                              <a:gd name="f6635" fmla="*/ f4684 1 2647519"/>
                              <a:gd name="f6636" fmla="*/ f4685 1 2612594"/>
                              <a:gd name="f6637" fmla="*/ f4686 1 2647519"/>
                              <a:gd name="f6638" fmla="*/ f4687 1 2612594"/>
                              <a:gd name="f6639" fmla="*/ f4688 1 2612594"/>
                              <a:gd name="f6640" fmla="*/ f4689 1 2647519"/>
                              <a:gd name="f6641" fmla="*/ f4690 1 2612594"/>
                              <a:gd name="f6642" fmla="*/ f4691 1 2647519"/>
                              <a:gd name="f6643" fmla="*/ f4692 1 2612594"/>
                              <a:gd name="f6644" fmla="*/ f4693 1 2647519"/>
                              <a:gd name="f6645" fmla="*/ f4694 1 2612594"/>
                              <a:gd name="f6646" fmla="*/ f4695 1 2647519"/>
                              <a:gd name="f6647" fmla="*/ f4696 1 2612594"/>
                              <a:gd name="f6648" fmla="*/ f4697 1 2647519"/>
                              <a:gd name="f6649" fmla="*/ f4698 1 2612594"/>
                              <a:gd name="f6650" fmla="*/ f4699 1 2647519"/>
                              <a:gd name="f6651" fmla="*/ f4700 1 2612594"/>
                              <a:gd name="f6652" fmla="*/ f4701 1 2647519"/>
                              <a:gd name="f6653" fmla="*/ f4702 1 2612594"/>
                              <a:gd name="f6654" fmla="*/ f4703 1 2647519"/>
                              <a:gd name="f6655" fmla="*/ f4704 1 2612594"/>
                              <a:gd name="f6656" fmla="*/ f4705 1 2647519"/>
                              <a:gd name="f6657" fmla="*/ f4706 1 2612594"/>
                              <a:gd name="f6658" fmla="*/ f4707 1 2647519"/>
                              <a:gd name="f6659" fmla="*/ f4708 1 2647519"/>
                              <a:gd name="f6660" fmla="*/ f4709 1 2612594"/>
                              <a:gd name="f6661" fmla="*/ f4710 1 2647519"/>
                              <a:gd name="f6662" fmla="*/ f4711 1 2612594"/>
                              <a:gd name="f6663" fmla="*/ f4712 1 2647519"/>
                              <a:gd name="f6664" fmla="*/ f4713 1 2612594"/>
                              <a:gd name="f6665" fmla="*/ f4714 1 2647519"/>
                              <a:gd name="f6666" fmla="*/ f4715 1 2612594"/>
                              <a:gd name="f6667" fmla="*/ f4716 1 2647519"/>
                              <a:gd name="f6668" fmla="*/ f4717 1 2612594"/>
                              <a:gd name="f6669" fmla="*/ f4718 1 2647519"/>
                              <a:gd name="f6670" fmla="*/ f4719 1 2612594"/>
                              <a:gd name="f6671" fmla="*/ f4720 1 2647519"/>
                              <a:gd name="f6672" fmla="*/ f4721 1 2612594"/>
                              <a:gd name="f6673" fmla="*/ f4722 1 2647519"/>
                              <a:gd name="f6674" fmla="*/ f4723 1 2612594"/>
                              <a:gd name="f6675" fmla="*/ f4724 1 2612594"/>
                              <a:gd name="f6676" fmla="*/ f4725 1 2647519"/>
                              <a:gd name="f6677" fmla="*/ f4726 1 2612594"/>
                              <a:gd name="f6678" fmla="*/ f4727 1 2647519"/>
                              <a:gd name="f6679" fmla="*/ f4728 1 2612594"/>
                              <a:gd name="f6680" fmla="*/ f4729 1 2647519"/>
                              <a:gd name="f6681" fmla="*/ f4730 1 2612594"/>
                              <a:gd name="f6682" fmla="*/ f4731 1 2647519"/>
                              <a:gd name="f6683" fmla="*/ f4732 1 2612594"/>
                              <a:gd name="f6684" fmla="*/ f4733 1 2647519"/>
                              <a:gd name="f6685" fmla="*/ f4734 1 2612594"/>
                              <a:gd name="f6686" fmla="*/ f4735 1 2647519"/>
                              <a:gd name="f6687" fmla="*/ f4736 1 2612594"/>
                              <a:gd name="f6688" fmla="*/ f4737 1 2647519"/>
                              <a:gd name="f6689" fmla="*/ f4738 1 2612594"/>
                              <a:gd name="f6690" fmla="*/ f4739 1 2647519"/>
                              <a:gd name="f6691" fmla="*/ f4740 1 2612594"/>
                              <a:gd name="f6692" fmla="*/ f4741 1 2647519"/>
                              <a:gd name="f6693" fmla="*/ f4742 1 2612594"/>
                              <a:gd name="f6694" fmla="*/ f4743 1 2647519"/>
                              <a:gd name="f6695" fmla="*/ f4744 1 2612594"/>
                              <a:gd name="f6696" fmla="*/ f4745 1 2647519"/>
                              <a:gd name="f6697" fmla="*/ f4746 1 2612594"/>
                              <a:gd name="f6698" fmla="*/ f4747 1 2647519"/>
                              <a:gd name="f6699" fmla="*/ f4748 1 2612594"/>
                              <a:gd name="f6700" fmla="*/ f4749 1 2647519"/>
                              <a:gd name="f6701" fmla="*/ f4750 1 2612594"/>
                              <a:gd name="f6702" fmla="*/ f4751 1 2647519"/>
                              <a:gd name="f6703" fmla="*/ f4752 1 2612594"/>
                              <a:gd name="f6704" fmla="*/ f4753 1 2647519"/>
                              <a:gd name="f6705" fmla="*/ f4754 1 2612594"/>
                              <a:gd name="f6706" fmla="*/ f4755 1 2647519"/>
                              <a:gd name="f6707" fmla="*/ f4756 1 2612594"/>
                              <a:gd name="f6708" fmla="*/ f4757 1 2647519"/>
                              <a:gd name="f6709" fmla="*/ f4758 1 2612594"/>
                              <a:gd name="f6710" fmla="*/ f4759 1 2647519"/>
                              <a:gd name="f6711" fmla="*/ f4760 1 2612594"/>
                              <a:gd name="f6712" fmla="*/ f4761 1 2647519"/>
                              <a:gd name="f6713" fmla="*/ f4762 1 2612594"/>
                              <a:gd name="f6714" fmla="*/ f4763 1 2647519"/>
                              <a:gd name="f6715" fmla="*/ f4764 1 2612594"/>
                              <a:gd name="f6716" fmla="*/ f4765 1 2647519"/>
                              <a:gd name="f6717" fmla="*/ f4766 1 2612594"/>
                              <a:gd name="f6718" fmla="*/ f4767 1 2647519"/>
                              <a:gd name="f6719" fmla="*/ f4768 1 2612594"/>
                              <a:gd name="f6720" fmla="*/ f4769 1 2647519"/>
                              <a:gd name="f6721" fmla="*/ f4770 1 2612594"/>
                              <a:gd name="f6722" fmla="*/ f4771 1 2647519"/>
                              <a:gd name="f6723" fmla="*/ f4772 1 2612594"/>
                              <a:gd name="f6724" fmla="*/ f4773 1 2647519"/>
                              <a:gd name="f6725" fmla="*/ f4774 1 2612594"/>
                              <a:gd name="f6726" fmla="*/ f4775 1 2647519"/>
                              <a:gd name="f6727" fmla="*/ f4776 1 2612594"/>
                              <a:gd name="f6728" fmla="*/ f4777 1 2647519"/>
                              <a:gd name="f6729" fmla="*/ f4778 1 2612594"/>
                              <a:gd name="f6730" fmla="*/ f4779 1 2647519"/>
                              <a:gd name="f6731" fmla="*/ f4780 1 2612594"/>
                              <a:gd name="f6732" fmla="*/ f4781 1 2647519"/>
                              <a:gd name="f6733" fmla="*/ f4782 1 2612594"/>
                              <a:gd name="f6734" fmla="*/ f4783 1 2647519"/>
                              <a:gd name="f6735" fmla="*/ f4784 1 2612594"/>
                              <a:gd name="f6736" fmla="*/ f4785 1 2647519"/>
                              <a:gd name="f6737" fmla="*/ f4786 1 2612594"/>
                              <a:gd name="f6738" fmla="*/ f4787 1 2647519"/>
                              <a:gd name="f6739" fmla="*/ f4788 1 2612594"/>
                              <a:gd name="f6740" fmla="*/ f4789 1 2612594"/>
                              <a:gd name="f6741" fmla="*/ f4790 1 2647519"/>
                              <a:gd name="f6742" fmla="*/ f4791 1 2612594"/>
                              <a:gd name="f6743" fmla="*/ f4792 1 2647519"/>
                              <a:gd name="f6744" fmla="*/ f4793 1 2612594"/>
                              <a:gd name="f6745" fmla="*/ f4794 1 2647519"/>
                              <a:gd name="f6746" fmla="*/ f4795 1 2612594"/>
                              <a:gd name="f6747" fmla="*/ f4796 1 2647519"/>
                              <a:gd name="f6748" fmla="*/ f4797 1 2612594"/>
                              <a:gd name="f6749" fmla="*/ f4798 1 2647519"/>
                              <a:gd name="f6750" fmla="*/ f4799 1 2612594"/>
                              <a:gd name="f6751" fmla="*/ f4800 1 2647519"/>
                              <a:gd name="f6752" fmla="*/ f4801 1 2612594"/>
                              <a:gd name="f6753" fmla="*/ f4802 1 2647519"/>
                              <a:gd name="f6754" fmla="*/ f4803 1 2612594"/>
                              <a:gd name="f6755" fmla="*/ f4804 1 2647519"/>
                              <a:gd name="f6756" fmla="*/ f4805 1 2612594"/>
                              <a:gd name="f6757" fmla="*/ f4806 1 2647519"/>
                              <a:gd name="f6758" fmla="*/ f4807 1 2612594"/>
                              <a:gd name="f6759" fmla="*/ f4808 1 2647519"/>
                              <a:gd name="f6760" fmla="*/ f4809 1 2612594"/>
                              <a:gd name="f6761" fmla="*/ f4810 1 2647519"/>
                              <a:gd name="f6762" fmla="*/ f4811 1 2612594"/>
                              <a:gd name="f6763" fmla="*/ f4812 1 2647519"/>
                              <a:gd name="f6764" fmla="*/ f4813 1 2612594"/>
                              <a:gd name="f6765" fmla="*/ f4814 1 2647519"/>
                              <a:gd name="f6766" fmla="*/ f4815 1 2612594"/>
                              <a:gd name="f6767" fmla="*/ f4816 1 2647519"/>
                              <a:gd name="f6768" fmla="*/ f4817 1 2612594"/>
                              <a:gd name="f6769" fmla="*/ f4818 1 2647519"/>
                              <a:gd name="f6770" fmla="*/ f4819 1 2612594"/>
                              <a:gd name="f6771" fmla="*/ f4820 1 2647519"/>
                              <a:gd name="f6772" fmla="*/ f4821 1 2612594"/>
                              <a:gd name="f6773" fmla="*/ f4822 1 2647519"/>
                              <a:gd name="f6774" fmla="*/ f4823 1 2612594"/>
                              <a:gd name="f6775" fmla="*/ f4824 1 2647519"/>
                              <a:gd name="f6776" fmla="*/ f4825 1 2612594"/>
                              <a:gd name="f6777" fmla="*/ f4826 1 2647519"/>
                              <a:gd name="f6778" fmla="*/ f4827 1 2612594"/>
                              <a:gd name="f6779" fmla="*/ f4828 1 2647519"/>
                              <a:gd name="f6780" fmla="*/ f4829 1 2647519"/>
                              <a:gd name="f6781" fmla="*/ f4830 1 2612594"/>
                              <a:gd name="f6782" fmla="*/ f4831 1 2647519"/>
                              <a:gd name="f6783" fmla="*/ f4832 1 2612594"/>
                              <a:gd name="f6784" fmla="*/ f4833 1 2647519"/>
                              <a:gd name="f6785" fmla="*/ f4834 1 2612594"/>
                              <a:gd name="f6786" fmla="*/ f4835 1 2647519"/>
                              <a:gd name="f6787" fmla="*/ f4836 1 2612594"/>
                              <a:gd name="f6788" fmla="*/ f4837 1 2647519"/>
                              <a:gd name="f6789" fmla="*/ f4838 1 2612594"/>
                              <a:gd name="f6790" fmla="*/ f4839 1 2647519"/>
                              <a:gd name="f6791" fmla="*/ f4840 1 2612594"/>
                              <a:gd name="f6792" fmla="*/ f4841 1 2647519"/>
                              <a:gd name="f6793" fmla="*/ f4842 1 2612594"/>
                              <a:gd name="f6794" fmla="*/ f4843 1 2647519"/>
                              <a:gd name="f6795" fmla="*/ f4844 1 2612594"/>
                              <a:gd name="f6796" fmla="*/ f4845 1 2647519"/>
                              <a:gd name="f6797" fmla="*/ f4846 1 2612594"/>
                              <a:gd name="f6798" fmla="*/ f4847 1 2647519"/>
                              <a:gd name="f6799" fmla="*/ f4848 1 2612594"/>
                              <a:gd name="f6800" fmla="*/ f4849 1 2647519"/>
                              <a:gd name="f6801" fmla="*/ f4850 1 2612594"/>
                              <a:gd name="f6802" fmla="*/ f4851 1 2647519"/>
                              <a:gd name="f6803" fmla="*/ f4852 1 2612594"/>
                              <a:gd name="f6804" fmla="*/ f4853 1 2647519"/>
                              <a:gd name="f6805" fmla="*/ f4854 1 2612594"/>
                              <a:gd name="f6806" fmla="*/ f4855 1 2647519"/>
                              <a:gd name="f6807" fmla="*/ f4856 1 2612594"/>
                              <a:gd name="f6808" fmla="*/ f4857 1 2647519"/>
                              <a:gd name="f6809" fmla="*/ f4858 1 2612594"/>
                              <a:gd name="f6810" fmla="*/ f4859 1 2647519"/>
                              <a:gd name="f6811" fmla="*/ f4860 1 2612594"/>
                              <a:gd name="f6812" fmla="*/ f4861 1 2647519"/>
                              <a:gd name="f6813" fmla="*/ f4862 1 2647519"/>
                              <a:gd name="f6814" fmla="*/ f4863 1 2612594"/>
                              <a:gd name="f6815" fmla="*/ f4864 1 2647519"/>
                              <a:gd name="f6816" fmla="*/ f4865 1 2612594"/>
                              <a:gd name="f6817" fmla="*/ f4866 1 2647519"/>
                              <a:gd name="f6818" fmla="*/ f4867 1 2612594"/>
                              <a:gd name="f6819" fmla="*/ f4868 1 2612594"/>
                              <a:gd name="f6820" fmla="*/ f4869 1 2647519"/>
                              <a:gd name="f6821" fmla="*/ f4870 1 2612594"/>
                              <a:gd name="f6822" fmla="*/ f4871 1 2647519"/>
                              <a:gd name="f6823" fmla="*/ f4872 1 2612594"/>
                              <a:gd name="f6824" fmla="*/ f4873 1 2647519"/>
                              <a:gd name="f6825" fmla="*/ f4874 1 2647519"/>
                              <a:gd name="f6826" fmla="*/ f4875 1 2612594"/>
                              <a:gd name="f6827" fmla="*/ f4876 1 2647519"/>
                              <a:gd name="f6828" fmla="*/ f4877 1 2612594"/>
                              <a:gd name="f6829" fmla="*/ f4878 1 2647519"/>
                              <a:gd name="f6830" fmla="*/ f4879 1 2612594"/>
                              <a:gd name="f6831" fmla="*/ f4880 1 2647519"/>
                              <a:gd name="f6832" fmla="*/ f4881 1 2612594"/>
                              <a:gd name="f6833" fmla="*/ f4882 1 2647519"/>
                              <a:gd name="f6834" fmla="*/ f4883 1 2612594"/>
                              <a:gd name="f6835" fmla="*/ f4884 1 2647519"/>
                              <a:gd name="f6836" fmla="*/ f4885 1 2612594"/>
                              <a:gd name="f6837" fmla="*/ f4886 1 2647519"/>
                              <a:gd name="f6838" fmla="*/ f4887 1 2612594"/>
                              <a:gd name="f6839" fmla="*/ f4888 1 2647519"/>
                              <a:gd name="f6840" fmla="*/ f4889 1 2612594"/>
                              <a:gd name="f6841" fmla="*/ f4890 1 2647519"/>
                              <a:gd name="f6842" fmla="*/ f4891 1 2612594"/>
                              <a:gd name="f6843" fmla="*/ f4892 1 2647519"/>
                              <a:gd name="f6844" fmla="*/ f4893 1 2612594"/>
                              <a:gd name="f6845" fmla="*/ f4894 1 2647519"/>
                              <a:gd name="f6846" fmla="*/ f4895 1 2612594"/>
                              <a:gd name="f6847" fmla="*/ f4896 1 2647519"/>
                              <a:gd name="f6848" fmla="*/ f4897 1 2612594"/>
                              <a:gd name="f6849" fmla="*/ f4898 1 2647519"/>
                              <a:gd name="f6850" fmla="*/ f4899 1 2612594"/>
                              <a:gd name="f6851" fmla="*/ f4900 1 2647519"/>
                              <a:gd name="f6852" fmla="*/ f4901 1 2612594"/>
                              <a:gd name="f6853" fmla="*/ f4902 1 2647519"/>
                              <a:gd name="f6854" fmla="*/ f4903 1 2647519"/>
                              <a:gd name="f6855" fmla="*/ f4904 1 2647519"/>
                              <a:gd name="f6856" fmla="*/ f4905 1 2612594"/>
                              <a:gd name="f6857" fmla="*/ f4906 1 2647519"/>
                              <a:gd name="f6858" fmla="*/ f4907 1 2647519"/>
                              <a:gd name="f6859" fmla="*/ f4908 1 2612594"/>
                              <a:gd name="f6860" fmla="*/ f4909 1 2647519"/>
                              <a:gd name="f6861" fmla="*/ f4910 1 2612594"/>
                              <a:gd name="f6862" fmla="*/ f4911 1 2647519"/>
                              <a:gd name="f6863" fmla="*/ f4912 1 2612594"/>
                              <a:gd name="f6864" fmla="*/ f4913 1 2647519"/>
                              <a:gd name="f6865" fmla="*/ f4914 1 2612594"/>
                              <a:gd name="f6866" fmla="*/ f4915 1 2647519"/>
                              <a:gd name="f6867" fmla="*/ f4916 1 2612594"/>
                              <a:gd name="f6868" fmla="*/ f4917 1 2647519"/>
                              <a:gd name="f6869" fmla="*/ f4918 1 2612594"/>
                              <a:gd name="f6870" fmla="*/ f4919 1 2612594"/>
                              <a:gd name="f6871" fmla="*/ f4920 1 2647519"/>
                              <a:gd name="f6872" fmla="*/ f4921 1 2612594"/>
                              <a:gd name="f6873" fmla="*/ f4922 1 2612594"/>
                              <a:gd name="f6874" fmla="*/ f4923 1 2647519"/>
                              <a:gd name="f6875" fmla="*/ f4924 1 2612594"/>
                              <a:gd name="f6876" fmla="*/ f4925 1 2647519"/>
                              <a:gd name="f6877" fmla="*/ f4926 1 2647519"/>
                              <a:gd name="f6878" fmla="*/ f4927 1 2612594"/>
                              <a:gd name="f6879" fmla="*/ f4928 1 2647519"/>
                              <a:gd name="f6880" fmla="*/ f4929 1 2647519"/>
                              <a:gd name="f6881" fmla="*/ f4930 1 2647519"/>
                              <a:gd name="f6882" fmla="*/ f4931 1 2612594"/>
                              <a:gd name="f6883" fmla="*/ f4932 1 2647519"/>
                              <a:gd name="f6884" fmla="*/ f4933 1 2612594"/>
                              <a:gd name="f6885" fmla="*/ f4934 1 2612594"/>
                              <a:gd name="f6886" fmla="*/ f4935 1 2647519"/>
                              <a:gd name="f6887" fmla="*/ f4936 1 2647519"/>
                              <a:gd name="f6888" fmla="*/ f4937 1 2647519"/>
                              <a:gd name="f6889" fmla="*/ f4938 1 2612594"/>
                              <a:gd name="f6890" fmla="*/ f4939 1 2647519"/>
                              <a:gd name="f6891" fmla="*/ f4940 1 2612594"/>
                              <a:gd name="f6892" fmla="*/ f4941 1 2647519"/>
                              <a:gd name="f6893" fmla="*/ f4942 1 2612594"/>
                              <a:gd name="f6894" fmla="*/ f4943 1 2647519"/>
                              <a:gd name="f6895" fmla="*/ f4944 1 2612594"/>
                              <a:gd name="f6896" fmla="*/ f4945 1 2647519"/>
                              <a:gd name="f6897" fmla="*/ f4946 1 2612594"/>
                              <a:gd name="f6898" fmla="*/ f4947 1 2647519"/>
                              <a:gd name="f6899" fmla="*/ f4948 1 2612594"/>
                              <a:gd name="f6900" fmla="*/ f4949 1 2647519"/>
                              <a:gd name="f6901" fmla="*/ f4950 1 2612594"/>
                              <a:gd name="f6902" fmla="*/ f4951 1 2647519"/>
                              <a:gd name="f6903" fmla="*/ f4952 1 2612594"/>
                              <a:gd name="f6904" fmla="*/ f4953 1 2647519"/>
                              <a:gd name="f6905" fmla="*/ f4954 1 2612594"/>
                              <a:gd name="f6906" fmla="*/ f4955 1 2647519"/>
                              <a:gd name="f6907" fmla="*/ f4956 1 2612594"/>
                              <a:gd name="f6908" fmla="*/ f4957 1 2647519"/>
                              <a:gd name="f6909" fmla="*/ f4958 1 2612594"/>
                              <a:gd name="f6910" fmla="*/ f4959 1 2612594"/>
                              <a:gd name="f6911" fmla="*/ f4960 1 2612594"/>
                              <a:gd name="f6912" fmla="*/ f4961 1 2647519"/>
                              <a:gd name="f6913" fmla="*/ f4962 1 2647519"/>
                              <a:gd name="f6914" fmla="*/ f4963 1 2612594"/>
                              <a:gd name="f6915" fmla="*/ f4964 1 2647519"/>
                              <a:gd name="f6916" fmla="*/ f4965 1 2612594"/>
                              <a:gd name="f6917" fmla="*/ f4966 1 2647519"/>
                              <a:gd name="f6918" fmla="*/ f4967 1 2612594"/>
                              <a:gd name="f6919" fmla="*/ f4968 1 2647519"/>
                              <a:gd name="f6920" fmla="*/ f4969 1 2612594"/>
                              <a:gd name="f6921" fmla="*/ f4970 1 2647519"/>
                              <a:gd name="f6922" fmla="*/ f4971 1 2647519"/>
                              <a:gd name="f6923" fmla="*/ f4972 1 2647519"/>
                              <a:gd name="f6924" fmla="*/ f4973 1 2647519"/>
                              <a:gd name="f6925" fmla="*/ f4974 1 2612594"/>
                              <a:gd name="f6926" fmla="*/ f4975 1 2647519"/>
                              <a:gd name="f6927" fmla="*/ f4976 1 2612594"/>
                              <a:gd name="f6928" fmla="*/ f4977 1 2647519"/>
                              <a:gd name="f6929" fmla="*/ f4978 1 2647519"/>
                              <a:gd name="f6930" fmla="*/ f4979 1 2647519"/>
                              <a:gd name="f6931" fmla="*/ f4980 1 2612594"/>
                              <a:gd name="f6932" fmla="*/ f4981 1 2647519"/>
                              <a:gd name="f6933" fmla="*/ f4982 1 2612594"/>
                              <a:gd name="f6934" fmla="*/ f4983 1 2647519"/>
                              <a:gd name="f6935" fmla="*/ f4984 1 2647519"/>
                              <a:gd name="f6936" fmla="*/ f4985 1 2612594"/>
                              <a:gd name="f6937" fmla="*/ f4986 1 2647519"/>
                              <a:gd name="f6938" fmla="*/ f4987 1 2612594"/>
                              <a:gd name="f6939" fmla="*/ f4988 1 2647519"/>
                              <a:gd name="f6940" fmla="*/ f4989 1 2612594"/>
                              <a:gd name="f6941" fmla="*/ f4990 1 2647519"/>
                              <a:gd name="f6942" fmla="*/ f4991 1 2612594"/>
                              <a:gd name="f6943" fmla="*/ f4992 1 2647519"/>
                              <a:gd name="f6944" fmla="*/ f4993 1 2612594"/>
                              <a:gd name="f6945" fmla="*/ f4994 1 2647519"/>
                              <a:gd name="f6946" fmla="*/ f4995 1 2612594"/>
                              <a:gd name="f6947" fmla="*/ f4996 1 2647519"/>
                              <a:gd name="f6948" fmla="*/ f4997 1 2612594"/>
                              <a:gd name="f6949" fmla="*/ f4998 1 2612594"/>
                              <a:gd name="f6950" fmla="*/ f4999 1 2647519"/>
                              <a:gd name="f6951" fmla="*/ f5000 1 2612594"/>
                              <a:gd name="f6952" fmla="*/ f5001 1 2647519"/>
                              <a:gd name="f6953" fmla="*/ f5002 1 2612594"/>
                              <a:gd name="f6954" fmla="*/ f5003 1 2647519"/>
                              <a:gd name="f6955" fmla="*/ f5004 1 2612594"/>
                              <a:gd name="f6956" fmla="*/ f5005 1 2647519"/>
                              <a:gd name="f6957" fmla="*/ f5006 1 2612594"/>
                              <a:gd name="f6958" fmla="*/ f5007 1 2647519"/>
                              <a:gd name="f6959" fmla="*/ f5008 1 2612594"/>
                              <a:gd name="f6960" fmla="*/ f5009 1 2647519"/>
                              <a:gd name="f6961" fmla="*/ f5010 1 2612594"/>
                              <a:gd name="f6962" fmla="*/ f5011 1 2612594"/>
                              <a:gd name="f6963" fmla="*/ f5012 1 2647519"/>
                              <a:gd name="f6964" fmla="*/ f5013 1 2612594"/>
                              <a:gd name="f6965" fmla="*/ f5014 1 2647519"/>
                              <a:gd name="f6966" fmla="*/ f5015 1 2612594"/>
                              <a:gd name="f6967" fmla="*/ f5016 1 2647519"/>
                              <a:gd name="f6968" fmla="*/ f5017 1 2612594"/>
                              <a:gd name="f6969" fmla="*/ f5018 1 2647519"/>
                              <a:gd name="f6970" fmla="*/ f5019 1 2647519"/>
                              <a:gd name="f6971" fmla="*/ f5020 1 2612594"/>
                              <a:gd name="f6972" fmla="*/ f5021 1 2647519"/>
                              <a:gd name="f6973" fmla="*/ f5022 1 2612594"/>
                              <a:gd name="f6974" fmla="*/ f5023 1 2647519"/>
                              <a:gd name="f6975" fmla="*/ f5024 1 2612594"/>
                              <a:gd name="f6976" fmla="*/ f5025 1 2647519"/>
                              <a:gd name="f6977" fmla="*/ f5026 1 2612594"/>
                              <a:gd name="f6978" fmla="*/ f5027 1 2647519"/>
                              <a:gd name="f6979" fmla="*/ f5028 1 2612594"/>
                              <a:gd name="f6980" fmla="*/ f5029 1 2647519"/>
                              <a:gd name="f6981" fmla="*/ f5030 1 2612594"/>
                              <a:gd name="f6982" fmla="*/ f5031 1 2647519"/>
                              <a:gd name="f6983" fmla="*/ f5032 1 2612594"/>
                              <a:gd name="f6984" fmla="*/ f5033 1 2647519"/>
                              <a:gd name="f6985" fmla="*/ f5034 1 2612594"/>
                              <a:gd name="f6986" fmla="*/ f5035 1 2647519"/>
                              <a:gd name="f6987" fmla="*/ f5036 1 2612594"/>
                              <a:gd name="f6988" fmla="*/ f5037 1 2647519"/>
                              <a:gd name="f6989" fmla="*/ f5038 1 2612594"/>
                              <a:gd name="f6990" fmla="*/ f5039 1 2647519"/>
                              <a:gd name="f6991" fmla="*/ f5040 1 2612594"/>
                              <a:gd name="f6992" fmla="*/ f5041 1 2647519"/>
                              <a:gd name="f6993" fmla="*/ f5042 1 2612594"/>
                              <a:gd name="f6994" fmla="*/ f5043 1 2647519"/>
                              <a:gd name="f6995" fmla="*/ f5044 1 2612594"/>
                              <a:gd name="f6996" fmla="*/ f5045 1 2612594"/>
                              <a:gd name="f6997" fmla="*/ f5046 1 2647519"/>
                              <a:gd name="f6998" fmla="*/ f5047 1 2612594"/>
                              <a:gd name="f6999" fmla="*/ f5048 1 2647519"/>
                              <a:gd name="f7000" fmla="*/ f5049 1 2612594"/>
                              <a:gd name="f7001" fmla="*/ f5050 1 2647519"/>
                              <a:gd name="f7002" fmla="*/ f5051 1 2612594"/>
                              <a:gd name="f7003" fmla="*/ f5052 1 2647519"/>
                              <a:gd name="f7004" fmla="*/ f5053 1 2647519"/>
                              <a:gd name="f7005" fmla="*/ f5054 1 2612594"/>
                              <a:gd name="f7006" fmla="*/ f5055 1 2647519"/>
                              <a:gd name="f7007" fmla="*/ f5056 1 2612594"/>
                              <a:gd name="f7008" fmla="*/ f5057 1 2647519"/>
                              <a:gd name="f7009" fmla="*/ f5058 1 2647519"/>
                              <a:gd name="f7010" fmla="*/ f5059 1 2612594"/>
                              <a:gd name="f7011" fmla="*/ f5060 1 2647519"/>
                              <a:gd name="f7012" fmla="*/ f5061 1 2647519"/>
                              <a:gd name="f7013" fmla="*/ f5062 1 2612594"/>
                              <a:gd name="f7014" fmla="*/ f5063 1 2647519"/>
                              <a:gd name="f7015" fmla="*/ f5064 1 2612594"/>
                              <a:gd name="f7016" fmla="*/ f5065 1 2647519"/>
                              <a:gd name="f7017" fmla="*/ f5066 1 2612594"/>
                              <a:gd name="f7018" fmla="*/ f5067 1 2612594"/>
                              <a:gd name="f7019" fmla="*/ f5068 1 2647519"/>
                              <a:gd name="f7020" fmla="*/ f5069 1 2612594"/>
                              <a:gd name="f7021" fmla="*/ f5070 1 2612594"/>
                              <a:gd name="f7022" fmla="*/ f5071 1 2612594"/>
                              <a:gd name="f7023" fmla="*/ f5072 1 2612594"/>
                              <a:gd name="f7024" fmla="*/ f5073 1 2612594"/>
                              <a:gd name="f7025" fmla="*/ f5074 1 2612594"/>
                              <a:gd name="f7026" fmla="*/ f5075 1 2647519"/>
                              <a:gd name="f7027" fmla="*/ f5076 1 2612594"/>
                              <a:gd name="f7028" fmla="*/ f5077 1 2647519"/>
                              <a:gd name="f7029" fmla="*/ f5078 1 2612594"/>
                              <a:gd name="f7030" fmla="*/ f5079 1 2647519"/>
                              <a:gd name="f7031" fmla="*/ f5080 1 2612594"/>
                              <a:gd name="f7032" fmla="*/ f5081 1 2647519"/>
                              <a:gd name="f7033" fmla="*/ f5082 1 2612594"/>
                              <a:gd name="f7034" fmla="*/ f5083 1 2612594"/>
                              <a:gd name="f7035" fmla="*/ f5084 1 2647519"/>
                              <a:gd name="f7036" fmla="*/ f5085 1 2612594"/>
                              <a:gd name="f7037" fmla="*/ f5086 1 2647519"/>
                              <a:gd name="f7038" fmla="*/ f5087 1 2612594"/>
                              <a:gd name="f7039" fmla="*/ f5088 1 2647519"/>
                              <a:gd name="f7040" fmla="*/ f5089 1 2647519"/>
                              <a:gd name="f7041" fmla="*/ f5090 1 2612594"/>
                              <a:gd name="f7042" fmla="*/ f5091 1 2647519"/>
                              <a:gd name="f7043" fmla="*/ f5092 1 2612594"/>
                              <a:gd name="f7044" fmla="*/ f5093 1 2612594"/>
                              <a:gd name="f7045" fmla="*/ f5094 1 2612594"/>
                              <a:gd name="f7046" fmla="*/ f5095 1 2647519"/>
                              <a:gd name="f7047" fmla="*/ f5096 1 2612594"/>
                              <a:gd name="f7048" fmla="*/ f5097 1 2647519"/>
                              <a:gd name="f7049" fmla="*/ f5098 1 2612594"/>
                              <a:gd name="f7050" fmla="*/ f5099 1 2647519"/>
                              <a:gd name="f7051" fmla="*/ f5100 1 2612594"/>
                              <a:gd name="f7052" fmla="*/ f5101 1 2647519"/>
                              <a:gd name="f7053" fmla="*/ f5102 1 2612594"/>
                              <a:gd name="f7054" fmla="*/ f5103 1 2647519"/>
                              <a:gd name="f7055" fmla="*/ f5104 1 2612594"/>
                              <a:gd name="f7056" fmla="*/ f5105 1 2612594"/>
                              <a:gd name="f7057" fmla="*/ f5106 1 2647519"/>
                              <a:gd name="f7058" fmla="*/ f5107 1 2612594"/>
                              <a:gd name="f7059" fmla="*/ f5108 1 2647519"/>
                              <a:gd name="f7060" fmla="*/ f5109 1 2612594"/>
                              <a:gd name="f7061" fmla="*/ f5110 1 2647519"/>
                              <a:gd name="f7062" fmla="*/ f5111 1 2612594"/>
                              <a:gd name="f7063" fmla="*/ f5112 1 2647519"/>
                              <a:gd name="f7064" fmla="*/ f5113 1 2612594"/>
                              <a:gd name="f7065" fmla="*/ f5114 1 2647519"/>
                              <a:gd name="f7066" fmla="*/ f5115 1 2647519"/>
                              <a:gd name="f7067" fmla="*/ f5116 1 2612594"/>
                              <a:gd name="f7068" fmla="*/ f5117 1 2647519"/>
                              <a:gd name="f7069" fmla="*/ f5118 1 2612594"/>
                              <a:gd name="f7070" fmla="*/ f5119 1 2647519"/>
                              <a:gd name="f7071" fmla="*/ f5120 1 2612594"/>
                              <a:gd name="f7072" fmla="*/ f5121 1 2612594"/>
                              <a:gd name="f7073" fmla="*/ f5122 1 2647519"/>
                              <a:gd name="f7074" fmla="*/ f5123 1 2612594"/>
                              <a:gd name="f7075" fmla="*/ f5124 1 2647519"/>
                              <a:gd name="f7076" fmla="*/ f5125 1 2612594"/>
                              <a:gd name="f7077" fmla="*/ f5126 1 2647519"/>
                              <a:gd name="f7078" fmla="*/ f5127 1 2612594"/>
                              <a:gd name="f7079" fmla="*/ f5128 1 2647519"/>
                              <a:gd name="f7080" fmla="*/ f5129 1 2612594"/>
                              <a:gd name="f7081" fmla="*/ f5130 1 2647519"/>
                              <a:gd name="f7082" fmla="*/ f5131 1 2612594"/>
                              <a:gd name="f7083" fmla="*/ f5132 1 2612594"/>
                              <a:gd name="f7084" fmla="*/ f5133 1 2612594"/>
                              <a:gd name="f7085" fmla="*/ f5134 1 2612594"/>
                              <a:gd name="f7086" fmla="*/ f5135 1 2647519"/>
                              <a:gd name="f7087" fmla="*/ f5136 1 2612594"/>
                              <a:gd name="f7088" fmla="*/ f5137 1 2647519"/>
                              <a:gd name="f7089" fmla="*/ f5138 1 2612594"/>
                              <a:gd name="f7090" fmla="*/ f5139 1 2647519"/>
                              <a:gd name="f7091" fmla="*/ f5140 1 2647519"/>
                              <a:gd name="f7092" fmla="*/ f5141 1 2612594"/>
                              <a:gd name="f7093" fmla="*/ f5142 1 2647519"/>
                              <a:gd name="f7094" fmla="*/ f5143 1 2647519"/>
                              <a:gd name="f7095" fmla="*/ f5144 1 2612594"/>
                              <a:gd name="f7096" fmla="*/ f5145 1 2647519"/>
                              <a:gd name="f7097" fmla="*/ f5146 1 2612594"/>
                              <a:gd name="f7098" fmla="*/ f5147 1 2647519"/>
                              <a:gd name="f7099" fmla="*/ f5148 1 2612594"/>
                              <a:gd name="f7100" fmla="*/ f5149 1 2647519"/>
                              <a:gd name="f7101" fmla="*/ f5150 1 2612594"/>
                              <a:gd name="f7102" fmla="*/ f5151 1 2647519"/>
                              <a:gd name="f7103" fmla="*/ f5152 1 2612594"/>
                              <a:gd name="f7104" fmla="*/ f5153 1 2647519"/>
                              <a:gd name="f7105" fmla="*/ f5154 1 2612594"/>
                              <a:gd name="f7106" fmla="*/ f5155 1 2647519"/>
                              <a:gd name="f7107" fmla="*/ f5156 1 2612594"/>
                              <a:gd name="f7108" fmla="*/ f5157 1 2612594"/>
                              <a:gd name="f7109" fmla="*/ f5158 1 2612594"/>
                              <a:gd name="f7110" fmla="*/ f5159 1 2647519"/>
                              <a:gd name="f7111" fmla="*/ f5160 1 2612594"/>
                              <a:gd name="f7112" fmla="*/ f5161 1 2647519"/>
                              <a:gd name="f7113" fmla="*/ f5162 1 2612594"/>
                              <a:gd name="f7114" fmla="*/ f5163 1 2647519"/>
                              <a:gd name="f7115" fmla="*/ f5164 1 2612594"/>
                              <a:gd name="f7116" fmla="*/ f5165 1 2647519"/>
                              <a:gd name="f7117" fmla="*/ f5166 1 2612594"/>
                              <a:gd name="f7118" fmla="*/ f5167 1 2647519"/>
                              <a:gd name="f7119" fmla="*/ f5168 1 2612594"/>
                              <a:gd name="f7120" fmla="*/ f5169 1 2647519"/>
                              <a:gd name="f7121" fmla="*/ f5170 1 2612594"/>
                              <a:gd name="f7122" fmla="*/ f5171 1 2647519"/>
                              <a:gd name="f7123" fmla="*/ f5172 1 2612594"/>
                              <a:gd name="f7124" fmla="*/ f5173 1 2647519"/>
                              <a:gd name="f7125" fmla="*/ f5174 1 2612594"/>
                              <a:gd name="f7126" fmla="*/ f5175 1 2647519"/>
                              <a:gd name="f7127" fmla="*/ f5176 1 2647519"/>
                              <a:gd name="f7128" fmla="*/ f5177 1 2612594"/>
                              <a:gd name="f7129" fmla="*/ f5178 1 2647519"/>
                              <a:gd name="f7130" fmla="*/ f5179 1 2612594"/>
                              <a:gd name="f7131" fmla="*/ f5180 1 2647519"/>
                              <a:gd name="f7132" fmla="*/ f5181 1 2612594"/>
                              <a:gd name="f7133" fmla="*/ f5182 1 2647519"/>
                              <a:gd name="f7134" fmla="*/ f5183 1 2647519"/>
                              <a:gd name="f7135" fmla="*/ f5184 1 2612594"/>
                              <a:gd name="f7136" fmla="*/ f5185 1 2647519"/>
                              <a:gd name="f7137" fmla="*/ f5186 1 2612594"/>
                              <a:gd name="f7138" fmla="*/ f5187 1 2647519"/>
                              <a:gd name="f7139" fmla="*/ f5188 1 2612594"/>
                              <a:gd name="f7140" fmla="*/ f5189 1 2647519"/>
                              <a:gd name="f7141" fmla="*/ f5190 1 2612594"/>
                              <a:gd name="f7142" fmla="*/ f5191 1 2647519"/>
                              <a:gd name="f7143" fmla="*/ f5192 1 2612594"/>
                              <a:gd name="f7144" fmla="*/ f5193 1 2647519"/>
                              <a:gd name="f7145" fmla="*/ f5194 1 2612594"/>
                              <a:gd name="f7146" fmla="*/ f5195 1 2647519"/>
                              <a:gd name="f7147" fmla="*/ f5196 1 2612594"/>
                              <a:gd name="f7148" fmla="*/ f5197 1 2612594"/>
                              <a:gd name="f7149" fmla="*/ f5198 1 2647519"/>
                              <a:gd name="f7150" fmla="*/ f5199 1 2612594"/>
                              <a:gd name="f7151" fmla="*/ f5200 1 2647519"/>
                              <a:gd name="f7152" fmla="*/ f5201 1 2647519"/>
                              <a:gd name="f7153" fmla="*/ f5202 1 2612594"/>
                              <a:gd name="f7154" fmla="*/ f5203 1 2647519"/>
                              <a:gd name="f7155" fmla="*/ f5204 1 2612594"/>
                              <a:gd name="f7156" fmla="*/ f5205 1 2612594"/>
                              <a:gd name="f7157" fmla="*/ f5206 1 2647519"/>
                              <a:gd name="f7158" fmla="*/ f5207 1 2612594"/>
                              <a:gd name="f7159" fmla="*/ f5208 1 2647519"/>
                              <a:gd name="f7160" fmla="*/ f5209 1 2612594"/>
                              <a:gd name="f7161" fmla="*/ f5210 1 2647519"/>
                              <a:gd name="f7162" fmla="*/ f5211 1 2647519"/>
                              <a:gd name="f7163" fmla="*/ f5212 1 2612594"/>
                              <a:gd name="f7164" fmla="*/ f5213 1 2647519"/>
                              <a:gd name="f7165" fmla="*/ f5214 1 2612594"/>
                              <a:gd name="f7166" fmla="*/ f5215 1 2647519"/>
                              <a:gd name="f7167" fmla="*/ f5216 1 2612594"/>
                              <a:gd name="f7168" fmla="*/ f5217 1 2647519"/>
                              <a:gd name="f7169" fmla="*/ f5218 1 2612594"/>
                              <a:gd name="f7170" fmla="*/ f5219 1 2647519"/>
                              <a:gd name="f7171" fmla="*/ f5220 1 2647519"/>
                              <a:gd name="f7172" fmla="*/ f5221 1 2612594"/>
                              <a:gd name="f7173" fmla="*/ f5222 1 2647519"/>
                              <a:gd name="f7174" fmla="*/ f5223 1 2647519"/>
                              <a:gd name="f7175" fmla="*/ f5224 1 2612594"/>
                              <a:gd name="f7176" fmla="*/ f5225 1 2647519"/>
                              <a:gd name="f7177" fmla="*/ f5226 1 2612594"/>
                              <a:gd name="f7178" fmla="*/ f5227 1 2647519"/>
                              <a:gd name="f7179" fmla="*/ f5228 1 2647519"/>
                              <a:gd name="f7180" fmla="*/ f5229 1 2612594"/>
                              <a:gd name="f7181" fmla="*/ f5230 1 2647519"/>
                              <a:gd name="f7182" fmla="*/ f5231 1 2612594"/>
                              <a:gd name="f7183" fmla="*/ f5232 1 2647519"/>
                              <a:gd name="f7184" fmla="*/ f5233 1 2612594"/>
                              <a:gd name="f7185" fmla="*/ f5234 1 2612594"/>
                              <a:gd name="f7186" fmla="*/ f5235 1 2647519"/>
                              <a:gd name="f7187" fmla="*/ f5236 1 2612594"/>
                              <a:gd name="f7188" fmla="*/ f5237 1 2647519"/>
                              <a:gd name="f7189" fmla="*/ f5238 1 2612594"/>
                              <a:gd name="f7190" fmla="*/ f5239 1 2647519"/>
                              <a:gd name="f7191" fmla="*/ f5240 1 2612594"/>
                              <a:gd name="f7192" fmla="*/ f5241 1 2647519"/>
                              <a:gd name="f7193" fmla="*/ f5242 1 2612594"/>
                              <a:gd name="f7194" fmla="*/ f5243 1 2647519"/>
                              <a:gd name="f7195" fmla="*/ f5244 1 2612594"/>
                              <a:gd name="f7196" fmla="*/ f5245 1 2647519"/>
                              <a:gd name="f7197" fmla="*/ f5246 1 2612594"/>
                              <a:gd name="f7198" fmla="*/ f5247 1 2647519"/>
                              <a:gd name="f7199" fmla="*/ f5248 1 2647519"/>
                              <a:gd name="f7200" fmla="*/ f5249 1 2612594"/>
                              <a:gd name="f7201" fmla="*/ f5250 1 2647519"/>
                              <a:gd name="f7202" fmla="*/ f5251 1 2612594"/>
                              <a:gd name="f7203" fmla="*/ f5252 1 2647519"/>
                              <a:gd name="f7204" fmla="*/ f5253 1 2612594"/>
                              <a:gd name="f7205" fmla="*/ f5254 1 2647519"/>
                              <a:gd name="f7206" fmla="*/ f5255 1 2612594"/>
                              <a:gd name="f7207" fmla="*/ f5256 1 2647519"/>
                              <a:gd name="f7208" fmla="*/ f5257 1 2612594"/>
                              <a:gd name="f7209" fmla="*/ f5258 1 2612594"/>
                              <a:gd name="f7210" fmla="*/ f5259 1 2647519"/>
                              <a:gd name="f7211" fmla="*/ f5260 1 2612594"/>
                              <a:gd name="f7212" fmla="*/ f5261 1 2647519"/>
                              <a:gd name="f7213" fmla="*/ f5262 1 2612594"/>
                              <a:gd name="f7214" fmla="*/ f5263 1 2612594"/>
                              <a:gd name="f7215" fmla="*/ f5264 1 2647519"/>
                              <a:gd name="f7216" fmla="*/ f5265 1 2612594"/>
                              <a:gd name="f7217" fmla="*/ f5266 1 2647519"/>
                              <a:gd name="f7218" fmla="*/ f5267 1 2612594"/>
                              <a:gd name="f7219" fmla="*/ f5268 1 2647519"/>
                              <a:gd name="f7220" fmla="*/ f5269 1 2647519"/>
                              <a:gd name="f7221" fmla="*/ f5270 1 2647519"/>
                              <a:gd name="f7222" fmla="*/ f5271 1 2612594"/>
                              <a:gd name="f7223" fmla="*/ f5272 1 2647519"/>
                              <a:gd name="f7224" fmla="*/ f5273 1 2647519"/>
                              <a:gd name="f7225" fmla="*/ f5274 1 2612594"/>
                              <a:gd name="f7226" fmla="*/ f5275 1 2647519"/>
                              <a:gd name="f7227" fmla="*/ f5276 1 2612594"/>
                              <a:gd name="f7228" fmla="*/ f5277 1 2647519"/>
                              <a:gd name="f7229" fmla="*/ f5278 1 2612594"/>
                              <a:gd name="f7230" fmla="*/ f5279 1 2647519"/>
                              <a:gd name="f7231" fmla="*/ f5280 1 2612594"/>
                              <a:gd name="f7232" fmla="*/ f5281 1 2647519"/>
                              <a:gd name="f7233" fmla="*/ f5282 1 2647519"/>
                              <a:gd name="f7234" fmla="*/ f5283 1 2647519"/>
                              <a:gd name="f7235" fmla="*/ f5284 1 2647519"/>
                              <a:gd name="f7236" fmla="*/ f5285 1 2647519"/>
                              <a:gd name="f7237" fmla="*/ f5286 1 2647519"/>
                              <a:gd name="f7238" fmla="*/ f5287 1 2612594"/>
                              <a:gd name="f7239" fmla="*/ f5288 1 2612594"/>
                              <a:gd name="f7240" fmla="*/ f5289 1 2647519"/>
                              <a:gd name="f7241" fmla="*/ f5290 1 2612594"/>
                              <a:gd name="f7242" fmla="*/ f5291 1 2647519"/>
                              <a:gd name="f7243" fmla="*/ f5292 1 2612594"/>
                              <a:gd name="f7244" fmla="*/ f5293 1 2647519"/>
                              <a:gd name="f7245" fmla="*/ f5294 1 2647519"/>
                              <a:gd name="f7246" fmla="*/ f5295 1 2612594"/>
                              <a:gd name="f7247" fmla="*/ f5296 1 2647519"/>
                              <a:gd name="f7248" fmla="*/ f5297 1 2612594"/>
                              <a:gd name="f7249" fmla="*/ f5298 1 2647519"/>
                              <a:gd name="f7250" fmla="*/ f5299 1 2612594"/>
                              <a:gd name="f7251" fmla="*/ f5300 1 2647519"/>
                              <a:gd name="f7252" fmla="*/ f5301 1 2612594"/>
                              <a:gd name="f7253" fmla="*/ f5302 1 2647519"/>
                              <a:gd name="f7254" fmla="*/ f5303 1 2612594"/>
                              <a:gd name="f7255" fmla="*/ f5304 1 2647519"/>
                              <a:gd name="f7256" fmla="*/ f5305 1 2612594"/>
                              <a:gd name="f7257" fmla="*/ f5306 1 2647519"/>
                              <a:gd name="f7258" fmla="*/ f5307 1 2647519"/>
                              <a:gd name="f7259" fmla="*/ f5308 1 2612594"/>
                              <a:gd name="f7260" fmla="*/ f5309 1 2647519"/>
                              <a:gd name="f7261" fmla="*/ f5310 1 2647519"/>
                              <a:gd name="f7262" fmla="*/ f5311 1 2647519"/>
                              <a:gd name="f7263" fmla="*/ f5312 1 2612594"/>
                              <a:gd name="f7264" fmla="*/ f5313 1 2647519"/>
                              <a:gd name="f7265" fmla="*/ f5314 1 2612594"/>
                              <a:gd name="f7266" fmla="*/ f5315 1 2647519"/>
                              <a:gd name="f7267" fmla="*/ f5316 1 2612594"/>
                              <a:gd name="f7268" fmla="*/ f5317 1 2647519"/>
                              <a:gd name="f7269" fmla="*/ f5318 1 2612594"/>
                              <a:gd name="f7270" fmla="*/ f5319 1 2612594"/>
                              <a:gd name="f7271" fmla="*/ f5320 1 2647519"/>
                              <a:gd name="f7272" fmla="*/ f5321 1 2612594"/>
                              <a:gd name="f7273" fmla="*/ f5322 1 2612594"/>
                              <a:gd name="f7274" fmla="*/ f5323 1 2647519"/>
                              <a:gd name="f7275" fmla="*/ f5324 1 2612594"/>
                              <a:gd name="f7276" fmla="*/ f5325 1 2647519"/>
                              <a:gd name="f7277" fmla="*/ f5326 1 2647519"/>
                              <a:gd name="f7278" fmla="*/ f5327 1 2647519"/>
                              <a:gd name="f7279" fmla="*/ f5328 1 2647519"/>
                              <a:gd name="f7280" fmla="*/ f5329 1 2647519"/>
                              <a:gd name="f7281" fmla="*/ f5330 1 2647519"/>
                              <a:gd name="f7282" fmla="*/ f5331 1 2647519"/>
                              <a:gd name="f7283" fmla="*/ f5332 1 2612594"/>
                              <a:gd name="f7284" fmla="*/ f5333 1 2647519"/>
                              <a:gd name="f7285" fmla="*/ f5334 1 2647519"/>
                              <a:gd name="f7286" fmla="*/ f5335 1 2612594"/>
                              <a:gd name="f7287" fmla="*/ f5336 1 2647519"/>
                              <a:gd name="f7288" fmla="*/ f5337 1 2612594"/>
                              <a:gd name="f7289" fmla="*/ f5338 1 2647519"/>
                              <a:gd name="f7290" fmla="*/ f5339 1 2647519"/>
                              <a:gd name="f7291" fmla="*/ f5340 1 2647519"/>
                              <a:gd name="f7292" fmla="*/ f5341 1 2612594"/>
                              <a:gd name="f7293" fmla="*/ f5342 1 2647519"/>
                              <a:gd name="f7294" fmla="*/ f5343 1 2612594"/>
                              <a:gd name="f7295" fmla="*/ f5344 1 2647519"/>
                              <a:gd name="f7296" fmla="*/ f5345 1 2612594"/>
                              <a:gd name="f7297" fmla="*/ f5346 1 2647519"/>
                              <a:gd name="f7298" fmla="*/ f5347 1 2612594"/>
                              <a:gd name="f7299" fmla="*/ f5348 1 2647519"/>
                              <a:gd name="f7300" fmla="*/ f5349 1 2647519"/>
                              <a:gd name="f7301" fmla="*/ f5350 1 2612594"/>
                              <a:gd name="f7302" fmla="*/ f5351 1 2647519"/>
                              <a:gd name="f7303" fmla="*/ f5352 1 2647519"/>
                              <a:gd name="f7304" fmla="*/ f5353 1 2647519"/>
                              <a:gd name="f7305" fmla="*/ f5354 1 2647519"/>
                              <a:gd name="f7306" fmla="*/ f5355 1 2612594"/>
                              <a:gd name="f7307" fmla="*/ f5356 1 2647519"/>
                              <a:gd name="f7308" fmla="*/ f5357 1 2612594"/>
                              <a:gd name="f7309" fmla="*/ f5358 1 2647519"/>
                              <a:gd name="f7310" fmla="*/ f5359 1 2612594"/>
                              <a:gd name="f7311" fmla="*/ f5360 1 2647519"/>
                              <a:gd name="f7312" fmla="*/ f5361 1 2647519"/>
                              <a:gd name="f7313" fmla="*/ f5362 1 2647519"/>
                              <a:gd name="f7314" fmla="*/ f5363 1 2647519"/>
                              <a:gd name="f7315" fmla="*/ f5364 1 2647519"/>
                              <a:gd name="f7316" fmla="*/ f5365 1 2647519"/>
                              <a:gd name="f7317" fmla="*/ f5366 1 2647519"/>
                              <a:gd name="f7318" fmla="*/ f5367 1 2647519"/>
                              <a:gd name="f7319" fmla="*/ f5368 1 2647519"/>
                              <a:gd name="f7320" fmla="*/ f5369 1 2647519"/>
                              <a:gd name="f7321" fmla="*/ f5370 1 2647519"/>
                              <a:gd name="f7322" fmla="*/ f5371 1 2647519"/>
                              <a:gd name="f7323" fmla="*/ f5372 1 2647519"/>
                              <a:gd name="f7324" fmla="*/ f5373 1 2647519"/>
                              <a:gd name="f7325" fmla="*/ f5374 1 2612594"/>
                              <a:gd name="f7326" fmla="*/ f5375 1 2612594"/>
                              <a:gd name="f7327" fmla="*/ f5376 1 2647519"/>
                              <a:gd name="f7328" fmla="*/ f5377 1 2612594"/>
                              <a:gd name="f7329" fmla="*/ f5378 1 2647519"/>
                              <a:gd name="f7330" fmla="*/ f5379 1 2612594"/>
                              <a:gd name="f7331" fmla="*/ f5380 1 2647519"/>
                              <a:gd name="f7332" fmla="*/ f5381 1 2612594"/>
                              <a:gd name="f7333" fmla="*/ f5382 1 2647519"/>
                              <a:gd name="f7334" fmla="*/ f5383 1 2612594"/>
                              <a:gd name="f7335" fmla="*/ f5384 1 2647519"/>
                              <a:gd name="f7336" fmla="*/ f5385 1 2647519"/>
                              <a:gd name="f7337" fmla="*/ f5386 1 2647519"/>
                              <a:gd name="f7338" fmla="*/ f5387 1 2612594"/>
                              <a:gd name="f7339" fmla="*/ f5388 1 2647519"/>
                              <a:gd name="f7340" fmla="*/ f5389 1 2647519"/>
                              <a:gd name="f7341" fmla="*/ f5390 1 2647519"/>
                              <a:gd name="f7342" fmla="*/ f5391 1 2612594"/>
                              <a:gd name="f7343" fmla="*/ f5392 1 2647519"/>
                              <a:gd name="f7344" fmla="*/ f5393 1 2647519"/>
                              <a:gd name="f7345" fmla="*/ f5394 1 2647519"/>
                              <a:gd name="f7346" fmla="*/ f5395 1 2647519"/>
                              <a:gd name="f7347" fmla="*/ f5396 1 2647519"/>
                              <a:gd name="f7348" fmla="*/ f5397 1 2647519"/>
                              <a:gd name="f7349" fmla="*/ f5398 1 2647519"/>
                              <a:gd name="f7350" fmla="*/ f5399 1 2612594"/>
                              <a:gd name="f7351" fmla="*/ f5400 1 2647519"/>
                              <a:gd name="f7352" fmla="*/ f5401 1 2647519"/>
                              <a:gd name="f7353" fmla="*/ f5402 1 2647519"/>
                              <a:gd name="f7354" fmla="*/ f5403 1 2612594"/>
                              <a:gd name="f7355" fmla="*/ f5404 1 2647519"/>
                              <a:gd name="f7356" fmla="*/ f5405 1 2647519"/>
                              <a:gd name="f7357" fmla="*/ f5406 1 2647519"/>
                              <a:gd name="f7358" fmla="*/ f5407 1 2647519"/>
                              <a:gd name="f7359" fmla="*/ f5408 1 2647519"/>
                              <a:gd name="f7360" fmla="*/ f5409 1 2647519"/>
                              <a:gd name="f7361" fmla="*/ f5410 1 2612594"/>
                              <a:gd name="f7362" fmla="*/ f5411 1 2647519"/>
                              <a:gd name="f7363" fmla="*/ f5412 1 2612594"/>
                              <a:gd name="f7364" fmla="*/ f5413 1 2647519"/>
                              <a:gd name="f7365" fmla="*/ f5414 1 2647519"/>
                              <a:gd name="f7366" fmla="*/ f5415 1 2647519"/>
                              <a:gd name="f7367" fmla="*/ f5416 1 2647519"/>
                              <a:gd name="f7368" fmla="*/ f5417 1 2612594"/>
                              <a:gd name="f7369" fmla="*/ f5418 1 2647519"/>
                              <a:gd name="f7370" fmla="*/ f5419 1 2647519"/>
                              <a:gd name="f7371" fmla="*/ f5420 1 2647519"/>
                              <a:gd name="f7372" fmla="*/ f5421 1 2612594"/>
                              <a:gd name="f7373" fmla="*/ f5422 1 2647519"/>
                              <a:gd name="f7374" fmla="*/ f5423 1 2647519"/>
                              <a:gd name="f7375" fmla="*/ f5424 1 2612594"/>
                              <a:gd name="f7376" fmla="*/ f5425 1 2647519"/>
                              <a:gd name="f7377" fmla="*/ f5426 1 2612594"/>
                              <a:gd name="f7378" fmla="*/ f5427 1 2647519"/>
                              <a:gd name="f7379" fmla="*/ f5428 1 2612594"/>
                              <a:gd name="f7380" fmla="*/ f5429 1 2647519"/>
                              <a:gd name="f7381" fmla="*/ f5430 1 2612594"/>
                              <a:gd name="f7382" fmla="*/ f5431 1 2647519"/>
                              <a:gd name="f7383" fmla="*/ f5432 1 2612594"/>
                              <a:gd name="f7384" fmla="*/ f5433 1 2647519"/>
                              <a:gd name="f7385" fmla="*/ f5434 1 2612594"/>
                              <a:gd name="f7386" fmla="*/ f5435 1 2647519"/>
                              <a:gd name="f7387" fmla="*/ f5436 1 2612594"/>
                              <a:gd name="f7388" fmla="*/ f5437 1 2647519"/>
                              <a:gd name="f7389" fmla="*/ f5438 1 2612594"/>
                              <a:gd name="f7390" fmla="*/ f5439 1 2647519"/>
                              <a:gd name="f7391" fmla="*/ f5440 1 2647519"/>
                              <a:gd name="f7392" fmla="*/ f5441 1 2612594"/>
                              <a:gd name="f7393" fmla="*/ f5442 1 2647519"/>
                              <a:gd name="f7394" fmla="*/ f5443 1 2612594"/>
                              <a:gd name="f7395" fmla="*/ f5444 1 2647519"/>
                              <a:gd name="f7396" fmla="*/ f5445 1 2647519"/>
                              <a:gd name="f7397" fmla="*/ f5446 1 2612594"/>
                              <a:gd name="f7398" fmla="*/ f5447 1 2647519"/>
                              <a:gd name="f7399" fmla="*/ f5448 1 2612594"/>
                              <a:gd name="f7400" fmla="*/ f5449 1 2647519"/>
                              <a:gd name="f7401" fmla="*/ f5450 1 2612594"/>
                              <a:gd name="f7402" fmla="*/ f5451 1 2647519"/>
                              <a:gd name="f7403" fmla="*/ f5452 1 2612594"/>
                              <a:gd name="f7404" fmla="*/ f5453 1 2647519"/>
                              <a:gd name="f7405" fmla="*/ f5454 1 2612594"/>
                              <a:gd name="f7406" fmla="*/ f5455 1 2647519"/>
                              <a:gd name="f7407" fmla="*/ f5456 1 2612594"/>
                              <a:gd name="f7408" fmla="*/ f5457 1 2647519"/>
                              <a:gd name="f7409" fmla="*/ f5458 1 2647519"/>
                              <a:gd name="f7410" fmla="*/ f5459 1 2612594"/>
                              <a:gd name="f7411" fmla="*/ f5460 1 2647519"/>
                              <a:gd name="f7412" fmla="*/ f5461 1 2612594"/>
                              <a:gd name="f7413" fmla="*/ f5462 1 2647519"/>
                              <a:gd name="f7414" fmla="*/ f5463 1 2612594"/>
                              <a:gd name="f7415" fmla="*/ f5464 1 2647519"/>
                              <a:gd name="f7416" fmla="*/ f5465 1 2647519"/>
                              <a:gd name="f7417" fmla="*/ f5466 1 2612594"/>
                              <a:gd name="f7418" fmla="*/ f5467 1 2647519"/>
                              <a:gd name="f7419" fmla="*/ f5468 1 2612594"/>
                              <a:gd name="f7420" fmla="*/ f5469 1 2647519"/>
                              <a:gd name="f7421" fmla="*/ f5470 1 2612594"/>
                              <a:gd name="f7422" fmla="*/ f5471 1 2612594"/>
                              <a:gd name="f7423" fmla="*/ f5472 1 2612594"/>
                              <a:gd name="f7424" fmla="*/ f5473 1 2647519"/>
                              <a:gd name="f7425" fmla="*/ f5474 1 2612594"/>
                              <a:gd name="f7426" fmla="*/ f5475 1 2647519"/>
                              <a:gd name="f7427" fmla="*/ f5476 1 2612594"/>
                              <a:gd name="f7428" fmla="*/ f5477 1 2647519"/>
                              <a:gd name="f7429" fmla="*/ f5478 1 2612594"/>
                              <a:gd name="f7430" fmla="*/ f5479 1 2647519"/>
                              <a:gd name="f7431" fmla="*/ f5480 1 2612594"/>
                              <a:gd name="f7432" fmla="*/ f5481 1 2647519"/>
                              <a:gd name="f7433" fmla="*/ f5482 1 2612594"/>
                              <a:gd name="f7434" fmla="*/ f5483 1 2647519"/>
                              <a:gd name="f7435" fmla="*/ f5484 1 2612594"/>
                              <a:gd name="f7436" fmla="*/ f5485 1 2647519"/>
                              <a:gd name="f7437" fmla="*/ f5486 1 2612594"/>
                              <a:gd name="f7438" fmla="*/ f5487 1 2647519"/>
                              <a:gd name="f7439" fmla="*/ f5488 1 2612594"/>
                              <a:gd name="f7440" fmla="*/ f5489 1 2647519"/>
                              <a:gd name="f7441" fmla="*/ f5490 1 2612594"/>
                              <a:gd name="f7442" fmla="*/ f5491 1 2647519"/>
                              <a:gd name="f7443" fmla="*/ f5492 1 2612594"/>
                              <a:gd name="f7444" fmla="*/ f5493 1 2647519"/>
                              <a:gd name="f7445" fmla="*/ f5494 1 2612594"/>
                              <a:gd name="f7446" fmla="*/ f5495 1 2647519"/>
                              <a:gd name="f7447" fmla="*/ f5496 1 2612594"/>
                              <a:gd name="f7448" fmla="*/ f5497 1 2647519"/>
                              <a:gd name="f7449" fmla="*/ f5498 1 2647519"/>
                              <a:gd name="f7450" fmla="*/ f5499 1 2612594"/>
                              <a:gd name="f7451" fmla="*/ f5500 1 2647519"/>
                              <a:gd name="f7452" fmla="*/ f5501 1 2612594"/>
                              <a:gd name="f7453" fmla="*/ f5502 1 2647519"/>
                              <a:gd name="f7454" fmla="*/ f5503 1 2612594"/>
                              <a:gd name="f7455" fmla="*/ f5504 1 2647519"/>
                              <a:gd name="f7456" fmla="*/ f5505 1 2647519"/>
                              <a:gd name="f7457" fmla="*/ f5506 1 2647519"/>
                              <a:gd name="f7458" fmla="*/ f5507 1 2612594"/>
                              <a:gd name="f7459" fmla="*/ f5508 1 2647519"/>
                              <a:gd name="f7460" fmla="*/ f5509 1 2612594"/>
                              <a:gd name="f7461" fmla="*/ f5510 1 2647519"/>
                              <a:gd name="f7462" fmla="*/ f5511 1 2612594"/>
                              <a:gd name="f7463" fmla="*/ f5512 1 2647519"/>
                              <a:gd name="f7464" fmla="*/ f5513 1 2612594"/>
                              <a:gd name="f7465" fmla="*/ f5514 1 2647519"/>
                              <a:gd name="f7466" fmla="*/ f5515 1 2612594"/>
                              <a:gd name="f7467" fmla="*/ f5516 1 2647519"/>
                              <a:gd name="f7468" fmla="*/ f5517 1 2612594"/>
                              <a:gd name="f7469" fmla="*/ f5518 1 2647519"/>
                              <a:gd name="f7470" fmla="*/ f5519 1 2612594"/>
                              <a:gd name="f7471" fmla="*/ f5520 1 2612594"/>
                              <a:gd name="f7472" fmla="*/ f5521 1 2612594"/>
                              <a:gd name="f7473" fmla="*/ f5522 1 2647519"/>
                              <a:gd name="f7474" fmla="*/ f5523 1 2612594"/>
                              <a:gd name="f7475" fmla="*/ f5524 1 2647519"/>
                              <a:gd name="f7476" fmla="*/ f5525 1 2612594"/>
                              <a:gd name="f7477" fmla="*/ f5526 1 2647519"/>
                              <a:gd name="f7478" fmla="*/ f5527 1 2612594"/>
                              <a:gd name="f7479" fmla="*/ f5528 1 2647519"/>
                              <a:gd name="f7480" fmla="*/ f5529 1 2612594"/>
                              <a:gd name="f7481" fmla="*/ f5530 1 2647519"/>
                              <a:gd name="f7482" fmla="*/ f5531 1 2612594"/>
                              <a:gd name="f7483" fmla="*/ f5532 1 2647519"/>
                              <a:gd name="f7484" fmla="*/ f5533 1 2612594"/>
                              <a:gd name="f7485" fmla="*/ f5534 1 2647519"/>
                              <a:gd name="f7486" fmla="*/ f5535 1 2612594"/>
                              <a:gd name="f7487" fmla="*/ f5536 1 2647519"/>
                              <a:gd name="f7488" fmla="*/ f5537 1 2612594"/>
                              <a:gd name="f7489" fmla="*/ f5538 1 2612594"/>
                              <a:gd name="f7490" fmla="*/ f5539 1 2647519"/>
                              <a:gd name="f7491" fmla="*/ f5540 1 2612594"/>
                              <a:gd name="f7492" fmla="*/ f5541 1 2647519"/>
                              <a:gd name="f7493" fmla="*/ f5542 1 2647519"/>
                              <a:gd name="f7494" fmla="*/ f5543 1 2612594"/>
                              <a:gd name="f7495" fmla="*/ f5544 1 2647519"/>
                              <a:gd name="f7496" fmla="*/ f5545 1 2612594"/>
                              <a:gd name="f7497" fmla="*/ f5546 1 2647519"/>
                              <a:gd name="f7498" fmla="*/ f5547 1 2612594"/>
                              <a:gd name="f7499" fmla="*/ f5548 1 2647519"/>
                              <a:gd name="f7500" fmla="*/ f5549 1 2612594"/>
                              <a:gd name="f7501" fmla="*/ f5550 1 2612594"/>
                              <a:gd name="f7502" fmla="*/ f5551 1 2647519"/>
                              <a:gd name="f7503" fmla="*/ f5552 1 2612594"/>
                              <a:gd name="f7504" fmla="*/ f5553 1 2647519"/>
                              <a:gd name="f7505" fmla="*/ f5554 1 2612594"/>
                              <a:gd name="f7506" fmla="*/ f5555 1 2647519"/>
                              <a:gd name="f7507" fmla="*/ f5556 1 2647519"/>
                              <a:gd name="f7508" fmla="*/ f5557 1 2612594"/>
                              <a:gd name="f7509" fmla="*/ f5558 1 2647519"/>
                              <a:gd name="f7510" fmla="*/ f5559 1 2612594"/>
                              <a:gd name="f7511" fmla="*/ f5560 1 2647519"/>
                              <a:gd name="f7512" fmla="*/ f5561 1 2612594"/>
                              <a:gd name="f7513" fmla="*/ f5562 1 2612594"/>
                              <a:gd name="f7514" fmla="*/ f5563 1 2612594"/>
                              <a:gd name="f7515" fmla="*/ f5564 1 2647519"/>
                              <a:gd name="f7516" fmla="*/ f5565 1 2647519"/>
                              <a:gd name="f7517" fmla="*/ f5566 1 2612594"/>
                              <a:gd name="f7518" fmla="*/ f5567 1 2612594"/>
                              <a:gd name="f7519" fmla="*/ f5568 1 2647519"/>
                              <a:gd name="f7520" fmla="*/ f5569 1 2612594"/>
                              <a:gd name="f7521" fmla="*/ f5570 1 2612594"/>
                              <a:gd name="f7522" fmla="*/ f5571 1 2612594"/>
                              <a:gd name="f7523" fmla="*/ f5572 1 2647519"/>
                              <a:gd name="f7524" fmla="*/ f5573 1 2612594"/>
                              <a:gd name="f7525" fmla="*/ f5574 1 2647519"/>
                              <a:gd name="f7526" fmla="*/ f5575 1 2612594"/>
                              <a:gd name="f7527" fmla="*/ f5576 1 2647519"/>
                              <a:gd name="f7528" fmla="*/ f5577 1 2612594"/>
                              <a:gd name="f7529" fmla="*/ f5578 1 2647519"/>
                              <a:gd name="f7530" fmla="*/ f5579 1 2612594"/>
                              <a:gd name="f7531" fmla="*/ f5580 1 2612594"/>
                              <a:gd name="f7532" fmla="*/ f5581 1 2647519"/>
                              <a:gd name="f7533" fmla="*/ f5582 1 2612594"/>
                              <a:gd name="f7534" fmla="*/ f5583 1 2647519"/>
                              <a:gd name="f7535" fmla="*/ f5584 1 2612594"/>
                              <a:gd name="f7536" fmla="*/ f5585 1 2647519"/>
                              <a:gd name="f7537" fmla="*/ f5586 1 2612594"/>
                              <a:gd name="f7538" fmla="*/ f5587 1 2612594"/>
                              <a:gd name="f7539" fmla="*/ f5588 1 2647519"/>
                              <a:gd name="f7540" fmla="*/ f5589 1 2612594"/>
                              <a:gd name="f7541" fmla="*/ f5590 1 2612594"/>
                              <a:gd name="f7542" fmla="*/ f5591 1 2612594"/>
                              <a:gd name="f7543" fmla="*/ f5592 1 2612594"/>
                              <a:gd name="f7544" fmla="*/ f5593 1 2647519"/>
                              <a:gd name="f7545" fmla="*/ f5594 1 2612594"/>
                              <a:gd name="f7546" fmla="*/ f5595 1 2647519"/>
                              <a:gd name="f7547" fmla="*/ f5596 1 2647519"/>
                              <a:gd name="f7548" fmla="*/ f5597 1 2612594"/>
                              <a:gd name="f7549" fmla="*/ f5598 1 2612594"/>
                              <a:gd name="f7550" fmla="*/ f5599 1 2647519"/>
                              <a:gd name="f7551" fmla="*/ f5600 1 2612594"/>
                              <a:gd name="f7552" fmla="*/ f5601 1 2612594"/>
                              <a:gd name="f7553" fmla="*/ f5602 1 2612594"/>
                              <a:gd name="f7554" fmla="*/ f5603 1 2647519"/>
                              <a:gd name="f7555" fmla="*/ f5604 1 2612594"/>
                              <a:gd name="f7556" fmla="*/ f5605 1 2647519"/>
                              <a:gd name="f7557" fmla="*/ f5606 1 2612594"/>
                              <a:gd name="f7558" fmla="*/ f5607 1 2647519"/>
                              <a:gd name="f7559" fmla="*/ f5608 1 2612594"/>
                              <a:gd name="f7560" fmla="*/ f5609 1 2647519"/>
                              <a:gd name="f7561" fmla="*/ f5610 1 2612594"/>
                              <a:gd name="f7562" fmla="*/ f5611 1 2612594"/>
                              <a:gd name="f7563" fmla="*/ f5612 1 2647519"/>
                              <a:gd name="f7564" fmla="*/ f5613 1 2612594"/>
                              <a:gd name="f7565" fmla="*/ f5614 1 2647519"/>
                              <a:gd name="f7566" fmla="*/ f5615 1 2612594"/>
                              <a:gd name="f7567" fmla="*/ f5616 1 2612594"/>
                              <a:gd name="f7568" fmla="*/ f5617 1 2647519"/>
                              <a:gd name="f7569" fmla="*/ f5618 1 2612594"/>
                              <a:gd name="f7570" fmla="*/ f5619 1 2647519"/>
                              <a:gd name="f7571" fmla="*/ f5620 1 2612594"/>
                              <a:gd name="f7572" fmla="*/ f5621 1 2612594"/>
                              <a:gd name="f7573" fmla="*/ f5622 1 2647519"/>
                              <a:gd name="f7574" fmla="*/ f5623 1 2612594"/>
                              <a:gd name="f7575" fmla="*/ f5624 1 2647519"/>
                              <a:gd name="f7576" fmla="*/ f5625 1 2612594"/>
                              <a:gd name="f7577" fmla="*/ f5626 1 2647519"/>
                              <a:gd name="f7578" fmla="*/ f5627 1 2612594"/>
                              <a:gd name="f7579" fmla="*/ f5628 1 2647519"/>
                              <a:gd name="f7580" fmla="*/ f5629 1 2612594"/>
                              <a:gd name="f7581" fmla="*/ f5630 1 2647519"/>
                              <a:gd name="f7582" fmla="*/ f5631 1 2612594"/>
                              <a:gd name="f7583" fmla="*/ f5632 1 2647519"/>
                              <a:gd name="f7584" fmla="*/ f5633 1 2612594"/>
                              <a:gd name="f7585" fmla="*/ f5634 1 2647519"/>
                              <a:gd name="f7586" fmla="*/ f5635 1 2647519"/>
                              <a:gd name="f7587" fmla="*/ f5636 1 2612594"/>
                              <a:gd name="f7588" fmla="*/ f5637 1 2612594"/>
                              <a:gd name="f7589" fmla="*/ f5638 1 2647519"/>
                              <a:gd name="f7590" fmla="*/ f5639 1 2612594"/>
                              <a:gd name="f7591" fmla="*/ f5640 1 2647519"/>
                              <a:gd name="f7592" fmla="*/ f5641 1 2612594"/>
                              <a:gd name="f7593" fmla="*/ f5642 1 2647519"/>
                              <a:gd name="f7594" fmla="*/ f5643 1 2612594"/>
                              <a:gd name="f7595" fmla="*/ f5644 1 2647519"/>
                              <a:gd name="f7596" fmla="*/ f5645 1 2612594"/>
                              <a:gd name="f7597" fmla="*/ f5646 1 2612594"/>
                              <a:gd name="f7598" fmla="*/ f5647 1 2647519"/>
                              <a:gd name="f7599" fmla="*/ f5648 1 2647519"/>
                              <a:gd name="f7600" fmla="*/ f5649 1 2612594"/>
                              <a:gd name="f7601" fmla="*/ f5650 1 2647519"/>
                              <a:gd name="f7602" fmla="*/ f5651 1 2647519"/>
                              <a:gd name="f7603" fmla="*/ f5652 1 2612594"/>
                              <a:gd name="f7604" fmla="*/ f5653 1 2647519"/>
                              <a:gd name="f7605" fmla="*/ f5654 1 2612594"/>
                              <a:gd name="f7606" fmla="*/ f5655 1 2647519"/>
                              <a:gd name="f7607" fmla="*/ f5656 1 2612594"/>
                              <a:gd name="f7608" fmla="*/ f5657 1 2612594"/>
                              <a:gd name="f7609" fmla="*/ f5658 1 2647519"/>
                              <a:gd name="f7610" fmla="*/ f5659 1 2612594"/>
                              <a:gd name="f7611" fmla="*/ f5660 1 2612594"/>
                              <a:gd name="f7612" fmla="*/ f5661 1 2647519"/>
                              <a:gd name="f7613" fmla="*/ f5662 1 2612594"/>
                              <a:gd name="f7614" fmla="*/ f5663 1 2612594"/>
                              <a:gd name="f7615" fmla="*/ f5664 1 2647519"/>
                              <a:gd name="f7616" fmla="*/ f5665 1 2612594"/>
                              <a:gd name="f7617" fmla="*/ f5666 1 2647519"/>
                              <a:gd name="f7618" fmla="*/ f5667 1 2612594"/>
                              <a:gd name="f7619" fmla="*/ f5668 1 2647519"/>
                              <a:gd name="f7620" fmla="*/ f5669 1 2612594"/>
                              <a:gd name="f7621" fmla="*/ f5670 1 2647519"/>
                              <a:gd name="f7622" fmla="*/ f5671 1 2612594"/>
                              <a:gd name="f7623" fmla="*/ f5672 1 2647519"/>
                              <a:gd name="f7624" fmla="*/ f5673 1 2612594"/>
                              <a:gd name="f7625" fmla="*/ f5674 1 2647519"/>
                              <a:gd name="f7626" fmla="*/ f5675 1 2612594"/>
                              <a:gd name="f7627" fmla="*/ f5676 1 2647519"/>
                              <a:gd name="f7628" fmla="*/ f5677 1 2612594"/>
                              <a:gd name="f7629" fmla="*/ f5678 1 2647519"/>
                              <a:gd name="f7630" fmla="*/ f5679 1 2612594"/>
                              <a:gd name="f7631" fmla="*/ f5680 1 2647519"/>
                              <a:gd name="f7632" fmla="*/ f5681 1 2612594"/>
                              <a:gd name="f7633" fmla="*/ f5682 1 2647519"/>
                              <a:gd name="f7634" fmla="*/ f5683 1 2612594"/>
                              <a:gd name="f7635" fmla="*/ f5684 1 2647519"/>
                              <a:gd name="f7636" fmla="*/ f5685 1 2612594"/>
                              <a:gd name="f7637" fmla="*/ f5686 1 2647519"/>
                              <a:gd name="f7638" fmla="*/ f5687 1 2647519"/>
                              <a:gd name="f7639" fmla="*/ f5688 1 2612594"/>
                              <a:gd name="f7640" fmla="*/ f5689 1 2647519"/>
                              <a:gd name="f7641" fmla="*/ f5690 1 2612594"/>
                              <a:gd name="f7642" fmla="*/ f5691 1 2612594"/>
                              <a:gd name="f7643" fmla="*/ f5692 1 2647519"/>
                              <a:gd name="f7644" fmla="*/ f5693 1 2612594"/>
                              <a:gd name="f7645" fmla="*/ f5694 1 2647519"/>
                              <a:gd name="f7646" fmla="*/ f5695 1 2647519"/>
                              <a:gd name="f7647" fmla="*/ f5696 1 2612594"/>
                              <a:gd name="f7648" fmla="*/ f5697 1 2647519"/>
                              <a:gd name="f7649" fmla="*/ f5698 1 2612594"/>
                              <a:gd name="f7650" fmla="*/ f5699 1 2647519"/>
                              <a:gd name="f7651" fmla="*/ f5700 1 2612594"/>
                              <a:gd name="f7652" fmla="*/ f5701 1 2612594"/>
                              <a:gd name="f7653" fmla="*/ f5702 1 2647519"/>
                              <a:gd name="f7654" fmla="*/ f5703 1 2612594"/>
                              <a:gd name="f7655" fmla="*/ f5704 1 2612594"/>
                              <a:gd name="f7656" fmla="*/ f5 1 f3753"/>
                              <a:gd name="f7657" fmla="*/ f6 1 f3753"/>
                              <a:gd name="f7658" fmla="*/ f5 1 f3754"/>
                              <a:gd name="f7659" fmla="*/ f7 1 f3754"/>
                              <a:gd name="f7660" fmla="+- f5705 0 f1"/>
                              <a:gd name="f7661" fmla="*/ f5706 1 f3753"/>
                              <a:gd name="f7662" fmla="*/ f5707 1 f3754"/>
                              <a:gd name="f7663" fmla="*/ f5708 1 f3753"/>
                              <a:gd name="f7664" fmla="*/ f5709 1 f3754"/>
                              <a:gd name="f7665" fmla="*/ f5710 1 f3753"/>
                              <a:gd name="f7666" fmla="*/ f5711 1 f3754"/>
                              <a:gd name="f7667" fmla="*/ f5712 1 f3753"/>
                              <a:gd name="f7668" fmla="*/ f5713 1 f3754"/>
                              <a:gd name="f7669" fmla="*/ f5714 1 f3753"/>
                              <a:gd name="f7670" fmla="*/ f5715 1 f3754"/>
                              <a:gd name="f7671" fmla="*/ f5716 1 f3753"/>
                              <a:gd name="f7672" fmla="*/ f5717 1 f3754"/>
                              <a:gd name="f7673" fmla="*/ f5718 1 f3753"/>
                              <a:gd name="f7674" fmla="*/ f5719 1 f3753"/>
                              <a:gd name="f7675" fmla="*/ f5720 1 f3754"/>
                              <a:gd name="f7676" fmla="*/ f5721 1 f3753"/>
                              <a:gd name="f7677" fmla="*/ f5722 1 f3754"/>
                              <a:gd name="f7678" fmla="*/ f5723 1 f3753"/>
                              <a:gd name="f7679" fmla="*/ f5724 1 f3754"/>
                              <a:gd name="f7680" fmla="*/ f5725 1 f3753"/>
                              <a:gd name="f7681" fmla="*/ f5726 1 f3754"/>
                              <a:gd name="f7682" fmla="*/ f5727 1 f3753"/>
                              <a:gd name="f7683" fmla="*/ f5728 1 f3754"/>
                              <a:gd name="f7684" fmla="*/ f5729 1 f3753"/>
                              <a:gd name="f7685" fmla="*/ f5730 1 f3754"/>
                              <a:gd name="f7686" fmla="*/ f5731 1 f3753"/>
                              <a:gd name="f7687" fmla="*/ f5732 1 f3754"/>
                              <a:gd name="f7688" fmla="*/ f5733 1 f3753"/>
                              <a:gd name="f7689" fmla="*/ f5734 1 f3754"/>
                              <a:gd name="f7690" fmla="*/ f5735 1 f3753"/>
                              <a:gd name="f7691" fmla="*/ f5736 1 f3753"/>
                              <a:gd name="f7692" fmla="*/ f5737 1 f3754"/>
                              <a:gd name="f7693" fmla="*/ f5738 1 f3753"/>
                              <a:gd name="f7694" fmla="*/ f5739 1 f3753"/>
                              <a:gd name="f7695" fmla="*/ f5740 1 f3754"/>
                              <a:gd name="f7696" fmla="*/ f5741 1 f3753"/>
                              <a:gd name="f7697" fmla="*/ f5742 1 f3754"/>
                              <a:gd name="f7698" fmla="*/ f5743 1 f3753"/>
                              <a:gd name="f7699" fmla="*/ f5744 1 f3754"/>
                              <a:gd name="f7700" fmla="*/ f5745 1 f3753"/>
                              <a:gd name="f7701" fmla="*/ f5746 1 f3754"/>
                              <a:gd name="f7702" fmla="*/ f5747 1 f3753"/>
                              <a:gd name="f7703" fmla="*/ f5748 1 f3754"/>
                              <a:gd name="f7704" fmla="*/ f5749 1 f3753"/>
                              <a:gd name="f7705" fmla="*/ f5750 1 f3754"/>
                              <a:gd name="f7706" fmla="*/ f5751 1 f3753"/>
                              <a:gd name="f7707" fmla="*/ f5752 1 f3754"/>
                              <a:gd name="f7708" fmla="*/ f5753 1 f3753"/>
                              <a:gd name="f7709" fmla="*/ f5754 1 f3754"/>
                              <a:gd name="f7710" fmla="*/ f5755 1 f3753"/>
                              <a:gd name="f7711" fmla="*/ f5756 1 f3754"/>
                              <a:gd name="f7712" fmla="*/ f5757 1 f3753"/>
                              <a:gd name="f7713" fmla="*/ f5758 1 f3753"/>
                              <a:gd name="f7714" fmla="*/ f5759 1 f3754"/>
                              <a:gd name="f7715" fmla="*/ f5760 1 f3753"/>
                              <a:gd name="f7716" fmla="*/ f5761 1 f3754"/>
                              <a:gd name="f7717" fmla="*/ f5762 1 f3753"/>
                              <a:gd name="f7718" fmla="*/ f5763 1 f3754"/>
                              <a:gd name="f7719" fmla="*/ f5764 1 f3753"/>
                              <a:gd name="f7720" fmla="*/ f5765 1 f3754"/>
                              <a:gd name="f7721" fmla="*/ f5766 1 f3753"/>
                              <a:gd name="f7722" fmla="*/ f5767 1 f3753"/>
                              <a:gd name="f7723" fmla="*/ f5768 1 f3753"/>
                              <a:gd name="f7724" fmla="*/ f5769 1 f3754"/>
                              <a:gd name="f7725" fmla="*/ f5770 1 f3753"/>
                              <a:gd name="f7726" fmla="*/ f5771 1 f3754"/>
                              <a:gd name="f7727" fmla="*/ f5772 1 f3753"/>
                              <a:gd name="f7728" fmla="*/ f5773 1 f3754"/>
                              <a:gd name="f7729" fmla="*/ f5774 1 f3753"/>
                              <a:gd name="f7730" fmla="*/ f5775 1 f3753"/>
                              <a:gd name="f7731" fmla="*/ f5776 1 f3754"/>
                              <a:gd name="f7732" fmla="*/ f5777 1 f3753"/>
                              <a:gd name="f7733" fmla="*/ f5778 1 f3754"/>
                              <a:gd name="f7734" fmla="*/ f5779 1 f3753"/>
                              <a:gd name="f7735" fmla="*/ f5780 1 f3754"/>
                              <a:gd name="f7736" fmla="*/ f5781 1 f3753"/>
                              <a:gd name="f7737" fmla="*/ f5782 1 f3754"/>
                              <a:gd name="f7738" fmla="*/ f5783 1 f3753"/>
                              <a:gd name="f7739" fmla="*/ f5784 1 f3753"/>
                              <a:gd name="f7740" fmla="*/ f5785 1 f3754"/>
                              <a:gd name="f7741" fmla="*/ f5786 1 f3753"/>
                              <a:gd name="f7742" fmla="*/ f5787 1 f3754"/>
                              <a:gd name="f7743" fmla="*/ f5788 1 f3753"/>
                              <a:gd name="f7744" fmla="*/ f5789 1 f3754"/>
                              <a:gd name="f7745" fmla="*/ f5790 1 f3753"/>
                              <a:gd name="f7746" fmla="*/ f5791 1 f3754"/>
                              <a:gd name="f7747" fmla="*/ f5792 1 f3753"/>
                              <a:gd name="f7748" fmla="*/ f5793 1 f3754"/>
                              <a:gd name="f7749" fmla="*/ f5794 1 f3753"/>
                              <a:gd name="f7750" fmla="*/ f5795 1 f3754"/>
                              <a:gd name="f7751" fmla="*/ f5796 1 f3753"/>
                              <a:gd name="f7752" fmla="*/ f5797 1 f3754"/>
                              <a:gd name="f7753" fmla="*/ f5798 1 f3753"/>
                              <a:gd name="f7754" fmla="*/ f5799 1 f3754"/>
                              <a:gd name="f7755" fmla="*/ f5800 1 f3753"/>
                              <a:gd name="f7756" fmla="*/ f5801 1 f3754"/>
                              <a:gd name="f7757" fmla="*/ f5802 1 f3753"/>
                              <a:gd name="f7758" fmla="*/ f5803 1 f3754"/>
                              <a:gd name="f7759" fmla="*/ f5804 1 f3753"/>
                              <a:gd name="f7760" fmla="*/ f5805 1 f3754"/>
                              <a:gd name="f7761" fmla="*/ f5806 1 f3753"/>
                              <a:gd name="f7762" fmla="*/ f5807 1 f3754"/>
                              <a:gd name="f7763" fmla="*/ f5808 1 f3753"/>
                              <a:gd name="f7764" fmla="*/ f5809 1 f3754"/>
                              <a:gd name="f7765" fmla="*/ f5810 1 f3753"/>
                              <a:gd name="f7766" fmla="*/ f5811 1 f3754"/>
                              <a:gd name="f7767" fmla="*/ f5812 1 f3753"/>
                              <a:gd name="f7768" fmla="*/ f5813 1 f3754"/>
                              <a:gd name="f7769" fmla="*/ f5814 1 f3753"/>
                              <a:gd name="f7770" fmla="*/ f5815 1 f3754"/>
                              <a:gd name="f7771" fmla="*/ f5816 1 f3753"/>
                              <a:gd name="f7772" fmla="*/ f5817 1 f3754"/>
                              <a:gd name="f7773" fmla="*/ f5818 1 f3753"/>
                              <a:gd name="f7774" fmla="*/ f5819 1 f3754"/>
                              <a:gd name="f7775" fmla="*/ f5820 1 f3753"/>
                              <a:gd name="f7776" fmla="*/ f5821 1 f3754"/>
                              <a:gd name="f7777" fmla="*/ f5822 1 f3753"/>
                              <a:gd name="f7778" fmla="*/ f5823 1 f3754"/>
                              <a:gd name="f7779" fmla="*/ f5824 1 f3753"/>
                              <a:gd name="f7780" fmla="*/ f5825 1 f3754"/>
                              <a:gd name="f7781" fmla="*/ f5826 1 f3753"/>
                              <a:gd name="f7782" fmla="*/ f5827 1 f3754"/>
                              <a:gd name="f7783" fmla="*/ f5828 1 f3753"/>
                              <a:gd name="f7784" fmla="*/ f5829 1 f3753"/>
                              <a:gd name="f7785" fmla="*/ f5830 1 f3754"/>
                              <a:gd name="f7786" fmla="*/ f5831 1 f3753"/>
                              <a:gd name="f7787" fmla="*/ f5832 1 f3754"/>
                              <a:gd name="f7788" fmla="*/ f5833 1 f3753"/>
                              <a:gd name="f7789" fmla="*/ f5834 1 f3754"/>
                              <a:gd name="f7790" fmla="*/ f5835 1 f3753"/>
                              <a:gd name="f7791" fmla="*/ f5836 1 f3754"/>
                              <a:gd name="f7792" fmla="*/ f5837 1 f3753"/>
                              <a:gd name="f7793" fmla="*/ f5838 1 f3754"/>
                              <a:gd name="f7794" fmla="*/ f5839 1 f3753"/>
                              <a:gd name="f7795" fmla="*/ f5840 1 f3754"/>
                              <a:gd name="f7796" fmla="*/ f5841 1 f3753"/>
                              <a:gd name="f7797" fmla="*/ f5842 1 f3754"/>
                              <a:gd name="f7798" fmla="*/ f5843 1 f3753"/>
                              <a:gd name="f7799" fmla="*/ f5844 1 f3754"/>
                              <a:gd name="f7800" fmla="*/ f5845 1 f3753"/>
                              <a:gd name="f7801" fmla="*/ f5846 1 f3753"/>
                              <a:gd name="f7802" fmla="*/ f5847 1 f3754"/>
                              <a:gd name="f7803" fmla="*/ f5848 1 f3753"/>
                              <a:gd name="f7804" fmla="*/ f5849 1 f3754"/>
                              <a:gd name="f7805" fmla="*/ f5850 1 f3753"/>
                              <a:gd name="f7806" fmla="*/ f5851 1 f3754"/>
                              <a:gd name="f7807" fmla="*/ f5852 1 f3753"/>
                              <a:gd name="f7808" fmla="*/ f5853 1 f3754"/>
                              <a:gd name="f7809" fmla="*/ f5854 1 f3753"/>
                              <a:gd name="f7810" fmla="*/ f5855 1 f3754"/>
                              <a:gd name="f7811" fmla="*/ f5856 1 f3753"/>
                              <a:gd name="f7812" fmla="*/ f5857 1 f3754"/>
                              <a:gd name="f7813" fmla="*/ f5858 1 f3753"/>
                              <a:gd name="f7814" fmla="*/ f5859 1 f3754"/>
                              <a:gd name="f7815" fmla="*/ f5860 1 f3753"/>
                              <a:gd name="f7816" fmla="*/ f5861 1 f3754"/>
                              <a:gd name="f7817" fmla="*/ f5862 1 f3753"/>
                              <a:gd name="f7818" fmla="*/ f5863 1 f3754"/>
                              <a:gd name="f7819" fmla="*/ f5864 1 f3753"/>
                              <a:gd name="f7820" fmla="*/ f5865 1 f3754"/>
                              <a:gd name="f7821" fmla="*/ f5866 1 f3753"/>
                              <a:gd name="f7822" fmla="*/ f5867 1 f3754"/>
                              <a:gd name="f7823" fmla="*/ f5868 1 f3753"/>
                              <a:gd name="f7824" fmla="*/ f5869 1 f3754"/>
                              <a:gd name="f7825" fmla="*/ f5870 1 f3753"/>
                              <a:gd name="f7826" fmla="*/ f5871 1 f3754"/>
                              <a:gd name="f7827" fmla="*/ f5872 1 f3753"/>
                              <a:gd name="f7828" fmla="*/ f5873 1 f3754"/>
                              <a:gd name="f7829" fmla="*/ f5874 1 f3753"/>
                              <a:gd name="f7830" fmla="*/ f5875 1 f3754"/>
                              <a:gd name="f7831" fmla="*/ f5876 1 f3753"/>
                              <a:gd name="f7832" fmla="*/ f5877 1 f3754"/>
                              <a:gd name="f7833" fmla="*/ f5878 1 f3753"/>
                              <a:gd name="f7834" fmla="*/ f5879 1 f3754"/>
                              <a:gd name="f7835" fmla="*/ f5880 1 f3753"/>
                              <a:gd name="f7836" fmla="*/ f5881 1 f3754"/>
                              <a:gd name="f7837" fmla="*/ f5882 1 f3753"/>
                              <a:gd name="f7838" fmla="*/ f5883 1 f3754"/>
                              <a:gd name="f7839" fmla="*/ f5884 1 f3753"/>
                              <a:gd name="f7840" fmla="*/ f5885 1 f3754"/>
                              <a:gd name="f7841" fmla="*/ f5886 1 f3753"/>
                              <a:gd name="f7842" fmla="*/ f5887 1 f3754"/>
                              <a:gd name="f7843" fmla="*/ f5888 1 f3753"/>
                              <a:gd name="f7844" fmla="*/ f5889 1 f3754"/>
                              <a:gd name="f7845" fmla="*/ f5890 1 f3753"/>
                              <a:gd name="f7846" fmla="*/ f5891 1 f3754"/>
                              <a:gd name="f7847" fmla="*/ f5892 1 f3753"/>
                              <a:gd name="f7848" fmla="*/ f5893 1 f3754"/>
                              <a:gd name="f7849" fmla="*/ f5894 1 f3753"/>
                              <a:gd name="f7850" fmla="*/ f5895 1 f3754"/>
                              <a:gd name="f7851" fmla="*/ f5896 1 f3753"/>
                              <a:gd name="f7852" fmla="*/ f5897 1 f3754"/>
                              <a:gd name="f7853" fmla="*/ f5898 1 f3753"/>
                              <a:gd name="f7854" fmla="*/ f5899 1 f3754"/>
                              <a:gd name="f7855" fmla="*/ f5900 1 f3753"/>
                              <a:gd name="f7856" fmla="*/ f5901 1 f3753"/>
                              <a:gd name="f7857" fmla="*/ f5902 1 f3754"/>
                              <a:gd name="f7858" fmla="*/ f5903 1 f3753"/>
                              <a:gd name="f7859" fmla="*/ f5904 1 f3754"/>
                              <a:gd name="f7860" fmla="*/ f5905 1 f3753"/>
                              <a:gd name="f7861" fmla="*/ f5906 1 f3754"/>
                              <a:gd name="f7862" fmla="*/ f5907 1 f3753"/>
                              <a:gd name="f7863" fmla="*/ f5908 1 f3754"/>
                              <a:gd name="f7864" fmla="*/ f5909 1 f3753"/>
                              <a:gd name="f7865" fmla="*/ f5910 1 f3754"/>
                              <a:gd name="f7866" fmla="*/ f5911 1 f3753"/>
                              <a:gd name="f7867" fmla="*/ f5912 1 f3753"/>
                              <a:gd name="f7868" fmla="*/ f5913 1 f3754"/>
                              <a:gd name="f7869" fmla="*/ f5914 1 f3753"/>
                              <a:gd name="f7870" fmla="*/ f5915 1 f3754"/>
                              <a:gd name="f7871" fmla="*/ f5916 1 f3753"/>
                              <a:gd name="f7872" fmla="*/ f5917 1 f3754"/>
                              <a:gd name="f7873" fmla="*/ f5918 1 f3753"/>
                              <a:gd name="f7874" fmla="*/ f5919 1 f3754"/>
                              <a:gd name="f7875" fmla="*/ f5920 1 f3753"/>
                              <a:gd name="f7876" fmla="*/ f5921 1 f3753"/>
                              <a:gd name="f7877" fmla="*/ f5922 1 f3753"/>
                              <a:gd name="f7878" fmla="*/ f5923 1 f3753"/>
                              <a:gd name="f7879" fmla="*/ f5924 1 f3753"/>
                              <a:gd name="f7880" fmla="*/ f5925 1 f3753"/>
                              <a:gd name="f7881" fmla="*/ f5926 1 f3753"/>
                              <a:gd name="f7882" fmla="*/ f5927 1 f3753"/>
                              <a:gd name="f7883" fmla="*/ f5928 1 f3754"/>
                              <a:gd name="f7884" fmla="*/ f5929 1 f3753"/>
                              <a:gd name="f7885" fmla="*/ f5930 1 f3754"/>
                              <a:gd name="f7886" fmla="*/ f5931 1 f3753"/>
                              <a:gd name="f7887" fmla="*/ f5932 1 f3754"/>
                              <a:gd name="f7888" fmla="*/ f5933 1 f3753"/>
                              <a:gd name="f7889" fmla="*/ f5934 1 f3754"/>
                              <a:gd name="f7890" fmla="*/ f5935 1 f3753"/>
                              <a:gd name="f7891" fmla="*/ f5936 1 f3754"/>
                              <a:gd name="f7892" fmla="*/ f5937 1 f3753"/>
                              <a:gd name="f7893" fmla="*/ f5938 1 f3754"/>
                              <a:gd name="f7894" fmla="*/ f5939 1 f3753"/>
                              <a:gd name="f7895" fmla="*/ f5940 1 f3754"/>
                              <a:gd name="f7896" fmla="*/ f5941 1 f3753"/>
                              <a:gd name="f7897" fmla="*/ f5942 1 f3754"/>
                              <a:gd name="f7898" fmla="*/ f5943 1 f3753"/>
                              <a:gd name="f7899" fmla="*/ f5944 1 f3754"/>
                              <a:gd name="f7900" fmla="*/ f5945 1 f3753"/>
                              <a:gd name="f7901" fmla="*/ f5946 1 f3754"/>
                              <a:gd name="f7902" fmla="*/ f5947 1 f3753"/>
                              <a:gd name="f7903" fmla="*/ f5948 1 f3754"/>
                              <a:gd name="f7904" fmla="*/ f5949 1 f3753"/>
                              <a:gd name="f7905" fmla="*/ f5950 1 f3754"/>
                              <a:gd name="f7906" fmla="*/ f5951 1 f3753"/>
                              <a:gd name="f7907" fmla="*/ f5952 1 f3754"/>
                              <a:gd name="f7908" fmla="*/ f5953 1 f3753"/>
                              <a:gd name="f7909" fmla="*/ f5954 1 f3754"/>
                              <a:gd name="f7910" fmla="*/ f5955 1 f3753"/>
                              <a:gd name="f7911" fmla="*/ f5956 1 f3754"/>
                              <a:gd name="f7912" fmla="*/ f5957 1 f3753"/>
                              <a:gd name="f7913" fmla="*/ f5958 1 f3754"/>
                              <a:gd name="f7914" fmla="*/ f5959 1 f3753"/>
                              <a:gd name="f7915" fmla="*/ f5960 1 f3754"/>
                              <a:gd name="f7916" fmla="*/ f5961 1 f3753"/>
                              <a:gd name="f7917" fmla="*/ f5962 1 f3754"/>
                              <a:gd name="f7918" fmla="*/ f5963 1 f3753"/>
                              <a:gd name="f7919" fmla="*/ f5964 1 f3754"/>
                              <a:gd name="f7920" fmla="*/ f5965 1 f3753"/>
                              <a:gd name="f7921" fmla="*/ f5966 1 f3754"/>
                              <a:gd name="f7922" fmla="*/ f5967 1 f3754"/>
                              <a:gd name="f7923" fmla="*/ f5968 1 f3753"/>
                              <a:gd name="f7924" fmla="*/ f5969 1 f3754"/>
                              <a:gd name="f7925" fmla="*/ f5970 1 f3753"/>
                              <a:gd name="f7926" fmla="*/ f5971 1 f3753"/>
                              <a:gd name="f7927" fmla="*/ f5972 1 f3754"/>
                              <a:gd name="f7928" fmla="*/ f5973 1 f3753"/>
                              <a:gd name="f7929" fmla="*/ f5974 1 f3754"/>
                              <a:gd name="f7930" fmla="*/ f5975 1 f3753"/>
                              <a:gd name="f7931" fmla="*/ f5976 1 f3754"/>
                              <a:gd name="f7932" fmla="*/ f5977 1 f3753"/>
                              <a:gd name="f7933" fmla="*/ f5978 1 f3754"/>
                              <a:gd name="f7934" fmla="*/ f5979 1 f3753"/>
                              <a:gd name="f7935" fmla="*/ f5980 1 f3754"/>
                              <a:gd name="f7936" fmla="*/ f5981 1 f3753"/>
                              <a:gd name="f7937" fmla="*/ f5982 1 f3754"/>
                              <a:gd name="f7938" fmla="*/ f5983 1 f3753"/>
                              <a:gd name="f7939" fmla="*/ f5984 1 f3754"/>
                              <a:gd name="f7940" fmla="*/ f5985 1 f3753"/>
                              <a:gd name="f7941" fmla="*/ f5986 1 f3754"/>
                              <a:gd name="f7942" fmla="*/ f5987 1 f3753"/>
                              <a:gd name="f7943" fmla="*/ f5988 1 f3754"/>
                              <a:gd name="f7944" fmla="*/ f5989 1 f3753"/>
                              <a:gd name="f7945" fmla="*/ f5990 1 f3754"/>
                              <a:gd name="f7946" fmla="*/ f5991 1 f3753"/>
                              <a:gd name="f7947" fmla="*/ f5992 1 f3754"/>
                              <a:gd name="f7948" fmla="*/ f5993 1 f3753"/>
                              <a:gd name="f7949" fmla="*/ f5994 1 f3754"/>
                              <a:gd name="f7950" fmla="*/ f5995 1 f3753"/>
                              <a:gd name="f7951" fmla="*/ f5996 1 f3754"/>
                              <a:gd name="f7952" fmla="*/ f5997 1 f3754"/>
                              <a:gd name="f7953" fmla="*/ f5998 1 f3754"/>
                              <a:gd name="f7954" fmla="*/ f5999 1 f3753"/>
                              <a:gd name="f7955" fmla="*/ f6000 1 f3754"/>
                              <a:gd name="f7956" fmla="*/ f6001 1 f3753"/>
                              <a:gd name="f7957" fmla="*/ f6002 1 f3754"/>
                              <a:gd name="f7958" fmla="*/ f6003 1 f3753"/>
                              <a:gd name="f7959" fmla="*/ f6004 1 f3754"/>
                              <a:gd name="f7960" fmla="*/ f6005 1 f3753"/>
                              <a:gd name="f7961" fmla="*/ f6006 1 f3754"/>
                              <a:gd name="f7962" fmla="*/ f6007 1 f3753"/>
                              <a:gd name="f7963" fmla="*/ f6008 1 f3754"/>
                              <a:gd name="f7964" fmla="*/ f6009 1 f3753"/>
                              <a:gd name="f7965" fmla="*/ f6010 1 f3754"/>
                              <a:gd name="f7966" fmla="*/ f6011 1 f3753"/>
                              <a:gd name="f7967" fmla="*/ f6012 1 f3754"/>
                              <a:gd name="f7968" fmla="*/ f6013 1 f3753"/>
                              <a:gd name="f7969" fmla="*/ f6014 1 f3754"/>
                              <a:gd name="f7970" fmla="*/ f6015 1 f3753"/>
                              <a:gd name="f7971" fmla="*/ f6016 1 f3754"/>
                              <a:gd name="f7972" fmla="*/ f6017 1 f3753"/>
                              <a:gd name="f7973" fmla="*/ f6018 1 f3754"/>
                              <a:gd name="f7974" fmla="*/ f6019 1 f3753"/>
                              <a:gd name="f7975" fmla="*/ f6020 1 f3754"/>
                              <a:gd name="f7976" fmla="*/ f6021 1 f3753"/>
                              <a:gd name="f7977" fmla="*/ f6022 1 f3754"/>
                              <a:gd name="f7978" fmla="*/ f6023 1 f3753"/>
                              <a:gd name="f7979" fmla="*/ f6024 1 f3754"/>
                              <a:gd name="f7980" fmla="*/ f6025 1 f3753"/>
                              <a:gd name="f7981" fmla="*/ f6026 1 f3754"/>
                              <a:gd name="f7982" fmla="*/ f6027 1 f3753"/>
                              <a:gd name="f7983" fmla="*/ f6028 1 f3753"/>
                              <a:gd name="f7984" fmla="*/ f6029 1 f3754"/>
                              <a:gd name="f7985" fmla="*/ f6030 1 f3753"/>
                              <a:gd name="f7986" fmla="*/ f6031 1 f3753"/>
                              <a:gd name="f7987" fmla="*/ f6032 1 f3754"/>
                              <a:gd name="f7988" fmla="*/ f6033 1 f3753"/>
                              <a:gd name="f7989" fmla="*/ f6034 1 f3754"/>
                              <a:gd name="f7990" fmla="*/ f6035 1 f3753"/>
                              <a:gd name="f7991" fmla="*/ f6036 1 f3754"/>
                              <a:gd name="f7992" fmla="*/ f6037 1 f3753"/>
                              <a:gd name="f7993" fmla="*/ f6038 1 f3754"/>
                              <a:gd name="f7994" fmla="*/ f6039 1 f3753"/>
                              <a:gd name="f7995" fmla="*/ f6040 1 f3753"/>
                              <a:gd name="f7996" fmla="*/ f6041 1 f3754"/>
                              <a:gd name="f7997" fmla="*/ f6042 1 f3753"/>
                              <a:gd name="f7998" fmla="*/ f6043 1 f3754"/>
                              <a:gd name="f7999" fmla="*/ f6044 1 f3753"/>
                              <a:gd name="f8000" fmla="*/ f6045 1 f3754"/>
                              <a:gd name="f8001" fmla="*/ f6046 1 f3753"/>
                              <a:gd name="f8002" fmla="*/ f6047 1 f3753"/>
                              <a:gd name="f8003" fmla="*/ f6048 1 f3754"/>
                              <a:gd name="f8004" fmla="*/ f6049 1 f3753"/>
                              <a:gd name="f8005" fmla="*/ f6050 1 f3754"/>
                              <a:gd name="f8006" fmla="*/ f6051 1 f3753"/>
                              <a:gd name="f8007" fmla="*/ f6052 1 f3754"/>
                              <a:gd name="f8008" fmla="*/ f6053 1 f3753"/>
                              <a:gd name="f8009" fmla="*/ f6054 1 f3754"/>
                              <a:gd name="f8010" fmla="*/ f6055 1 f3753"/>
                              <a:gd name="f8011" fmla="*/ f6056 1 f3754"/>
                              <a:gd name="f8012" fmla="*/ f6057 1 f3753"/>
                              <a:gd name="f8013" fmla="*/ f6058 1 f3754"/>
                              <a:gd name="f8014" fmla="*/ f6059 1 f3753"/>
                              <a:gd name="f8015" fmla="*/ f6060 1 f3754"/>
                              <a:gd name="f8016" fmla="*/ f6061 1 f3753"/>
                              <a:gd name="f8017" fmla="*/ f6062 1 f3753"/>
                              <a:gd name="f8018" fmla="*/ f6063 1 f3753"/>
                              <a:gd name="f8019" fmla="*/ f6064 1 f3754"/>
                              <a:gd name="f8020" fmla="*/ f6065 1 f3753"/>
                              <a:gd name="f8021" fmla="*/ f6066 1 f3754"/>
                              <a:gd name="f8022" fmla="*/ f6067 1 f3753"/>
                              <a:gd name="f8023" fmla="*/ f6068 1 f3754"/>
                              <a:gd name="f8024" fmla="*/ f6069 1 f3753"/>
                              <a:gd name="f8025" fmla="*/ f6070 1 f3754"/>
                              <a:gd name="f8026" fmla="*/ f6071 1 f3753"/>
                              <a:gd name="f8027" fmla="*/ f6072 1 f3754"/>
                              <a:gd name="f8028" fmla="*/ f6073 1 f3753"/>
                              <a:gd name="f8029" fmla="*/ f6074 1 f3754"/>
                              <a:gd name="f8030" fmla="*/ f6075 1 f3753"/>
                              <a:gd name="f8031" fmla="*/ f6076 1 f3754"/>
                              <a:gd name="f8032" fmla="*/ f6077 1 f3753"/>
                              <a:gd name="f8033" fmla="*/ f6078 1 f3754"/>
                              <a:gd name="f8034" fmla="*/ f6079 1 f3753"/>
                              <a:gd name="f8035" fmla="*/ f6080 1 f3753"/>
                              <a:gd name="f8036" fmla="*/ f6081 1 f3754"/>
                              <a:gd name="f8037" fmla="*/ f6082 1 f3753"/>
                              <a:gd name="f8038" fmla="*/ f6083 1 f3754"/>
                              <a:gd name="f8039" fmla="*/ f6084 1 f3753"/>
                              <a:gd name="f8040" fmla="*/ f6085 1 f3754"/>
                              <a:gd name="f8041" fmla="*/ f6086 1 f3753"/>
                              <a:gd name="f8042" fmla="*/ f6087 1 f3754"/>
                              <a:gd name="f8043" fmla="*/ f6088 1 f3753"/>
                              <a:gd name="f8044" fmla="*/ f6089 1 f3754"/>
                              <a:gd name="f8045" fmla="*/ f6090 1 f3753"/>
                              <a:gd name="f8046" fmla="*/ f6091 1 f3754"/>
                              <a:gd name="f8047" fmla="*/ f6092 1 f3753"/>
                              <a:gd name="f8048" fmla="*/ f6093 1 f3754"/>
                              <a:gd name="f8049" fmla="*/ f6094 1 f3753"/>
                              <a:gd name="f8050" fmla="*/ f6095 1 f3754"/>
                              <a:gd name="f8051" fmla="*/ f6096 1 f3753"/>
                              <a:gd name="f8052" fmla="*/ f6097 1 f3754"/>
                              <a:gd name="f8053" fmla="*/ f6098 1 f3753"/>
                              <a:gd name="f8054" fmla="*/ f6099 1 f3754"/>
                              <a:gd name="f8055" fmla="*/ f6100 1 f3753"/>
                              <a:gd name="f8056" fmla="*/ f6101 1 f3754"/>
                              <a:gd name="f8057" fmla="*/ f6102 1 f3753"/>
                              <a:gd name="f8058" fmla="*/ f6103 1 f3754"/>
                              <a:gd name="f8059" fmla="*/ f6104 1 f3753"/>
                              <a:gd name="f8060" fmla="*/ f6105 1 f3754"/>
                              <a:gd name="f8061" fmla="*/ f6106 1 f3753"/>
                              <a:gd name="f8062" fmla="*/ f6107 1 f3754"/>
                              <a:gd name="f8063" fmla="*/ f6108 1 f3753"/>
                              <a:gd name="f8064" fmla="*/ f6109 1 f3754"/>
                              <a:gd name="f8065" fmla="*/ f6110 1 f3753"/>
                              <a:gd name="f8066" fmla="*/ f6111 1 f3754"/>
                              <a:gd name="f8067" fmla="*/ f6112 1 f3753"/>
                              <a:gd name="f8068" fmla="*/ f6113 1 f3754"/>
                              <a:gd name="f8069" fmla="*/ f6114 1 f3753"/>
                              <a:gd name="f8070" fmla="*/ f6115 1 f3754"/>
                              <a:gd name="f8071" fmla="*/ f6116 1 f3753"/>
                              <a:gd name="f8072" fmla="*/ f6117 1 f3754"/>
                              <a:gd name="f8073" fmla="*/ f6118 1 f3753"/>
                              <a:gd name="f8074" fmla="*/ f6119 1 f3754"/>
                              <a:gd name="f8075" fmla="*/ f6120 1 f3753"/>
                              <a:gd name="f8076" fmla="*/ f6121 1 f3754"/>
                              <a:gd name="f8077" fmla="*/ f6122 1 f3753"/>
                              <a:gd name="f8078" fmla="*/ f6123 1 f3754"/>
                              <a:gd name="f8079" fmla="*/ f6124 1 f3753"/>
                              <a:gd name="f8080" fmla="*/ f6125 1 f3754"/>
                              <a:gd name="f8081" fmla="*/ f6126 1 f3753"/>
                              <a:gd name="f8082" fmla="*/ f6127 1 f3754"/>
                              <a:gd name="f8083" fmla="*/ f6128 1 f3753"/>
                              <a:gd name="f8084" fmla="*/ f6129 1 f3754"/>
                              <a:gd name="f8085" fmla="*/ f6130 1 f3753"/>
                              <a:gd name="f8086" fmla="*/ f6131 1 f3754"/>
                              <a:gd name="f8087" fmla="*/ f6132 1 f3753"/>
                              <a:gd name="f8088" fmla="*/ f6133 1 f3754"/>
                              <a:gd name="f8089" fmla="*/ f6134 1 f3753"/>
                              <a:gd name="f8090" fmla="*/ f6135 1 f3754"/>
                              <a:gd name="f8091" fmla="*/ f6136 1 f3753"/>
                              <a:gd name="f8092" fmla="*/ f6137 1 f3754"/>
                              <a:gd name="f8093" fmla="*/ f6138 1 f3753"/>
                              <a:gd name="f8094" fmla="*/ f6139 1 f3754"/>
                              <a:gd name="f8095" fmla="*/ f6140 1 f3753"/>
                              <a:gd name="f8096" fmla="*/ f6141 1 f3754"/>
                              <a:gd name="f8097" fmla="*/ f6142 1 f3753"/>
                              <a:gd name="f8098" fmla="*/ f6143 1 f3754"/>
                              <a:gd name="f8099" fmla="*/ f6144 1 f3753"/>
                              <a:gd name="f8100" fmla="*/ f6145 1 f3754"/>
                              <a:gd name="f8101" fmla="*/ f6146 1 f3753"/>
                              <a:gd name="f8102" fmla="*/ f6147 1 f3754"/>
                              <a:gd name="f8103" fmla="*/ f6148 1 f3753"/>
                              <a:gd name="f8104" fmla="*/ f6149 1 f3754"/>
                              <a:gd name="f8105" fmla="*/ f6150 1 f3753"/>
                              <a:gd name="f8106" fmla="*/ f6151 1 f3754"/>
                              <a:gd name="f8107" fmla="*/ f6152 1 f3753"/>
                              <a:gd name="f8108" fmla="*/ f6153 1 f3754"/>
                              <a:gd name="f8109" fmla="*/ f6154 1 f3753"/>
                              <a:gd name="f8110" fmla="*/ f6155 1 f3754"/>
                              <a:gd name="f8111" fmla="*/ f6156 1 f3753"/>
                              <a:gd name="f8112" fmla="*/ f6157 1 f3754"/>
                              <a:gd name="f8113" fmla="*/ f6158 1 f3753"/>
                              <a:gd name="f8114" fmla="*/ f6159 1 f3754"/>
                              <a:gd name="f8115" fmla="*/ f6160 1 f3753"/>
                              <a:gd name="f8116" fmla="*/ f6161 1 f3754"/>
                              <a:gd name="f8117" fmla="*/ f6162 1 f3753"/>
                              <a:gd name="f8118" fmla="*/ f6163 1 f3754"/>
                              <a:gd name="f8119" fmla="*/ f6164 1 f3753"/>
                              <a:gd name="f8120" fmla="*/ f6165 1 f3754"/>
                              <a:gd name="f8121" fmla="*/ f6166 1 f3753"/>
                              <a:gd name="f8122" fmla="*/ f6167 1 f3754"/>
                              <a:gd name="f8123" fmla="*/ f6168 1 f3753"/>
                              <a:gd name="f8124" fmla="*/ f6169 1 f3754"/>
                              <a:gd name="f8125" fmla="*/ f6170 1 f3753"/>
                              <a:gd name="f8126" fmla="*/ f6171 1 f3754"/>
                              <a:gd name="f8127" fmla="*/ f6172 1 f3753"/>
                              <a:gd name="f8128" fmla="*/ f6173 1 f3754"/>
                              <a:gd name="f8129" fmla="*/ f6174 1 f3753"/>
                              <a:gd name="f8130" fmla="*/ f6175 1 f3754"/>
                              <a:gd name="f8131" fmla="*/ f6176 1 f3753"/>
                              <a:gd name="f8132" fmla="*/ f6177 1 f3754"/>
                              <a:gd name="f8133" fmla="*/ f6178 1 f3753"/>
                              <a:gd name="f8134" fmla="*/ f6179 1 f3753"/>
                              <a:gd name="f8135" fmla="*/ f6180 1 f3754"/>
                              <a:gd name="f8136" fmla="*/ f6181 1 f3753"/>
                              <a:gd name="f8137" fmla="*/ f6182 1 f3754"/>
                              <a:gd name="f8138" fmla="*/ f6183 1 f3753"/>
                              <a:gd name="f8139" fmla="*/ f6184 1 f3754"/>
                              <a:gd name="f8140" fmla="*/ f6185 1 f3753"/>
                              <a:gd name="f8141" fmla="*/ f6186 1 f3754"/>
                              <a:gd name="f8142" fmla="*/ f6187 1 f3753"/>
                              <a:gd name="f8143" fmla="*/ f6188 1 f3754"/>
                              <a:gd name="f8144" fmla="*/ f6189 1 f3753"/>
                              <a:gd name="f8145" fmla="*/ f6190 1 f3754"/>
                              <a:gd name="f8146" fmla="*/ f6191 1 f3753"/>
                              <a:gd name="f8147" fmla="*/ f6192 1 f3754"/>
                              <a:gd name="f8148" fmla="*/ f6193 1 f3753"/>
                              <a:gd name="f8149" fmla="*/ f6194 1 f3754"/>
                              <a:gd name="f8150" fmla="*/ f6195 1 f3753"/>
                              <a:gd name="f8151" fmla="*/ f6196 1 f3754"/>
                              <a:gd name="f8152" fmla="*/ f6197 1 f3753"/>
                              <a:gd name="f8153" fmla="*/ f6198 1 f3753"/>
                              <a:gd name="f8154" fmla="*/ f6199 1 f3754"/>
                              <a:gd name="f8155" fmla="*/ f6200 1 f3753"/>
                              <a:gd name="f8156" fmla="*/ f6201 1 f3754"/>
                              <a:gd name="f8157" fmla="*/ f6202 1 f3753"/>
                              <a:gd name="f8158" fmla="*/ f6203 1 f3754"/>
                              <a:gd name="f8159" fmla="*/ f6204 1 f3753"/>
                              <a:gd name="f8160" fmla="*/ f6205 1 f3754"/>
                              <a:gd name="f8161" fmla="*/ f6206 1 f3753"/>
                              <a:gd name="f8162" fmla="*/ f6207 1 f3754"/>
                              <a:gd name="f8163" fmla="*/ f6208 1 f3753"/>
                              <a:gd name="f8164" fmla="*/ f6209 1 f3754"/>
                              <a:gd name="f8165" fmla="*/ f6210 1 f3753"/>
                              <a:gd name="f8166" fmla="*/ f6211 1 f3754"/>
                              <a:gd name="f8167" fmla="*/ f6212 1 f3753"/>
                              <a:gd name="f8168" fmla="*/ f6213 1 f3754"/>
                              <a:gd name="f8169" fmla="*/ f6214 1 f3753"/>
                              <a:gd name="f8170" fmla="*/ f6215 1 f3754"/>
                              <a:gd name="f8171" fmla="*/ f6216 1 f3753"/>
                              <a:gd name="f8172" fmla="*/ f6217 1 f3754"/>
                              <a:gd name="f8173" fmla="*/ f6218 1 f3753"/>
                              <a:gd name="f8174" fmla="*/ f6219 1 f3754"/>
                              <a:gd name="f8175" fmla="*/ f6220 1 f3754"/>
                              <a:gd name="f8176" fmla="*/ f6221 1 f3753"/>
                              <a:gd name="f8177" fmla="*/ f6222 1 f3754"/>
                              <a:gd name="f8178" fmla="*/ f6223 1 f3753"/>
                              <a:gd name="f8179" fmla="*/ f6224 1 f3754"/>
                              <a:gd name="f8180" fmla="*/ f6225 1 f3753"/>
                              <a:gd name="f8181" fmla="*/ f6226 1 f3753"/>
                              <a:gd name="f8182" fmla="*/ f6227 1 f3754"/>
                              <a:gd name="f8183" fmla="*/ f6228 1 f3753"/>
                              <a:gd name="f8184" fmla="*/ f6229 1 f3754"/>
                              <a:gd name="f8185" fmla="*/ f6230 1 f3753"/>
                              <a:gd name="f8186" fmla="*/ f6231 1 f3754"/>
                              <a:gd name="f8187" fmla="*/ f6232 1 f3753"/>
                              <a:gd name="f8188" fmla="*/ f6233 1 f3754"/>
                              <a:gd name="f8189" fmla="*/ f6234 1 f3753"/>
                              <a:gd name="f8190" fmla="*/ f6235 1 f3754"/>
                              <a:gd name="f8191" fmla="*/ f6236 1 f3753"/>
                              <a:gd name="f8192" fmla="*/ f6237 1 f3754"/>
                              <a:gd name="f8193" fmla="*/ f6238 1 f3753"/>
                              <a:gd name="f8194" fmla="*/ f6239 1 f3754"/>
                              <a:gd name="f8195" fmla="*/ f6240 1 f3754"/>
                              <a:gd name="f8196" fmla="*/ f6241 1 f3753"/>
                              <a:gd name="f8197" fmla="*/ f6242 1 f3754"/>
                              <a:gd name="f8198" fmla="*/ f6243 1 f3753"/>
                              <a:gd name="f8199" fmla="*/ f6244 1 f3754"/>
                              <a:gd name="f8200" fmla="*/ f6245 1 f3753"/>
                              <a:gd name="f8201" fmla="*/ f6246 1 f3754"/>
                              <a:gd name="f8202" fmla="*/ f6247 1 f3753"/>
                              <a:gd name="f8203" fmla="*/ f6248 1 f3753"/>
                              <a:gd name="f8204" fmla="*/ f6249 1 f3754"/>
                              <a:gd name="f8205" fmla="*/ f6250 1 f3753"/>
                              <a:gd name="f8206" fmla="*/ f6251 1 f3754"/>
                              <a:gd name="f8207" fmla="*/ f6252 1 f3753"/>
                              <a:gd name="f8208" fmla="*/ f6253 1 f3754"/>
                              <a:gd name="f8209" fmla="*/ f6254 1 f3753"/>
                              <a:gd name="f8210" fmla="*/ f6255 1 f3754"/>
                              <a:gd name="f8211" fmla="*/ f6256 1 f3753"/>
                              <a:gd name="f8212" fmla="*/ f6257 1 f3754"/>
                              <a:gd name="f8213" fmla="*/ f6258 1 f3753"/>
                              <a:gd name="f8214" fmla="*/ f6259 1 f3754"/>
                              <a:gd name="f8215" fmla="*/ f6260 1 f3753"/>
                              <a:gd name="f8216" fmla="*/ f6261 1 f3754"/>
                              <a:gd name="f8217" fmla="*/ f6262 1 f3753"/>
                              <a:gd name="f8218" fmla="*/ f6263 1 f3754"/>
                              <a:gd name="f8219" fmla="*/ f6264 1 f3753"/>
                              <a:gd name="f8220" fmla="*/ f6265 1 f3754"/>
                              <a:gd name="f8221" fmla="*/ f6266 1 f3753"/>
                              <a:gd name="f8222" fmla="*/ f6267 1 f3754"/>
                              <a:gd name="f8223" fmla="*/ f6268 1 f3753"/>
                              <a:gd name="f8224" fmla="*/ f6269 1 f3754"/>
                              <a:gd name="f8225" fmla="*/ f6270 1 f3753"/>
                              <a:gd name="f8226" fmla="*/ f6271 1 f3754"/>
                              <a:gd name="f8227" fmla="*/ f6272 1 f3753"/>
                              <a:gd name="f8228" fmla="*/ f6273 1 f3754"/>
                              <a:gd name="f8229" fmla="*/ f6274 1 f3753"/>
                              <a:gd name="f8230" fmla="*/ f6275 1 f3754"/>
                              <a:gd name="f8231" fmla="*/ f6276 1 f3753"/>
                              <a:gd name="f8232" fmla="*/ f6277 1 f3754"/>
                              <a:gd name="f8233" fmla="*/ f6278 1 f3753"/>
                              <a:gd name="f8234" fmla="*/ f6279 1 f3754"/>
                              <a:gd name="f8235" fmla="*/ f6280 1 f3753"/>
                              <a:gd name="f8236" fmla="*/ f6281 1 f3754"/>
                              <a:gd name="f8237" fmla="*/ f6282 1 f3753"/>
                              <a:gd name="f8238" fmla="*/ f6283 1 f3754"/>
                              <a:gd name="f8239" fmla="*/ f6284 1 f3753"/>
                              <a:gd name="f8240" fmla="*/ f6285 1 f3754"/>
                              <a:gd name="f8241" fmla="*/ f6286 1 f3753"/>
                              <a:gd name="f8242" fmla="*/ f6287 1 f3754"/>
                              <a:gd name="f8243" fmla="*/ f6288 1 f3753"/>
                              <a:gd name="f8244" fmla="*/ f6289 1 f3754"/>
                              <a:gd name="f8245" fmla="*/ f6290 1 f3753"/>
                              <a:gd name="f8246" fmla="*/ f6291 1 f3754"/>
                              <a:gd name="f8247" fmla="*/ f6292 1 f3753"/>
                              <a:gd name="f8248" fmla="*/ f6293 1 f3753"/>
                              <a:gd name="f8249" fmla="*/ f6294 1 f3753"/>
                              <a:gd name="f8250" fmla="*/ f6295 1 f3754"/>
                              <a:gd name="f8251" fmla="*/ f6296 1 f3753"/>
                              <a:gd name="f8252" fmla="*/ f6297 1 f3754"/>
                              <a:gd name="f8253" fmla="*/ f6298 1 f3753"/>
                              <a:gd name="f8254" fmla="*/ f6299 1 f3754"/>
                              <a:gd name="f8255" fmla="*/ f6300 1 f3754"/>
                              <a:gd name="f8256" fmla="*/ f6301 1 f3753"/>
                              <a:gd name="f8257" fmla="*/ f6302 1 f3754"/>
                              <a:gd name="f8258" fmla="*/ f6303 1 f3753"/>
                              <a:gd name="f8259" fmla="*/ f6304 1 f3754"/>
                              <a:gd name="f8260" fmla="*/ f6305 1 f3753"/>
                              <a:gd name="f8261" fmla="*/ f6306 1 f3754"/>
                              <a:gd name="f8262" fmla="*/ f6307 1 f3753"/>
                              <a:gd name="f8263" fmla="*/ f6308 1 f3754"/>
                              <a:gd name="f8264" fmla="*/ f6309 1 f3753"/>
                              <a:gd name="f8265" fmla="*/ f6310 1 f3753"/>
                              <a:gd name="f8266" fmla="*/ f6311 1 f3753"/>
                              <a:gd name="f8267" fmla="*/ f6312 1 f3754"/>
                              <a:gd name="f8268" fmla="*/ f6313 1 f3753"/>
                              <a:gd name="f8269" fmla="*/ f6314 1 f3754"/>
                              <a:gd name="f8270" fmla="*/ f6315 1 f3753"/>
                              <a:gd name="f8271" fmla="*/ f6316 1 f3754"/>
                              <a:gd name="f8272" fmla="*/ f6317 1 f3753"/>
                              <a:gd name="f8273" fmla="*/ f6318 1 f3754"/>
                              <a:gd name="f8274" fmla="*/ f6319 1 f3753"/>
                              <a:gd name="f8275" fmla="*/ f6320 1 f3754"/>
                              <a:gd name="f8276" fmla="*/ f6321 1 f3753"/>
                              <a:gd name="f8277" fmla="*/ f6322 1 f3754"/>
                              <a:gd name="f8278" fmla="*/ f6323 1 f3753"/>
                              <a:gd name="f8279" fmla="*/ f6324 1 f3754"/>
                              <a:gd name="f8280" fmla="*/ f6325 1 f3753"/>
                              <a:gd name="f8281" fmla="*/ f6326 1 f3754"/>
                              <a:gd name="f8282" fmla="*/ f6327 1 f3753"/>
                              <a:gd name="f8283" fmla="*/ f6328 1 f3754"/>
                              <a:gd name="f8284" fmla="*/ f6329 1 f3753"/>
                              <a:gd name="f8285" fmla="*/ f6330 1 f3754"/>
                              <a:gd name="f8286" fmla="*/ f6331 1 f3753"/>
                              <a:gd name="f8287" fmla="*/ f6332 1 f3754"/>
                              <a:gd name="f8288" fmla="*/ f6333 1 f3753"/>
                              <a:gd name="f8289" fmla="*/ f6334 1 f3754"/>
                              <a:gd name="f8290" fmla="*/ f6335 1 f3753"/>
                              <a:gd name="f8291" fmla="*/ f6336 1 f3754"/>
                              <a:gd name="f8292" fmla="*/ f6337 1 f3753"/>
                              <a:gd name="f8293" fmla="*/ f6338 1 f3754"/>
                              <a:gd name="f8294" fmla="*/ f6339 1 f3753"/>
                              <a:gd name="f8295" fmla="*/ f6340 1 f3754"/>
                              <a:gd name="f8296" fmla="*/ f6341 1 f3753"/>
                              <a:gd name="f8297" fmla="*/ f6342 1 f3754"/>
                              <a:gd name="f8298" fmla="*/ f6343 1 f3753"/>
                              <a:gd name="f8299" fmla="*/ f6344 1 f3754"/>
                              <a:gd name="f8300" fmla="*/ f6345 1 f3753"/>
                              <a:gd name="f8301" fmla="*/ f6346 1 f3754"/>
                              <a:gd name="f8302" fmla="*/ f6347 1 f3753"/>
                              <a:gd name="f8303" fmla="*/ f6348 1 f3753"/>
                              <a:gd name="f8304" fmla="*/ f6349 1 f3753"/>
                              <a:gd name="f8305" fmla="*/ f6350 1 f3754"/>
                              <a:gd name="f8306" fmla="*/ f6351 1 f3753"/>
                              <a:gd name="f8307" fmla="*/ f6352 1 f3754"/>
                              <a:gd name="f8308" fmla="*/ f6353 1 f3753"/>
                              <a:gd name="f8309" fmla="*/ f6354 1 f3753"/>
                              <a:gd name="f8310" fmla="*/ f6355 1 f3753"/>
                              <a:gd name="f8311" fmla="*/ f6356 1 f3754"/>
                              <a:gd name="f8312" fmla="*/ f6357 1 f3753"/>
                              <a:gd name="f8313" fmla="*/ f6358 1 f3754"/>
                              <a:gd name="f8314" fmla="*/ f6359 1 f3753"/>
                              <a:gd name="f8315" fmla="*/ f6360 1 f3754"/>
                              <a:gd name="f8316" fmla="*/ f6361 1 f3753"/>
                              <a:gd name="f8317" fmla="*/ f6362 1 f3754"/>
                              <a:gd name="f8318" fmla="*/ f6363 1 f3753"/>
                              <a:gd name="f8319" fmla="*/ f6364 1 f3753"/>
                              <a:gd name="f8320" fmla="*/ f6365 1 f3754"/>
                              <a:gd name="f8321" fmla="*/ f6366 1 f3753"/>
                              <a:gd name="f8322" fmla="*/ f6367 1 f3754"/>
                              <a:gd name="f8323" fmla="*/ f6368 1 f3753"/>
                              <a:gd name="f8324" fmla="*/ f6369 1 f3754"/>
                              <a:gd name="f8325" fmla="*/ f6370 1 f3753"/>
                              <a:gd name="f8326" fmla="*/ f6371 1 f3754"/>
                              <a:gd name="f8327" fmla="*/ f6372 1 f3753"/>
                              <a:gd name="f8328" fmla="*/ f6373 1 f3754"/>
                              <a:gd name="f8329" fmla="*/ f6374 1 f3753"/>
                              <a:gd name="f8330" fmla="*/ f6375 1 f3754"/>
                              <a:gd name="f8331" fmla="*/ f6376 1 f3753"/>
                              <a:gd name="f8332" fmla="*/ f6377 1 f3754"/>
                              <a:gd name="f8333" fmla="*/ f6378 1 f3753"/>
                              <a:gd name="f8334" fmla="*/ f6379 1 f3754"/>
                              <a:gd name="f8335" fmla="*/ f6380 1 f3753"/>
                              <a:gd name="f8336" fmla="*/ f6381 1 f3754"/>
                              <a:gd name="f8337" fmla="*/ f6382 1 f3753"/>
                              <a:gd name="f8338" fmla="*/ f6383 1 f3754"/>
                              <a:gd name="f8339" fmla="*/ f6384 1 f3753"/>
                              <a:gd name="f8340" fmla="*/ f6385 1 f3754"/>
                              <a:gd name="f8341" fmla="*/ f6386 1 f3753"/>
                              <a:gd name="f8342" fmla="*/ f6387 1 f3753"/>
                              <a:gd name="f8343" fmla="*/ f6388 1 f3754"/>
                              <a:gd name="f8344" fmla="*/ f6389 1 f3754"/>
                              <a:gd name="f8345" fmla="*/ f6390 1 f3753"/>
                              <a:gd name="f8346" fmla="*/ f6391 1 f3754"/>
                              <a:gd name="f8347" fmla="*/ f6392 1 f3753"/>
                              <a:gd name="f8348" fmla="*/ f6393 1 f3754"/>
                              <a:gd name="f8349" fmla="*/ f6394 1 f3753"/>
                              <a:gd name="f8350" fmla="*/ f6395 1 f3754"/>
                              <a:gd name="f8351" fmla="*/ f6396 1 f3753"/>
                              <a:gd name="f8352" fmla="*/ f6397 1 f3754"/>
                              <a:gd name="f8353" fmla="*/ f6398 1 f3754"/>
                              <a:gd name="f8354" fmla="*/ f6399 1 f3753"/>
                              <a:gd name="f8355" fmla="*/ f6400 1 f3754"/>
                              <a:gd name="f8356" fmla="*/ f6401 1 f3754"/>
                              <a:gd name="f8357" fmla="*/ f6402 1 f3753"/>
                              <a:gd name="f8358" fmla="*/ f6403 1 f3754"/>
                              <a:gd name="f8359" fmla="*/ f6404 1 f3754"/>
                              <a:gd name="f8360" fmla="*/ f6405 1 f3754"/>
                              <a:gd name="f8361" fmla="*/ f6406 1 f3753"/>
                              <a:gd name="f8362" fmla="*/ f6407 1 f3754"/>
                              <a:gd name="f8363" fmla="*/ f6408 1 f3753"/>
                              <a:gd name="f8364" fmla="*/ f6409 1 f3754"/>
                              <a:gd name="f8365" fmla="*/ f6410 1 f3753"/>
                              <a:gd name="f8366" fmla="*/ f6411 1 f3753"/>
                              <a:gd name="f8367" fmla="*/ f6412 1 f3754"/>
                              <a:gd name="f8368" fmla="*/ f6413 1 f3753"/>
                              <a:gd name="f8369" fmla="*/ f6414 1 f3754"/>
                              <a:gd name="f8370" fmla="*/ f6415 1 f3753"/>
                              <a:gd name="f8371" fmla="*/ f6416 1 f3754"/>
                              <a:gd name="f8372" fmla="*/ f6417 1 f3753"/>
                              <a:gd name="f8373" fmla="*/ f6418 1 f3754"/>
                              <a:gd name="f8374" fmla="*/ f6419 1 f3754"/>
                              <a:gd name="f8375" fmla="*/ f6420 1 f3754"/>
                              <a:gd name="f8376" fmla="*/ f6421 1 f3754"/>
                              <a:gd name="f8377" fmla="*/ f6422 1 f3754"/>
                              <a:gd name="f8378" fmla="*/ f6423 1 f3753"/>
                              <a:gd name="f8379" fmla="*/ f6424 1 f3754"/>
                              <a:gd name="f8380" fmla="*/ f6425 1 f3753"/>
                              <a:gd name="f8381" fmla="*/ f6426 1 f3754"/>
                              <a:gd name="f8382" fmla="*/ f6427 1 f3753"/>
                              <a:gd name="f8383" fmla="*/ f6428 1 f3754"/>
                              <a:gd name="f8384" fmla="*/ f6429 1 f3753"/>
                              <a:gd name="f8385" fmla="*/ f6430 1 f3754"/>
                              <a:gd name="f8386" fmla="*/ f6431 1 f3753"/>
                              <a:gd name="f8387" fmla="*/ f6432 1 f3754"/>
                              <a:gd name="f8388" fmla="*/ f6433 1 f3753"/>
                              <a:gd name="f8389" fmla="*/ f6434 1 f3754"/>
                              <a:gd name="f8390" fmla="*/ f6435 1 f3753"/>
                              <a:gd name="f8391" fmla="*/ f6436 1 f3754"/>
                              <a:gd name="f8392" fmla="*/ f6437 1 f3753"/>
                              <a:gd name="f8393" fmla="*/ f6438 1 f3754"/>
                              <a:gd name="f8394" fmla="*/ f6439 1 f3753"/>
                              <a:gd name="f8395" fmla="*/ f6440 1 f3754"/>
                              <a:gd name="f8396" fmla="*/ f6441 1 f3753"/>
                              <a:gd name="f8397" fmla="*/ f6442 1 f3754"/>
                              <a:gd name="f8398" fmla="*/ f6443 1 f3753"/>
                              <a:gd name="f8399" fmla="*/ f6444 1 f3754"/>
                              <a:gd name="f8400" fmla="*/ f6445 1 f3753"/>
                              <a:gd name="f8401" fmla="*/ f6446 1 f3754"/>
                              <a:gd name="f8402" fmla="*/ f6447 1 f3753"/>
                              <a:gd name="f8403" fmla="*/ f6448 1 f3754"/>
                              <a:gd name="f8404" fmla="*/ f6449 1 f3753"/>
                              <a:gd name="f8405" fmla="*/ f6450 1 f3754"/>
                              <a:gd name="f8406" fmla="*/ f6451 1 f3754"/>
                              <a:gd name="f8407" fmla="*/ f6452 1 f3753"/>
                              <a:gd name="f8408" fmla="*/ f6453 1 f3754"/>
                              <a:gd name="f8409" fmla="*/ f6454 1 f3753"/>
                              <a:gd name="f8410" fmla="*/ f6455 1 f3754"/>
                              <a:gd name="f8411" fmla="*/ f6456 1 f3753"/>
                              <a:gd name="f8412" fmla="*/ f6457 1 f3754"/>
                              <a:gd name="f8413" fmla="*/ f6458 1 f3753"/>
                              <a:gd name="f8414" fmla="*/ f6459 1 f3754"/>
                              <a:gd name="f8415" fmla="*/ f6460 1 f3753"/>
                              <a:gd name="f8416" fmla="*/ f6461 1 f3754"/>
                              <a:gd name="f8417" fmla="*/ f6462 1 f3754"/>
                              <a:gd name="f8418" fmla="*/ f6463 1 f3753"/>
                              <a:gd name="f8419" fmla="*/ f6464 1 f3754"/>
                              <a:gd name="f8420" fmla="*/ f6465 1 f3753"/>
                              <a:gd name="f8421" fmla="*/ f6466 1 f3754"/>
                              <a:gd name="f8422" fmla="*/ f6467 1 f3753"/>
                              <a:gd name="f8423" fmla="*/ f6468 1 f3754"/>
                              <a:gd name="f8424" fmla="*/ f6469 1 f3754"/>
                              <a:gd name="f8425" fmla="*/ f6470 1 f3753"/>
                              <a:gd name="f8426" fmla="*/ f6471 1 f3754"/>
                              <a:gd name="f8427" fmla="*/ f6472 1 f3754"/>
                              <a:gd name="f8428" fmla="*/ f6473 1 f3753"/>
                              <a:gd name="f8429" fmla="*/ f6474 1 f3753"/>
                              <a:gd name="f8430" fmla="*/ f6475 1 f3754"/>
                              <a:gd name="f8431" fmla="*/ f6476 1 f3753"/>
                              <a:gd name="f8432" fmla="*/ f6477 1 f3754"/>
                              <a:gd name="f8433" fmla="*/ f6478 1 f3753"/>
                              <a:gd name="f8434" fmla="*/ f6479 1 f3754"/>
                              <a:gd name="f8435" fmla="*/ f6480 1 f3754"/>
                              <a:gd name="f8436" fmla="*/ f6481 1 f3753"/>
                              <a:gd name="f8437" fmla="*/ f6482 1 f3754"/>
                              <a:gd name="f8438" fmla="*/ f6483 1 f3754"/>
                              <a:gd name="f8439" fmla="*/ f6484 1 f3753"/>
                              <a:gd name="f8440" fmla="*/ f6485 1 f3754"/>
                              <a:gd name="f8441" fmla="*/ f6486 1 f3753"/>
                              <a:gd name="f8442" fmla="*/ f6487 1 f3754"/>
                              <a:gd name="f8443" fmla="*/ f6488 1 f3753"/>
                              <a:gd name="f8444" fmla="*/ f6489 1 f3754"/>
                              <a:gd name="f8445" fmla="*/ f6490 1 f3753"/>
                              <a:gd name="f8446" fmla="*/ f6491 1 f3754"/>
                              <a:gd name="f8447" fmla="*/ f6492 1 f3753"/>
                              <a:gd name="f8448" fmla="*/ f6493 1 f3754"/>
                              <a:gd name="f8449" fmla="*/ f6494 1 f3753"/>
                              <a:gd name="f8450" fmla="*/ f6495 1 f3754"/>
                              <a:gd name="f8451" fmla="*/ f6496 1 f3753"/>
                              <a:gd name="f8452" fmla="*/ f6497 1 f3754"/>
                              <a:gd name="f8453" fmla="*/ f6498 1 f3753"/>
                              <a:gd name="f8454" fmla="*/ f6499 1 f3754"/>
                              <a:gd name="f8455" fmla="*/ f6500 1 f3753"/>
                              <a:gd name="f8456" fmla="*/ f6501 1 f3754"/>
                              <a:gd name="f8457" fmla="*/ f6502 1 f3754"/>
                              <a:gd name="f8458" fmla="*/ f6503 1 f3754"/>
                              <a:gd name="f8459" fmla="*/ f6504 1 f3754"/>
                              <a:gd name="f8460" fmla="*/ f6505 1 f3753"/>
                              <a:gd name="f8461" fmla="*/ f6506 1 f3754"/>
                              <a:gd name="f8462" fmla="*/ f6507 1 f3753"/>
                              <a:gd name="f8463" fmla="*/ f6508 1 f3754"/>
                              <a:gd name="f8464" fmla="*/ f6509 1 f3753"/>
                              <a:gd name="f8465" fmla="*/ f6510 1 f3754"/>
                              <a:gd name="f8466" fmla="*/ f6511 1 f3753"/>
                              <a:gd name="f8467" fmla="*/ f6512 1 f3754"/>
                              <a:gd name="f8468" fmla="*/ f6513 1 f3753"/>
                              <a:gd name="f8469" fmla="*/ f6514 1 f3754"/>
                              <a:gd name="f8470" fmla="*/ f6515 1 f3753"/>
                              <a:gd name="f8471" fmla="*/ f6516 1 f3754"/>
                              <a:gd name="f8472" fmla="*/ f6517 1 f3753"/>
                              <a:gd name="f8473" fmla="*/ f6518 1 f3754"/>
                              <a:gd name="f8474" fmla="*/ f6519 1 f3753"/>
                              <a:gd name="f8475" fmla="*/ f6520 1 f3753"/>
                              <a:gd name="f8476" fmla="*/ f6521 1 f3754"/>
                              <a:gd name="f8477" fmla="*/ f6522 1 f3753"/>
                              <a:gd name="f8478" fmla="*/ f6523 1 f3754"/>
                              <a:gd name="f8479" fmla="*/ f6524 1 f3753"/>
                              <a:gd name="f8480" fmla="*/ f6525 1 f3754"/>
                              <a:gd name="f8481" fmla="*/ f6526 1 f3753"/>
                              <a:gd name="f8482" fmla="*/ f6527 1 f3754"/>
                              <a:gd name="f8483" fmla="*/ f6528 1 f3753"/>
                              <a:gd name="f8484" fmla="*/ f6529 1 f3754"/>
                              <a:gd name="f8485" fmla="*/ f6530 1 f3753"/>
                              <a:gd name="f8486" fmla="*/ f6531 1 f3753"/>
                              <a:gd name="f8487" fmla="*/ f6532 1 f3754"/>
                              <a:gd name="f8488" fmla="*/ f6533 1 f3753"/>
                              <a:gd name="f8489" fmla="*/ f6534 1 f3754"/>
                              <a:gd name="f8490" fmla="*/ f6535 1 f3753"/>
                              <a:gd name="f8491" fmla="*/ f6536 1 f3754"/>
                              <a:gd name="f8492" fmla="*/ f6537 1 f3753"/>
                              <a:gd name="f8493" fmla="*/ f6538 1 f3754"/>
                              <a:gd name="f8494" fmla="*/ f6539 1 f3753"/>
                              <a:gd name="f8495" fmla="*/ f6540 1 f3754"/>
                              <a:gd name="f8496" fmla="*/ f6541 1 f3753"/>
                              <a:gd name="f8497" fmla="*/ f6542 1 f3754"/>
                              <a:gd name="f8498" fmla="*/ f6543 1 f3753"/>
                              <a:gd name="f8499" fmla="*/ f6544 1 f3754"/>
                              <a:gd name="f8500" fmla="*/ f6545 1 f3753"/>
                              <a:gd name="f8501" fmla="*/ f6546 1 f3754"/>
                              <a:gd name="f8502" fmla="*/ f6547 1 f3753"/>
                              <a:gd name="f8503" fmla="*/ f6548 1 f3754"/>
                              <a:gd name="f8504" fmla="*/ f6549 1 f3753"/>
                              <a:gd name="f8505" fmla="*/ f6550 1 f3754"/>
                              <a:gd name="f8506" fmla="*/ f6551 1 f3753"/>
                              <a:gd name="f8507" fmla="*/ f6552 1 f3754"/>
                              <a:gd name="f8508" fmla="*/ f6553 1 f3753"/>
                              <a:gd name="f8509" fmla="*/ f6554 1 f3754"/>
                              <a:gd name="f8510" fmla="*/ f6555 1 f3753"/>
                              <a:gd name="f8511" fmla="*/ f6556 1 f3754"/>
                              <a:gd name="f8512" fmla="*/ f6557 1 f3753"/>
                              <a:gd name="f8513" fmla="*/ f6558 1 f3754"/>
                              <a:gd name="f8514" fmla="*/ f6559 1 f3753"/>
                              <a:gd name="f8515" fmla="*/ f6560 1 f3754"/>
                              <a:gd name="f8516" fmla="*/ f6561 1 f3753"/>
                              <a:gd name="f8517" fmla="*/ f6562 1 f3754"/>
                              <a:gd name="f8518" fmla="*/ f6563 1 f3753"/>
                              <a:gd name="f8519" fmla="*/ f6564 1 f3754"/>
                              <a:gd name="f8520" fmla="*/ f6565 1 f3753"/>
                              <a:gd name="f8521" fmla="*/ f6566 1 f3754"/>
                              <a:gd name="f8522" fmla="*/ f6567 1 f3753"/>
                              <a:gd name="f8523" fmla="*/ f6568 1 f3754"/>
                              <a:gd name="f8524" fmla="*/ f6569 1 f3753"/>
                              <a:gd name="f8525" fmla="*/ f6570 1 f3754"/>
                              <a:gd name="f8526" fmla="*/ f6571 1 f3753"/>
                              <a:gd name="f8527" fmla="*/ f6572 1 f3754"/>
                              <a:gd name="f8528" fmla="*/ f6573 1 f3753"/>
                              <a:gd name="f8529" fmla="*/ f6574 1 f3754"/>
                              <a:gd name="f8530" fmla="*/ f6575 1 f3753"/>
                              <a:gd name="f8531" fmla="*/ f6576 1 f3754"/>
                              <a:gd name="f8532" fmla="*/ f6577 1 f3753"/>
                              <a:gd name="f8533" fmla="*/ f6578 1 f3754"/>
                              <a:gd name="f8534" fmla="*/ f6579 1 f3753"/>
                              <a:gd name="f8535" fmla="*/ f6580 1 f3754"/>
                              <a:gd name="f8536" fmla="*/ f6581 1 f3753"/>
                              <a:gd name="f8537" fmla="*/ f6582 1 f3753"/>
                              <a:gd name="f8538" fmla="*/ f6583 1 f3753"/>
                              <a:gd name="f8539" fmla="*/ f6584 1 f3753"/>
                              <a:gd name="f8540" fmla="*/ f6585 1 f3753"/>
                              <a:gd name="f8541" fmla="*/ f6586 1 f3753"/>
                              <a:gd name="f8542" fmla="*/ f6587 1 f3753"/>
                              <a:gd name="f8543" fmla="*/ f6588 1 f3753"/>
                              <a:gd name="f8544" fmla="*/ f6589 1 f3754"/>
                              <a:gd name="f8545" fmla="*/ f6590 1 f3753"/>
                              <a:gd name="f8546" fmla="*/ f6591 1 f3753"/>
                              <a:gd name="f8547" fmla="*/ f6592 1 f3754"/>
                              <a:gd name="f8548" fmla="*/ f6593 1 f3754"/>
                              <a:gd name="f8549" fmla="*/ f6594 1 f3753"/>
                              <a:gd name="f8550" fmla="*/ f6595 1 f3754"/>
                              <a:gd name="f8551" fmla="*/ f6596 1 f3753"/>
                              <a:gd name="f8552" fmla="*/ f6597 1 f3754"/>
                              <a:gd name="f8553" fmla="*/ f6598 1 f3753"/>
                              <a:gd name="f8554" fmla="*/ f6599 1 f3754"/>
                              <a:gd name="f8555" fmla="*/ f6600 1 f3753"/>
                              <a:gd name="f8556" fmla="*/ f6601 1 f3754"/>
                              <a:gd name="f8557" fmla="*/ f6602 1 f3753"/>
                              <a:gd name="f8558" fmla="*/ f6603 1 f3754"/>
                              <a:gd name="f8559" fmla="*/ f6604 1 f3753"/>
                              <a:gd name="f8560" fmla="*/ f6605 1 f3754"/>
                              <a:gd name="f8561" fmla="*/ f6606 1 f3754"/>
                              <a:gd name="f8562" fmla="*/ f6607 1 f3753"/>
                              <a:gd name="f8563" fmla="*/ f6608 1 f3754"/>
                              <a:gd name="f8564" fmla="*/ f6609 1 f3753"/>
                              <a:gd name="f8565" fmla="*/ f6610 1 f3754"/>
                              <a:gd name="f8566" fmla="*/ f6611 1 f3753"/>
                              <a:gd name="f8567" fmla="*/ f6612 1 f3754"/>
                              <a:gd name="f8568" fmla="*/ f6613 1 f3753"/>
                              <a:gd name="f8569" fmla="*/ f6614 1 f3754"/>
                              <a:gd name="f8570" fmla="*/ f6615 1 f3753"/>
                              <a:gd name="f8571" fmla="*/ f6616 1 f3754"/>
                              <a:gd name="f8572" fmla="*/ f6617 1 f3753"/>
                              <a:gd name="f8573" fmla="*/ f6618 1 f3754"/>
                              <a:gd name="f8574" fmla="*/ f6619 1 f3753"/>
                              <a:gd name="f8575" fmla="*/ f6620 1 f3754"/>
                              <a:gd name="f8576" fmla="*/ f6621 1 f3753"/>
                              <a:gd name="f8577" fmla="*/ f6622 1 f3754"/>
                              <a:gd name="f8578" fmla="*/ f6623 1 f3753"/>
                              <a:gd name="f8579" fmla="*/ f6624 1 f3754"/>
                              <a:gd name="f8580" fmla="*/ f6625 1 f3753"/>
                              <a:gd name="f8581" fmla="*/ f6626 1 f3754"/>
                              <a:gd name="f8582" fmla="*/ f6627 1 f3753"/>
                              <a:gd name="f8583" fmla="*/ f6628 1 f3754"/>
                              <a:gd name="f8584" fmla="*/ f6629 1 f3753"/>
                              <a:gd name="f8585" fmla="*/ f6630 1 f3754"/>
                              <a:gd name="f8586" fmla="*/ f6631 1 f3753"/>
                              <a:gd name="f8587" fmla="*/ f6632 1 f3754"/>
                              <a:gd name="f8588" fmla="*/ f6633 1 f3753"/>
                              <a:gd name="f8589" fmla="*/ f6634 1 f3754"/>
                              <a:gd name="f8590" fmla="*/ f6635 1 f3753"/>
                              <a:gd name="f8591" fmla="*/ f6636 1 f3754"/>
                              <a:gd name="f8592" fmla="*/ f6637 1 f3753"/>
                              <a:gd name="f8593" fmla="*/ f6638 1 f3754"/>
                              <a:gd name="f8594" fmla="*/ f6639 1 f3754"/>
                              <a:gd name="f8595" fmla="*/ f6640 1 f3753"/>
                              <a:gd name="f8596" fmla="*/ f6641 1 f3754"/>
                              <a:gd name="f8597" fmla="*/ f6642 1 f3753"/>
                              <a:gd name="f8598" fmla="*/ f6643 1 f3754"/>
                              <a:gd name="f8599" fmla="*/ f6644 1 f3753"/>
                              <a:gd name="f8600" fmla="*/ f6645 1 f3754"/>
                              <a:gd name="f8601" fmla="*/ f6646 1 f3753"/>
                              <a:gd name="f8602" fmla="*/ f6647 1 f3754"/>
                              <a:gd name="f8603" fmla="*/ f6648 1 f3753"/>
                              <a:gd name="f8604" fmla="*/ f6649 1 f3754"/>
                              <a:gd name="f8605" fmla="*/ f6650 1 f3753"/>
                              <a:gd name="f8606" fmla="*/ f6651 1 f3754"/>
                              <a:gd name="f8607" fmla="*/ f6652 1 f3753"/>
                              <a:gd name="f8608" fmla="*/ f6653 1 f3754"/>
                              <a:gd name="f8609" fmla="*/ f6654 1 f3753"/>
                              <a:gd name="f8610" fmla="*/ f6655 1 f3754"/>
                              <a:gd name="f8611" fmla="*/ f6656 1 f3753"/>
                              <a:gd name="f8612" fmla="*/ f6657 1 f3754"/>
                              <a:gd name="f8613" fmla="*/ f6658 1 f3753"/>
                              <a:gd name="f8614" fmla="*/ f6659 1 f3753"/>
                              <a:gd name="f8615" fmla="*/ f6660 1 f3754"/>
                              <a:gd name="f8616" fmla="*/ f6661 1 f3753"/>
                              <a:gd name="f8617" fmla="*/ f6662 1 f3754"/>
                              <a:gd name="f8618" fmla="*/ f6663 1 f3753"/>
                              <a:gd name="f8619" fmla="*/ f6664 1 f3754"/>
                              <a:gd name="f8620" fmla="*/ f6665 1 f3753"/>
                              <a:gd name="f8621" fmla="*/ f6666 1 f3754"/>
                              <a:gd name="f8622" fmla="*/ f6667 1 f3753"/>
                              <a:gd name="f8623" fmla="*/ f6668 1 f3754"/>
                              <a:gd name="f8624" fmla="*/ f6669 1 f3753"/>
                              <a:gd name="f8625" fmla="*/ f6670 1 f3754"/>
                              <a:gd name="f8626" fmla="*/ f6671 1 f3753"/>
                              <a:gd name="f8627" fmla="*/ f6672 1 f3754"/>
                              <a:gd name="f8628" fmla="*/ f6673 1 f3753"/>
                              <a:gd name="f8629" fmla="*/ f6674 1 f3754"/>
                              <a:gd name="f8630" fmla="*/ f6675 1 f3754"/>
                              <a:gd name="f8631" fmla="*/ f6676 1 f3753"/>
                              <a:gd name="f8632" fmla="*/ f6677 1 f3754"/>
                              <a:gd name="f8633" fmla="*/ f6678 1 f3753"/>
                              <a:gd name="f8634" fmla="*/ f6679 1 f3754"/>
                              <a:gd name="f8635" fmla="*/ f6680 1 f3753"/>
                              <a:gd name="f8636" fmla="*/ f6681 1 f3754"/>
                              <a:gd name="f8637" fmla="*/ f6682 1 f3753"/>
                              <a:gd name="f8638" fmla="*/ f6683 1 f3754"/>
                              <a:gd name="f8639" fmla="*/ f6684 1 f3753"/>
                              <a:gd name="f8640" fmla="*/ f6685 1 f3754"/>
                              <a:gd name="f8641" fmla="*/ f6686 1 f3753"/>
                              <a:gd name="f8642" fmla="*/ f6687 1 f3754"/>
                              <a:gd name="f8643" fmla="*/ f6688 1 f3753"/>
                              <a:gd name="f8644" fmla="*/ f6689 1 f3754"/>
                              <a:gd name="f8645" fmla="*/ f6690 1 f3753"/>
                              <a:gd name="f8646" fmla="*/ f6691 1 f3754"/>
                              <a:gd name="f8647" fmla="*/ f6692 1 f3753"/>
                              <a:gd name="f8648" fmla="*/ f6693 1 f3754"/>
                              <a:gd name="f8649" fmla="*/ f6694 1 f3753"/>
                              <a:gd name="f8650" fmla="*/ f6695 1 f3754"/>
                              <a:gd name="f8651" fmla="*/ f6696 1 f3753"/>
                              <a:gd name="f8652" fmla="*/ f6697 1 f3754"/>
                              <a:gd name="f8653" fmla="*/ f6698 1 f3753"/>
                              <a:gd name="f8654" fmla="*/ f6699 1 f3754"/>
                              <a:gd name="f8655" fmla="*/ f6700 1 f3753"/>
                              <a:gd name="f8656" fmla="*/ f6701 1 f3754"/>
                              <a:gd name="f8657" fmla="*/ f6702 1 f3753"/>
                              <a:gd name="f8658" fmla="*/ f6703 1 f3754"/>
                              <a:gd name="f8659" fmla="*/ f6704 1 f3753"/>
                              <a:gd name="f8660" fmla="*/ f6705 1 f3754"/>
                              <a:gd name="f8661" fmla="*/ f6706 1 f3753"/>
                              <a:gd name="f8662" fmla="*/ f6707 1 f3754"/>
                              <a:gd name="f8663" fmla="*/ f6708 1 f3753"/>
                              <a:gd name="f8664" fmla="*/ f6709 1 f3754"/>
                              <a:gd name="f8665" fmla="*/ f6710 1 f3753"/>
                              <a:gd name="f8666" fmla="*/ f6711 1 f3754"/>
                              <a:gd name="f8667" fmla="*/ f6712 1 f3753"/>
                              <a:gd name="f8668" fmla="*/ f6713 1 f3754"/>
                              <a:gd name="f8669" fmla="*/ f6714 1 f3753"/>
                              <a:gd name="f8670" fmla="*/ f6715 1 f3754"/>
                              <a:gd name="f8671" fmla="*/ f6716 1 f3753"/>
                              <a:gd name="f8672" fmla="*/ f6717 1 f3754"/>
                              <a:gd name="f8673" fmla="*/ f6718 1 f3753"/>
                              <a:gd name="f8674" fmla="*/ f6719 1 f3754"/>
                              <a:gd name="f8675" fmla="*/ f6720 1 f3753"/>
                              <a:gd name="f8676" fmla="*/ f6721 1 f3754"/>
                              <a:gd name="f8677" fmla="*/ f6722 1 f3753"/>
                              <a:gd name="f8678" fmla="*/ f6723 1 f3754"/>
                              <a:gd name="f8679" fmla="*/ f6724 1 f3753"/>
                              <a:gd name="f8680" fmla="*/ f6725 1 f3754"/>
                              <a:gd name="f8681" fmla="*/ f6726 1 f3753"/>
                              <a:gd name="f8682" fmla="*/ f6727 1 f3754"/>
                              <a:gd name="f8683" fmla="*/ f6728 1 f3753"/>
                              <a:gd name="f8684" fmla="*/ f6729 1 f3754"/>
                              <a:gd name="f8685" fmla="*/ f6730 1 f3753"/>
                              <a:gd name="f8686" fmla="*/ f6731 1 f3754"/>
                              <a:gd name="f8687" fmla="*/ f6732 1 f3753"/>
                              <a:gd name="f8688" fmla="*/ f6733 1 f3754"/>
                              <a:gd name="f8689" fmla="*/ f6734 1 f3753"/>
                              <a:gd name="f8690" fmla="*/ f6735 1 f3754"/>
                              <a:gd name="f8691" fmla="*/ f6736 1 f3753"/>
                              <a:gd name="f8692" fmla="*/ f6737 1 f3754"/>
                              <a:gd name="f8693" fmla="*/ f6738 1 f3753"/>
                              <a:gd name="f8694" fmla="*/ f6739 1 f3754"/>
                              <a:gd name="f8695" fmla="*/ f6740 1 f3754"/>
                              <a:gd name="f8696" fmla="*/ f6741 1 f3753"/>
                              <a:gd name="f8697" fmla="*/ f6742 1 f3754"/>
                              <a:gd name="f8698" fmla="*/ f6743 1 f3753"/>
                              <a:gd name="f8699" fmla="*/ f6744 1 f3754"/>
                              <a:gd name="f8700" fmla="*/ f6745 1 f3753"/>
                              <a:gd name="f8701" fmla="*/ f6746 1 f3754"/>
                              <a:gd name="f8702" fmla="*/ f6747 1 f3753"/>
                              <a:gd name="f8703" fmla="*/ f6748 1 f3754"/>
                              <a:gd name="f8704" fmla="*/ f6749 1 f3753"/>
                              <a:gd name="f8705" fmla="*/ f6750 1 f3754"/>
                              <a:gd name="f8706" fmla="*/ f6751 1 f3753"/>
                              <a:gd name="f8707" fmla="*/ f6752 1 f3754"/>
                              <a:gd name="f8708" fmla="*/ f6753 1 f3753"/>
                              <a:gd name="f8709" fmla="*/ f6754 1 f3754"/>
                              <a:gd name="f8710" fmla="*/ f6755 1 f3753"/>
                              <a:gd name="f8711" fmla="*/ f6756 1 f3754"/>
                              <a:gd name="f8712" fmla="*/ f6757 1 f3753"/>
                              <a:gd name="f8713" fmla="*/ f6758 1 f3754"/>
                              <a:gd name="f8714" fmla="*/ f6759 1 f3753"/>
                              <a:gd name="f8715" fmla="*/ f6760 1 f3754"/>
                              <a:gd name="f8716" fmla="*/ f6761 1 f3753"/>
                              <a:gd name="f8717" fmla="*/ f6762 1 f3754"/>
                              <a:gd name="f8718" fmla="*/ f6763 1 f3753"/>
                              <a:gd name="f8719" fmla="*/ f6764 1 f3754"/>
                              <a:gd name="f8720" fmla="*/ f6765 1 f3753"/>
                              <a:gd name="f8721" fmla="*/ f6766 1 f3754"/>
                              <a:gd name="f8722" fmla="*/ f6767 1 f3753"/>
                              <a:gd name="f8723" fmla="*/ f6768 1 f3754"/>
                              <a:gd name="f8724" fmla="*/ f6769 1 f3753"/>
                              <a:gd name="f8725" fmla="*/ f6770 1 f3754"/>
                              <a:gd name="f8726" fmla="*/ f6771 1 f3753"/>
                              <a:gd name="f8727" fmla="*/ f6772 1 f3754"/>
                              <a:gd name="f8728" fmla="*/ f6773 1 f3753"/>
                              <a:gd name="f8729" fmla="*/ f6774 1 f3754"/>
                              <a:gd name="f8730" fmla="*/ f6775 1 f3753"/>
                              <a:gd name="f8731" fmla="*/ f6776 1 f3754"/>
                              <a:gd name="f8732" fmla="*/ f6777 1 f3753"/>
                              <a:gd name="f8733" fmla="*/ f6778 1 f3754"/>
                              <a:gd name="f8734" fmla="*/ f6779 1 f3753"/>
                              <a:gd name="f8735" fmla="*/ f6780 1 f3753"/>
                              <a:gd name="f8736" fmla="*/ f6781 1 f3754"/>
                              <a:gd name="f8737" fmla="*/ f6782 1 f3753"/>
                              <a:gd name="f8738" fmla="*/ f6783 1 f3754"/>
                              <a:gd name="f8739" fmla="*/ f6784 1 f3753"/>
                              <a:gd name="f8740" fmla="*/ f6785 1 f3754"/>
                              <a:gd name="f8741" fmla="*/ f6786 1 f3753"/>
                              <a:gd name="f8742" fmla="*/ f6787 1 f3754"/>
                              <a:gd name="f8743" fmla="*/ f6788 1 f3753"/>
                              <a:gd name="f8744" fmla="*/ f6789 1 f3754"/>
                              <a:gd name="f8745" fmla="*/ f6790 1 f3753"/>
                              <a:gd name="f8746" fmla="*/ f6791 1 f3754"/>
                              <a:gd name="f8747" fmla="*/ f6792 1 f3753"/>
                              <a:gd name="f8748" fmla="*/ f6793 1 f3754"/>
                              <a:gd name="f8749" fmla="*/ f6794 1 f3753"/>
                              <a:gd name="f8750" fmla="*/ f6795 1 f3754"/>
                              <a:gd name="f8751" fmla="*/ f6796 1 f3753"/>
                              <a:gd name="f8752" fmla="*/ f6797 1 f3754"/>
                              <a:gd name="f8753" fmla="*/ f6798 1 f3753"/>
                              <a:gd name="f8754" fmla="*/ f6799 1 f3754"/>
                              <a:gd name="f8755" fmla="*/ f6800 1 f3753"/>
                              <a:gd name="f8756" fmla="*/ f6801 1 f3754"/>
                              <a:gd name="f8757" fmla="*/ f6802 1 f3753"/>
                              <a:gd name="f8758" fmla="*/ f6803 1 f3754"/>
                              <a:gd name="f8759" fmla="*/ f6804 1 f3753"/>
                              <a:gd name="f8760" fmla="*/ f6805 1 f3754"/>
                              <a:gd name="f8761" fmla="*/ f6806 1 f3753"/>
                              <a:gd name="f8762" fmla="*/ f6807 1 f3754"/>
                              <a:gd name="f8763" fmla="*/ f6808 1 f3753"/>
                              <a:gd name="f8764" fmla="*/ f6809 1 f3754"/>
                              <a:gd name="f8765" fmla="*/ f6810 1 f3753"/>
                              <a:gd name="f8766" fmla="*/ f6811 1 f3754"/>
                              <a:gd name="f8767" fmla="*/ f6812 1 f3753"/>
                              <a:gd name="f8768" fmla="*/ f6813 1 f3753"/>
                              <a:gd name="f8769" fmla="*/ f6814 1 f3754"/>
                              <a:gd name="f8770" fmla="*/ f6815 1 f3753"/>
                              <a:gd name="f8771" fmla="*/ f6816 1 f3754"/>
                              <a:gd name="f8772" fmla="*/ f6817 1 f3753"/>
                              <a:gd name="f8773" fmla="*/ f6818 1 f3754"/>
                              <a:gd name="f8774" fmla="*/ f6819 1 f3754"/>
                              <a:gd name="f8775" fmla="*/ f6820 1 f3753"/>
                              <a:gd name="f8776" fmla="*/ f6821 1 f3754"/>
                              <a:gd name="f8777" fmla="*/ f6822 1 f3753"/>
                              <a:gd name="f8778" fmla="*/ f6823 1 f3754"/>
                              <a:gd name="f8779" fmla="*/ f6824 1 f3753"/>
                              <a:gd name="f8780" fmla="*/ f6825 1 f3753"/>
                              <a:gd name="f8781" fmla="*/ f6826 1 f3754"/>
                              <a:gd name="f8782" fmla="*/ f6827 1 f3753"/>
                              <a:gd name="f8783" fmla="*/ f6828 1 f3754"/>
                              <a:gd name="f8784" fmla="*/ f6829 1 f3753"/>
                              <a:gd name="f8785" fmla="*/ f6830 1 f3754"/>
                              <a:gd name="f8786" fmla="*/ f6831 1 f3753"/>
                              <a:gd name="f8787" fmla="*/ f6832 1 f3754"/>
                              <a:gd name="f8788" fmla="*/ f6833 1 f3753"/>
                              <a:gd name="f8789" fmla="*/ f6834 1 f3754"/>
                              <a:gd name="f8790" fmla="*/ f6835 1 f3753"/>
                              <a:gd name="f8791" fmla="*/ f6836 1 f3754"/>
                              <a:gd name="f8792" fmla="*/ f6837 1 f3753"/>
                              <a:gd name="f8793" fmla="*/ f6838 1 f3754"/>
                              <a:gd name="f8794" fmla="*/ f6839 1 f3753"/>
                              <a:gd name="f8795" fmla="*/ f6840 1 f3754"/>
                              <a:gd name="f8796" fmla="*/ f6841 1 f3753"/>
                              <a:gd name="f8797" fmla="*/ f6842 1 f3754"/>
                              <a:gd name="f8798" fmla="*/ f6843 1 f3753"/>
                              <a:gd name="f8799" fmla="*/ f6844 1 f3754"/>
                              <a:gd name="f8800" fmla="*/ f6845 1 f3753"/>
                              <a:gd name="f8801" fmla="*/ f6846 1 f3754"/>
                              <a:gd name="f8802" fmla="*/ f6847 1 f3753"/>
                              <a:gd name="f8803" fmla="*/ f6848 1 f3754"/>
                              <a:gd name="f8804" fmla="*/ f6849 1 f3753"/>
                              <a:gd name="f8805" fmla="*/ f6850 1 f3754"/>
                              <a:gd name="f8806" fmla="*/ f6851 1 f3753"/>
                              <a:gd name="f8807" fmla="*/ f6852 1 f3754"/>
                              <a:gd name="f8808" fmla="*/ f6853 1 f3753"/>
                              <a:gd name="f8809" fmla="*/ f6854 1 f3753"/>
                              <a:gd name="f8810" fmla="*/ f6855 1 f3753"/>
                              <a:gd name="f8811" fmla="*/ f6856 1 f3754"/>
                              <a:gd name="f8812" fmla="*/ f6857 1 f3753"/>
                              <a:gd name="f8813" fmla="*/ f6858 1 f3753"/>
                              <a:gd name="f8814" fmla="*/ f6859 1 f3754"/>
                              <a:gd name="f8815" fmla="*/ f6860 1 f3753"/>
                              <a:gd name="f8816" fmla="*/ f6861 1 f3754"/>
                              <a:gd name="f8817" fmla="*/ f6862 1 f3753"/>
                              <a:gd name="f8818" fmla="*/ f6863 1 f3754"/>
                              <a:gd name="f8819" fmla="*/ f6864 1 f3753"/>
                              <a:gd name="f8820" fmla="*/ f6865 1 f3754"/>
                              <a:gd name="f8821" fmla="*/ f6866 1 f3753"/>
                              <a:gd name="f8822" fmla="*/ f6867 1 f3754"/>
                              <a:gd name="f8823" fmla="*/ f6868 1 f3753"/>
                              <a:gd name="f8824" fmla="*/ f6869 1 f3754"/>
                              <a:gd name="f8825" fmla="*/ f6870 1 f3754"/>
                              <a:gd name="f8826" fmla="*/ f6871 1 f3753"/>
                              <a:gd name="f8827" fmla="*/ f6872 1 f3754"/>
                              <a:gd name="f8828" fmla="*/ f6873 1 f3754"/>
                              <a:gd name="f8829" fmla="*/ f6874 1 f3753"/>
                              <a:gd name="f8830" fmla="*/ f6875 1 f3754"/>
                              <a:gd name="f8831" fmla="*/ f6876 1 f3753"/>
                              <a:gd name="f8832" fmla="*/ f6877 1 f3753"/>
                              <a:gd name="f8833" fmla="*/ f6878 1 f3754"/>
                              <a:gd name="f8834" fmla="*/ f6879 1 f3753"/>
                              <a:gd name="f8835" fmla="*/ f6880 1 f3753"/>
                              <a:gd name="f8836" fmla="*/ f6881 1 f3753"/>
                              <a:gd name="f8837" fmla="*/ f6882 1 f3754"/>
                              <a:gd name="f8838" fmla="*/ f6883 1 f3753"/>
                              <a:gd name="f8839" fmla="*/ f6884 1 f3754"/>
                              <a:gd name="f8840" fmla="*/ f6885 1 f3754"/>
                              <a:gd name="f8841" fmla="*/ f6886 1 f3753"/>
                              <a:gd name="f8842" fmla="*/ f6887 1 f3753"/>
                              <a:gd name="f8843" fmla="*/ f6888 1 f3753"/>
                              <a:gd name="f8844" fmla="*/ f6889 1 f3754"/>
                              <a:gd name="f8845" fmla="*/ f6890 1 f3753"/>
                              <a:gd name="f8846" fmla="*/ f6891 1 f3754"/>
                              <a:gd name="f8847" fmla="*/ f6892 1 f3753"/>
                              <a:gd name="f8848" fmla="*/ f6893 1 f3754"/>
                              <a:gd name="f8849" fmla="*/ f6894 1 f3753"/>
                              <a:gd name="f8850" fmla="*/ f6895 1 f3754"/>
                              <a:gd name="f8851" fmla="*/ f6896 1 f3753"/>
                              <a:gd name="f8852" fmla="*/ f6897 1 f3754"/>
                              <a:gd name="f8853" fmla="*/ f6898 1 f3753"/>
                              <a:gd name="f8854" fmla="*/ f6899 1 f3754"/>
                              <a:gd name="f8855" fmla="*/ f6900 1 f3753"/>
                              <a:gd name="f8856" fmla="*/ f6901 1 f3754"/>
                              <a:gd name="f8857" fmla="*/ f6902 1 f3753"/>
                              <a:gd name="f8858" fmla="*/ f6903 1 f3754"/>
                              <a:gd name="f8859" fmla="*/ f6904 1 f3753"/>
                              <a:gd name="f8860" fmla="*/ f6905 1 f3754"/>
                              <a:gd name="f8861" fmla="*/ f6906 1 f3753"/>
                              <a:gd name="f8862" fmla="*/ f6907 1 f3754"/>
                              <a:gd name="f8863" fmla="*/ f6908 1 f3753"/>
                              <a:gd name="f8864" fmla="*/ f6909 1 f3754"/>
                              <a:gd name="f8865" fmla="*/ f6910 1 f3754"/>
                              <a:gd name="f8866" fmla="*/ f6911 1 f3754"/>
                              <a:gd name="f8867" fmla="*/ f6912 1 f3753"/>
                              <a:gd name="f8868" fmla="*/ f6913 1 f3753"/>
                              <a:gd name="f8869" fmla="*/ f6914 1 f3754"/>
                              <a:gd name="f8870" fmla="*/ f6915 1 f3753"/>
                              <a:gd name="f8871" fmla="*/ f6916 1 f3754"/>
                              <a:gd name="f8872" fmla="*/ f6917 1 f3753"/>
                              <a:gd name="f8873" fmla="*/ f6918 1 f3754"/>
                              <a:gd name="f8874" fmla="*/ f6919 1 f3753"/>
                              <a:gd name="f8875" fmla="*/ f6920 1 f3754"/>
                              <a:gd name="f8876" fmla="*/ f6921 1 f3753"/>
                              <a:gd name="f8877" fmla="*/ f6922 1 f3753"/>
                              <a:gd name="f8878" fmla="*/ f6923 1 f3753"/>
                              <a:gd name="f8879" fmla="*/ f6924 1 f3753"/>
                              <a:gd name="f8880" fmla="*/ f6925 1 f3754"/>
                              <a:gd name="f8881" fmla="*/ f6926 1 f3753"/>
                              <a:gd name="f8882" fmla="*/ f6927 1 f3754"/>
                              <a:gd name="f8883" fmla="*/ f6928 1 f3753"/>
                              <a:gd name="f8884" fmla="*/ f6929 1 f3753"/>
                              <a:gd name="f8885" fmla="*/ f6930 1 f3753"/>
                              <a:gd name="f8886" fmla="*/ f6931 1 f3754"/>
                              <a:gd name="f8887" fmla="*/ f6932 1 f3753"/>
                              <a:gd name="f8888" fmla="*/ f6933 1 f3754"/>
                              <a:gd name="f8889" fmla="*/ f6934 1 f3753"/>
                              <a:gd name="f8890" fmla="*/ f6935 1 f3753"/>
                              <a:gd name="f8891" fmla="*/ f6936 1 f3754"/>
                              <a:gd name="f8892" fmla="*/ f6937 1 f3753"/>
                              <a:gd name="f8893" fmla="*/ f6938 1 f3754"/>
                              <a:gd name="f8894" fmla="*/ f6939 1 f3753"/>
                              <a:gd name="f8895" fmla="*/ f6940 1 f3754"/>
                              <a:gd name="f8896" fmla="*/ f6941 1 f3753"/>
                              <a:gd name="f8897" fmla="*/ f6942 1 f3754"/>
                              <a:gd name="f8898" fmla="*/ f6943 1 f3753"/>
                              <a:gd name="f8899" fmla="*/ f6944 1 f3754"/>
                              <a:gd name="f8900" fmla="*/ f6945 1 f3753"/>
                              <a:gd name="f8901" fmla="*/ f6946 1 f3754"/>
                              <a:gd name="f8902" fmla="*/ f6947 1 f3753"/>
                              <a:gd name="f8903" fmla="*/ f6948 1 f3754"/>
                              <a:gd name="f8904" fmla="*/ f6949 1 f3754"/>
                              <a:gd name="f8905" fmla="*/ f6950 1 f3753"/>
                              <a:gd name="f8906" fmla="*/ f6951 1 f3754"/>
                              <a:gd name="f8907" fmla="*/ f6952 1 f3753"/>
                              <a:gd name="f8908" fmla="*/ f6953 1 f3754"/>
                              <a:gd name="f8909" fmla="*/ f6954 1 f3753"/>
                              <a:gd name="f8910" fmla="*/ f6955 1 f3754"/>
                              <a:gd name="f8911" fmla="*/ f6956 1 f3753"/>
                              <a:gd name="f8912" fmla="*/ f6957 1 f3754"/>
                              <a:gd name="f8913" fmla="*/ f6958 1 f3753"/>
                              <a:gd name="f8914" fmla="*/ f6959 1 f3754"/>
                              <a:gd name="f8915" fmla="*/ f6960 1 f3753"/>
                              <a:gd name="f8916" fmla="*/ f6961 1 f3754"/>
                              <a:gd name="f8917" fmla="*/ f6962 1 f3754"/>
                              <a:gd name="f8918" fmla="*/ f6963 1 f3753"/>
                              <a:gd name="f8919" fmla="*/ f6964 1 f3754"/>
                              <a:gd name="f8920" fmla="*/ f6965 1 f3753"/>
                              <a:gd name="f8921" fmla="*/ f6966 1 f3754"/>
                              <a:gd name="f8922" fmla="*/ f6967 1 f3753"/>
                              <a:gd name="f8923" fmla="*/ f6968 1 f3754"/>
                              <a:gd name="f8924" fmla="*/ f6969 1 f3753"/>
                              <a:gd name="f8925" fmla="*/ f6970 1 f3753"/>
                              <a:gd name="f8926" fmla="*/ f6971 1 f3754"/>
                              <a:gd name="f8927" fmla="*/ f6972 1 f3753"/>
                              <a:gd name="f8928" fmla="*/ f6973 1 f3754"/>
                              <a:gd name="f8929" fmla="*/ f6974 1 f3753"/>
                              <a:gd name="f8930" fmla="*/ f6975 1 f3754"/>
                              <a:gd name="f8931" fmla="*/ f6976 1 f3753"/>
                              <a:gd name="f8932" fmla="*/ f6977 1 f3754"/>
                              <a:gd name="f8933" fmla="*/ f6978 1 f3753"/>
                              <a:gd name="f8934" fmla="*/ f6979 1 f3754"/>
                              <a:gd name="f8935" fmla="*/ f6980 1 f3753"/>
                              <a:gd name="f8936" fmla="*/ f6981 1 f3754"/>
                              <a:gd name="f8937" fmla="*/ f6982 1 f3753"/>
                              <a:gd name="f8938" fmla="*/ f6983 1 f3754"/>
                              <a:gd name="f8939" fmla="*/ f6984 1 f3753"/>
                              <a:gd name="f8940" fmla="*/ f6985 1 f3754"/>
                              <a:gd name="f8941" fmla="*/ f6986 1 f3753"/>
                              <a:gd name="f8942" fmla="*/ f6987 1 f3754"/>
                              <a:gd name="f8943" fmla="*/ f6988 1 f3753"/>
                              <a:gd name="f8944" fmla="*/ f6989 1 f3754"/>
                              <a:gd name="f8945" fmla="*/ f6990 1 f3753"/>
                              <a:gd name="f8946" fmla="*/ f6991 1 f3754"/>
                              <a:gd name="f8947" fmla="*/ f6992 1 f3753"/>
                              <a:gd name="f8948" fmla="*/ f6993 1 f3754"/>
                              <a:gd name="f8949" fmla="*/ f6994 1 f3753"/>
                              <a:gd name="f8950" fmla="*/ f6995 1 f3754"/>
                              <a:gd name="f8951" fmla="*/ f6996 1 f3754"/>
                              <a:gd name="f8952" fmla="*/ f6997 1 f3753"/>
                              <a:gd name="f8953" fmla="*/ f6998 1 f3754"/>
                              <a:gd name="f8954" fmla="*/ f6999 1 f3753"/>
                              <a:gd name="f8955" fmla="*/ f7000 1 f3754"/>
                              <a:gd name="f8956" fmla="*/ f7001 1 f3753"/>
                              <a:gd name="f8957" fmla="*/ f7002 1 f3754"/>
                              <a:gd name="f8958" fmla="*/ f7003 1 f3753"/>
                              <a:gd name="f8959" fmla="*/ f7004 1 f3753"/>
                              <a:gd name="f8960" fmla="*/ f7005 1 f3754"/>
                              <a:gd name="f8961" fmla="*/ f7006 1 f3753"/>
                              <a:gd name="f8962" fmla="*/ f7007 1 f3754"/>
                              <a:gd name="f8963" fmla="*/ f7008 1 f3753"/>
                              <a:gd name="f8964" fmla="*/ f7009 1 f3753"/>
                              <a:gd name="f8965" fmla="*/ f7010 1 f3754"/>
                              <a:gd name="f8966" fmla="*/ f7011 1 f3753"/>
                              <a:gd name="f8967" fmla="*/ f7012 1 f3753"/>
                              <a:gd name="f8968" fmla="*/ f7013 1 f3754"/>
                              <a:gd name="f8969" fmla="*/ f7014 1 f3753"/>
                              <a:gd name="f8970" fmla="*/ f7015 1 f3754"/>
                              <a:gd name="f8971" fmla="*/ f7016 1 f3753"/>
                              <a:gd name="f8972" fmla="*/ f7017 1 f3754"/>
                              <a:gd name="f8973" fmla="*/ f7018 1 f3754"/>
                              <a:gd name="f8974" fmla="*/ f7019 1 f3753"/>
                              <a:gd name="f8975" fmla="*/ f7020 1 f3754"/>
                              <a:gd name="f8976" fmla="*/ f7021 1 f3754"/>
                              <a:gd name="f8977" fmla="*/ f7022 1 f3754"/>
                              <a:gd name="f8978" fmla="*/ f7023 1 f3754"/>
                              <a:gd name="f8979" fmla="*/ f7024 1 f3754"/>
                              <a:gd name="f8980" fmla="*/ f7025 1 f3754"/>
                              <a:gd name="f8981" fmla="*/ f7026 1 f3753"/>
                              <a:gd name="f8982" fmla="*/ f7027 1 f3754"/>
                              <a:gd name="f8983" fmla="*/ f7028 1 f3753"/>
                              <a:gd name="f8984" fmla="*/ f7029 1 f3754"/>
                              <a:gd name="f8985" fmla="*/ f7030 1 f3753"/>
                              <a:gd name="f8986" fmla="*/ f7031 1 f3754"/>
                              <a:gd name="f8987" fmla="*/ f7032 1 f3753"/>
                              <a:gd name="f8988" fmla="*/ f7033 1 f3754"/>
                              <a:gd name="f8989" fmla="*/ f7034 1 f3754"/>
                              <a:gd name="f8990" fmla="*/ f7035 1 f3753"/>
                              <a:gd name="f8991" fmla="*/ f7036 1 f3754"/>
                              <a:gd name="f8992" fmla="*/ f7037 1 f3753"/>
                              <a:gd name="f8993" fmla="*/ f7038 1 f3754"/>
                              <a:gd name="f8994" fmla="*/ f7039 1 f3753"/>
                              <a:gd name="f8995" fmla="*/ f7040 1 f3753"/>
                              <a:gd name="f8996" fmla="*/ f7041 1 f3754"/>
                              <a:gd name="f8997" fmla="*/ f7042 1 f3753"/>
                              <a:gd name="f8998" fmla="*/ f7043 1 f3754"/>
                              <a:gd name="f8999" fmla="*/ f7044 1 f3754"/>
                              <a:gd name="f9000" fmla="*/ f7045 1 f3754"/>
                              <a:gd name="f9001" fmla="*/ f7046 1 f3753"/>
                              <a:gd name="f9002" fmla="*/ f7047 1 f3754"/>
                              <a:gd name="f9003" fmla="*/ f7048 1 f3753"/>
                              <a:gd name="f9004" fmla="*/ f7049 1 f3754"/>
                              <a:gd name="f9005" fmla="*/ f7050 1 f3753"/>
                              <a:gd name="f9006" fmla="*/ f7051 1 f3754"/>
                              <a:gd name="f9007" fmla="*/ f7052 1 f3753"/>
                              <a:gd name="f9008" fmla="*/ f7053 1 f3754"/>
                              <a:gd name="f9009" fmla="*/ f7054 1 f3753"/>
                              <a:gd name="f9010" fmla="*/ f7055 1 f3754"/>
                              <a:gd name="f9011" fmla="*/ f7056 1 f3754"/>
                              <a:gd name="f9012" fmla="*/ f7057 1 f3753"/>
                              <a:gd name="f9013" fmla="*/ f7058 1 f3754"/>
                              <a:gd name="f9014" fmla="*/ f7059 1 f3753"/>
                              <a:gd name="f9015" fmla="*/ f7060 1 f3754"/>
                              <a:gd name="f9016" fmla="*/ f7061 1 f3753"/>
                              <a:gd name="f9017" fmla="*/ f7062 1 f3754"/>
                              <a:gd name="f9018" fmla="*/ f7063 1 f3753"/>
                              <a:gd name="f9019" fmla="*/ f7064 1 f3754"/>
                              <a:gd name="f9020" fmla="*/ f7065 1 f3753"/>
                              <a:gd name="f9021" fmla="*/ f7066 1 f3753"/>
                              <a:gd name="f9022" fmla="*/ f7067 1 f3754"/>
                              <a:gd name="f9023" fmla="*/ f7068 1 f3753"/>
                              <a:gd name="f9024" fmla="*/ f7069 1 f3754"/>
                              <a:gd name="f9025" fmla="*/ f7070 1 f3753"/>
                              <a:gd name="f9026" fmla="*/ f7071 1 f3754"/>
                              <a:gd name="f9027" fmla="*/ f7072 1 f3754"/>
                              <a:gd name="f9028" fmla="*/ f7073 1 f3753"/>
                              <a:gd name="f9029" fmla="*/ f7074 1 f3754"/>
                              <a:gd name="f9030" fmla="*/ f7075 1 f3753"/>
                              <a:gd name="f9031" fmla="*/ f7076 1 f3754"/>
                              <a:gd name="f9032" fmla="*/ f7077 1 f3753"/>
                              <a:gd name="f9033" fmla="*/ f7078 1 f3754"/>
                              <a:gd name="f9034" fmla="*/ f7079 1 f3753"/>
                              <a:gd name="f9035" fmla="*/ f7080 1 f3754"/>
                              <a:gd name="f9036" fmla="*/ f7081 1 f3753"/>
                              <a:gd name="f9037" fmla="*/ f7082 1 f3754"/>
                              <a:gd name="f9038" fmla="*/ f7083 1 f3754"/>
                              <a:gd name="f9039" fmla="*/ f7084 1 f3754"/>
                              <a:gd name="f9040" fmla="*/ f7085 1 f3754"/>
                              <a:gd name="f9041" fmla="*/ f7086 1 f3753"/>
                              <a:gd name="f9042" fmla="*/ f7087 1 f3754"/>
                              <a:gd name="f9043" fmla="*/ f7088 1 f3753"/>
                              <a:gd name="f9044" fmla="*/ f7089 1 f3754"/>
                              <a:gd name="f9045" fmla="*/ f7090 1 f3753"/>
                              <a:gd name="f9046" fmla="*/ f7091 1 f3753"/>
                              <a:gd name="f9047" fmla="*/ f7092 1 f3754"/>
                              <a:gd name="f9048" fmla="*/ f7093 1 f3753"/>
                              <a:gd name="f9049" fmla="*/ f7094 1 f3753"/>
                              <a:gd name="f9050" fmla="*/ f7095 1 f3754"/>
                              <a:gd name="f9051" fmla="*/ f7096 1 f3753"/>
                              <a:gd name="f9052" fmla="*/ f7097 1 f3754"/>
                              <a:gd name="f9053" fmla="*/ f7098 1 f3753"/>
                              <a:gd name="f9054" fmla="*/ f7099 1 f3754"/>
                              <a:gd name="f9055" fmla="*/ f7100 1 f3753"/>
                              <a:gd name="f9056" fmla="*/ f7101 1 f3754"/>
                              <a:gd name="f9057" fmla="*/ f7102 1 f3753"/>
                              <a:gd name="f9058" fmla="*/ f7103 1 f3754"/>
                              <a:gd name="f9059" fmla="*/ f7104 1 f3753"/>
                              <a:gd name="f9060" fmla="*/ f7105 1 f3754"/>
                              <a:gd name="f9061" fmla="*/ f7106 1 f3753"/>
                              <a:gd name="f9062" fmla="*/ f7107 1 f3754"/>
                              <a:gd name="f9063" fmla="*/ f7108 1 f3754"/>
                              <a:gd name="f9064" fmla="*/ f7109 1 f3754"/>
                              <a:gd name="f9065" fmla="*/ f7110 1 f3753"/>
                              <a:gd name="f9066" fmla="*/ f7111 1 f3754"/>
                              <a:gd name="f9067" fmla="*/ f7112 1 f3753"/>
                              <a:gd name="f9068" fmla="*/ f7113 1 f3754"/>
                              <a:gd name="f9069" fmla="*/ f7114 1 f3753"/>
                              <a:gd name="f9070" fmla="*/ f7115 1 f3754"/>
                              <a:gd name="f9071" fmla="*/ f7116 1 f3753"/>
                              <a:gd name="f9072" fmla="*/ f7117 1 f3754"/>
                              <a:gd name="f9073" fmla="*/ f7118 1 f3753"/>
                              <a:gd name="f9074" fmla="*/ f7119 1 f3754"/>
                              <a:gd name="f9075" fmla="*/ f7120 1 f3753"/>
                              <a:gd name="f9076" fmla="*/ f7121 1 f3754"/>
                              <a:gd name="f9077" fmla="*/ f7122 1 f3753"/>
                              <a:gd name="f9078" fmla="*/ f7123 1 f3754"/>
                              <a:gd name="f9079" fmla="*/ f7124 1 f3753"/>
                              <a:gd name="f9080" fmla="*/ f7125 1 f3754"/>
                              <a:gd name="f9081" fmla="*/ f7126 1 f3753"/>
                              <a:gd name="f9082" fmla="*/ f7127 1 f3753"/>
                              <a:gd name="f9083" fmla="*/ f7128 1 f3754"/>
                              <a:gd name="f9084" fmla="*/ f7129 1 f3753"/>
                              <a:gd name="f9085" fmla="*/ f7130 1 f3754"/>
                              <a:gd name="f9086" fmla="*/ f7131 1 f3753"/>
                              <a:gd name="f9087" fmla="*/ f7132 1 f3754"/>
                              <a:gd name="f9088" fmla="*/ f7133 1 f3753"/>
                              <a:gd name="f9089" fmla="*/ f7134 1 f3753"/>
                              <a:gd name="f9090" fmla="*/ f7135 1 f3754"/>
                              <a:gd name="f9091" fmla="*/ f7136 1 f3753"/>
                              <a:gd name="f9092" fmla="*/ f7137 1 f3754"/>
                              <a:gd name="f9093" fmla="*/ f7138 1 f3753"/>
                              <a:gd name="f9094" fmla="*/ f7139 1 f3754"/>
                              <a:gd name="f9095" fmla="*/ f7140 1 f3753"/>
                              <a:gd name="f9096" fmla="*/ f7141 1 f3754"/>
                              <a:gd name="f9097" fmla="*/ f7142 1 f3753"/>
                              <a:gd name="f9098" fmla="*/ f7143 1 f3754"/>
                              <a:gd name="f9099" fmla="*/ f7144 1 f3753"/>
                              <a:gd name="f9100" fmla="*/ f7145 1 f3754"/>
                              <a:gd name="f9101" fmla="*/ f7146 1 f3753"/>
                              <a:gd name="f9102" fmla="*/ f7147 1 f3754"/>
                              <a:gd name="f9103" fmla="*/ f7148 1 f3754"/>
                              <a:gd name="f9104" fmla="*/ f7149 1 f3753"/>
                              <a:gd name="f9105" fmla="*/ f7150 1 f3754"/>
                              <a:gd name="f9106" fmla="*/ f7151 1 f3753"/>
                              <a:gd name="f9107" fmla="*/ f7152 1 f3753"/>
                              <a:gd name="f9108" fmla="*/ f7153 1 f3754"/>
                              <a:gd name="f9109" fmla="*/ f7154 1 f3753"/>
                              <a:gd name="f9110" fmla="*/ f7155 1 f3754"/>
                              <a:gd name="f9111" fmla="*/ f7156 1 f3754"/>
                              <a:gd name="f9112" fmla="*/ f7157 1 f3753"/>
                              <a:gd name="f9113" fmla="*/ f7158 1 f3754"/>
                              <a:gd name="f9114" fmla="*/ f7159 1 f3753"/>
                              <a:gd name="f9115" fmla="*/ f7160 1 f3754"/>
                              <a:gd name="f9116" fmla="*/ f7161 1 f3753"/>
                              <a:gd name="f9117" fmla="*/ f7162 1 f3753"/>
                              <a:gd name="f9118" fmla="*/ f7163 1 f3754"/>
                              <a:gd name="f9119" fmla="*/ f7164 1 f3753"/>
                              <a:gd name="f9120" fmla="*/ f7165 1 f3754"/>
                              <a:gd name="f9121" fmla="*/ f7166 1 f3753"/>
                              <a:gd name="f9122" fmla="*/ f7167 1 f3754"/>
                              <a:gd name="f9123" fmla="*/ f7168 1 f3753"/>
                              <a:gd name="f9124" fmla="*/ f7169 1 f3754"/>
                              <a:gd name="f9125" fmla="*/ f7170 1 f3753"/>
                              <a:gd name="f9126" fmla="*/ f7171 1 f3753"/>
                              <a:gd name="f9127" fmla="*/ f7172 1 f3754"/>
                              <a:gd name="f9128" fmla="*/ f7173 1 f3753"/>
                              <a:gd name="f9129" fmla="*/ f7174 1 f3753"/>
                              <a:gd name="f9130" fmla="*/ f7175 1 f3754"/>
                              <a:gd name="f9131" fmla="*/ f7176 1 f3753"/>
                              <a:gd name="f9132" fmla="*/ f7177 1 f3754"/>
                              <a:gd name="f9133" fmla="*/ f7178 1 f3753"/>
                              <a:gd name="f9134" fmla="*/ f7179 1 f3753"/>
                              <a:gd name="f9135" fmla="*/ f7180 1 f3754"/>
                              <a:gd name="f9136" fmla="*/ f7181 1 f3753"/>
                              <a:gd name="f9137" fmla="*/ f7182 1 f3754"/>
                              <a:gd name="f9138" fmla="*/ f7183 1 f3753"/>
                              <a:gd name="f9139" fmla="*/ f7184 1 f3754"/>
                              <a:gd name="f9140" fmla="*/ f7185 1 f3754"/>
                              <a:gd name="f9141" fmla="*/ f7186 1 f3753"/>
                              <a:gd name="f9142" fmla="*/ f7187 1 f3754"/>
                              <a:gd name="f9143" fmla="*/ f7188 1 f3753"/>
                              <a:gd name="f9144" fmla="*/ f7189 1 f3754"/>
                              <a:gd name="f9145" fmla="*/ f7190 1 f3753"/>
                              <a:gd name="f9146" fmla="*/ f7191 1 f3754"/>
                              <a:gd name="f9147" fmla="*/ f7192 1 f3753"/>
                              <a:gd name="f9148" fmla="*/ f7193 1 f3754"/>
                              <a:gd name="f9149" fmla="*/ f7194 1 f3753"/>
                              <a:gd name="f9150" fmla="*/ f7195 1 f3754"/>
                              <a:gd name="f9151" fmla="*/ f7196 1 f3753"/>
                              <a:gd name="f9152" fmla="*/ f7197 1 f3754"/>
                              <a:gd name="f9153" fmla="*/ f7198 1 f3753"/>
                              <a:gd name="f9154" fmla="*/ f7199 1 f3753"/>
                              <a:gd name="f9155" fmla="*/ f7200 1 f3754"/>
                              <a:gd name="f9156" fmla="*/ f7201 1 f3753"/>
                              <a:gd name="f9157" fmla="*/ f7202 1 f3754"/>
                              <a:gd name="f9158" fmla="*/ f7203 1 f3753"/>
                              <a:gd name="f9159" fmla="*/ f7204 1 f3754"/>
                              <a:gd name="f9160" fmla="*/ f7205 1 f3753"/>
                              <a:gd name="f9161" fmla="*/ f7206 1 f3754"/>
                              <a:gd name="f9162" fmla="*/ f7207 1 f3753"/>
                              <a:gd name="f9163" fmla="*/ f7208 1 f3754"/>
                              <a:gd name="f9164" fmla="*/ f7209 1 f3754"/>
                              <a:gd name="f9165" fmla="*/ f7210 1 f3753"/>
                              <a:gd name="f9166" fmla="*/ f7211 1 f3754"/>
                              <a:gd name="f9167" fmla="*/ f7212 1 f3753"/>
                              <a:gd name="f9168" fmla="*/ f7213 1 f3754"/>
                              <a:gd name="f9169" fmla="*/ f7214 1 f3754"/>
                              <a:gd name="f9170" fmla="*/ f7215 1 f3753"/>
                              <a:gd name="f9171" fmla="*/ f7216 1 f3754"/>
                              <a:gd name="f9172" fmla="*/ f7217 1 f3753"/>
                              <a:gd name="f9173" fmla="*/ f7218 1 f3754"/>
                              <a:gd name="f9174" fmla="*/ f7219 1 f3753"/>
                              <a:gd name="f9175" fmla="*/ f7220 1 f3753"/>
                              <a:gd name="f9176" fmla="*/ f7221 1 f3753"/>
                              <a:gd name="f9177" fmla="*/ f7222 1 f3754"/>
                              <a:gd name="f9178" fmla="*/ f7223 1 f3753"/>
                              <a:gd name="f9179" fmla="*/ f7224 1 f3753"/>
                              <a:gd name="f9180" fmla="*/ f7225 1 f3754"/>
                              <a:gd name="f9181" fmla="*/ f7226 1 f3753"/>
                              <a:gd name="f9182" fmla="*/ f7227 1 f3754"/>
                              <a:gd name="f9183" fmla="*/ f7228 1 f3753"/>
                              <a:gd name="f9184" fmla="*/ f7229 1 f3754"/>
                              <a:gd name="f9185" fmla="*/ f7230 1 f3753"/>
                              <a:gd name="f9186" fmla="*/ f7231 1 f3754"/>
                              <a:gd name="f9187" fmla="*/ f7232 1 f3753"/>
                              <a:gd name="f9188" fmla="*/ f7233 1 f3753"/>
                              <a:gd name="f9189" fmla="*/ f7234 1 f3753"/>
                              <a:gd name="f9190" fmla="*/ f7235 1 f3753"/>
                              <a:gd name="f9191" fmla="*/ f7236 1 f3753"/>
                              <a:gd name="f9192" fmla="*/ f7237 1 f3753"/>
                              <a:gd name="f9193" fmla="*/ f7238 1 f3754"/>
                              <a:gd name="f9194" fmla="*/ f7239 1 f3754"/>
                              <a:gd name="f9195" fmla="*/ f7240 1 f3753"/>
                              <a:gd name="f9196" fmla="*/ f7241 1 f3754"/>
                              <a:gd name="f9197" fmla="*/ f7242 1 f3753"/>
                              <a:gd name="f9198" fmla="*/ f7243 1 f3754"/>
                              <a:gd name="f9199" fmla="*/ f7244 1 f3753"/>
                              <a:gd name="f9200" fmla="*/ f7245 1 f3753"/>
                              <a:gd name="f9201" fmla="*/ f7246 1 f3754"/>
                              <a:gd name="f9202" fmla="*/ f7247 1 f3753"/>
                              <a:gd name="f9203" fmla="*/ f7248 1 f3754"/>
                              <a:gd name="f9204" fmla="*/ f7249 1 f3753"/>
                              <a:gd name="f9205" fmla="*/ f7250 1 f3754"/>
                              <a:gd name="f9206" fmla="*/ f7251 1 f3753"/>
                              <a:gd name="f9207" fmla="*/ f7252 1 f3754"/>
                              <a:gd name="f9208" fmla="*/ f7253 1 f3753"/>
                              <a:gd name="f9209" fmla="*/ f7254 1 f3754"/>
                              <a:gd name="f9210" fmla="*/ f7255 1 f3753"/>
                              <a:gd name="f9211" fmla="*/ f7256 1 f3754"/>
                              <a:gd name="f9212" fmla="*/ f7257 1 f3753"/>
                              <a:gd name="f9213" fmla="*/ f7258 1 f3753"/>
                              <a:gd name="f9214" fmla="*/ f7259 1 f3754"/>
                              <a:gd name="f9215" fmla="*/ f7260 1 f3753"/>
                              <a:gd name="f9216" fmla="*/ f7261 1 f3753"/>
                              <a:gd name="f9217" fmla="*/ f7262 1 f3753"/>
                              <a:gd name="f9218" fmla="*/ f7263 1 f3754"/>
                              <a:gd name="f9219" fmla="*/ f7264 1 f3753"/>
                              <a:gd name="f9220" fmla="*/ f7265 1 f3754"/>
                              <a:gd name="f9221" fmla="*/ f7266 1 f3753"/>
                              <a:gd name="f9222" fmla="*/ f7267 1 f3754"/>
                              <a:gd name="f9223" fmla="*/ f7268 1 f3753"/>
                              <a:gd name="f9224" fmla="*/ f7269 1 f3754"/>
                              <a:gd name="f9225" fmla="*/ f7270 1 f3754"/>
                              <a:gd name="f9226" fmla="*/ f7271 1 f3753"/>
                              <a:gd name="f9227" fmla="*/ f7272 1 f3754"/>
                              <a:gd name="f9228" fmla="*/ f7273 1 f3754"/>
                              <a:gd name="f9229" fmla="*/ f7274 1 f3753"/>
                              <a:gd name="f9230" fmla="*/ f7275 1 f3754"/>
                              <a:gd name="f9231" fmla="*/ f7276 1 f3753"/>
                              <a:gd name="f9232" fmla="*/ f7277 1 f3753"/>
                              <a:gd name="f9233" fmla="*/ f7278 1 f3753"/>
                              <a:gd name="f9234" fmla="*/ f7279 1 f3753"/>
                              <a:gd name="f9235" fmla="*/ f7280 1 f3753"/>
                              <a:gd name="f9236" fmla="*/ f7281 1 f3753"/>
                              <a:gd name="f9237" fmla="*/ f7282 1 f3753"/>
                              <a:gd name="f9238" fmla="*/ f7283 1 f3754"/>
                              <a:gd name="f9239" fmla="*/ f7284 1 f3753"/>
                              <a:gd name="f9240" fmla="*/ f7285 1 f3753"/>
                              <a:gd name="f9241" fmla="*/ f7286 1 f3754"/>
                              <a:gd name="f9242" fmla="*/ f7287 1 f3753"/>
                              <a:gd name="f9243" fmla="*/ f7288 1 f3754"/>
                              <a:gd name="f9244" fmla="*/ f7289 1 f3753"/>
                              <a:gd name="f9245" fmla="*/ f7290 1 f3753"/>
                              <a:gd name="f9246" fmla="*/ f7291 1 f3753"/>
                              <a:gd name="f9247" fmla="*/ f7292 1 f3754"/>
                              <a:gd name="f9248" fmla="*/ f7293 1 f3753"/>
                              <a:gd name="f9249" fmla="*/ f7294 1 f3754"/>
                              <a:gd name="f9250" fmla="*/ f7295 1 f3753"/>
                              <a:gd name="f9251" fmla="*/ f7296 1 f3754"/>
                              <a:gd name="f9252" fmla="*/ f7297 1 f3753"/>
                              <a:gd name="f9253" fmla="*/ f7298 1 f3754"/>
                              <a:gd name="f9254" fmla="*/ f7299 1 f3753"/>
                              <a:gd name="f9255" fmla="*/ f7300 1 f3753"/>
                              <a:gd name="f9256" fmla="*/ f7301 1 f3754"/>
                              <a:gd name="f9257" fmla="*/ f7302 1 f3753"/>
                              <a:gd name="f9258" fmla="*/ f7303 1 f3753"/>
                              <a:gd name="f9259" fmla="*/ f7304 1 f3753"/>
                              <a:gd name="f9260" fmla="*/ f7305 1 f3753"/>
                              <a:gd name="f9261" fmla="*/ f7306 1 f3754"/>
                              <a:gd name="f9262" fmla="*/ f7307 1 f3753"/>
                              <a:gd name="f9263" fmla="*/ f7308 1 f3754"/>
                              <a:gd name="f9264" fmla="*/ f7309 1 f3753"/>
                              <a:gd name="f9265" fmla="*/ f7310 1 f3754"/>
                              <a:gd name="f9266" fmla="*/ f7311 1 f3753"/>
                              <a:gd name="f9267" fmla="*/ f7312 1 f3753"/>
                              <a:gd name="f9268" fmla="*/ f7313 1 f3753"/>
                              <a:gd name="f9269" fmla="*/ f7314 1 f3753"/>
                              <a:gd name="f9270" fmla="*/ f7315 1 f3753"/>
                              <a:gd name="f9271" fmla="*/ f7316 1 f3753"/>
                              <a:gd name="f9272" fmla="*/ f7317 1 f3753"/>
                              <a:gd name="f9273" fmla="*/ f7318 1 f3753"/>
                              <a:gd name="f9274" fmla="*/ f7319 1 f3753"/>
                              <a:gd name="f9275" fmla="*/ f7320 1 f3753"/>
                              <a:gd name="f9276" fmla="*/ f7321 1 f3753"/>
                              <a:gd name="f9277" fmla="*/ f7322 1 f3753"/>
                              <a:gd name="f9278" fmla="*/ f7323 1 f3753"/>
                              <a:gd name="f9279" fmla="*/ f7324 1 f3753"/>
                              <a:gd name="f9280" fmla="*/ f7325 1 f3754"/>
                              <a:gd name="f9281" fmla="*/ f7326 1 f3754"/>
                              <a:gd name="f9282" fmla="*/ f7327 1 f3753"/>
                              <a:gd name="f9283" fmla="*/ f7328 1 f3754"/>
                              <a:gd name="f9284" fmla="*/ f7329 1 f3753"/>
                              <a:gd name="f9285" fmla="*/ f7330 1 f3754"/>
                              <a:gd name="f9286" fmla="*/ f7331 1 f3753"/>
                              <a:gd name="f9287" fmla="*/ f7332 1 f3754"/>
                              <a:gd name="f9288" fmla="*/ f7333 1 f3753"/>
                              <a:gd name="f9289" fmla="*/ f7334 1 f3754"/>
                              <a:gd name="f9290" fmla="*/ f7335 1 f3753"/>
                              <a:gd name="f9291" fmla="*/ f7336 1 f3753"/>
                              <a:gd name="f9292" fmla="*/ f7337 1 f3753"/>
                              <a:gd name="f9293" fmla="*/ f7338 1 f3754"/>
                              <a:gd name="f9294" fmla="*/ f7339 1 f3753"/>
                              <a:gd name="f9295" fmla="*/ f7340 1 f3753"/>
                              <a:gd name="f9296" fmla="*/ f7341 1 f3753"/>
                              <a:gd name="f9297" fmla="*/ f7342 1 f3754"/>
                              <a:gd name="f9298" fmla="*/ f7343 1 f3753"/>
                              <a:gd name="f9299" fmla="*/ f7344 1 f3753"/>
                              <a:gd name="f9300" fmla="*/ f7345 1 f3753"/>
                              <a:gd name="f9301" fmla="*/ f7346 1 f3753"/>
                              <a:gd name="f9302" fmla="*/ f7347 1 f3753"/>
                              <a:gd name="f9303" fmla="*/ f7348 1 f3753"/>
                              <a:gd name="f9304" fmla="*/ f7349 1 f3753"/>
                              <a:gd name="f9305" fmla="*/ f7350 1 f3754"/>
                              <a:gd name="f9306" fmla="*/ f7351 1 f3753"/>
                              <a:gd name="f9307" fmla="*/ f7352 1 f3753"/>
                              <a:gd name="f9308" fmla="*/ f7353 1 f3753"/>
                              <a:gd name="f9309" fmla="*/ f7354 1 f3754"/>
                              <a:gd name="f9310" fmla="*/ f7355 1 f3753"/>
                              <a:gd name="f9311" fmla="*/ f7356 1 f3753"/>
                              <a:gd name="f9312" fmla="*/ f7357 1 f3753"/>
                              <a:gd name="f9313" fmla="*/ f7358 1 f3753"/>
                              <a:gd name="f9314" fmla="*/ f7359 1 f3753"/>
                              <a:gd name="f9315" fmla="*/ f7360 1 f3753"/>
                              <a:gd name="f9316" fmla="*/ f7361 1 f3754"/>
                              <a:gd name="f9317" fmla="*/ f7362 1 f3753"/>
                              <a:gd name="f9318" fmla="*/ f7363 1 f3754"/>
                              <a:gd name="f9319" fmla="*/ f7364 1 f3753"/>
                              <a:gd name="f9320" fmla="*/ f7365 1 f3753"/>
                              <a:gd name="f9321" fmla="*/ f7366 1 f3753"/>
                              <a:gd name="f9322" fmla="*/ f7367 1 f3753"/>
                              <a:gd name="f9323" fmla="*/ f7368 1 f3754"/>
                              <a:gd name="f9324" fmla="*/ f7369 1 f3753"/>
                              <a:gd name="f9325" fmla="*/ f7370 1 f3753"/>
                              <a:gd name="f9326" fmla="*/ f7371 1 f3753"/>
                              <a:gd name="f9327" fmla="*/ f7372 1 f3754"/>
                              <a:gd name="f9328" fmla="*/ f7373 1 f3753"/>
                              <a:gd name="f9329" fmla="*/ f7374 1 f3753"/>
                              <a:gd name="f9330" fmla="*/ f7375 1 f3754"/>
                              <a:gd name="f9331" fmla="*/ f7376 1 f3753"/>
                              <a:gd name="f9332" fmla="*/ f7377 1 f3754"/>
                              <a:gd name="f9333" fmla="*/ f7378 1 f3753"/>
                              <a:gd name="f9334" fmla="*/ f7379 1 f3754"/>
                              <a:gd name="f9335" fmla="*/ f7380 1 f3753"/>
                              <a:gd name="f9336" fmla="*/ f7381 1 f3754"/>
                              <a:gd name="f9337" fmla="*/ f7382 1 f3753"/>
                              <a:gd name="f9338" fmla="*/ f7383 1 f3754"/>
                              <a:gd name="f9339" fmla="*/ f7384 1 f3753"/>
                              <a:gd name="f9340" fmla="*/ f7385 1 f3754"/>
                              <a:gd name="f9341" fmla="*/ f7386 1 f3753"/>
                              <a:gd name="f9342" fmla="*/ f7387 1 f3754"/>
                              <a:gd name="f9343" fmla="*/ f7388 1 f3753"/>
                              <a:gd name="f9344" fmla="*/ f7389 1 f3754"/>
                              <a:gd name="f9345" fmla="*/ f7390 1 f3753"/>
                              <a:gd name="f9346" fmla="*/ f7391 1 f3753"/>
                              <a:gd name="f9347" fmla="*/ f7392 1 f3754"/>
                              <a:gd name="f9348" fmla="*/ f7393 1 f3753"/>
                              <a:gd name="f9349" fmla="*/ f7394 1 f3754"/>
                              <a:gd name="f9350" fmla="*/ f7395 1 f3753"/>
                              <a:gd name="f9351" fmla="*/ f7396 1 f3753"/>
                              <a:gd name="f9352" fmla="*/ f7397 1 f3754"/>
                              <a:gd name="f9353" fmla="*/ f7398 1 f3753"/>
                              <a:gd name="f9354" fmla="*/ f7399 1 f3754"/>
                              <a:gd name="f9355" fmla="*/ f7400 1 f3753"/>
                              <a:gd name="f9356" fmla="*/ f7401 1 f3754"/>
                              <a:gd name="f9357" fmla="*/ f7402 1 f3753"/>
                              <a:gd name="f9358" fmla="*/ f7403 1 f3754"/>
                              <a:gd name="f9359" fmla="*/ f7404 1 f3753"/>
                              <a:gd name="f9360" fmla="*/ f7405 1 f3754"/>
                              <a:gd name="f9361" fmla="*/ f7406 1 f3753"/>
                              <a:gd name="f9362" fmla="*/ f7407 1 f3754"/>
                              <a:gd name="f9363" fmla="*/ f7408 1 f3753"/>
                              <a:gd name="f9364" fmla="*/ f7409 1 f3753"/>
                              <a:gd name="f9365" fmla="*/ f7410 1 f3754"/>
                              <a:gd name="f9366" fmla="*/ f7411 1 f3753"/>
                              <a:gd name="f9367" fmla="*/ f7412 1 f3754"/>
                              <a:gd name="f9368" fmla="*/ f7413 1 f3753"/>
                              <a:gd name="f9369" fmla="*/ f7414 1 f3754"/>
                              <a:gd name="f9370" fmla="*/ f7415 1 f3753"/>
                              <a:gd name="f9371" fmla="*/ f7416 1 f3753"/>
                              <a:gd name="f9372" fmla="*/ f7417 1 f3754"/>
                              <a:gd name="f9373" fmla="*/ f7418 1 f3753"/>
                              <a:gd name="f9374" fmla="*/ f7419 1 f3754"/>
                              <a:gd name="f9375" fmla="*/ f7420 1 f3753"/>
                              <a:gd name="f9376" fmla="*/ f7421 1 f3754"/>
                              <a:gd name="f9377" fmla="*/ f7422 1 f3754"/>
                              <a:gd name="f9378" fmla="*/ f7423 1 f3754"/>
                              <a:gd name="f9379" fmla="*/ f7424 1 f3753"/>
                              <a:gd name="f9380" fmla="*/ f7425 1 f3754"/>
                              <a:gd name="f9381" fmla="*/ f7426 1 f3753"/>
                              <a:gd name="f9382" fmla="*/ f7427 1 f3754"/>
                              <a:gd name="f9383" fmla="*/ f7428 1 f3753"/>
                              <a:gd name="f9384" fmla="*/ f7429 1 f3754"/>
                              <a:gd name="f9385" fmla="*/ f7430 1 f3753"/>
                              <a:gd name="f9386" fmla="*/ f7431 1 f3754"/>
                              <a:gd name="f9387" fmla="*/ f7432 1 f3753"/>
                              <a:gd name="f9388" fmla="*/ f7433 1 f3754"/>
                              <a:gd name="f9389" fmla="*/ f7434 1 f3753"/>
                              <a:gd name="f9390" fmla="*/ f7435 1 f3754"/>
                              <a:gd name="f9391" fmla="*/ f7436 1 f3753"/>
                              <a:gd name="f9392" fmla="*/ f7437 1 f3754"/>
                              <a:gd name="f9393" fmla="*/ f7438 1 f3753"/>
                              <a:gd name="f9394" fmla="*/ f7439 1 f3754"/>
                              <a:gd name="f9395" fmla="*/ f7440 1 f3753"/>
                              <a:gd name="f9396" fmla="*/ f7441 1 f3754"/>
                              <a:gd name="f9397" fmla="*/ f7442 1 f3753"/>
                              <a:gd name="f9398" fmla="*/ f7443 1 f3754"/>
                              <a:gd name="f9399" fmla="*/ f7444 1 f3753"/>
                              <a:gd name="f9400" fmla="*/ f7445 1 f3754"/>
                              <a:gd name="f9401" fmla="*/ f7446 1 f3753"/>
                              <a:gd name="f9402" fmla="*/ f7447 1 f3754"/>
                              <a:gd name="f9403" fmla="*/ f7448 1 f3753"/>
                              <a:gd name="f9404" fmla="*/ f7449 1 f3753"/>
                              <a:gd name="f9405" fmla="*/ f7450 1 f3754"/>
                              <a:gd name="f9406" fmla="*/ f7451 1 f3753"/>
                              <a:gd name="f9407" fmla="*/ f7452 1 f3754"/>
                              <a:gd name="f9408" fmla="*/ f7453 1 f3753"/>
                              <a:gd name="f9409" fmla="*/ f7454 1 f3754"/>
                              <a:gd name="f9410" fmla="*/ f7455 1 f3753"/>
                              <a:gd name="f9411" fmla="*/ f7456 1 f3753"/>
                              <a:gd name="f9412" fmla="*/ f7457 1 f3753"/>
                              <a:gd name="f9413" fmla="*/ f7458 1 f3754"/>
                              <a:gd name="f9414" fmla="*/ f7459 1 f3753"/>
                              <a:gd name="f9415" fmla="*/ f7460 1 f3754"/>
                              <a:gd name="f9416" fmla="*/ f7461 1 f3753"/>
                              <a:gd name="f9417" fmla="*/ f7462 1 f3754"/>
                              <a:gd name="f9418" fmla="*/ f7463 1 f3753"/>
                              <a:gd name="f9419" fmla="*/ f7464 1 f3754"/>
                              <a:gd name="f9420" fmla="*/ f7465 1 f3753"/>
                              <a:gd name="f9421" fmla="*/ f7466 1 f3754"/>
                              <a:gd name="f9422" fmla="*/ f7467 1 f3753"/>
                              <a:gd name="f9423" fmla="*/ f7468 1 f3754"/>
                              <a:gd name="f9424" fmla="*/ f7469 1 f3753"/>
                              <a:gd name="f9425" fmla="*/ f7470 1 f3754"/>
                              <a:gd name="f9426" fmla="*/ f7471 1 f3754"/>
                              <a:gd name="f9427" fmla="*/ f7472 1 f3754"/>
                              <a:gd name="f9428" fmla="*/ f7473 1 f3753"/>
                              <a:gd name="f9429" fmla="*/ f7474 1 f3754"/>
                              <a:gd name="f9430" fmla="*/ f7475 1 f3753"/>
                              <a:gd name="f9431" fmla="*/ f7476 1 f3754"/>
                              <a:gd name="f9432" fmla="*/ f7477 1 f3753"/>
                              <a:gd name="f9433" fmla="*/ f7478 1 f3754"/>
                              <a:gd name="f9434" fmla="*/ f7479 1 f3753"/>
                              <a:gd name="f9435" fmla="*/ f7480 1 f3754"/>
                              <a:gd name="f9436" fmla="*/ f7481 1 f3753"/>
                              <a:gd name="f9437" fmla="*/ f7482 1 f3754"/>
                              <a:gd name="f9438" fmla="*/ f7483 1 f3753"/>
                              <a:gd name="f9439" fmla="*/ f7484 1 f3754"/>
                              <a:gd name="f9440" fmla="*/ f7485 1 f3753"/>
                              <a:gd name="f9441" fmla="*/ f7486 1 f3754"/>
                              <a:gd name="f9442" fmla="*/ f7487 1 f3753"/>
                              <a:gd name="f9443" fmla="*/ f7488 1 f3754"/>
                              <a:gd name="f9444" fmla="*/ f7489 1 f3754"/>
                              <a:gd name="f9445" fmla="*/ f7490 1 f3753"/>
                              <a:gd name="f9446" fmla="*/ f7491 1 f3754"/>
                              <a:gd name="f9447" fmla="*/ f7492 1 f3753"/>
                              <a:gd name="f9448" fmla="*/ f7493 1 f3753"/>
                              <a:gd name="f9449" fmla="*/ f7494 1 f3754"/>
                              <a:gd name="f9450" fmla="*/ f7495 1 f3753"/>
                              <a:gd name="f9451" fmla="*/ f7496 1 f3754"/>
                              <a:gd name="f9452" fmla="*/ f7497 1 f3753"/>
                              <a:gd name="f9453" fmla="*/ f7498 1 f3754"/>
                              <a:gd name="f9454" fmla="*/ f7499 1 f3753"/>
                              <a:gd name="f9455" fmla="*/ f7500 1 f3754"/>
                              <a:gd name="f9456" fmla="*/ f7501 1 f3754"/>
                              <a:gd name="f9457" fmla="*/ f7502 1 f3753"/>
                              <a:gd name="f9458" fmla="*/ f7503 1 f3754"/>
                              <a:gd name="f9459" fmla="*/ f7504 1 f3753"/>
                              <a:gd name="f9460" fmla="*/ f7505 1 f3754"/>
                              <a:gd name="f9461" fmla="*/ f7506 1 f3753"/>
                              <a:gd name="f9462" fmla="*/ f7507 1 f3753"/>
                              <a:gd name="f9463" fmla="*/ f7508 1 f3754"/>
                              <a:gd name="f9464" fmla="*/ f7509 1 f3753"/>
                              <a:gd name="f9465" fmla="*/ f7510 1 f3754"/>
                              <a:gd name="f9466" fmla="*/ f7511 1 f3753"/>
                              <a:gd name="f9467" fmla="*/ f7512 1 f3754"/>
                              <a:gd name="f9468" fmla="*/ f7513 1 f3754"/>
                              <a:gd name="f9469" fmla="*/ f7514 1 f3754"/>
                              <a:gd name="f9470" fmla="*/ f7515 1 f3753"/>
                              <a:gd name="f9471" fmla="*/ f7516 1 f3753"/>
                              <a:gd name="f9472" fmla="*/ f7517 1 f3754"/>
                              <a:gd name="f9473" fmla="*/ f7518 1 f3754"/>
                              <a:gd name="f9474" fmla="*/ f7519 1 f3753"/>
                              <a:gd name="f9475" fmla="*/ f7520 1 f3754"/>
                              <a:gd name="f9476" fmla="*/ f7521 1 f3754"/>
                              <a:gd name="f9477" fmla="*/ f7522 1 f3754"/>
                              <a:gd name="f9478" fmla="*/ f7523 1 f3753"/>
                              <a:gd name="f9479" fmla="*/ f7524 1 f3754"/>
                              <a:gd name="f9480" fmla="*/ f7525 1 f3753"/>
                              <a:gd name="f9481" fmla="*/ f7526 1 f3754"/>
                              <a:gd name="f9482" fmla="*/ f7527 1 f3753"/>
                              <a:gd name="f9483" fmla="*/ f7528 1 f3754"/>
                              <a:gd name="f9484" fmla="*/ f7529 1 f3753"/>
                              <a:gd name="f9485" fmla="*/ f7530 1 f3754"/>
                              <a:gd name="f9486" fmla="*/ f7531 1 f3754"/>
                              <a:gd name="f9487" fmla="*/ f7532 1 f3753"/>
                              <a:gd name="f9488" fmla="*/ f7533 1 f3754"/>
                              <a:gd name="f9489" fmla="*/ f7534 1 f3753"/>
                              <a:gd name="f9490" fmla="*/ f7535 1 f3754"/>
                              <a:gd name="f9491" fmla="*/ f7536 1 f3753"/>
                              <a:gd name="f9492" fmla="*/ f7537 1 f3754"/>
                              <a:gd name="f9493" fmla="*/ f7538 1 f3754"/>
                              <a:gd name="f9494" fmla="*/ f7539 1 f3753"/>
                              <a:gd name="f9495" fmla="*/ f7540 1 f3754"/>
                              <a:gd name="f9496" fmla="*/ f7541 1 f3754"/>
                              <a:gd name="f9497" fmla="*/ f7542 1 f3754"/>
                              <a:gd name="f9498" fmla="*/ f7543 1 f3754"/>
                              <a:gd name="f9499" fmla="*/ f7544 1 f3753"/>
                              <a:gd name="f9500" fmla="*/ f7545 1 f3754"/>
                              <a:gd name="f9501" fmla="*/ f7546 1 f3753"/>
                              <a:gd name="f9502" fmla="*/ f7547 1 f3753"/>
                              <a:gd name="f9503" fmla="*/ f7548 1 f3754"/>
                              <a:gd name="f9504" fmla="*/ f7549 1 f3754"/>
                              <a:gd name="f9505" fmla="*/ f7550 1 f3753"/>
                              <a:gd name="f9506" fmla="*/ f7551 1 f3754"/>
                              <a:gd name="f9507" fmla="*/ f7552 1 f3754"/>
                              <a:gd name="f9508" fmla="*/ f7553 1 f3754"/>
                              <a:gd name="f9509" fmla="*/ f7554 1 f3753"/>
                              <a:gd name="f9510" fmla="*/ f7555 1 f3754"/>
                              <a:gd name="f9511" fmla="*/ f7556 1 f3753"/>
                              <a:gd name="f9512" fmla="*/ f7557 1 f3754"/>
                              <a:gd name="f9513" fmla="*/ f7558 1 f3753"/>
                              <a:gd name="f9514" fmla="*/ f7559 1 f3754"/>
                              <a:gd name="f9515" fmla="*/ f7560 1 f3753"/>
                              <a:gd name="f9516" fmla="*/ f7561 1 f3754"/>
                              <a:gd name="f9517" fmla="*/ f7562 1 f3754"/>
                              <a:gd name="f9518" fmla="*/ f7563 1 f3753"/>
                              <a:gd name="f9519" fmla="*/ f7564 1 f3754"/>
                              <a:gd name="f9520" fmla="*/ f7565 1 f3753"/>
                              <a:gd name="f9521" fmla="*/ f7566 1 f3754"/>
                              <a:gd name="f9522" fmla="*/ f7567 1 f3754"/>
                              <a:gd name="f9523" fmla="*/ f7568 1 f3753"/>
                              <a:gd name="f9524" fmla="*/ f7569 1 f3754"/>
                              <a:gd name="f9525" fmla="*/ f7570 1 f3753"/>
                              <a:gd name="f9526" fmla="*/ f7571 1 f3754"/>
                              <a:gd name="f9527" fmla="*/ f7572 1 f3754"/>
                              <a:gd name="f9528" fmla="*/ f7573 1 f3753"/>
                              <a:gd name="f9529" fmla="*/ f7574 1 f3754"/>
                              <a:gd name="f9530" fmla="*/ f7575 1 f3753"/>
                              <a:gd name="f9531" fmla="*/ f7576 1 f3754"/>
                              <a:gd name="f9532" fmla="*/ f7577 1 f3753"/>
                              <a:gd name="f9533" fmla="*/ f7578 1 f3754"/>
                              <a:gd name="f9534" fmla="*/ f7579 1 f3753"/>
                              <a:gd name="f9535" fmla="*/ f7580 1 f3754"/>
                              <a:gd name="f9536" fmla="*/ f7581 1 f3753"/>
                              <a:gd name="f9537" fmla="*/ f7582 1 f3754"/>
                              <a:gd name="f9538" fmla="*/ f7583 1 f3753"/>
                              <a:gd name="f9539" fmla="*/ f7584 1 f3754"/>
                              <a:gd name="f9540" fmla="*/ f7585 1 f3753"/>
                              <a:gd name="f9541" fmla="*/ f7586 1 f3753"/>
                              <a:gd name="f9542" fmla="*/ f7587 1 f3754"/>
                              <a:gd name="f9543" fmla="*/ f7588 1 f3754"/>
                              <a:gd name="f9544" fmla="*/ f7589 1 f3753"/>
                              <a:gd name="f9545" fmla="*/ f7590 1 f3754"/>
                              <a:gd name="f9546" fmla="*/ f7591 1 f3753"/>
                              <a:gd name="f9547" fmla="*/ f7592 1 f3754"/>
                              <a:gd name="f9548" fmla="*/ f7593 1 f3753"/>
                              <a:gd name="f9549" fmla="*/ f7594 1 f3754"/>
                              <a:gd name="f9550" fmla="*/ f7595 1 f3753"/>
                              <a:gd name="f9551" fmla="*/ f7596 1 f3754"/>
                              <a:gd name="f9552" fmla="*/ f7597 1 f3754"/>
                              <a:gd name="f9553" fmla="*/ f7598 1 f3753"/>
                              <a:gd name="f9554" fmla="*/ f7599 1 f3753"/>
                              <a:gd name="f9555" fmla="*/ f7600 1 f3754"/>
                              <a:gd name="f9556" fmla="*/ f7601 1 f3753"/>
                              <a:gd name="f9557" fmla="*/ f7602 1 f3753"/>
                              <a:gd name="f9558" fmla="*/ f7603 1 f3754"/>
                              <a:gd name="f9559" fmla="*/ f7604 1 f3753"/>
                              <a:gd name="f9560" fmla="*/ f7605 1 f3754"/>
                              <a:gd name="f9561" fmla="*/ f7606 1 f3753"/>
                              <a:gd name="f9562" fmla="*/ f7607 1 f3754"/>
                              <a:gd name="f9563" fmla="*/ f7608 1 f3754"/>
                              <a:gd name="f9564" fmla="*/ f7609 1 f3753"/>
                              <a:gd name="f9565" fmla="*/ f7610 1 f3754"/>
                              <a:gd name="f9566" fmla="*/ f7611 1 f3754"/>
                              <a:gd name="f9567" fmla="*/ f7612 1 f3753"/>
                              <a:gd name="f9568" fmla="*/ f7613 1 f3754"/>
                              <a:gd name="f9569" fmla="*/ f7614 1 f3754"/>
                              <a:gd name="f9570" fmla="*/ f7615 1 f3753"/>
                              <a:gd name="f9571" fmla="*/ f7616 1 f3754"/>
                              <a:gd name="f9572" fmla="*/ f7617 1 f3753"/>
                              <a:gd name="f9573" fmla="*/ f7618 1 f3754"/>
                              <a:gd name="f9574" fmla="*/ f7619 1 f3753"/>
                              <a:gd name="f9575" fmla="*/ f7620 1 f3754"/>
                              <a:gd name="f9576" fmla="*/ f7621 1 f3753"/>
                              <a:gd name="f9577" fmla="*/ f7622 1 f3754"/>
                              <a:gd name="f9578" fmla="*/ f7623 1 f3753"/>
                              <a:gd name="f9579" fmla="*/ f7624 1 f3754"/>
                              <a:gd name="f9580" fmla="*/ f7625 1 f3753"/>
                              <a:gd name="f9581" fmla="*/ f7626 1 f3754"/>
                              <a:gd name="f9582" fmla="*/ f7627 1 f3753"/>
                              <a:gd name="f9583" fmla="*/ f7628 1 f3754"/>
                              <a:gd name="f9584" fmla="*/ f7629 1 f3753"/>
                              <a:gd name="f9585" fmla="*/ f7630 1 f3754"/>
                              <a:gd name="f9586" fmla="*/ f7631 1 f3753"/>
                              <a:gd name="f9587" fmla="*/ f7632 1 f3754"/>
                              <a:gd name="f9588" fmla="*/ f7633 1 f3753"/>
                              <a:gd name="f9589" fmla="*/ f7634 1 f3754"/>
                              <a:gd name="f9590" fmla="*/ f7635 1 f3753"/>
                              <a:gd name="f9591" fmla="*/ f7636 1 f3754"/>
                              <a:gd name="f9592" fmla="*/ f7637 1 f3753"/>
                              <a:gd name="f9593" fmla="*/ f7638 1 f3753"/>
                              <a:gd name="f9594" fmla="*/ f7639 1 f3754"/>
                              <a:gd name="f9595" fmla="*/ f7640 1 f3753"/>
                              <a:gd name="f9596" fmla="*/ f7641 1 f3754"/>
                              <a:gd name="f9597" fmla="*/ f7642 1 f3754"/>
                              <a:gd name="f9598" fmla="*/ f7643 1 f3753"/>
                              <a:gd name="f9599" fmla="*/ f7644 1 f3754"/>
                              <a:gd name="f9600" fmla="*/ f7645 1 f3753"/>
                              <a:gd name="f9601" fmla="*/ f7646 1 f3753"/>
                              <a:gd name="f9602" fmla="*/ f7647 1 f3754"/>
                              <a:gd name="f9603" fmla="*/ f7648 1 f3753"/>
                              <a:gd name="f9604" fmla="*/ f7649 1 f3754"/>
                              <a:gd name="f9605" fmla="*/ f7650 1 f3753"/>
                              <a:gd name="f9606" fmla="*/ f7651 1 f3754"/>
                              <a:gd name="f9607" fmla="*/ f7652 1 f3754"/>
                              <a:gd name="f9608" fmla="*/ f7653 1 f3753"/>
                              <a:gd name="f9609" fmla="*/ f7654 1 f3754"/>
                              <a:gd name="f9610" fmla="*/ f7655 1 f3754"/>
                              <a:gd name="f9611" fmla="*/ f7656 f3748 1"/>
                              <a:gd name="f9612" fmla="*/ f7657 f3748 1"/>
                              <a:gd name="f9613" fmla="*/ f7659 f3749 1"/>
                              <a:gd name="f9614" fmla="*/ f7658 f3749 1"/>
                              <a:gd name="f9615" fmla="*/ f7661 f3748 1"/>
                              <a:gd name="f9616" fmla="*/ f7662 f3749 1"/>
                              <a:gd name="f9617" fmla="*/ f7663 f3748 1"/>
                              <a:gd name="f9618" fmla="*/ f7664 f3749 1"/>
                              <a:gd name="f9619" fmla="*/ f7665 f3748 1"/>
                              <a:gd name="f9620" fmla="*/ f7666 f3749 1"/>
                              <a:gd name="f9621" fmla="*/ f7667 f3748 1"/>
                              <a:gd name="f9622" fmla="*/ f7668 f3749 1"/>
                              <a:gd name="f9623" fmla="*/ f7669 f3748 1"/>
                              <a:gd name="f9624" fmla="*/ f7670 f3749 1"/>
                              <a:gd name="f9625" fmla="*/ f7671 f3748 1"/>
                              <a:gd name="f9626" fmla="*/ f7672 f3749 1"/>
                              <a:gd name="f9627" fmla="*/ f7673 f3748 1"/>
                              <a:gd name="f9628" fmla="*/ f7674 f3748 1"/>
                              <a:gd name="f9629" fmla="*/ f7675 f3749 1"/>
                              <a:gd name="f9630" fmla="*/ f7676 f3748 1"/>
                              <a:gd name="f9631" fmla="*/ f7677 f3749 1"/>
                              <a:gd name="f9632" fmla="*/ f7678 f3748 1"/>
                              <a:gd name="f9633" fmla="*/ f7679 f3749 1"/>
                              <a:gd name="f9634" fmla="*/ f7680 f3748 1"/>
                              <a:gd name="f9635" fmla="*/ f7681 f3749 1"/>
                              <a:gd name="f9636" fmla="*/ f7682 f3748 1"/>
                              <a:gd name="f9637" fmla="*/ f7683 f3749 1"/>
                              <a:gd name="f9638" fmla="*/ f7684 f3748 1"/>
                              <a:gd name="f9639" fmla="*/ f7685 f3749 1"/>
                              <a:gd name="f9640" fmla="*/ f7686 f3748 1"/>
                              <a:gd name="f9641" fmla="*/ f7687 f3749 1"/>
                              <a:gd name="f9642" fmla="*/ f7688 f3748 1"/>
                              <a:gd name="f9643" fmla="*/ f7689 f3749 1"/>
                              <a:gd name="f9644" fmla="*/ f7690 f3748 1"/>
                              <a:gd name="f9645" fmla="*/ f7691 f3748 1"/>
                              <a:gd name="f9646" fmla="*/ f7692 f3749 1"/>
                              <a:gd name="f9647" fmla="*/ f7693 f3748 1"/>
                              <a:gd name="f9648" fmla="*/ f7694 f3748 1"/>
                              <a:gd name="f9649" fmla="*/ f7695 f3749 1"/>
                              <a:gd name="f9650" fmla="*/ f7696 f3748 1"/>
                              <a:gd name="f9651" fmla="*/ f7697 f3749 1"/>
                              <a:gd name="f9652" fmla="*/ f7698 f3748 1"/>
                              <a:gd name="f9653" fmla="*/ f7699 f3749 1"/>
                              <a:gd name="f9654" fmla="*/ f7700 f3748 1"/>
                              <a:gd name="f9655" fmla="*/ f7701 f3749 1"/>
                              <a:gd name="f9656" fmla="*/ f7702 f3748 1"/>
                              <a:gd name="f9657" fmla="*/ f7703 f3749 1"/>
                              <a:gd name="f9658" fmla="*/ f7704 f3748 1"/>
                              <a:gd name="f9659" fmla="*/ f7705 f3749 1"/>
                              <a:gd name="f9660" fmla="*/ f7706 f3748 1"/>
                              <a:gd name="f9661" fmla="*/ f7707 f3749 1"/>
                              <a:gd name="f9662" fmla="*/ f7708 f3748 1"/>
                              <a:gd name="f9663" fmla="*/ f7709 f3749 1"/>
                              <a:gd name="f9664" fmla="*/ f7710 f3748 1"/>
                              <a:gd name="f9665" fmla="*/ f7711 f3749 1"/>
                              <a:gd name="f9666" fmla="*/ f7712 f3748 1"/>
                              <a:gd name="f9667" fmla="*/ f7713 f3748 1"/>
                              <a:gd name="f9668" fmla="*/ f7714 f3749 1"/>
                              <a:gd name="f9669" fmla="*/ f7715 f3748 1"/>
                              <a:gd name="f9670" fmla="*/ f7716 f3749 1"/>
                              <a:gd name="f9671" fmla="*/ f7717 f3748 1"/>
                              <a:gd name="f9672" fmla="*/ f7718 f3749 1"/>
                              <a:gd name="f9673" fmla="*/ f7719 f3748 1"/>
                              <a:gd name="f9674" fmla="*/ f7720 f3749 1"/>
                              <a:gd name="f9675" fmla="*/ f7721 f3748 1"/>
                              <a:gd name="f9676" fmla="*/ f7722 f3748 1"/>
                              <a:gd name="f9677" fmla="*/ f7723 f3748 1"/>
                              <a:gd name="f9678" fmla="*/ f7724 f3749 1"/>
                              <a:gd name="f9679" fmla="*/ f7725 f3748 1"/>
                              <a:gd name="f9680" fmla="*/ f7726 f3749 1"/>
                              <a:gd name="f9681" fmla="*/ f7727 f3748 1"/>
                              <a:gd name="f9682" fmla="*/ f7728 f3749 1"/>
                              <a:gd name="f9683" fmla="*/ f7729 f3748 1"/>
                              <a:gd name="f9684" fmla="*/ f7730 f3748 1"/>
                              <a:gd name="f9685" fmla="*/ f7731 f3749 1"/>
                              <a:gd name="f9686" fmla="*/ f7732 f3748 1"/>
                              <a:gd name="f9687" fmla="*/ f7733 f3749 1"/>
                              <a:gd name="f9688" fmla="*/ f7734 f3748 1"/>
                              <a:gd name="f9689" fmla="*/ f7735 f3749 1"/>
                              <a:gd name="f9690" fmla="*/ f7736 f3748 1"/>
                              <a:gd name="f9691" fmla="*/ f7737 f3749 1"/>
                              <a:gd name="f9692" fmla="*/ f7738 f3748 1"/>
                              <a:gd name="f9693" fmla="*/ f7739 f3748 1"/>
                              <a:gd name="f9694" fmla="*/ f7740 f3749 1"/>
                              <a:gd name="f9695" fmla="*/ f7741 f3748 1"/>
                              <a:gd name="f9696" fmla="*/ f7742 f3749 1"/>
                              <a:gd name="f9697" fmla="*/ f7743 f3748 1"/>
                              <a:gd name="f9698" fmla="*/ f7744 f3749 1"/>
                              <a:gd name="f9699" fmla="*/ f7745 f3748 1"/>
                              <a:gd name="f9700" fmla="*/ f7746 f3749 1"/>
                              <a:gd name="f9701" fmla="*/ f7747 f3748 1"/>
                              <a:gd name="f9702" fmla="*/ f7748 f3749 1"/>
                              <a:gd name="f9703" fmla="*/ f7749 f3748 1"/>
                              <a:gd name="f9704" fmla="*/ f7750 f3749 1"/>
                              <a:gd name="f9705" fmla="*/ f7751 f3748 1"/>
                              <a:gd name="f9706" fmla="*/ f7752 f3749 1"/>
                              <a:gd name="f9707" fmla="*/ f7753 f3748 1"/>
                              <a:gd name="f9708" fmla="*/ f7754 f3749 1"/>
                              <a:gd name="f9709" fmla="*/ f7755 f3748 1"/>
                              <a:gd name="f9710" fmla="*/ f7756 f3749 1"/>
                              <a:gd name="f9711" fmla="*/ f7757 f3748 1"/>
                              <a:gd name="f9712" fmla="*/ f7758 f3749 1"/>
                              <a:gd name="f9713" fmla="*/ f7759 f3748 1"/>
                              <a:gd name="f9714" fmla="*/ f7760 f3749 1"/>
                              <a:gd name="f9715" fmla="*/ f7761 f3748 1"/>
                              <a:gd name="f9716" fmla="*/ f7762 f3749 1"/>
                              <a:gd name="f9717" fmla="*/ f7763 f3748 1"/>
                              <a:gd name="f9718" fmla="*/ f7764 f3749 1"/>
                              <a:gd name="f9719" fmla="*/ f7765 f3748 1"/>
                              <a:gd name="f9720" fmla="*/ f7766 f3749 1"/>
                              <a:gd name="f9721" fmla="*/ f7767 f3748 1"/>
                              <a:gd name="f9722" fmla="*/ f7768 f3749 1"/>
                              <a:gd name="f9723" fmla="*/ f7769 f3748 1"/>
                              <a:gd name="f9724" fmla="*/ f7770 f3749 1"/>
                              <a:gd name="f9725" fmla="*/ f7771 f3748 1"/>
                              <a:gd name="f9726" fmla="*/ f7772 f3749 1"/>
                              <a:gd name="f9727" fmla="*/ f7773 f3748 1"/>
                              <a:gd name="f9728" fmla="*/ f7774 f3749 1"/>
                              <a:gd name="f9729" fmla="*/ f7775 f3748 1"/>
                              <a:gd name="f9730" fmla="*/ f7776 f3749 1"/>
                              <a:gd name="f9731" fmla="*/ f7777 f3748 1"/>
                              <a:gd name="f9732" fmla="*/ f7778 f3749 1"/>
                              <a:gd name="f9733" fmla="*/ f7779 f3748 1"/>
                              <a:gd name="f9734" fmla="*/ f7780 f3749 1"/>
                              <a:gd name="f9735" fmla="*/ f7781 f3748 1"/>
                              <a:gd name="f9736" fmla="*/ f7782 f3749 1"/>
                              <a:gd name="f9737" fmla="*/ f7783 f3748 1"/>
                              <a:gd name="f9738" fmla="*/ f7784 f3748 1"/>
                              <a:gd name="f9739" fmla="*/ f7785 f3749 1"/>
                              <a:gd name="f9740" fmla="*/ f7786 f3748 1"/>
                              <a:gd name="f9741" fmla="*/ f7787 f3749 1"/>
                              <a:gd name="f9742" fmla="*/ f7788 f3748 1"/>
                              <a:gd name="f9743" fmla="*/ f7789 f3749 1"/>
                              <a:gd name="f9744" fmla="*/ f7790 f3748 1"/>
                              <a:gd name="f9745" fmla="*/ f7791 f3749 1"/>
                              <a:gd name="f9746" fmla="*/ f7792 f3748 1"/>
                              <a:gd name="f9747" fmla="*/ f7793 f3749 1"/>
                              <a:gd name="f9748" fmla="*/ f7794 f3748 1"/>
                              <a:gd name="f9749" fmla="*/ f7795 f3749 1"/>
                              <a:gd name="f9750" fmla="*/ f7796 f3748 1"/>
                              <a:gd name="f9751" fmla="*/ f7797 f3749 1"/>
                              <a:gd name="f9752" fmla="*/ f7798 f3748 1"/>
                              <a:gd name="f9753" fmla="*/ f7799 f3749 1"/>
                              <a:gd name="f9754" fmla="*/ f7800 f3748 1"/>
                              <a:gd name="f9755" fmla="*/ f7801 f3748 1"/>
                              <a:gd name="f9756" fmla="*/ f7802 f3749 1"/>
                              <a:gd name="f9757" fmla="*/ f7803 f3748 1"/>
                              <a:gd name="f9758" fmla="*/ f7804 f3749 1"/>
                              <a:gd name="f9759" fmla="*/ f7805 f3748 1"/>
                              <a:gd name="f9760" fmla="*/ f7806 f3749 1"/>
                              <a:gd name="f9761" fmla="*/ f7807 f3748 1"/>
                              <a:gd name="f9762" fmla="*/ f7808 f3749 1"/>
                              <a:gd name="f9763" fmla="*/ f7809 f3748 1"/>
                              <a:gd name="f9764" fmla="*/ f7810 f3749 1"/>
                              <a:gd name="f9765" fmla="*/ f7811 f3748 1"/>
                              <a:gd name="f9766" fmla="*/ f7812 f3749 1"/>
                              <a:gd name="f9767" fmla="*/ f7813 f3748 1"/>
                              <a:gd name="f9768" fmla="*/ f7814 f3749 1"/>
                              <a:gd name="f9769" fmla="*/ f7815 f3748 1"/>
                              <a:gd name="f9770" fmla="*/ f7816 f3749 1"/>
                              <a:gd name="f9771" fmla="*/ f7817 f3748 1"/>
                              <a:gd name="f9772" fmla="*/ f7818 f3749 1"/>
                              <a:gd name="f9773" fmla="*/ f7819 f3748 1"/>
                              <a:gd name="f9774" fmla="*/ f7820 f3749 1"/>
                              <a:gd name="f9775" fmla="*/ f7821 f3748 1"/>
                              <a:gd name="f9776" fmla="*/ f7822 f3749 1"/>
                              <a:gd name="f9777" fmla="*/ f7823 f3748 1"/>
                              <a:gd name="f9778" fmla="*/ f7824 f3749 1"/>
                              <a:gd name="f9779" fmla="*/ f7825 f3748 1"/>
                              <a:gd name="f9780" fmla="*/ f7826 f3749 1"/>
                              <a:gd name="f9781" fmla="*/ f7827 f3748 1"/>
                              <a:gd name="f9782" fmla="*/ f7828 f3749 1"/>
                              <a:gd name="f9783" fmla="*/ f7829 f3748 1"/>
                              <a:gd name="f9784" fmla="*/ f7830 f3749 1"/>
                              <a:gd name="f9785" fmla="*/ f7831 f3748 1"/>
                              <a:gd name="f9786" fmla="*/ f7832 f3749 1"/>
                              <a:gd name="f9787" fmla="*/ f7833 f3748 1"/>
                              <a:gd name="f9788" fmla="*/ f7834 f3749 1"/>
                              <a:gd name="f9789" fmla="*/ f7835 f3748 1"/>
                              <a:gd name="f9790" fmla="*/ f7836 f3749 1"/>
                              <a:gd name="f9791" fmla="*/ f7837 f3748 1"/>
                              <a:gd name="f9792" fmla="*/ f7838 f3749 1"/>
                              <a:gd name="f9793" fmla="*/ f7839 f3748 1"/>
                              <a:gd name="f9794" fmla="*/ f7840 f3749 1"/>
                              <a:gd name="f9795" fmla="*/ f7841 f3748 1"/>
                              <a:gd name="f9796" fmla="*/ f7842 f3749 1"/>
                              <a:gd name="f9797" fmla="*/ f7843 f3748 1"/>
                              <a:gd name="f9798" fmla="*/ f7844 f3749 1"/>
                              <a:gd name="f9799" fmla="*/ f7845 f3748 1"/>
                              <a:gd name="f9800" fmla="*/ f7846 f3749 1"/>
                              <a:gd name="f9801" fmla="*/ f7847 f3748 1"/>
                              <a:gd name="f9802" fmla="*/ f7848 f3749 1"/>
                              <a:gd name="f9803" fmla="*/ f7849 f3748 1"/>
                              <a:gd name="f9804" fmla="*/ f7850 f3749 1"/>
                              <a:gd name="f9805" fmla="*/ f7851 f3748 1"/>
                              <a:gd name="f9806" fmla="*/ f7852 f3749 1"/>
                              <a:gd name="f9807" fmla="*/ f7853 f3748 1"/>
                              <a:gd name="f9808" fmla="*/ f7854 f3749 1"/>
                              <a:gd name="f9809" fmla="*/ f7855 f3748 1"/>
                              <a:gd name="f9810" fmla="*/ f7856 f3748 1"/>
                              <a:gd name="f9811" fmla="*/ f7857 f3749 1"/>
                              <a:gd name="f9812" fmla="*/ f7858 f3748 1"/>
                              <a:gd name="f9813" fmla="*/ f7859 f3749 1"/>
                              <a:gd name="f9814" fmla="*/ f7860 f3748 1"/>
                              <a:gd name="f9815" fmla="*/ f7861 f3749 1"/>
                              <a:gd name="f9816" fmla="*/ f7862 f3748 1"/>
                              <a:gd name="f9817" fmla="*/ f7863 f3749 1"/>
                              <a:gd name="f9818" fmla="*/ f7864 f3748 1"/>
                              <a:gd name="f9819" fmla="*/ f7865 f3749 1"/>
                              <a:gd name="f9820" fmla="*/ f7866 f3748 1"/>
                              <a:gd name="f9821" fmla="*/ f7867 f3748 1"/>
                              <a:gd name="f9822" fmla="*/ f7868 f3749 1"/>
                              <a:gd name="f9823" fmla="*/ f7869 f3748 1"/>
                              <a:gd name="f9824" fmla="*/ f7870 f3749 1"/>
                              <a:gd name="f9825" fmla="*/ f7871 f3748 1"/>
                              <a:gd name="f9826" fmla="*/ f7872 f3749 1"/>
                              <a:gd name="f9827" fmla="*/ f7873 f3748 1"/>
                              <a:gd name="f9828" fmla="*/ f7874 f3749 1"/>
                              <a:gd name="f9829" fmla="*/ f7875 f3748 1"/>
                              <a:gd name="f9830" fmla="*/ f7876 f3748 1"/>
                              <a:gd name="f9831" fmla="*/ f7877 f3748 1"/>
                              <a:gd name="f9832" fmla="*/ f7878 f3748 1"/>
                              <a:gd name="f9833" fmla="*/ f7879 f3748 1"/>
                              <a:gd name="f9834" fmla="*/ f7880 f3748 1"/>
                              <a:gd name="f9835" fmla="*/ f7881 f3748 1"/>
                              <a:gd name="f9836" fmla="*/ f7882 f3748 1"/>
                              <a:gd name="f9837" fmla="*/ f7883 f3749 1"/>
                              <a:gd name="f9838" fmla="*/ f7884 f3748 1"/>
                              <a:gd name="f9839" fmla="*/ f7885 f3749 1"/>
                              <a:gd name="f9840" fmla="*/ f7886 f3748 1"/>
                              <a:gd name="f9841" fmla="*/ f7887 f3749 1"/>
                              <a:gd name="f9842" fmla="*/ f7888 f3748 1"/>
                              <a:gd name="f9843" fmla="*/ f7889 f3749 1"/>
                              <a:gd name="f9844" fmla="*/ f7890 f3748 1"/>
                              <a:gd name="f9845" fmla="*/ f7891 f3749 1"/>
                              <a:gd name="f9846" fmla="*/ f7892 f3748 1"/>
                              <a:gd name="f9847" fmla="*/ f7893 f3749 1"/>
                              <a:gd name="f9848" fmla="*/ f7894 f3748 1"/>
                              <a:gd name="f9849" fmla="*/ f7895 f3749 1"/>
                              <a:gd name="f9850" fmla="*/ f7896 f3748 1"/>
                              <a:gd name="f9851" fmla="*/ f7897 f3749 1"/>
                              <a:gd name="f9852" fmla="*/ f7898 f3748 1"/>
                              <a:gd name="f9853" fmla="*/ f7899 f3749 1"/>
                              <a:gd name="f9854" fmla="*/ f7900 f3748 1"/>
                              <a:gd name="f9855" fmla="*/ f7901 f3749 1"/>
                              <a:gd name="f9856" fmla="*/ f7902 f3748 1"/>
                              <a:gd name="f9857" fmla="*/ f7903 f3749 1"/>
                              <a:gd name="f9858" fmla="*/ f7904 f3748 1"/>
                              <a:gd name="f9859" fmla="*/ f7905 f3749 1"/>
                              <a:gd name="f9860" fmla="*/ f7906 f3748 1"/>
                              <a:gd name="f9861" fmla="*/ f7907 f3749 1"/>
                              <a:gd name="f9862" fmla="*/ f7908 f3748 1"/>
                              <a:gd name="f9863" fmla="*/ f7909 f3749 1"/>
                              <a:gd name="f9864" fmla="*/ f7910 f3748 1"/>
                              <a:gd name="f9865" fmla="*/ f7911 f3749 1"/>
                              <a:gd name="f9866" fmla="*/ f7912 f3748 1"/>
                              <a:gd name="f9867" fmla="*/ f7913 f3749 1"/>
                              <a:gd name="f9868" fmla="*/ f7914 f3748 1"/>
                              <a:gd name="f9869" fmla="*/ f7915 f3749 1"/>
                              <a:gd name="f9870" fmla="*/ f7916 f3748 1"/>
                              <a:gd name="f9871" fmla="*/ f7917 f3749 1"/>
                              <a:gd name="f9872" fmla="*/ f7918 f3748 1"/>
                              <a:gd name="f9873" fmla="*/ f7919 f3749 1"/>
                              <a:gd name="f9874" fmla="*/ f7920 f3748 1"/>
                              <a:gd name="f9875" fmla="*/ f7921 f3749 1"/>
                              <a:gd name="f9876" fmla="*/ f7922 f3749 1"/>
                              <a:gd name="f9877" fmla="*/ f7923 f3748 1"/>
                              <a:gd name="f9878" fmla="*/ f7924 f3749 1"/>
                              <a:gd name="f9879" fmla="*/ f7925 f3748 1"/>
                              <a:gd name="f9880" fmla="*/ f7926 f3748 1"/>
                              <a:gd name="f9881" fmla="*/ f7927 f3749 1"/>
                              <a:gd name="f9882" fmla="*/ f7928 f3748 1"/>
                              <a:gd name="f9883" fmla="*/ f7929 f3749 1"/>
                              <a:gd name="f9884" fmla="*/ f7930 f3748 1"/>
                              <a:gd name="f9885" fmla="*/ f7931 f3749 1"/>
                              <a:gd name="f9886" fmla="*/ f7932 f3748 1"/>
                              <a:gd name="f9887" fmla="*/ f7933 f3749 1"/>
                              <a:gd name="f9888" fmla="*/ f7934 f3748 1"/>
                              <a:gd name="f9889" fmla="*/ f7935 f3749 1"/>
                              <a:gd name="f9890" fmla="*/ f7936 f3748 1"/>
                              <a:gd name="f9891" fmla="*/ f7937 f3749 1"/>
                              <a:gd name="f9892" fmla="*/ f7938 f3748 1"/>
                              <a:gd name="f9893" fmla="*/ f7939 f3749 1"/>
                              <a:gd name="f9894" fmla="*/ f7940 f3748 1"/>
                              <a:gd name="f9895" fmla="*/ f7941 f3749 1"/>
                              <a:gd name="f9896" fmla="*/ f7942 f3748 1"/>
                              <a:gd name="f9897" fmla="*/ f7943 f3749 1"/>
                              <a:gd name="f9898" fmla="*/ f7944 f3748 1"/>
                              <a:gd name="f9899" fmla="*/ f7945 f3749 1"/>
                              <a:gd name="f9900" fmla="*/ f7946 f3748 1"/>
                              <a:gd name="f9901" fmla="*/ f7947 f3749 1"/>
                              <a:gd name="f9902" fmla="*/ f7948 f3748 1"/>
                              <a:gd name="f9903" fmla="*/ f7949 f3749 1"/>
                              <a:gd name="f9904" fmla="*/ f7950 f3748 1"/>
                              <a:gd name="f9905" fmla="*/ f7951 f3749 1"/>
                              <a:gd name="f9906" fmla="*/ f7952 f3749 1"/>
                              <a:gd name="f9907" fmla="*/ f7953 f3749 1"/>
                              <a:gd name="f9908" fmla="*/ f7954 f3748 1"/>
                              <a:gd name="f9909" fmla="*/ f7955 f3749 1"/>
                              <a:gd name="f9910" fmla="*/ f7956 f3748 1"/>
                              <a:gd name="f9911" fmla="*/ f7957 f3749 1"/>
                              <a:gd name="f9912" fmla="*/ f7958 f3748 1"/>
                              <a:gd name="f9913" fmla="*/ f7959 f3749 1"/>
                              <a:gd name="f9914" fmla="*/ f7960 f3748 1"/>
                              <a:gd name="f9915" fmla="*/ f7961 f3749 1"/>
                              <a:gd name="f9916" fmla="*/ f7962 f3748 1"/>
                              <a:gd name="f9917" fmla="*/ f7963 f3749 1"/>
                              <a:gd name="f9918" fmla="*/ f7964 f3748 1"/>
                              <a:gd name="f9919" fmla="*/ f7965 f3749 1"/>
                              <a:gd name="f9920" fmla="*/ f7966 f3748 1"/>
                              <a:gd name="f9921" fmla="*/ f7967 f3749 1"/>
                              <a:gd name="f9922" fmla="*/ f7968 f3748 1"/>
                              <a:gd name="f9923" fmla="*/ f7969 f3749 1"/>
                              <a:gd name="f9924" fmla="*/ f7970 f3748 1"/>
                              <a:gd name="f9925" fmla="*/ f7971 f3749 1"/>
                              <a:gd name="f9926" fmla="*/ f7972 f3748 1"/>
                              <a:gd name="f9927" fmla="*/ f7973 f3749 1"/>
                              <a:gd name="f9928" fmla="*/ f7974 f3748 1"/>
                              <a:gd name="f9929" fmla="*/ f7975 f3749 1"/>
                              <a:gd name="f9930" fmla="*/ f7976 f3748 1"/>
                              <a:gd name="f9931" fmla="*/ f7977 f3749 1"/>
                              <a:gd name="f9932" fmla="*/ f7978 f3748 1"/>
                              <a:gd name="f9933" fmla="*/ f7979 f3749 1"/>
                              <a:gd name="f9934" fmla="*/ f7980 f3748 1"/>
                              <a:gd name="f9935" fmla="*/ f7981 f3749 1"/>
                              <a:gd name="f9936" fmla="*/ f7982 f3748 1"/>
                              <a:gd name="f9937" fmla="*/ f7983 f3748 1"/>
                              <a:gd name="f9938" fmla="*/ f7984 f3749 1"/>
                              <a:gd name="f9939" fmla="*/ f7985 f3748 1"/>
                              <a:gd name="f9940" fmla="*/ f7986 f3748 1"/>
                              <a:gd name="f9941" fmla="*/ f7987 f3749 1"/>
                              <a:gd name="f9942" fmla="*/ f7988 f3748 1"/>
                              <a:gd name="f9943" fmla="*/ f7989 f3749 1"/>
                              <a:gd name="f9944" fmla="*/ f7990 f3748 1"/>
                              <a:gd name="f9945" fmla="*/ f7991 f3749 1"/>
                              <a:gd name="f9946" fmla="*/ f7992 f3748 1"/>
                              <a:gd name="f9947" fmla="*/ f7993 f3749 1"/>
                              <a:gd name="f9948" fmla="*/ f7994 f3748 1"/>
                              <a:gd name="f9949" fmla="*/ f7995 f3748 1"/>
                              <a:gd name="f9950" fmla="*/ f7996 f3749 1"/>
                              <a:gd name="f9951" fmla="*/ f7997 f3748 1"/>
                              <a:gd name="f9952" fmla="*/ f7998 f3749 1"/>
                              <a:gd name="f9953" fmla="*/ f7999 f3748 1"/>
                              <a:gd name="f9954" fmla="*/ f8000 f3749 1"/>
                              <a:gd name="f9955" fmla="*/ f8001 f3748 1"/>
                              <a:gd name="f9956" fmla="*/ f8002 f3748 1"/>
                              <a:gd name="f9957" fmla="*/ f8003 f3749 1"/>
                              <a:gd name="f9958" fmla="*/ f8004 f3748 1"/>
                              <a:gd name="f9959" fmla="*/ f8005 f3749 1"/>
                              <a:gd name="f9960" fmla="*/ f8006 f3748 1"/>
                              <a:gd name="f9961" fmla="*/ f8007 f3749 1"/>
                              <a:gd name="f9962" fmla="*/ f8008 f3748 1"/>
                              <a:gd name="f9963" fmla="*/ f8009 f3749 1"/>
                              <a:gd name="f9964" fmla="*/ f8010 f3748 1"/>
                              <a:gd name="f9965" fmla="*/ f8011 f3749 1"/>
                              <a:gd name="f9966" fmla="*/ f8012 f3748 1"/>
                              <a:gd name="f9967" fmla="*/ f8013 f3749 1"/>
                              <a:gd name="f9968" fmla="*/ f8014 f3748 1"/>
                              <a:gd name="f9969" fmla="*/ f8015 f3749 1"/>
                              <a:gd name="f9970" fmla="*/ f8016 f3748 1"/>
                              <a:gd name="f9971" fmla="*/ f8017 f3748 1"/>
                              <a:gd name="f9972" fmla="*/ f8018 f3748 1"/>
                              <a:gd name="f9973" fmla="*/ f8019 f3749 1"/>
                              <a:gd name="f9974" fmla="*/ f8020 f3748 1"/>
                              <a:gd name="f9975" fmla="*/ f8021 f3749 1"/>
                              <a:gd name="f9976" fmla="*/ f8022 f3748 1"/>
                              <a:gd name="f9977" fmla="*/ f8023 f3749 1"/>
                              <a:gd name="f9978" fmla="*/ f8024 f3748 1"/>
                              <a:gd name="f9979" fmla="*/ f8025 f3749 1"/>
                              <a:gd name="f9980" fmla="*/ f8026 f3748 1"/>
                              <a:gd name="f9981" fmla="*/ f8027 f3749 1"/>
                              <a:gd name="f9982" fmla="*/ f8028 f3748 1"/>
                              <a:gd name="f9983" fmla="*/ f8029 f3749 1"/>
                              <a:gd name="f9984" fmla="*/ f8030 f3748 1"/>
                              <a:gd name="f9985" fmla="*/ f8031 f3749 1"/>
                              <a:gd name="f9986" fmla="*/ f8032 f3748 1"/>
                              <a:gd name="f9987" fmla="*/ f8033 f3749 1"/>
                              <a:gd name="f9988" fmla="*/ f8034 f3748 1"/>
                              <a:gd name="f9989" fmla="*/ f8035 f3748 1"/>
                              <a:gd name="f9990" fmla="*/ f8036 f3749 1"/>
                              <a:gd name="f9991" fmla="*/ f8037 f3748 1"/>
                              <a:gd name="f9992" fmla="*/ f8038 f3749 1"/>
                              <a:gd name="f9993" fmla="*/ f8039 f3748 1"/>
                              <a:gd name="f9994" fmla="*/ f8040 f3749 1"/>
                              <a:gd name="f9995" fmla="*/ f8041 f3748 1"/>
                              <a:gd name="f9996" fmla="*/ f8042 f3749 1"/>
                              <a:gd name="f9997" fmla="*/ f8043 f3748 1"/>
                              <a:gd name="f9998" fmla="*/ f8044 f3749 1"/>
                              <a:gd name="f9999" fmla="*/ f8045 f3748 1"/>
                              <a:gd name="f10000" fmla="*/ f8046 f3749 1"/>
                              <a:gd name="f10001" fmla="*/ f8047 f3748 1"/>
                              <a:gd name="f10002" fmla="*/ f8048 f3749 1"/>
                              <a:gd name="f10003" fmla="*/ f8049 f3748 1"/>
                              <a:gd name="f10004" fmla="*/ f8050 f3749 1"/>
                              <a:gd name="f10005" fmla="*/ f8051 f3748 1"/>
                              <a:gd name="f10006" fmla="*/ f8052 f3749 1"/>
                              <a:gd name="f10007" fmla="*/ f8053 f3748 1"/>
                              <a:gd name="f10008" fmla="*/ f8054 f3749 1"/>
                              <a:gd name="f10009" fmla="*/ f8055 f3748 1"/>
                              <a:gd name="f10010" fmla="*/ f8056 f3749 1"/>
                              <a:gd name="f10011" fmla="*/ f8057 f3748 1"/>
                              <a:gd name="f10012" fmla="*/ f8058 f3749 1"/>
                              <a:gd name="f10013" fmla="*/ f8059 f3748 1"/>
                              <a:gd name="f10014" fmla="*/ f8060 f3749 1"/>
                              <a:gd name="f10015" fmla="*/ f8061 f3748 1"/>
                              <a:gd name="f10016" fmla="*/ f8062 f3749 1"/>
                              <a:gd name="f10017" fmla="*/ f8063 f3748 1"/>
                              <a:gd name="f10018" fmla="*/ f8064 f3749 1"/>
                              <a:gd name="f10019" fmla="*/ f8065 f3748 1"/>
                              <a:gd name="f10020" fmla="*/ f8066 f3749 1"/>
                              <a:gd name="f10021" fmla="*/ f8067 f3748 1"/>
                              <a:gd name="f10022" fmla="*/ f8068 f3749 1"/>
                              <a:gd name="f10023" fmla="*/ f8069 f3748 1"/>
                              <a:gd name="f10024" fmla="*/ f8070 f3749 1"/>
                              <a:gd name="f10025" fmla="*/ f8071 f3748 1"/>
                              <a:gd name="f10026" fmla="*/ f8072 f3749 1"/>
                              <a:gd name="f10027" fmla="*/ f8073 f3748 1"/>
                              <a:gd name="f10028" fmla="*/ f8074 f3749 1"/>
                              <a:gd name="f10029" fmla="*/ f8075 f3748 1"/>
                              <a:gd name="f10030" fmla="*/ f8076 f3749 1"/>
                              <a:gd name="f10031" fmla="*/ f8077 f3748 1"/>
                              <a:gd name="f10032" fmla="*/ f8078 f3749 1"/>
                              <a:gd name="f10033" fmla="*/ f8079 f3748 1"/>
                              <a:gd name="f10034" fmla="*/ f8080 f3749 1"/>
                              <a:gd name="f10035" fmla="*/ f8081 f3748 1"/>
                              <a:gd name="f10036" fmla="*/ f8082 f3749 1"/>
                              <a:gd name="f10037" fmla="*/ f8083 f3748 1"/>
                              <a:gd name="f10038" fmla="*/ f8084 f3749 1"/>
                              <a:gd name="f10039" fmla="*/ f8085 f3748 1"/>
                              <a:gd name="f10040" fmla="*/ f8086 f3749 1"/>
                              <a:gd name="f10041" fmla="*/ f8087 f3748 1"/>
                              <a:gd name="f10042" fmla="*/ f8088 f3749 1"/>
                              <a:gd name="f10043" fmla="*/ f8089 f3748 1"/>
                              <a:gd name="f10044" fmla="*/ f8090 f3749 1"/>
                              <a:gd name="f10045" fmla="*/ f8091 f3748 1"/>
                              <a:gd name="f10046" fmla="*/ f8092 f3749 1"/>
                              <a:gd name="f10047" fmla="*/ f8093 f3748 1"/>
                              <a:gd name="f10048" fmla="*/ f8094 f3749 1"/>
                              <a:gd name="f10049" fmla="*/ f8095 f3748 1"/>
                              <a:gd name="f10050" fmla="*/ f8096 f3749 1"/>
                              <a:gd name="f10051" fmla="*/ f8097 f3748 1"/>
                              <a:gd name="f10052" fmla="*/ f8098 f3749 1"/>
                              <a:gd name="f10053" fmla="*/ f8099 f3748 1"/>
                              <a:gd name="f10054" fmla="*/ f8100 f3749 1"/>
                              <a:gd name="f10055" fmla="*/ f8101 f3748 1"/>
                              <a:gd name="f10056" fmla="*/ f8102 f3749 1"/>
                              <a:gd name="f10057" fmla="*/ f8103 f3748 1"/>
                              <a:gd name="f10058" fmla="*/ f8104 f3749 1"/>
                              <a:gd name="f10059" fmla="*/ f8105 f3748 1"/>
                              <a:gd name="f10060" fmla="*/ f8106 f3749 1"/>
                              <a:gd name="f10061" fmla="*/ f8107 f3748 1"/>
                              <a:gd name="f10062" fmla="*/ f8108 f3749 1"/>
                              <a:gd name="f10063" fmla="*/ f8109 f3748 1"/>
                              <a:gd name="f10064" fmla="*/ f8110 f3749 1"/>
                              <a:gd name="f10065" fmla="*/ f8111 f3748 1"/>
                              <a:gd name="f10066" fmla="*/ f8112 f3749 1"/>
                              <a:gd name="f10067" fmla="*/ f8113 f3748 1"/>
                              <a:gd name="f10068" fmla="*/ f8114 f3749 1"/>
                              <a:gd name="f10069" fmla="*/ f8115 f3748 1"/>
                              <a:gd name="f10070" fmla="*/ f8116 f3749 1"/>
                              <a:gd name="f10071" fmla="*/ f8117 f3748 1"/>
                              <a:gd name="f10072" fmla="*/ f8118 f3749 1"/>
                              <a:gd name="f10073" fmla="*/ f8119 f3748 1"/>
                              <a:gd name="f10074" fmla="*/ f8120 f3749 1"/>
                              <a:gd name="f10075" fmla="*/ f8121 f3748 1"/>
                              <a:gd name="f10076" fmla="*/ f8122 f3749 1"/>
                              <a:gd name="f10077" fmla="*/ f8123 f3748 1"/>
                              <a:gd name="f10078" fmla="*/ f8124 f3749 1"/>
                              <a:gd name="f10079" fmla="*/ f8125 f3748 1"/>
                              <a:gd name="f10080" fmla="*/ f8126 f3749 1"/>
                              <a:gd name="f10081" fmla="*/ f8127 f3748 1"/>
                              <a:gd name="f10082" fmla="*/ f8128 f3749 1"/>
                              <a:gd name="f10083" fmla="*/ f8129 f3748 1"/>
                              <a:gd name="f10084" fmla="*/ f8130 f3749 1"/>
                              <a:gd name="f10085" fmla="*/ f8131 f3748 1"/>
                              <a:gd name="f10086" fmla="*/ f8132 f3749 1"/>
                              <a:gd name="f10087" fmla="*/ f8133 f3748 1"/>
                              <a:gd name="f10088" fmla="*/ f8134 f3748 1"/>
                              <a:gd name="f10089" fmla="*/ f8135 f3749 1"/>
                              <a:gd name="f10090" fmla="*/ f8136 f3748 1"/>
                              <a:gd name="f10091" fmla="*/ f8137 f3749 1"/>
                              <a:gd name="f10092" fmla="*/ f8138 f3748 1"/>
                              <a:gd name="f10093" fmla="*/ f8139 f3749 1"/>
                              <a:gd name="f10094" fmla="*/ f8140 f3748 1"/>
                              <a:gd name="f10095" fmla="*/ f8141 f3749 1"/>
                              <a:gd name="f10096" fmla="*/ f8142 f3748 1"/>
                              <a:gd name="f10097" fmla="*/ f8143 f3749 1"/>
                              <a:gd name="f10098" fmla="*/ f8144 f3748 1"/>
                              <a:gd name="f10099" fmla="*/ f8145 f3749 1"/>
                              <a:gd name="f10100" fmla="*/ f8146 f3748 1"/>
                              <a:gd name="f10101" fmla="*/ f8147 f3749 1"/>
                              <a:gd name="f10102" fmla="*/ f8148 f3748 1"/>
                              <a:gd name="f10103" fmla="*/ f8149 f3749 1"/>
                              <a:gd name="f10104" fmla="*/ f8150 f3748 1"/>
                              <a:gd name="f10105" fmla="*/ f8151 f3749 1"/>
                              <a:gd name="f10106" fmla="*/ f8152 f3748 1"/>
                              <a:gd name="f10107" fmla="*/ f8153 f3748 1"/>
                              <a:gd name="f10108" fmla="*/ f8154 f3749 1"/>
                              <a:gd name="f10109" fmla="*/ f8155 f3748 1"/>
                              <a:gd name="f10110" fmla="*/ f8156 f3749 1"/>
                              <a:gd name="f10111" fmla="*/ f8157 f3748 1"/>
                              <a:gd name="f10112" fmla="*/ f8158 f3749 1"/>
                              <a:gd name="f10113" fmla="*/ f8159 f3748 1"/>
                              <a:gd name="f10114" fmla="*/ f8160 f3749 1"/>
                              <a:gd name="f10115" fmla="*/ f8161 f3748 1"/>
                              <a:gd name="f10116" fmla="*/ f8162 f3749 1"/>
                              <a:gd name="f10117" fmla="*/ f8163 f3748 1"/>
                              <a:gd name="f10118" fmla="*/ f8164 f3749 1"/>
                              <a:gd name="f10119" fmla="*/ f8165 f3748 1"/>
                              <a:gd name="f10120" fmla="*/ f8166 f3749 1"/>
                              <a:gd name="f10121" fmla="*/ f8167 f3748 1"/>
                              <a:gd name="f10122" fmla="*/ f8168 f3749 1"/>
                              <a:gd name="f10123" fmla="*/ f8169 f3748 1"/>
                              <a:gd name="f10124" fmla="*/ f8170 f3749 1"/>
                              <a:gd name="f10125" fmla="*/ f8171 f3748 1"/>
                              <a:gd name="f10126" fmla="*/ f8172 f3749 1"/>
                              <a:gd name="f10127" fmla="*/ f8173 f3748 1"/>
                              <a:gd name="f10128" fmla="*/ f8174 f3749 1"/>
                              <a:gd name="f10129" fmla="*/ f8175 f3749 1"/>
                              <a:gd name="f10130" fmla="*/ f8176 f3748 1"/>
                              <a:gd name="f10131" fmla="*/ f8177 f3749 1"/>
                              <a:gd name="f10132" fmla="*/ f8178 f3748 1"/>
                              <a:gd name="f10133" fmla="*/ f8179 f3749 1"/>
                              <a:gd name="f10134" fmla="*/ f8180 f3748 1"/>
                              <a:gd name="f10135" fmla="*/ f8181 f3748 1"/>
                              <a:gd name="f10136" fmla="*/ f8182 f3749 1"/>
                              <a:gd name="f10137" fmla="*/ f8183 f3748 1"/>
                              <a:gd name="f10138" fmla="*/ f8184 f3749 1"/>
                              <a:gd name="f10139" fmla="*/ f8185 f3748 1"/>
                              <a:gd name="f10140" fmla="*/ f8186 f3749 1"/>
                              <a:gd name="f10141" fmla="*/ f8187 f3748 1"/>
                              <a:gd name="f10142" fmla="*/ f8188 f3749 1"/>
                              <a:gd name="f10143" fmla="*/ f8189 f3748 1"/>
                              <a:gd name="f10144" fmla="*/ f8190 f3749 1"/>
                              <a:gd name="f10145" fmla="*/ f8191 f3748 1"/>
                              <a:gd name="f10146" fmla="*/ f8192 f3749 1"/>
                              <a:gd name="f10147" fmla="*/ f8193 f3748 1"/>
                              <a:gd name="f10148" fmla="*/ f8194 f3749 1"/>
                              <a:gd name="f10149" fmla="*/ f8195 f3749 1"/>
                              <a:gd name="f10150" fmla="*/ f8196 f3748 1"/>
                              <a:gd name="f10151" fmla="*/ f8197 f3749 1"/>
                              <a:gd name="f10152" fmla="*/ f8198 f3748 1"/>
                              <a:gd name="f10153" fmla="*/ f8199 f3749 1"/>
                              <a:gd name="f10154" fmla="*/ f8200 f3748 1"/>
                              <a:gd name="f10155" fmla="*/ f8201 f3749 1"/>
                              <a:gd name="f10156" fmla="*/ f8202 f3748 1"/>
                              <a:gd name="f10157" fmla="*/ f8203 f3748 1"/>
                              <a:gd name="f10158" fmla="*/ f8204 f3749 1"/>
                              <a:gd name="f10159" fmla="*/ f8205 f3748 1"/>
                              <a:gd name="f10160" fmla="*/ f8206 f3749 1"/>
                              <a:gd name="f10161" fmla="*/ f8207 f3748 1"/>
                              <a:gd name="f10162" fmla="*/ f8208 f3749 1"/>
                              <a:gd name="f10163" fmla="*/ f8209 f3748 1"/>
                              <a:gd name="f10164" fmla="*/ f8210 f3749 1"/>
                              <a:gd name="f10165" fmla="*/ f8211 f3748 1"/>
                              <a:gd name="f10166" fmla="*/ f8212 f3749 1"/>
                              <a:gd name="f10167" fmla="*/ f8213 f3748 1"/>
                              <a:gd name="f10168" fmla="*/ f8214 f3749 1"/>
                              <a:gd name="f10169" fmla="*/ f8215 f3748 1"/>
                              <a:gd name="f10170" fmla="*/ f8216 f3749 1"/>
                              <a:gd name="f10171" fmla="*/ f8217 f3748 1"/>
                              <a:gd name="f10172" fmla="*/ f8218 f3749 1"/>
                              <a:gd name="f10173" fmla="*/ f8219 f3748 1"/>
                              <a:gd name="f10174" fmla="*/ f8220 f3749 1"/>
                              <a:gd name="f10175" fmla="*/ f8221 f3748 1"/>
                              <a:gd name="f10176" fmla="*/ f8222 f3749 1"/>
                              <a:gd name="f10177" fmla="*/ f8223 f3748 1"/>
                              <a:gd name="f10178" fmla="*/ f8224 f3749 1"/>
                              <a:gd name="f10179" fmla="*/ f8225 f3748 1"/>
                              <a:gd name="f10180" fmla="*/ f8226 f3749 1"/>
                              <a:gd name="f10181" fmla="*/ f8227 f3748 1"/>
                              <a:gd name="f10182" fmla="*/ f8228 f3749 1"/>
                              <a:gd name="f10183" fmla="*/ f8229 f3748 1"/>
                              <a:gd name="f10184" fmla="*/ f8230 f3749 1"/>
                              <a:gd name="f10185" fmla="*/ f8231 f3748 1"/>
                              <a:gd name="f10186" fmla="*/ f8232 f3749 1"/>
                              <a:gd name="f10187" fmla="*/ f8233 f3748 1"/>
                              <a:gd name="f10188" fmla="*/ f8234 f3749 1"/>
                              <a:gd name="f10189" fmla="*/ f8235 f3748 1"/>
                              <a:gd name="f10190" fmla="*/ f8236 f3749 1"/>
                              <a:gd name="f10191" fmla="*/ f8237 f3748 1"/>
                              <a:gd name="f10192" fmla="*/ f8238 f3749 1"/>
                              <a:gd name="f10193" fmla="*/ f8239 f3748 1"/>
                              <a:gd name="f10194" fmla="*/ f8240 f3749 1"/>
                              <a:gd name="f10195" fmla="*/ f8241 f3748 1"/>
                              <a:gd name="f10196" fmla="*/ f8242 f3749 1"/>
                              <a:gd name="f10197" fmla="*/ f8243 f3748 1"/>
                              <a:gd name="f10198" fmla="*/ f8244 f3749 1"/>
                              <a:gd name="f10199" fmla="*/ f8245 f3748 1"/>
                              <a:gd name="f10200" fmla="*/ f8246 f3749 1"/>
                              <a:gd name="f10201" fmla="*/ f8247 f3748 1"/>
                              <a:gd name="f10202" fmla="*/ f8248 f3748 1"/>
                              <a:gd name="f10203" fmla="*/ f8249 f3748 1"/>
                              <a:gd name="f10204" fmla="*/ f8250 f3749 1"/>
                              <a:gd name="f10205" fmla="*/ f8251 f3748 1"/>
                              <a:gd name="f10206" fmla="*/ f8252 f3749 1"/>
                              <a:gd name="f10207" fmla="*/ f8253 f3748 1"/>
                              <a:gd name="f10208" fmla="*/ f8254 f3749 1"/>
                              <a:gd name="f10209" fmla="*/ f8255 f3749 1"/>
                              <a:gd name="f10210" fmla="*/ f8256 f3748 1"/>
                              <a:gd name="f10211" fmla="*/ f8257 f3749 1"/>
                              <a:gd name="f10212" fmla="*/ f8258 f3748 1"/>
                              <a:gd name="f10213" fmla="*/ f8259 f3749 1"/>
                              <a:gd name="f10214" fmla="*/ f8260 f3748 1"/>
                              <a:gd name="f10215" fmla="*/ f8261 f3749 1"/>
                              <a:gd name="f10216" fmla="*/ f8262 f3748 1"/>
                              <a:gd name="f10217" fmla="*/ f8263 f3749 1"/>
                              <a:gd name="f10218" fmla="*/ f8264 f3748 1"/>
                              <a:gd name="f10219" fmla="*/ f8265 f3748 1"/>
                              <a:gd name="f10220" fmla="*/ f8266 f3748 1"/>
                              <a:gd name="f10221" fmla="*/ f8267 f3749 1"/>
                              <a:gd name="f10222" fmla="*/ f8268 f3748 1"/>
                              <a:gd name="f10223" fmla="*/ f8269 f3749 1"/>
                              <a:gd name="f10224" fmla="*/ f8270 f3748 1"/>
                              <a:gd name="f10225" fmla="*/ f8271 f3749 1"/>
                              <a:gd name="f10226" fmla="*/ f8272 f3748 1"/>
                              <a:gd name="f10227" fmla="*/ f8273 f3749 1"/>
                              <a:gd name="f10228" fmla="*/ f8274 f3748 1"/>
                              <a:gd name="f10229" fmla="*/ f8275 f3749 1"/>
                              <a:gd name="f10230" fmla="*/ f8276 f3748 1"/>
                              <a:gd name="f10231" fmla="*/ f8277 f3749 1"/>
                              <a:gd name="f10232" fmla="*/ f8278 f3748 1"/>
                              <a:gd name="f10233" fmla="*/ f8279 f3749 1"/>
                              <a:gd name="f10234" fmla="*/ f8280 f3748 1"/>
                              <a:gd name="f10235" fmla="*/ f8281 f3749 1"/>
                              <a:gd name="f10236" fmla="*/ f8282 f3748 1"/>
                              <a:gd name="f10237" fmla="*/ f8283 f3749 1"/>
                              <a:gd name="f10238" fmla="*/ f8284 f3748 1"/>
                              <a:gd name="f10239" fmla="*/ f8285 f3749 1"/>
                              <a:gd name="f10240" fmla="*/ f8286 f3748 1"/>
                              <a:gd name="f10241" fmla="*/ f8287 f3749 1"/>
                              <a:gd name="f10242" fmla="*/ f8288 f3748 1"/>
                              <a:gd name="f10243" fmla="*/ f8289 f3749 1"/>
                              <a:gd name="f10244" fmla="*/ f8290 f3748 1"/>
                              <a:gd name="f10245" fmla="*/ f8291 f3749 1"/>
                              <a:gd name="f10246" fmla="*/ f8292 f3748 1"/>
                              <a:gd name="f10247" fmla="*/ f8293 f3749 1"/>
                              <a:gd name="f10248" fmla="*/ f8294 f3748 1"/>
                              <a:gd name="f10249" fmla="*/ f8295 f3749 1"/>
                              <a:gd name="f10250" fmla="*/ f8296 f3748 1"/>
                              <a:gd name="f10251" fmla="*/ f8297 f3749 1"/>
                              <a:gd name="f10252" fmla="*/ f8298 f3748 1"/>
                              <a:gd name="f10253" fmla="*/ f8299 f3749 1"/>
                              <a:gd name="f10254" fmla="*/ f8300 f3748 1"/>
                              <a:gd name="f10255" fmla="*/ f8301 f3749 1"/>
                              <a:gd name="f10256" fmla="*/ f8302 f3748 1"/>
                              <a:gd name="f10257" fmla="*/ f8303 f3748 1"/>
                              <a:gd name="f10258" fmla="*/ f8304 f3748 1"/>
                              <a:gd name="f10259" fmla="*/ f8305 f3749 1"/>
                              <a:gd name="f10260" fmla="*/ f8306 f3748 1"/>
                              <a:gd name="f10261" fmla="*/ f8307 f3749 1"/>
                              <a:gd name="f10262" fmla="*/ f8308 f3748 1"/>
                              <a:gd name="f10263" fmla="*/ f8309 f3748 1"/>
                              <a:gd name="f10264" fmla="*/ f8310 f3748 1"/>
                              <a:gd name="f10265" fmla="*/ f8311 f3749 1"/>
                              <a:gd name="f10266" fmla="*/ f8312 f3748 1"/>
                              <a:gd name="f10267" fmla="*/ f8313 f3749 1"/>
                              <a:gd name="f10268" fmla="*/ f8314 f3748 1"/>
                              <a:gd name="f10269" fmla="*/ f8315 f3749 1"/>
                              <a:gd name="f10270" fmla="*/ f8316 f3748 1"/>
                              <a:gd name="f10271" fmla="*/ f8317 f3749 1"/>
                              <a:gd name="f10272" fmla="*/ f8318 f3748 1"/>
                              <a:gd name="f10273" fmla="*/ f8319 f3748 1"/>
                              <a:gd name="f10274" fmla="*/ f8320 f3749 1"/>
                              <a:gd name="f10275" fmla="*/ f8321 f3748 1"/>
                              <a:gd name="f10276" fmla="*/ f8322 f3749 1"/>
                              <a:gd name="f10277" fmla="*/ f8323 f3748 1"/>
                              <a:gd name="f10278" fmla="*/ f8324 f3749 1"/>
                              <a:gd name="f10279" fmla="*/ f8325 f3748 1"/>
                              <a:gd name="f10280" fmla="*/ f8326 f3749 1"/>
                              <a:gd name="f10281" fmla="*/ f8327 f3748 1"/>
                              <a:gd name="f10282" fmla="*/ f8328 f3749 1"/>
                              <a:gd name="f10283" fmla="*/ f8329 f3748 1"/>
                              <a:gd name="f10284" fmla="*/ f8330 f3749 1"/>
                              <a:gd name="f10285" fmla="*/ f8331 f3748 1"/>
                              <a:gd name="f10286" fmla="*/ f8332 f3749 1"/>
                              <a:gd name="f10287" fmla="*/ f8333 f3748 1"/>
                              <a:gd name="f10288" fmla="*/ f8334 f3749 1"/>
                              <a:gd name="f10289" fmla="*/ f8335 f3748 1"/>
                              <a:gd name="f10290" fmla="*/ f8336 f3749 1"/>
                              <a:gd name="f10291" fmla="*/ f8337 f3748 1"/>
                              <a:gd name="f10292" fmla="*/ f8338 f3749 1"/>
                              <a:gd name="f10293" fmla="*/ f8339 f3748 1"/>
                              <a:gd name="f10294" fmla="*/ f8340 f3749 1"/>
                              <a:gd name="f10295" fmla="*/ f8341 f3748 1"/>
                              <a:gd name="f10296" fmla="*/ f8342 f3748 1"/>
                              <a:gd name="f10297" fmla="*/ f8343 f3749 1"/>
                              <a:gd name="f10298" fmla="*/ f8344 f3749 1"/>
                              <a:gd name="f10299" fmla="*/ f8345 f3748 1"/>
                              <a:gd name="f10300" fmla="*/ f8346 f3749 1"/>
                              <a:gd name="f10301" fmla="*/ f8347 f3748 1"/>
                              <a:gd name="f10302" fmla="*/ f8348 f3749 1"/>
                              <a:gd name="f10303" fmla="*/ f8349 f3748 1"/>
                              <a:gd name="f10304" fmla="*/ f8350 f3749 1"/>
                              <a:gd name="f10305" fmla="*/ f8351 f3748 1"/>
                              <a:gd name="f10306" fmla="*/ f8352 f3749 1"/>
                              <a:gd name="f10307" fmla="*/ f8353 f3749 1"/>
                              <a:gd name="f10308" fmla="*/ f8354 f3748 1"/>
                              <a:gd name="f10309" fmla="*/ f8355 f3749 1"/>
                              <a:gd name="f10310" fmla="*/ f8356 f3749 1"/>
                              <a:gd name="f10311" fmla="*/ f8357 f3748 1"/>
                              <a:gd name="f10312" fmla="*/ f8358 f3749 1"/>
                              <a:gd name="f10313" fmla="*/ f8359 f3749 1"/>
                              <a:gd name="f10314" fmla="*/ f8360 f3749 1"/>
                              <a:gd name="f10315" fmla="*/ f8361 f3748 1"/>
                              <a:gd name="f10316" fmla="*/ f8362 f3749 1"/>
                              <a:gd name="f10317" fmla="*/ f8363 f3748 1"/>
                              <a:gd name="f10318" fmla="*/ f8364 f3749 1"/>
                              <a:gd name="f10319" fmla="*/ f8365 f3748 1"/>
                              <a:gd name="f10320" fmla="*/ f8366 f3748 1"/>
                              <a:gd name="f10321" fmla="*/ f8367 f3749 1"/>
                              <a:gd name="f10322" fmla="*/ f8368 f3748 1"/>
                              <a:gd name="f10323" fmla="*/ f8369 f3749 1"/>
                              <a:gd name="f10324" fmla="*/ f8370 f3748 1"/>
                              <a:gd name="f10325" fmla="*/ f8371 f3749 1"/>
                              <a:gd name="f10326" fmla="*/ f8372 f3748 1"/>
                              <a:gd name="f10327" fmla="*/ f8373 f3749 1"/>
                              <a:gd name="f10328" fmla="*/ f8374 f3749 1"/>
                              <a:gd name="f10329" fmla="*/ f8375 f3749 1"/>
                              <a:gd name="f10330" fmla="*/ f8376 f3749 1"/>
                              <a:gd name="f10331" fmla="*/ f8377 f3749 1"/>
                              <a:gd name="f10332" fmla="*/ f8378 f3748 1"/>
                              <a:gd name="f10333" fmla="*/ f8379 f3749 1"/>
                              <a:gd name="f10334" fmla="*/ f8380 f3748 1"/>
                              <a:gd name="f10335" fmla="*/ f8381 f3749 1"/>
                              <a:gd name="f10336" fmla="*/ f8382 f3748 1"/>
                              <a:gd name="f10337" fmla="*/ f8383 f3749 1"/>
                              <a:gd name="f10338" fmla="*/ f8384 f3748 1"/>
                              <a:gd name="f10339" fmla="*/ f8385 f3749 1"/>
                              <a:gd name="f10340" fmla="*/ f8386 f3748 1"/>
                              <a:gd name="f10341" fmla="*/ f8387 f3749 1"/>
                              <a:gd name="f10342" fmla="*/ f8388 f3748 1"/>
                              <a:gd name="f10343" fmla="*/ f8389 f3749 1"/>
                              <a:gd name="f10344" fmla="*/ f8390 f3748 1"/>
                              <a:gd name="f10345" fmla="*/ f8391 f3749 1"/>
                              <a:gd name="f10346" fmla="*/ f8392 f3748 1"/>
                              <a:gd name="f10347" fmla="*/ f8393 f3749 1"/>
                              <a:gd name="f10348" fmla="*/ f8394 f3748 1"/>
                              <a:gd name="f10349" fmla="*/ f8395 f3749 1"/>
                              <a:gd name="f10350" fmla="*/ f8396 f3748 1"/>
                              <a:gd name="f10351" fmla="*/ f8397 f3749 1"/>
                              <a:gd name="f10352" fmla="*/ f8398 f3748 1"/>
                              <a:gd name="f10353" fmla="*/ f8399 f3749 1"/>
                              <a:gd name="f10354" fmla="*/ f8400 f3748 1"/>
                              <a:gd name="f10355" fmla="*/ f8401 f3749 1"/>
                              <a:gd name="f10356" fmla="*/ f8402 f3748 1"/>
                              <a:gd name="f10357" fmla="*/ f8403 f3749 1"/>
                              <a:gd name="f10358" fmla="*/ f8404 f3748 1"/>
                              <a:gd name="f10359" fmla="*/ f8405 f3749 1"/>
                              <a:gd name="f10360" fmla="*/ f8406 f3749 1"/>
                              <a:gd name="f10361" fmla="*/ f8407 f3748 1"/>
                              <a:gd name="f10362" fmla="*/ f8408 f3749 1"/>
                              <a:gd name="f10363" fmla="*/ f8409 f3748 1"/>
                              <a:gd name="f10364" fmla="*/ f8410 f3749 1"/>
                              <a:gd name="f10365" fmla="*/ f8411 f3748 1"/>
                              <a:gd name="f10366" fmla="*/ f8412 f3749 1"/>
                              <a:gd name="f10367" fmla="*/ f8413 f3748 1"/>
                              <a:gd name="f10368" fmla="*/ f8414 f3749 1"/>
                              <a:gd name="f10369" fmla="*/ f8415 f3748 1"/>
                              <a:gd name="f10370" fmla="*/ f8416 f3749 1"/>
                              <a:gd name="f10371" fmla="*/ f8417 f3749 1"/>
                              <a:gd name="f10372" fmla="*/ f8418 f3748 1"/>
                              <a:gd name="f10373" fmla="*/ f8419 f3749 1"/>
                              <a:gd name="f10374" fmla="*/ f8420 f3748 1"/>
                              <a:gd name="f10375" fmla="*/ f8421 f3749 1"/>
                              <a:gd name="f10376" fmla="*/ f8422 f3748 1"/>
                              <a:gd name="f10377" fmla="*/ f8423 f3749 1"/>
                              <a:gd name="f10378" fmla="*/ f8424 f3749 1"/>
                              <a:gd name="f10379" fmla="*/ f8425 f3748 1"/>
                              <a:gd name="f10380" fmla="*/ f8426 f3749 1"/>
                              <a:gd name="f10381" fmla="*/ f8427 f3749 1"/>
                              <a:gd name="f10382" fmla="*/ f8428 f3748 1"/>
                              <a:gd name="f10383" fmla="*/ f8429 f3748 1"/>
                              <a:gd name="f10384" fmla="*/ f8430 f3749 1"/>
                              <a:gd name="f10385" fmla="*/ f8431 f3748 1"/>
                              <a:gd name="f10386" fmla="*/ f8432 f3749 1"/>
                              <a:gd name="f10387" fmla="*/ f8433 f3748 1"/>
                              <a:gd name="f10388" fmla="*/ f8434 f3749 1"/>
                              <a:gd name="f10389" fmla="*/ f8435 f3749 1"/>
                              <a:gd name="f10390" fmla="*/ f8436 f3748 1"/>
                              <a:gd name="f10391" fmla="*/ f8437 f3749 1"/>
                              <a:gd name="f10392" fmla="*/ f8438 f3749 1"/>
                              <a:gd name="f10393" fmla="*/ f8439 f3748 1"/>
                              <a:gd name="f10394" fmla="*/ f8440 f3749 1"/>
                              <a:gd name="f10395" fmla="*/ f8441 f3748 1"/>
                              <a:gd name="f10396" fmla="*/ f8442 f3749 1"/>
                              <a:gd name="f10397" fmla="*/ f8443 f3748 1"/>
                              <a:gd name="f10398" fmla="*/ f8444 f3749 1"/>
                              <a:gd name="f10399" fmla="*/ f8445 f3748 1"/>
                              <a:gd name="f10400" fmla="*/ f8446 f3749 1"/>
                              <a:gd name="f10401" fmla="*/ f8447 f3748 1"/>
                              <a:gd name="f10402" fmla="*/ f8448 f3749 1"/>
                              <a:gd name="f10403" fmla="*/ f8449 f3748 1"/>
                              <a:gd name="f10404" fmla="*/ f8450 f3749 1"/>
                              <a:gd name="f10405" fmla="*/ f8451 f3748 1"/>
                              <a:gd name="f10406" fmla="*/ f8452 f3749 1"/>
                              <a:gd name="f10407" fmla="*/ f8453 f3748 1"/>
                              <a:gd name="f10408" fmla="*/ f8454 f3749 1"/>
                              <a:gd name="f10409" fmla="*/ f8455 f3748 1"/>
                              <a:gd name="f10410" fmla="*/ f8456 f3749 1"/>
                              <a:gd name="f10411" fmla="*/ f8457 f3749 1"/>
                              <a:gd name="f10412" fmla="*/ f8458 f3749 1"/>
                              <a:gd name="f10413" fmla="*/ f8459 f3749 1"/>
                              <a:gd name="f10414" fmla="*/ f8460 f3748 1"/>
                              <a:gd name="f10415" fmla="*/ f8461 f3749 1"/>
                              <a:gd name="f10416" fmla="*/ f8462 f3748 1"/>
                              <a:gd name="f10417" fmla="*/ f8463 f3749 1"/>
                              <a:gd name="f10418" fmla="*/ f8464 f3748 1"/>
                              <a:gd name="f10419" fmla="*/ f8465 f3749 1"/>
                              <a:gd name="f10420" fmla="*/ f8466 f3748 1"/>
                              <a:gd name="f10421" fmla="*/ f8467 f3749 1"/>
                              <a:gd name="f10422" fmla="*/ f8468 f3748 1"/>
                              <a:gd name="f10423" fmla="*/ f8469 f3749 1"/>
                              <a:gd name="f10424" fmla="*/ f8470 f3748 1"/>
                              <a:gd name="f10425" fmla="*/ f8471 f3749 1"/>
                              <a:gd name="f10426" fmla="*/ f8472 f3748 1"/>
                              <a:gd name="f10427" fmla="*/ f8473 f3749 1"/>
                              <a:gd name="f10428" fmla="*/ f8474 f3748 1"/>
                              <a:gd name="f10429" fmla="*/ f8475 f3748 1"/>
                              <a:gd name="f10430" fmla="*/ f8476 f3749 1"/>
                              <a:gd name="f10431" fmla="*/ f8477 f3748 1"/>
                              <a:gd name="f10432" fmla="*/ f8478 f3749 1"/>
                              <a:gd name="f10433" fmla="*/ f8479 f3748 1"/>
                              <a:gd name="f10434" fmla="*/ f8480 f3749 1"/>
                              <a:gd name="f10435" fmla="*/ f8481 f3748 1"/>
                              <a:gd name="f10436" fmla="*/ f8482 f3749 1"/>
                              <a:gd name="f10437" fmla="*/ f8483 f3748 1"/>
                              <a:gd name="f10438" fmla="*/ f8484 f3749 1"/>
                              <a:gd name="f10439" fmla="*/ f8485 f3748 1"/>
                              <a:gd name="f10440" fmla="*/ f8486 f3748 1"/>
                              <a:gd name="f10441" fmla="*/ f8487 f3749 1"/>
                              <a:gd name="f10442" fmla="*/ f8488 f3748 1"/>
                              <a:gd name="f10443" fmla="*/ f8489 f3749 1"/>
                              <a:gd name="f10444" fmla="*/ f8490 f3748 1"/>
                              <a:gd name="f10445" fmla="*/ f8491 f3749 1"/>
                              <a:gd name="f10446" fmla="*/ f8492 f3748 1"/>
                              <a:gd name="f10447" fmla="*/ f8493 f3749 1"/>
                              <a:gd name="f10448" fmla="*/ f8494 f3748 1"/>
                              <a:gd name="f10449" fmla="*/ f8495 f3749 1"/>
                              <a:gd name="f10450" fmla="*/ f8496 f3748 1"/>
                              <a:gd name="f10451" fmla="*/ f8497 f3749 1"/>
                              <a:gd name="f10452" fmla="*/ f8498 f3748 1"/>
                              <a:gd name="f10453" fmla="*/ f8499 f3749 1"/>
                              <a:gd name="f10454" fmla="*/ f8500 f3748 1"/>
                              <a:gd name="f10455" fmla="*/ f8501 f3749 1"/>
                              <a:gd name="f10456" fmla="*/ f8502 f3748 1"/>
                              <a:gd name="f10457" fmla="*/ f8503 f3749 1"/>
                              <a:gd name="f10458" fmla="*/ f8504 f3748 1"/>
                              <a:gd name="f10459" fmla="*/ f8505 f3749 1"/>
                              <a:gd name="f10460" fmla="*/ f8506 f3748 1"/>
                              <a:gd name="f10461" fmla="*/ f8507 f3749 1"/>
                              <a:gd name="f10462" fmla="*/ f8508 f3748 1"/>
                              <a:gd name="f10463" fmla="*/ f8509 f3749 1"/>
                              <a:gd name="f10464" fmla="*/ f8510 f3748 1"/>
                              <a:gd name="f10465" fmla="*/ f8511 f3749 1"/>
                              <a:gd name="f10466" fmla="*/ f8512 f3748 1"/>
                              <a:gd name="f10467" fmla="*/ f8513 f3749 1"/>
                              <a:gd name="f10468" fmla="*/ f8514 f3748 1"/>
                              <a:gd name="f10469" fmla="*/ f8515 f3749 1"/>
                              <a:gd name="f10470" fmla="*/ f8516 f3748 1"/>
                              <a:gd name="f10471" fmla="*/ f8517 f3749 1"/>
                              <a:gd name="f10472" fmla="*/ f8518 f3748 1"/>
                              <a:gd name="f10473" fmla="*/ f8519 f3749 1"/>
                              <a:gd name="f10474" fmla="*/ f8520 f3748 1"/>
                              <a:gd name="f10475" fmla="*/ f8521 f3749 1"/>
                              <a:gd name="f10476" fmla="*/ f8522 f3748 1"/>
                              <a:gd name="f10477" fmla="*/ f8523 f3749 1"/>
                              <a:gd name="f10478" fmla="*/ f8524 f3748 1"/>
                              <a:gd name="f10479" fmla="*/ f8525 f3749 1"/>
                              <a:gd name="f10480" fmla="*/ f8526 f3748 1"/>
                              <a:gd name="f10481" fmla="*/ f8527 f3749 1"/>
                              <a:gd name="f10482" fmla="*/ f8528 f3748 1"/>
                              <a:gd name="f10483" fmla="*/ f8529 f3749 1"/>
                              <a:gd name="f10484" fmla="*/ f8530 f3748 1"/>
                              <a:gd name="f10485" fmla="*/ f8531 f3749 1"/>
                              <a:gd name="f10486" fmla="*/ f8532 f3748 1"/>
                              <a:gd name="f10487" fmla="*/ f8533 f3749 1"/>
                              <a:gd name="f10488" fmla="*/ f8534 f3748 1"/>
                              <a:gd name="f10489" fmla="*/ f8535 f3749 1"/>
                              <a:gd name="f10490" fmla="*/ f8536 f3748 1"/>
                              <a:gd name="f10491" fmla="*/ f8537 f3748 1"/>
                              <a:gd name="f10492" fmla="*/ f8538 f3748 1"/>
                              <a:gd name="f10493" fmla="*/ f8539 f3748 1"/>
                              <a:gd name="f10494" fmla="*/ f8540 f3748 1"/>
                              <a:gd name="f10495" fmla="*/ f8541 f3748 1"/>
                              <a:gd name="f10496" fmla="*/ f8542 f3748 1"/>
                              <a:gd name="f10497" fmla="*/ f8543 f3748 1"/>
                              <a:gd name="f10498" fmla="*/ f8544 f3749 1"/>
                              <a:gd name="f10499" fmla="*/ f8545 f3748 1"/>
                              <a:gd name="f10500" fmla="*/ f8546 f3748 1"/>
                              <a:gd name="f10501" fmla="*/ f8547 f3749 1"/>
                              <a:gd name="f10502" fmla="*/ f8548 f3749 1"/>
                              <a:gd name="f10503" fmla="*/ f8549 f3748 1"/>
                              <a:gd name="f10504" fmla="*/ f8550 f3749 1"/>
                              <a:gd name="f10505" fmla="*/ f8551 f3748 1"/>
                              <a:gd name="f10506" fmla="*/ f8552 f3749 1"/>
                              <a:gd name="f10507" fmla="*/ f8553 f3748 1"/>
                              <a:gd name="f10508" fmla="*/ f8554 f3749 1"/>
                              <a:gd name="f10509" fmla="*/ f8555 f3748 1"/>
                              <a:gd name="f10510" fmla="*/ f8556 f3749 1"/>
                              <a:gd name="f10511" fmla="*/ f8557 f3748 1"/>
                              <a:gd name="f10512" fmla="*/ f8558 f3749 1"/>
                              <a:gd name="f10513" fmla="*/ f8559 f3748 1"/>
                              <a:gd name="f10514" fmla="*/ f8560 f3749 1"/>
                              <a:gd name="f10515" fmla="*/ f8561 f3749 1"/>
                              <a:gd name="f10516" fmla="*/ f8562 f3748 1"/>
                              <a:gd name="f10517" fmla="*/ f8563 f3749 1"/>
                              <a:gd name="f10518" fmla="*/ f8564 f3748 1"/>
                              <a:gd name="f10519" fmla="*/ f8565 f3749 1"/>
                              <a:gd name="f10520" fmla="*/ f8566 f3748 1"/>
                              <a:gd name="f10521" fmla="*/ f8567 f3749 1"/>
                              <a:gd name="f10522" fmla="*/ f8568 f3748 1"/>
                              <a:gd name="f10523" fmla="*/ f8569 f3749 1"/>
                              <a:gd name="f10524" fmla="*/ f8570 f3748 1"/>
                              <a:gd name="f10525" fmla="*/ f8571 f3749 1"/>
                              <a:gd name="f10526" fmla="*/ f8572 f3748 1"/>
                              <a:gd name="f10527" fmla="*/ f8573 f3749 1"/>
                              <a:gd name="f10528" fmla="*/ f8574 f3748 1"/>
                              <a:gd name="f10529" fmla="*/ f8575 f3749 1"/>
                              <a:gd name="f10530" fmla="*/ f8576 f3748 1"/>
                              <a:gd name="f10531" fmla="*/ f8577 f3749 1"/>
                              <a:gd name="f10532" fmla="*/ f8578 f3748 1"/>
                              <a:gd name="f10533" fmla="*/ f8579 f3749 1"/>
                              <a:gd name="f10534" fmla="*/ f8580 f3748 1"/>
                              <a:gd name="f10535" fmla="*/ f8581 f3749 1"/>
                              <a:gd name="f10536" fmla="*/ f8582 f3748 1"/>
                              <a:gd name="f10537" fmla="*/ f8583 f3749 1"/>
                              <a:gd name="f10538" fmla="*/ f8584 f3748 1"/>
                              <a:gd name="f10539" fmla="*/ f8585 f3749 1"/>
                              <a:gd name="f10540" fmla="*/ f8586 f3748 1"/>
                              <a:gd name="f10541" fmla="*/ f8587 f3749 1"/>
                              <a:gd name="f10542" fmla="*/ f8588 f3748 1"/>
                              <a:gd name="f10543" fmla="*/ f8589 f3749 1"/>
                              <a:gd name="f10544" fmla="*/ f8590 f3748 1"/>
                              <a:gd name="f10545" fmla="*/ f8591 f3749 1"/>
                              <a:gd name="f10546" fmla="*/ f8592 f3748 1"/>
                              <a:gd name="f10547" fmla="*/ f8593 f3749 1"/>
                              <a:gd name="f10548" fmla="*/ f8594 f3749 1"/>
                              <a:gd name="f10549" fmla="*/ f8595 f3748 1"/>
                              <a:gd name="f10550" fmla="*/ f8596 f3749 1"/>
                              <a:gd name="f10551" fmla="*/ f8597 f3748 1"/>
                              <a:gd name="f10552" fmla="*/ f8598 f3749 1"/>
                              <a:gd name="f10553" fmla="*/ f8599 f3748 1"/>
                              <a:gd name="f10554" fmla="*/ f8600 f3749 1"/>
                              <a:gd name="f10555" fmla="*/ f8601 f3748 1"/>
                              <a:gd name="f10556" fmla="*/ f8602 f3749 1"/>
                              <a:gd name="f10557" fmla="*/ f8603 f3748 1"/>
                              <a:gd name="f10558" fmla="*/ f8604 f3749 1"/>
                              <a:gd name="f10559" fmla="*/ f8605 f3748 1"/>
                              <a:gd name="f10560" fmla="*/ f8606 f3749 1"/>
                              <a:gd name="f10561" fmla="*/ f8607 f3748 1"/>
                              <a:gd name="f10562" fmla="*/ f8608 f3749 1"/>
                              <a:gd name="f10563" fmla="*/ f8609 f3748 1"/>
                              <a:gd name="f10564" fmla="*/ f8610 f3749 1"/>
                              <a:gd name="f10565" fmla="*/ f8611 f3748 1"/>
                              <a:gd name="f10566" fmla="*/ f8612 f3749 1"/>
                              <a:gd name="f10567" fmla="*/ f8613 f3748 1"/>
                              <a:gd name="f10568" fmla="*/ f8614 f3748 1"/>
                              <a:gd name="f10569" fmla="*/ f8615 f3749 1"/>
                              <a:gd name="f10570" fmla="*/ f8616 f3748 1"/>
                              <a:gd name="f10571" fmla="*/ f8617 f3749 1"/>
                              <a:gd name="f10572" fmla="*/ f8618 f3748 1"/>
                              <a:gd name="f10573" fmla="*/ f8619 f3749 1"/>
                              <a:gd name="f10574" fmla="*/ f8620 f3748 1"/>
                              <a:gd name="f10575" fmla="*/ f8621 f3749 1"/>
                              <a:gd name="f10576" fmla="*/ f8622 f3748 1"/>
                              <a:gd name="f10577" fmla="*/ f8623 f3749 1"/>
                              <a:gd name="f10578" fmla="*/ f8624 f3748 1"/>
                              <a:gd name="f10579" fmla="*/ f8625 f3749 1"/>
                              <a:gd name="f10580" fmla="*/ f8626 f3748 1"/>
                              <a:gd name="f10581" fmla="*/ f8627 f3749 1"/>
                              <a:gd name="f10582" fmla="*/ f8628 f3748 1"/>
                              <a:gd name="f10583" fmla="*/ f8629 f3749 1"/>
                              <a:gd name="f10584" fmla="*/ f8630 f3749 1"/>
                              <a:gd name="f10585" fmla="*/ f8631 f3748 1"/>
                              <a:gd name="f10586" fmla="*/ f8632 f3749 1"/>
                              <a:gd name="f10587" fmla="*/ f8633 f3748 1"/>
                              <a:gd name="f10588" fmla="*/ f8634 f3749 1"/>
                              <a:gd name="f10589" fmla="*/ f8635 f3748 1"/>
                              <a:gd name="f10590" fmla="*/ f8636 f3749 1"/>
                              <a:gd name="f10591" fmla="*/ f8637 f3748 1"/>
                              <a:gd name="f10592" fmla="*/ f8638 f3749 1"/>
                              <a:gd name="f10593" fmla="*/ f8639 f3748 1"/>
                              <a:gd name="f10594" fmla="*/ f8640 f3749 1"/>
                              <a:gd name="f10595" fmla="*/ f8641 f3748 1"/>
                              <a:gd name="f10596" fmla="*/ f8642 f3749 1"/>
                              <a:gd name="f10597" fmla="*/ f8643 f3748 1"/>
                              <a:gd name="f10598" fmla="*/ f8644 f3749 1"/>
                              <a:gd name="f10599" fmla="*/ f8645 f3748 1"/>
                              <a:gd name="f10600" fmla="*/ f8646 f3749 1"/>
                              <a:gd name="f10601" fmla="*/ f8647 f3748 1"/>
                              <a:gd name="f10602" fmla="*/ f8648 f3749 1"/>
                              <a:gd name="f10603" fmla="*/ f8649 f3748 1"/>
                              <a:gd name="f10604" fmla="*/ f8650 f3749 1"/>
                              <a:gd name="f10605" fmla="*/ f8651 f3748 1"/>
                              <a:gd name="f10606" fmla="*/ f8652 f3749 1"/>
                              <a:gd name="f10607" fmla="*/ f8653 f3748 1"/>
                              <a:gd name="f10608" fmla="*/ f8654 f3749 1"/>
                              <a:gd name="f10609" fmla="*/ f8655 f3748 1"/>
                              <a:gd name="f10610" fmla="*/ f8656 f3749 1"/>
                              <a:gd name="f10611" fmla="*/ f8657 f3748 1"/>
                              <a:gd name="f10612" fmla="*/ f8658 f3749 1"/>
                              <a:gd name="f10613" fmla="*/ f8659 f3748 1"/>
                              <a:gd name="f10614" fmla="*/ f8660 f3749 1"/>
                              <a:gd name="f10615" fmla="*/ f8661 f3748 1"/>
                              <a:gd name="f10616" fmla="*/ f8662 f3749 1"/>
                              <a:gd name="f10617" fmla="*/ f8663 f3748 1"/>
                              <a:gd name="f10618" fmla="*/ f8664 f3749 1"/>
                              <a:gd name="f10619" fmla="*/ f8665 f3748 1"/>
                              <a:gd name="f10620" fmla="*/ f8666 f3749 1"/>
                              <a:gd name="f10621" fmla="*/ f8667 f3748 1"/>
                              <a:gd name="f10622" fmla="*/ f8668 f3749 1"/>
                              <a:gd name="f10623" fmla="*/ f8669 f3748 1"/>
                              <a:gd name="f10624" fmla="*/ f8670 f3749 1"/>
                              <a:gd name="f10625" fmla="*/ f8671 f3748 1"/>
                              <a:gd name="f10626" fmla="*/ f8672 f3749 1"/>
                              <a:gd name="f10627" fmla="*/ f8673 f3748 1"/>
                              <a:gd name="f10628" fmla="*/ f8674 f3749 1"/>
                              <a:gd name="f10629" fmla="*/ f8675 f3748 1"/>
                              <a:gd name="f10630" fmla="*/ f8676 f3749 1"/>
                              <a:gd name="f10631" fmla="*/ f8677 f3748 1"/>
                              <a:gd name="f10632" fmla="*/ f8678 f3749 1"/>
                              <a:gd name="f10633" fmla="*/ f8679 f3748 1"/>
                              <a:gd name="f10634" fmla="*/ f8680 f3749 1"/>
                              <a:gd name="f10635" fmla="*/ f8681 f3748 1"/>
                              <a:gd name="f10636" fmla="*/ f8682 f3749 1"/>
                              <a:gd name="f10637" fmla="*/ f8683 f3748 1"/>
                              <a:gd name="f10638" fmla="*/ f8684 f3749 1"/>
                              <a:gd name="f10639" fmla="*/ f8685 f3748 1"/>
                              <a:gd name="f10640" fmla="*/ f8686 f3749 1"/>
                              <a:gd name="f10641" fmla="*/ f8687 f3748 1"/>
                              <a:gd name="f10642" fmla="*/ f8688 f3749 1"/>
                              <a:gd name="f10643" fmla="*/ f8689 f3748 1"/>
                              <a:gd name="f10644" fmla="*/ f8690 f3749 1"/>
                              <a:gd name="f10645" fmla="*/ f8691 f3748 1"/>
                              <a:gd name="f10646" fmla="*/ f8692 f3749 1"/>
                              <a:gd name="f10647" fmla="*/ f8693 f3748 1"/>
                              <a:gd name="f10648" fmla="*/ f8694 f3749 1"/>
                              <a:gd name="f10649" fmla="*/ f8695 f3749 1"/>
                              <a:gd name="f10650" fmla="*/ f8696 f3748 1"/>
                              <a:gd name="f10651" fmla="*/ f8697 f3749 1"/>
                              <a:gd name="f10652" fmla="*/ f8698 f3748 1"/>
                              <a:gd name="f10653" fmla="*/ f8699 f3749 1"/>
                              <a:gd name="f10654" fmla="*/ f8700 f3748 1"/>
                              <a:gd name="f10655" fmla="*/ f8701 f3749 1"/>
                              <a:gd name="f10656" fmla="*/ f8702 f3748 1"/>
                              <a:gd name="f10657" fmla="*/ f8703 f3749 1"/>
                              <a:gd name="f10658" fmla="*/ f8704 f3748 1"/>
                              <a:gd name="f10659" fmla="*/ f8705 f3749 1"/>
                              <a:gd name="f10660" fmla="*/ f8706 f3748 1"/>
                              <a:gd name="f10661" fmla="*/ f8707 f3749 1"/>
                              <a:gd name="f10662" fmla="*/ f8708 f3748 1"/>
                              <a:gd name="f10663" fmla="*/ f8709 f3749 1"/>
                              <a:gd name="f10664" fmla="*/ f8710 f3748 1"/>
                              <a:gd name="f10665" fmla="*/ f8711 f3749 1"/>
                              <a:gd name="f10666" fmla="*/ f8712 f3748 1"/>
                              <a:gd name="f10667" fmla="*/ f8713 f3749 1"/>
                              <a:gd name="f10668" fmla="*/ f8714 f3748 1"/>
                              <a:gd name="f10669" fmla="*/ f8715 f3749 1"/>
                              <a:gd name="f10670" fmla="*/ f8716 f3748 1"/>
                              <a:gd name="f10671" fmla="*/ f8717 f3749 1"/>
                              <a:gd name="f10672" fmla="*/ f8718 f3748 1"/>
                              <a:gd name="f10673" fmla="*/ f8719 f3749 1"/>
                              <a:gd name="f10674" fmla="*/ f8720 f3748 1"/>
                              <a:gd name="f10675" fmla="*/ f8721 f3749 1"/>
                              <a:gd name="f10676" fmla="*/ f8722 f3748 1"/>
                              <a:gd name="f10677" fmla="*/ f8723 f3749 1"/>
                              <a:gd name="f10678" fmla="*/ f8724 f3748 1"/>
                              <a:gd name="f10679" fmla="*/ f8725 f3749 1"/>
                              <a:gd name="f10680" fmla="*/ f8726 f3748 1"/>
                              <a:gd name="f10681" fmla="*/ f8727 f3749 1"/>
                              <a:gd name="f10682" fmla="*/ f8728 f3748 1"/>
                              <a:gd name="f10683" fmla="*/ f8729 f3749 1"/>
                              <a:gd name="f10684" fmla="*/ f8730 f3748 1"/>
                              <a:gd name="f10685" fmla="*/ f8731 f3749 1"/>
                              <a:gd name="f10686" fmla="*/ f8732 f3748 1"/>
                              <a:gd name="f10687" fmla="*/ f8733 f3749 1"/>
                              <a:gd name="f10688" fmla="*/ f8734 f3748 1"/>
                              <a:gd name="f10689" fmla="*/ f8735 f3748 1"/>
                              <a:gd name="f10690" fmla="*/ f8736 f3749 1"/>
                              <a:gd name="f10691" fmla="*/ f8737 f3748 1"/>
                              <a:gd name="f10692" fmla="*/ f8738 f3749 1"/>
                              <a:gd name="f10693" fmla="*/ f8739 f3748 1"/>
                              <a:gd name="f10694" fmla="*/ f8740 f3749 1"/>
                              <a:gd name="f10695" fmla="*/ f8741 f3748 1"/>
                              <a:gd name="f10696" fmla="*/ f8742 f3749 1"/>
                              <a:gd name="f10697" fmla="*/ f8743 f3748 1"/>
                              <a:gd name="f10698" fmla="*/ f8744 f3749 1"/>
                              <a:gd name="f10699" fmla="*/ f8745 f3748 1"/>
                              <a:gd name="f10700" fmla="*/ f8746 f3749 1"/>
                              <a:gd name="f10701" fmla="*/ f8747 f3748 1"/>
                              <a:gd name="f10702" fmla="*/ f8748 f3749 1"/>
                              <a:gd name="f10703" fmla="*/ f8749 f3748 1"/>
                              <a:gd name="f10704" fmla="*/ f8750 f3749 1"/>
                              <a:gd name="f10705" fmla="*/ f8751 f3748 1"/>
                              <a:gd name="f10706" fmla="*/ f8752 f3749 1"/>
                              <a:gd name="f10707" fmla="*/ f8753 f3748 1"/>
                              <a:gd name="f10708" fmla="*/ f8754 f3749 1"/>
                              <a:gd name="f10709" fmla="*/ f8755 f3748 1"/>
                              <a:gd name="f10710" fmla="*/ f8756 f3749 1"/>
                              <a:gd name="f10711" fmla="*/ f8757 f3748 1"/>
                              <a:gd name="f10712" fmla="*/ f8758 f3749 1"/>
                              <a:gd name="f10713" fmla="*/ f8759 f3748 1"/>
                              <a:gd name="f10714" fmla="*/ f8760 f3749 1"/>
                              <a:gd name="f10715" fmla="*/ f8761 f3748 1"/>
                              <a:gd name="f10716" fmla="*/ f8762 f3749 1"/>
                              <a:gd name="f10717" fmla="*/ f8763 f3748 1"/>
                              <a:gd name="f10718" fmla="*/ f8764 f3749 1"/>
                              <a:gd name="f10719" fmla="*/ f8765 f3748 1"/>
                              <a:gd name="f10720" fmla="*/ f8766 f3749 1"/>
                              <a:gd name="f10721" fmla="*/ f8767 f3748 1"/>
                              <a:gd name="f10722" fmla="*/ f8768 f3748 1"/>
                              <a:gd name="f10723" fmla="*/ f8769 f3749 1"/>
                              <a:gd name="f10724" fmla="*/ f8770 f3748 1"/>
                              <a:gd name="f10725" fmla="*/ f8771 f3749 1"/>
                              <a:gd name="f10726" fmla="*/ f8772 f3748 1"/>
                              <a:gd name="f10727" fmla="*/ f8773 f3749 1"/>
                              <a:gd name="f10728" fmla="*/ f8774 f3749 1"/>
                              <a:gd name="f10729" fmla="*/ f8775 f3748 1"/>
                              <a:gd name="f10730" fmla="*/ f8776 f3749 1"/>
                              <a:gd name="f10731" fmla="*/ f8777 f3748 1"/>
                              <a:gd name="f10732" fmla="*/ f8778 f3749 1"/>
                              <a:gd name="f10733" fmla="*/ f8779 f3748 1"/>
                              <a:gd name="f10734" fmla="*/ f8780 f3748 1"/>
                              <a:gd name="f10735" fmla="*/ f8781 f3749 1"/>
                              <a:gd name="f10736" fmla="*/ f8782 f3748 1"/>
                              <a:gd name="f10737" fmla="*/ f8783 f3749 1"/>
                              <a:gd name="f10738" fmla="*/ f8784 f3748 1"/>
                              <a:gd name="f10739" fmla="*/ f8785 f3749 1"/>
                              <a:gd name="f10740" fmla="*/ f8786 f3748 1"/>
                              <a:gd name="f10741" fmla="*/ f8787 f3749 1"/>
                              <a:gd name="f10742" fmla="*/ f8788 f3748 1"/>
                              <a:gd name="f10743" fmla="*/ f8789 f3749 1"/>
                              <a:gd name="f10744" fmla="*/ f8790 f3748 1"/>
                              <a:gd name="f10745" fmla="*/ f8791 f3749 1"/>
                              <a:gd name="f10746" fmla="*/ f8792 f3748 1"/>
                              <a:gd name="f10747" fmla="*/ f8793 f3749 1"/>
                              <a:gd name="f10748" fmla="*/ f8794 f3748 1"/>
                              <a:gd name="f10749" fmla="*/ f8795 f3749 1"/>
                              <a:gd name="f10750" fmla="*/ f8796 f3748 1"/>
                              <a:gd name="f10751" fmla="*/ f8797 f3749 1"/>
                              <a:gd name="f10752" fmla="*/ f8798 f3748 1"/>
                              <a:gd name="f10753" fmla="*/ f8799 f3749 1"/>
                              <a:gd name="f10754" fmla="*/ f8800 f3748 1"/>
                              <a:gd name="f10755" fmla="*/ f8801 f3749 1"/>
                              <a:gd name="f10756" fmla="*/ f8802 f3748 1"/>
                              <a:gd name="f10757" fmla="*/ f8803 f3749 1"/>
                              <a:gd name="f10758" fmla="*/ f8804 f3748 1"/>
                              <a:gd name="f10759" fmla="*/ f8805 f3749 1"/>
                              <a:gd name="f10760" fmla="*/ f8806 f3748 1"/>
                              <a:gd name="f10761" fmla="*/ f8807 f3749 1"/>
                              <a:gd name="f10762" fmla="*/ f8808 f3748 1"/>
                              <a:gd name="f10763" fmla="*/ f8809 f3748 1"/>
                              <a:gd name="f10764" fmla="*/ f8810 f3748 1"/>
                              <a:gd name="f10765" fmla="*/ f8811 f3749 1"/>
                              <a:gd name="f10766" fmla="*/ f8812 f3748 1"/>
                              <a:gd name="f10767" fmla="*/ f8813 f3748 1"/>
                              <a:gd name="f10768" fmla="*/ f8814 f3749 1"/>
                              <a:gd name="f10769" fmla="*/ f8815 f3748 1"/>
                              <a:gd name="f10770" fmla="*/ f8816 f3749 1"/>
                              <a:gd name="f10771" fmla="*/ f8817 f3748 1"/>
                              <a:gd name="f10772" fmla="*/ f8818 f3749 1"/>
                              <a:gd name="f10773" fmla="*/ f8819 f3748 1"/>
                              <a:gd name="f10774" fmla="*/ f8820 f3749 1"/>
                              <a:gd name="f10775" fmla="*/ f8821 f3748 1"/>
                              <a:gd name="f10776" fmla="*/ f8822 f3749 1"/>
                              <a:gd name="f10777" fmla="*/ f8823 f3748 1"/>
                              <a:gd name="f10778" fmla="*/ f8824 f3749 1"/>
                              <a:gd name="f10779" fmla="*/ f8825 f3749 1"/>
                              <a:gd name="f10780" fmla="*/ f8826 f3748 1"/>
                              <a:gd name="f10781" fmla="*/ f8827 f3749 1"/>
                              <a:gd name="f10782" fmla="*/ f8828 f3749 1"/>
                              <a:gd name="f10783" fmla="*/ f8829 f3748 1"/>
                              <a:gd name="f10784" fmla="*/ f8830 f3749 1"/>
                              <a:gd name="f10785" fmla="*/ f8831 f3748 1"/>
                              <a:gd name="f10786" fmla="*/ f8832 f3748 1"/>
                              <a:gd name="f10787" fmla="*/ f8833 f3749 1"/>
                              <a:gd name="f10788" fmla="*/ f8834 f3748 1"/>
                              <a:gd name="f10789" fmla="*/ f8835 f3748 1"/>
                              <a:gd name="f10790" fmla="*/ f8836 f3748 1"/>
                              <a:gd name="f10791" fmla="*/ f8837 f3749 1"/>
                              <a:gd name="f10792" fmla="*/ f8838 f3748 1"/>
                              <a:gd name="f10793" fmla="*/ f8839 f3749 1"/>
                              <a:gd name="f10794" fmla="*/ f8840 f3749 1"/>
                              <a:gd name="f10795" fmla="*/ f8841 f3748 1"/>
                              <a:gd name="f10796" fmla="*/ f8842 f3748 1"/>
                              <a:gd name="f10797" fmla="*/ f8843 f3748 1"/>
                              <a:gd name="f10798" fmla="*/ f8844 f3749 1"/>
                              <a:gd name="f10799" fmla="*/ f8845 f3748 1"/>
                              <a:gd name="f10800" fmla="*/ f8846 f3749 1"/>
                              <a:gd name="f10801" fmla="*/ f8847 f3748 1"/>
                              <a:gd name="f10802" fmla="*/ f8848 f3749 1"/>
                              <a:gd name="f10803" fmla="*/ f8849 f3748 1"/>
                              <a:gd name="f10804" fmla="*/ f8850 f3749 1"/>
                              <a:gd name="f10805" fmla="*/ f8851 f3748 1"/>
                              <a:gd name="f10806" fmla="*/ f8852 f3749 1"/>
                              <a:gd name="f10807" fmla="*/ f8853 f3748 1"/>
                              <a:gd name="f10808" fmla="*/ f8854 f3749 1"/>
                              <a:gd name="f10809" fmla="*/ f8855 f3748 1"/>
                              <a:gd name="f10810" fmla="*/ f8856 f3749 1"/>
                              <a:gd name="f10811" fmla="*/ f8857 f3748 1"/>
                              <a:gd name="f10812" fmla="*/ f8858 f3749 1"/>
                              <a:gd name="f10813" fmla="*/ f8859 f3748 1"/>
                              <a:gd name="f10814" fmla="*/ f8860 f3749 1"/>
                              <a:gd name="f10815" fmla="*/ f8861 f3748 1"/>
                              <a:gd name="f10816" fmla="*/ f8862 f3749 1"/>
                              <a:gd name="f10817" fmla="*/ f8863 f3748 1"/>
                              <a:gd name="f10818" fmla="*/ f8864 f3749 1"/>
                              <a:gd name="f10819" fmla="*/ f8865 f3749 1"/>
                              <a:gd name="f10820" fmla="*/ f8866 f3749 1"/>
                              <a:gd name="f10821" fmla="*/ f8867 f3748 1"/>
                              <a:gd name="f10822" fmla="*/ f8868 f3748 1"/>
                              <a:gd name="f10823" fmla="*/ f8869 f3749 1"/>
                              <a:gd name="f10824" fmla="*/ f8870 f3748 1"/>
                              <a:gd name="f10825" fmla="*/ f8871 f3749 1"/>
                              <a:gd name="f10826" fmla="*/ f8872 f3748 1"/>
                              <a:gd name="f10827" fmla="*/ f8873 f3749 1"/>
                              <a:gd name="f10828" fmla="*/ f8874 f3748 1"/>
                              <a:gd name="f10829" fmla="*/ f8875 f3749 1"/>
                              <a:gd name="f10830" fmla="*/ f8876 f3748 1"/>
                              <a:gd name="f10831" fmla="*/ f8877 f3748 1"/>
                              <a:gd name="f10832" fmla="*/ f8878 f3748 1"/>
                              <a:gd name="f10833" fmla="*/ f8879 f3748 1"/>
                              <a:gd name="f10834" fmla="*/ f8880 f3749 1"/>
                              <a:gd name="f10835" fmla="*/ f8881 f3748 1"/>
                              <a:gd name="f10836" fmla="*/ f8882 f3749 1"/>
                              <a:gd name="f10837" fmla="*/ f8883 f3748 1"/>
                              <a:gd name="f10838" fmla="*/ f8884 f3748 1"/>
                              <a:gd name="f10839" fmla="*/ f8885 f3748 1"/>
                              <a:gd name="f10840" fmla="*/ f8886 f3749 1"/>
                              <a:gd name="f10841" fmla="*/ f8887 f3748 1"/>
                              <a:gd name="f10842" fmla="*/ f8888 f3749 1"/>
                              <a:gd name="f10843" fmla="*/ f8889 f3748 1"/>
                              <a:gd name="f10844" fmla="*/ f8890 f3748 1"/>
                              <a:gd name="f10845" fmla="*/ f8891 f3749 1"/>
                              <a:gd name="f10846" fmla="*/ f8892 f3748 1"/>
                              <a:gd name="f10847" fmla="*/ f8893 f3749 1"/>
                              <a:gd name="f10848" fmla="*/ f8894 f3748 1"/>
                              <a:gd name="f10849" fmla="*/ f8895 f3749 1"/>
                              <a:gd name="f10850" fmla="*/ f8896 f3748 1"/>
                              <a:gd name="f10851" fmla="*/ f8897 f3749 1"/>
                              <a:gd name="f10852" fmla="*/ f8898 f3748 1"/>
                              <a:gd name="f10853" fmla="*/ f8899 f3749 1"/>
                              <a:gd name="f10854" fmla="*/ f8900 f3748 1"/>
                              <a:gd name="f10855" fmla="*/ f8901 f3749 1"/>
                              <a:gd name="f10856" fmla="*/ f8902 f3748 1"/>
                              <a:gd name="f10857" fmla="*/ f8903 f3749 1"/>
                              <a:gd name="f10858" fmla="*/ f8904 f3749 1"/>
                              <a:gd name="f10859" fmla="*/ f8905 f3748 1"/>
                              <a:gd name="f10860" fmla="*/ f8906 f3749 1"/>
                              <a:gd name="f10861" fmla="*/ f8907 f3748 1"/>
                              <a:gd name="f10862" fmla="*/ f8908 f3749 1"/>
                              <a:gd name="f10863" fmla="*/ f8909 f3748 1"/>
                              <a:gd name="f10864" fmla="*/ f8910 f3749 1"/>
                              <a:gd name="f10865" fmla="*/ f8911 f3748 1"/>
                              <a:gd name="f10866" fmla="*/ f8912 f3749 1"/>
                              <a:gd name="f10867" fmla="*/ f8913 f3748 1"/>
                              <a:gd name="f10868" fmla="*/ f8914 f3749 1"/>
                              <a:gd name="f10869" fmla="*/ f8915 f3748 1"/>
                              <a:gd name="f10870" fmla="*/ f8916 f3749 1"/>
                              <a:gd name="f10871" fmla="*/ f8917 f3749 1"/>
                              <a:gd name="f10872" fmla="*/ f8918 f3748 1"/>
                              <a:gd name="f10873" fmla="*/ f8919 f3749 1"/>
                              <a:gd name="f10874" fmla="*/ f8920 f3748 1"/>
                              <a:gd name="f10875" fmla="*/ f8921 f3749 1"/>
                              <a:gd name="f10876" fmla="*/ f8922 f3748 1"/>
                              <a:gd name="f10877" fmla="*/ f8923 f3749 1"/>
                              <a:gd name="f10878" fmla="*/ f8924 f3748 1"/>
                              <a:gd name="f10879" fmla="*/ f8925 f3748 1"/>
                              <a:gd name="f10880" fmla="*/ f8926 f3749 1"/>
                              <a:gd name="f10881" fmla="*/ f8927 f3748 1"/>
                              <a:gd name="f10882" fmla="*/ f8928 f3749 1"/>
                              <a:gd name="f10883" fmla="*/ f8929 f3748 1"/>
                              <a:gd name="f10884" fmla="*/ f8930 f3749 1"/>
                              <a:gd name="f10885" fmla="*/ f8931 f3748 1"/>
                              <a:gd name="f10886" fmla="*/ f8932 f3749 1"/>
                              <a:gd name="f10887" fmla="*/ f8933 f3748 1"/>
                              <a:gd name="f10888" fmla="*/ f8934 f3749 1"/>
                              <a:gd name="f10889" fmla="*/ f8935 f3748 1"/>
                              <a:gd name="f10890" fmla="*/ f8936 f3749 1"/>
                              <a:gd name="f10891" fmla="*/ f8937 f3748 1"/>
                              <a:gd name="f10892" fmla="*/ f8938 f3749 1"/>
                              <a:gd name="f10893" fmla="*/ f8939 f3748 1"/>
                              <a:gd name="f10894" fmla="*/ f8940 f3749 1"/>
                              <a:gd name="f10895" fmla="*/ f8941 f3748 1"/>
                              <a:gd name="f10896" fmla="*/ f8942 f3749 1"/>
                              <a:gd name="f10897" fmla="*/ f8943 f3748 1"/>
                              <a:gd name="f10898" fmla="*/ f8944 f3749 1"/>
                              <a:gd name="f10899" fmla="*/ f8945 f3748 1"/>
                              <a:gd name="f10900" fmla="*/ f8946 f3749 1"/>
                              <a:gd name="f10901" fmla="*/ f8947 f3748 1"/>
                              <a:gd name="f10902" fmla="*/ f8948 f3749 1"/>
                              <a:gd name="f10903" fmla="*/ f8949 f3748 1"/>
                              <a:gd name="f10904" fmla="*/ f8950 f3749 1"/>
                              <a:gd name="f10905" fmla="*/ f8951 f3749 1"/>
                              <a:gd name="f10906" fmla="*/ f8952 f3748 1"/>
                              <a:gd name="f10907" fmla="*/ f8953 f3749 1"/>
                              <a:gd name="f10908" fmla="*/ f8954 f3748 1"/>
                              <a:gd name="f10909" fmla="*/ f8955 f3749 1"/>
                              <a:gd name="f10910" fmla="*/ f8956 f3748 1"/>
                              <a:gd name="f10911" fmla="*/ f8957 f3749 1"/>
                              <a:gd name="f10912" fmla="*/ f8958 f3748 1"/>
                              <a:gd name="f10913" fmla="*/ f8959 f3748 1"/>
                              <a:gd name="f10914" fmla="*/ f8960 f3749 1"/>
                              <a:gd name="f10915" fmla="*/ f8961 f3748 1"/>
                              <a:gd name="f10916" fmla="*/ f8962 f3749 1"/>
                              <a:gd name="f10917" fmla="*/ f8963 f3748 1"/>
                              <a:gd name="f10918" fmla="*/ f8964 f3748 1"/>
                              <a:gd name="f10919" fmla="*/ f8965 f3749 1"/>
                              <a:gd name="f10920" fmla="*/ f8966 f3748 1"/>
                              <a:gd name="f10921" fmla="*/ f8967 f3748 1"/>
                              <a:gd name="f10922" fmla="*/ f8968 f3749 1"/>
                              <a:gd name="f10923" fmla="*/ f8969 f3748 1"/>
                              <a:gd name="f10924" fmla="*/ f8970 f3749 1"/>
                              <a:gd name="f10925" fmla="*/ f8971 f3748 1"/>
                              <a:gd name="f10926" fmla="*/ f8972 f3749 1"/>
                              <a:gd name="f10927" fmla="*/ f8973 f3749 1"/>
                              <a:gd name="f10928" fmla="*/ f8974 f3748 1"/>
                              <a:gd name="f10929" fmla="*/ f8975 f3749 1"/>
                              <a:gd name="f10930" fmla="*/ f8976 f3749 1"/>
                              <a:gd name="f10931" fmla="*/ f8977 f3749 1"/>
                              <a:gd name="f10932" fmla="*/ f8978 f3749 1"/>
                              <a:gd name="f10933" fmla="*/ f8979 f3749 1"/>
                              <a:gd name="f10934" fmla="*/ f8980 f3749 1"/>
                              <a:gd name="f10935" fmla="*/ f8981 f3748 1"/>
                              <a:gd name="f10936" fmla="*/ f8982 f3749 1"/>
                              <a:gd name="f10937" fmla="*/ f8983 f3748 1"/>
                              <a:gd name="f10938" fmla="*/ f8984 f3749 1"/>
                              <a:gd name="f10939" fmla="*/ f8985 f3748 1"/>
                              <a:gd name="f10940" fmla="*/ f8986 f3749 1"/>
                              <a:gd name="f10941" fmla="*/ f8987 f3748 1"/>
                              <a:gd name="f10942" fmla="*/ f8988 f3749 1"/>
                              <a:gd name="f10943" fmla="*/ f8989 f3749 1"/>
                              <a:gd name="f10944" fmla="*/ f8990 f3748 1"/>
                              <a:gd name="f10945" fmla="*/ f8991 f3749 1"/>
                              <a:gd name="f10946" fmla="*/ f8992 f3748 1"/>
                              <a:gd name="f10947" fmla="*/ f8993 f3749 1"/>
                              <a:gd name="f10948" fmla="*/ f8994 f3748 1"/>
                              <a:gd name="f10949" fmla="*/ f8995 f3748 1"/>
                              <a:gd name="f10950" fmla="*/ f8996 f3749 1"/>
                              <a:gd name="f10951" fmla="*/ f8997 f3748 1"/>
                              <a:gd name="f10952" fmla="*/ f8998 f3749 1"/>
                              <a:gd name="f10953" fmla="*/ f8999 f3749 1"/>
                              <a:gd name="f10954" fmla="*/ f9000 f3749 1"/>
                              <a:gd name="f10955" fmla="*/ f9001 f3748 1"/>
                              <a:gd name="f10956" fmla="*/ f9002 f3749 1"/>
                              <a:gd name="f10957" fmla="*/ f9003 f3748 1"/>
                              <a:gd name="f10958" fmla="*/ f9004 f3749 1"/>
                              <a:gd name="f10959" fmla="*/ f9005 f3748 1"/>
                              <a:gd name="f10960" fmla="*/ f9006 f3749 1"/>
                              <a:gd name="f10961" fmla="*/ f9007 f3748 1"/>
                              <a:gd name="f10962" fmla="*/ f9008 f3749 1"/>
                              <a:gd name="f10963" fmla="*/ f9009 f3748 1"/>
                              <a:gd name="f10964" fmla="*/ f9010 f3749 1"/>
                              <a:gd name="f10965" fmla="*/ f9011 f3749 1"/>
                              <a:gd name="f10966" fmla="*/ f9012 f3748 1"/>
                              <a:gd name="f10967" fmla="*/ f9013 f3749 1"/>
                              <a:gd name="f10968" fmla="*/ f9014 f3748 1"/>
                              <a:gd name="f10969" fmla="*/ f9015 f3749 1"/>
                              <a:gd name="f10970" fmla="*/ f9016 f3748 1"/>
                              <a:gd name="f10971" fmla="*/ f9017 f3749 1"/>
                              <a:gd name="f10972" fmla="*/ f9018 f3748 1"/>
                              <a:gd name="f10973" fmla="*/ f9019 f3749 1"/>
                              <a:gd name="f10974" fmla="*/ f9020 f3748 1"/>
                              <a:gd name="f10975" fmla="*/ f9021 f3748 1"/>
                              <a:gd name="f10976" fmla="*/ f9022 f3749 1"/>
                              <a:gd name="f10977" fmla="*/ f9023 f3748 1"/>
                              <a:gd name="f10978" fmla="*/ f9024 f3749 1"/>
                              <a:gd name="f10979" fmla="*/ f9025 f3748 1"/>
                              <a:gd name="f10980" fmla="*/ f9026 f3749 1"/>
                              <a:gd name="f10981" fmla="*/ f9027 f3749 1"/>
                              <a:gd name="f10982" fmla="*/ f9028 f3748 1"/>
                              <a:gd name="f10983" fmla="*/ f9029 f3749 1"/>
                              <a:gd name="f10984" fmla="*/ f9030 f3748 1"/>
                              <a:gd name="f10985" fmla="*/ f9031 f3749 1"/>
                              <a:gd name="f10986" fmla="*/ f9032 f3748 1"/>
                              <a:gd name="f10987" fmla="*/ f9033 f3749 1"/>
                              <a:gd name="f10988" fmla="*/ f9034 f3748 1"/>
                              <a:gd name="f10989" fmla="*/ f9035 f3749 1"/>
                              <a:gd name="f10990" fmla="*/ f9036 f3748 1"/>
                              <a:gd name="f10991" fmla="*/ f9037 f3749 1"/>
                              <a:gd name="f10992" fmla="*/ f9038 f3749 1"/>
                              <a:gd name="f10993" fmla="*/ f9039 f3749 1"/>
                              <a:gd name="f10994" fmla="*/ f9040 f3749 1"/>
                              <a:gd name="f10995" fmla="*/ f9041 f3748 1"/>
                              <a:gd name="f10996" fmla="*/ f9042 f3749 1"/>
                              <a:gd name="f10997" fmla="*/ f9043 f3748 1"/>
                              <a:gd name="f10998" fmla="*/ f9044 f3749 1"/>
                              <a:gd name="f10999" fmla="*/ f9045 f3748 1"/>
                              <a:gd name="f11000" fmla="*/ f9046 f3748 1"/>
                              <a:gd name="f11001" fmla="*/ f9047 f3749 1"/>
                              <a:gd name="f11002" fmla="*/ f9048 f3748 1"/>
                              <a:gd name="f11003" fmla="*/ f9049 f3748 1"/>
                              <a:gd name="f11004" fmla="*/ f9050 f3749 1"/>
                              <a:gd name="f11005" fmla="*/ f9051 f3748 1"/>
                              <a:gd name="f11006" fmla="*/ f9052 f3749 1"/>
                              <a:gd name="f11007" fmla="*/ f9053 f3748 1"/>
                              <a:gd name="f11008" fmla="*/ f9054 f3749 1"/>
                              <a:gd name="f11009" fmla="*/ f9055 f3748 1"/>
                              <a:gd name="f11010" fmla="*/ f9056 f3749 1"/>
                              <a:gd name="f11011" fmla="*/ f9057 f3748 1"/>
                              <a:gd name="f11012" fmla="*/ f9058 f3749 1"/>
                              <a:gd name="f11013" fmla="*/ f9059 f3748 1"/>
                              <a:gd name="f11014" fmla="*/ f9060 f3749 1"/>
                              <a:gd name="f11015" fmla="*/ f9061 f3748 1"/>
                              <a:gd name="f11016" fmla="*/ f9062 f3749 1"/>
                              <a:gd name="f11017" fmla="*/ f9063 f3749 1"/>
                              <a:gd name="f11018" fmla="*/ f9064 f3749 1"/>
                              <a:gd name="f11019" fmla="*/ f9065 f3748 1"/>
                              <a:gd name="f11020" fmla="*/ f9066 f3749 1"/>
                              <a:gd name="f11021" fmla="*/ f9067 f3748 1"/>
                              <a:gd name="f11022" fmla="*/ f9068 f3749 1"/>
                              <a:gd name="f11023" fmla="*/ f9069 f3748 1"/>
                              <a:gd name="f11024" fmla="*/ f9070 f3749 1"/>
                              <a:gd name="f11025" fmla="*/ f9071 f3748 1"/>
                              <a:gd name="f11026" fmla="*/ f9072 f3749 1"/>
                              <a:gd name="f11027" fmla="*/ f9073 f3748 1"/>
                              <a:gd name="f11028" fmla="*/ f9074 f3749 1"/>
                              <a:gd name="f11029" fmla="*/ f9075 f3748 1"/>
                              <a:gd name="f11030" fmla="*/ f9076 f3749 1"/>
                              <a:gd name="f11031" fmla="*/ f9077 f3748 1"/>
                              <a:gd name="f11032" fmla="*/ f9078 f3749 1"/>
                              <a:gd name="f11033" fmla="*/ f9079 f3748 1"/>
                              <a:gd name="f11034" fmla="*/ f9080 f3749 1"/>
                              <a:gd name="f11035" fmla="*/ f9081 f3748 1"/>
                              <a:gd name="f11036" fmla="*/ f9082 f3748 1"/>
                              <a:gd name="f11037" fmla="*/ f9083 f3749 1"/>
                              <a:gd name="f11038" fmla="*/ f9084 f3748 1"/>
                              <a:gd name="f11039" fmla="*/ f9085 f3749 1"/>
                              <a:gd name="f11040" fmla="*/ f9086 f3748 1"/>
                              <a:gd name="f11041" fmla="*/ f9087 f3749 1"/>
                              <a:gd name="f11042" fmla="*/ f9088 f3748 1"/>
                              <a:gd name="f11043" fmla="*/ f9089 f3748 1"/>
                              <a:gd name="f11044" fmla="*/ f9090 f3749 1"/>
                              <a:gd name="f11045" fmla="*/ f9091 f3748 1"/>
                              <a:gd name="f11046" fmla="*/ f9092 f3749 1"/>
                              <a:gd name="f11047" fmla="*/ f9093 f3748 1"/>
                              <a:gd name="f11048" fmla="*/ f9094 f3749 1"/>
                              <a:gd name="f11049" fmla="*/ f9095 f3748 1"/>
                              <a:gd name="f11050" fmla="*/ f9096 f3749 1"/>
                              <a:gd name="f11051" fmla="*/ f9097 f3748 1"/>
                              <a:gd name="f11052" fmla="*/ f9098 f3749 1"/>
                              <a:gd name="f11053" fmla="*/ f9099 f3748 1"/>
                              <a:gd name="f11054" fmla="*/ f9100 f3749 1"/>
                              <a:gd name="f11055" fmla="*/ f9101 f3748 1"/>
                              <a:gd name="f11056" fmla="*/ f9102 f3749 1"/>
                              <a:gd name="f11057" fmla="*/ f9103 f3749 1"/>
                              <a:gd name="f11058" fmla="*/ f9104 f3748 1"/>
                              <a:gd name="f11059" fmla="*/ f9105 f3749 1"/>
                              <a:gd name="f11060" fmla="*/ f9106 f3748 1"/>
                              <a:gd name="f11061" fmla="*/ f9107 f3748 1"/>
                              <a:gd name="f11062" fmla="*/ f9108 f3749 1"/>
                              <a:gd name="f11063" fmla="*/ f9109 f3748 1"/>
                              <a:gd name="f11064" fmla="*/ f9110 f3749 1"/>
                              <a:gd name="f11065" fmla="*/ f9111 f3749 1"/>
                              <a:gd name="f11066" fmla="*/ f9112 f3748 1"/>
                              <a:gd name="f11067" fmla="*/ f9113 f3749 1"/>
                              <a:gd name="f11068" fmla="*/ f9114 f3748 1"/>
                              <a:gd name="f11069" fmla="*/ f9115 f3749 1"/>
                              <a:gd name="f11070" fmla="*/ f9116 f3748 1"/>
                              <a:gd name="f11071" fmla="*/ f9117 f3748 1"/>
                              <a:gd name="f11072" fmla="*/ f9118 f3749 1"/>
                              <a:gd name="f11073" fmla="*/ f9119 f3748 1"/>
                              <a:gd name="f11074" fmla="*/ f9120 f3749 1"/>
                              <a:gd name="f11075" fmla="*/ f9121 f3748 1"/>
                              <a:gd name="f11076" fmla="*/ f9122 f3749 1"/>
                              <a:gd name="f11077" fmla="*/ f9123 f3748 1"/>
                              <a:gd name="f11078" fmla="*/ f9124 f3749 1"/>
                              <a:gd name="f11079" fmla="*/ f9125 f3748 1"/>
                              <a:gd name="f11080" fmla="*/ f9126 f3748 1"/>
                              <a:gd name="f11081" fmla="*/ f9127 f3749 1"/>
                              <a:gd name="f11082" fmla="*/ f9128 f3748 1"/>
                              <a:gd name="f11083" fmla="*/ f9129 f3748 1"/>
                              <a:gd name="f11084" fmla="*/ f9130 f3749 1"/>
                              <a:gd name="f11085" fmla="*/ f9131 f3748 1"/>
                              <a:gd name="f11086" fmla="*/ f9132 f3749 1"/>
                              <a:gd name="f11087" fmla="*/ f9133 f3748 1"/>
                              <a:gd name="f11088" fmla="*/ f9134 f3748 1"/>
                              <a:gd name="f11089" fmla="*/ f9135 f3749 1"/>
                              <a:gd name="f11090" fmla="*/ f9136 f3748 1"/>
                              <a:gd name="f11091" fmla="*/ f9137 f3749 1"/>
                              <a:gd name="f11092" fmla="*/ f9138 f3748 1"/>
                              <a:gd name="f11093" fmla="*/ f9139 f3749 1"/>
                              <a:gd name="f11094" fmla="*/ f9140 f3749 1"/>
                              <a:gd name="f11095" fmla="*/ f9141 f3748 1"/>
                              <a:gd name="f11096" fmla="*/ f9142 f3749 1"/>
                              <a:gd name="f11097" fmla="*/ f9143 f3748 1"/>
                              <a:gd name="f11098" fmla="*/ f9144 f3749 1"/>
                              <a:gd name="f11099" fmla="*/ f9145 f3748 1"/>
                              <a:gd name="f11100" fmla="*/ f9146 f3749 1"/>
                              <a:gd name="f11101" fmla="*/ f9147 f3748 1"/>
                              <a:gd name="f11102" fmla="*/ f9148 f3749 1"/>
                              <a:gd name="f11103" fmla="*/ f9149 f3748 1"/>
                              <a:gd name="f11104" fmla="*/ f9150 f3749 1"/>
                              <a:gd name="f11105" fmla="*/ f9151 f3748 1"/>
                              <a:gd name="f11106" fmla="*/ f9152 f3749 1"/>
                              <a:gd name="f11107" fmla="*/ f9153 f3748 1"/>
                              <a:gd name="f11108" fmla="*/ f9154 f3748 1"/>
                              <a:gd name="f11109" fmla="*/ f9155 f3749 1"/>
                              <a:gd name="f11110" fmla="*/ f9156 f3748 1"/>
                              <a:gd name="f11111" fmla="*/ f9157 f3749 1"/>
                              <a:gd name="f11112" fmla="*/ f9158 f3748 1"/>
                              <a:gd name="f11113" fmla="*/ f9159 f3749 1"/>
                              <a:gd name="f11114" fmla="*/ f9160 f3748 1"/>
                              <a:gd name="f11115" fmla="*/ f9161 f3749 1"/>
                              <a:gd name="f11116" fmla="*/ f9162 f3748 1"/>
                              <a:gd name="f11117" fmla="*/ f9163 f3749 1"/>
                              <a:gd name="f11118" fmla="*/ f9164 f3749 1"/>
                              <a:gd name="f11119" fmla="*/ f9165 f3748 1"/>
                              <a:gd name="f11120" fmla="*/ f9166 f3749 1"/>
                              <a:gd name="f11121" fmla="*/ f9167 f3748 1"/>
                              <a:gd name="f11122" fmla="*/ f9168 f3749 1"/>
                              <a:gd name="f11123" fmla="*/ f9169 f3749 1"/>
                              <a:gd name="f11124" fmla="*/ f9170 f3748 1"/>
                              <a:gd name="f11125" fmla="*/ f9171 f3749 1"/>
                              <a:gd name="f11126" fmla="*/ f9172 f3748 1"/>
                              <a:gd name="f11127" fmla="*/ f9173 f3749 1"/>
                              <a:gd name="f11128" fmla="*/ f9174 f3748 1"/>
                              <a:gd name="f11129" fmla="*/ f9175 f3748 1"/>
                              <a:gd name="f11130" fmla="*/ f9176 f3748 1"/>
                              <a:gd name="f11131" fmla="*/ f9177 f3749 1"/>
                              <a:gd name="f11132" fmla="*/ f9178 f3748 1"/>
                              <a:gd name="f11133" fmla="*/ f9179 f3748 1"/>
                              <a:gd name="f11134" fmla="*/ f9180 f3749 1"/>
                              <a:gd name="f11135" fmla="*/ f9181 f3748 1"/>
                              <a:gd name="f11136" fmla="*/ f9182 f3749 1"/>
                              <a:gd name="f11137" fmla="*/ f9183 f3748 1"/>
                              <a:gd name="f11138" fmla="*/ f9184 f3749 1"/>
                              <a:gd name="f11139" fmla="*/ f9185 f3748 1"/>
                              <a:gd name="f11140" fmla="*/ f9186 f3749 1"/>
                              <a:gd name="f11141" fmla="*/ f9187 f3748 1"/>
                              <a:gd name="f11142" fmla="*/ f9188 f3748 1"/>
                              <a:gd name="f11143" fmla="*/ f9189 f3748 1"/>
                              <a:gd name="f11144" fmla="*/ f9190 f3748 1"/>
                              <a:gd name="f11145" fmla="*/ f9191 f3748 1"/>
                              <a:gd name="f11146" fmla="*/ f9192 f3748 1"/>
                              <a:gd name="f11147" fmla="*/ f9193 f3749 1"/>
                              <a:gd name="f11148" fmla="*/ f9194 f3749 1"/>
                              <a:gd name="f11149" fmla="*/ f9195 f3748 1"/>
                              <a:gd name="f11150" fmla="*/ f9196 f3749 1"/>
                              <a:gd name="f11151" fmla="*/ f9197 f3748 1"/>
                              <a:gd name="f11152" fmla="*/ f9198 f3749 1"/>
                              <a:gd name="f11153" fmla="*/ f9199 f3748 1"/>
                              <a:gd name="f11154" fmla="*/ f9200 f3748 1"/>
                              <a:gd name="f11155" fmla="*/ f9201 f3749 1"/>
                              <a:gd name="f11156" fmla="*/ f9202 f3748 1"/>
                              <a:gd name="f11157" fmla="*/ f9203 f3749 1"/>
                              <a:gd name="f11158" fmla="*/ f9204 f3748 1"/>
                              <a:gd name="f11159" fmla="*/ f9205 f3749 1"/>
                              <a:gd name="f11160" fmla="*/ f9206 f3748 1"/>
                              <a:gd name="f11161" fmla="*/ f9207 f3749 1"/>
                              <a:gd name="f11162" fmla="*/ f9208 f3748 1"/>
                              <a:gd name="f11163" fmla="*/ f9209 f3749 1"/>
                              <a:gd name="f11164" fmla="*/ f9210 f3748 1"/>
                              <a:gd name="f11165" fmla="*/ f9211 f3749 1"/>
                              <a:gd name="f11166" fmla="*/ f9212 f3748 1"/>
                              <a:gd name="f11167" fmla="*/ f9213 f3748 1"/>
                              <a:gd name="f11168" fmla="*/ f9214 f3749 1"/>
                              <a:gd name="f11169" fmla="*/ f9215 f3748 1"/>
                              <a:gd name="f11170" fmla="*/ f9216 f3748 1"/>
                              <a:gd name="f11171" fmla="*/ f9217 f3748 1"/>
                              <a:gd name="f11172" fmla="*/ f9218 f3749 1"/>
                              <a:gd name="f11173" fmla="*/ f9219 f3748 1"/>
                              <a:gd name="f11174" fmla="*/ f9220 f3749 1"/>
                              <a:gd name="f11175" fmla="*/ f9221 f3748 1"/>
                              <a:gd name="f11176" fmla="*/ f9222 f3749 1"/>
                              <a:gd name="f11177" fmla="*/ f9223 f3748 1"/>
                              <a:gd name="f11178" fmla="*/ f9224 f3749 1"/>
                              <a:gd name="f11179" fmla="*/ f9225 f3749 1"/>
                              <a:gd name="f11180" fmla="*/ f9226 f3748 1"/>
                              <a:gd name="f11181" fmla="*/ f9227 f3749 1"/>
                              <a:gd name="f11182" fmla="*/ f9228 f3749 1"/>
                              <a:gd name="f11183" fmla="*/ f9229 f3748 1"/>
                              <a:gd name="f11184" fmla="*/ f9230 f3749 1"/>
                              <a:gd name="f11185" fmla="*/ f9231 f3748 1"/>
                              <a:gd name="f11186" fmla="*/ f9232 f3748 1"/>
                              <a:gd name="f11187" fmla="*/ f9233 f3748 1"/>
                              <a:gd name="f11188" fmla="*/ f9234 f3748 1"/>
                              <a:gd name="f11189" fmla="*/ f9235 f3748 1"/>
                              <a:gd name="f11190" fmla="*/ f9236 f3748 1"/>
                              <a:gd name="f11191" fmla="*/ f9237 f3748 1"/>
                              <a:gd name="f11192" fmla="*/ f9238 f3749 1"/>
                              <a:gd name="f11193" fmla="*/ f9239 f3748 1"/>
                              <a:gd name="f11194" fmla="*/ f9240 f3748 1"/>
                              <a:gd name="f11195" fmla="*/ f9241 f3749 1"/>
                              <a:gd name="f11196" fmla="*/ f9242 f3748 1"/>
                              <a:gd name="f11197" fmla="*/ f9243 f3749 1"/>
                              <a:gd name="f11198" fmla="*/ f9244 f3748 1"/>
                              <a:gd name="f11199" fmla="*/ f9245 f3748 1"/>
                              <a:gd name="f11200" fmla="*/ f9246 f3748 1"/>
                              <a:gd name="f11201" fmla="*/ f9247 f3749 1"/>
                              <a:gd name="f11202" fmla="*/ f9248 f3748 1"/>
                              <a:gd name="f11203" fmla="*/ f9249 f3749 1"/>
                              <a:gd name="f11204" fmla="*/ f9250 f3748 1"/>
                              <a:gd name="f11205" fmla="*/ f9251 f3749 1"/>
                              <a:gd name="f11206" fmla="*/ f9252 f3748 1"/>
                              <a:gd name="f11207" fmla="*/ f9253 f3749 1"/>
                              <a:gd name="f11208" fmla="*/ f9254 f3748 1"/>
                              <a:gd name="f11209" fmla="*/ f9255 f3748 1"/>
                              <a:gd name="f11210" fmla="*/ f9256 f3749 1"/>
                              <a:gd name="f11211" fmla="*/ f9257 f3748 1"/>
                              <a:gd name="f11212" fmla="*/ f9258 f3748 1"/>
                              <a:gd name="f11213" fmla="*/ f9259 f3748 1"/>
                              <a:gd name="f11214" fmla="*/ f9260 f3748 1"/>
                              <a:gd name="f11215" fmla="*/ f9261 f3749 1"/>
                              <a:gd name="f11216" fmla="*/ f9262 f3748 1"/>
                              <a:gd name="f11217" fmla="*/ f9263 f3749 1"/>
                              <a:gd name="f11218" fmla="*/ f9264 f3748 1"/>
                              <a:gd name="f11219" fmla="*/ f9265 f3749 1"/>
                              <a:gd name="f11220" fmla="*/ f9266 f3748 1"/>
                              <a:gd name="f11221" fmla="*/ f9267 f3748 1"/>
                              <a:gd name="f11222" fmla="*/ f9268 f3748 1"/>
                              <a:gd name="f11223" fmla="*/ f9269 f3748 1"/>
                              <a:gd name="f11224" fmla="*/ f9270 f3748 1"/>
                              <a:gd name="f11225" fmla="*/ f9271 f3748 1"/>
                              <a:gd name="f11226" fmla="*/ f9272 f3748 1"/>
                              <a:gd name="f11227" fmla="*/ f9273 f3748 1"/>
                              <a:gd name="f11228" fmla="*/ f9274 f3748 1"/>
                              <a:gd name="f11229" fmla="*/ f9275 f3748 1"/>
                              <a:gd name="f11230" fmla="*/ f9276 f3748 1"/>
                              <a:gd name="f11231" fmla="*/ f9277 f3748 1"/>
                              <a:gd name="f11232" fmla="*/ f9278 f3748 1"/>
                              <a:gd name="f11233" fmla="*/ f9279 f3748 1"/>
                              <a:gd name="f11234" fmla="*/ f9280 f3749 1"/>
                              <a:gd name="f11235" fmla="*/ f9281 f3749 1"/>
                              <a:gd name="f11236" fmla="*/ f9282 f3748 1"/>
                              <a:gd name="f11237" fmla="*/ f9283 f3749 1"/>
                              <a:gd name="f11238" fmla="*/ f9284 f3748 1"/>
                              <a:gd name="f11239" fmla="*/ f9285 f3749 1"/>
                              <a:gd name="f11240" fmla="*/ f9286 f3748 1"/>
                              <a:gd name="f11241" fmla="*/ f9287 f3749 1"/>
                              <a:gd name="f11242" fmla="*/ f9288 f3748 1"/>
                              <a:gd name="f11243" fmla="*/ f9289 f3749 1"/>
                              <a:gd name="f11244" fmla="*/ f9290 f3748 1"/>
                              <a:gd name="f11245" fmla="*/ f9291 f3748 1"/>
                              <a:gd name="f11246" fmla="*/ f9292 f3748 1"/>
                              <a:gd name="f11247" fmla="*/ f9293 f3749 1"/>
                              <a:gd name="f11248" fmla="*/ f9294 f3748 1"/>
                              <a:gd name="f11249" fmla="*/ f9295 f3748 1"/>
                              <a:gd name="f11250" fmla="*/ f9296 f3748 1"/>
                              <a:gd name="f11251" fmla="*/ f9297 f3749 1"/>
                              <a:gd name="f11252" fmla="*/ f9298 f3748 1"/>
                              <a:gd name="f11253" fmla="*/ f9299 f3748 1"/>
                              <a:gd name="f11254" fmla="*/ f9300 f3748 1"/>
                              <a:gd name="f11255" fmla="*/ f9301 f3748 1"/>
                              <a:gd name="f11256" fmla="*/ f9302 f3748 1"/>
                              <a:gd name="f11257" fmla="*/ f9303 f3748 1"/>
                              <a:gd name="f11258" fmla="*/ f9304 f3748 1"/>
                              <a:gd name="f11259" fmla="*/ f9305 f3749 1"/>
                              <a:gd name="f11260" fmla="*/ f9306 f3748 1"/>
                              <a:gd name="f11261" fmla="*/ f9307 f3748 1"/>
                              <a:gd name="f11262" fmla="*/ f9308 f3748 1"/>
                              <a:gd name="f11263" fmla="*/ f9309 f3749 1"/>
                              <a:gd name="f11264" fmla="*/ f9310 f3748 1"/>
                              <a:gd name="f11265" fmla="*/ f9311 f3748 1"/>
                              <a:gd name="f11266" fmla="*/ f9312 f3748 1"/>
                              <a:gd name="f11267" fmla="*/ f9313 f3748 1"/>
                              <a:gd name="f11268" fmla="*/ f9314 f3748 1"/>
                              <a:gd name="f11269" fmla="*/ f9315 f3748 1"/>
                              <a:gd name="f11270" fmla="*/ f9316 f3749 1"/>
                              <a:gd name="f11271" fmla="*/ f9317 f3748 1"/>
                              <a:gd name="f11272" fmla="*/ f9318 f3749 1"/>
                              <a:gd name="f11273" fmla="*/ f9319 f3748 1"/>
                              <a:gd name="f11274" fmla="*/ f9320 f3748 1"/>
                              <a:gd name="f11275" fmla="*/ f9321 f3748 1"/>
                              <a:gd name="f11276" fmla="*/ f9322 f3748 1"/>
                              <a:gd name="f11277" fmla="*/ f9323 f3749 1"/>
                              <a:gd name="f11278" fmla="*/ f9324 f3748 1"/>
                              <a:gd name="f11279" fmla="*/ f9325 f3748 1"/>
                              <a:gd name="f11280" fmla="*/ f9326 f3748 1"/>
                              <a:gd name="f11281" fmla="*/ f9327 f3749 1"/>
                              <a:gd name="f11282" fmla="*/ f9328 f3748 1"/>
                              <a:gd name="f11283" fmla="*/ f9329 f3748 1"/>
                              <a:gd name="f11284" fmla="*/ f9330 f3749 1"/>
                              <a:gd name="f11285" fmla="*/ f9331 f3748 1"/>
                              <a:gd name="f11286" fmla="*/ f9332 f3749 1"/>
                              <a:gd name="f11287" fmla="*/ f9333 f3748 1"/>
                              <a:gd name="f11288" fmla="*/ f9334 f3749 1"/>
                              <a:gd name="f11289" fmla="*/ f9335 f3748 1"/>
                              <a:gd name="f11290" fmla="*/ f9336 f3749 1"/>
                              <a:gd name="f11291" fmla="*/ f9337 f3748 1"/>
                              <a:gd name="f11292" fmla="*/ f9338 f3749 1"/>
                              <a:gd name="f11293" fmla="*/ f9339 f3748 1"/>
                              <a:gd name="f11294" fmla="*/ f9340 f3749 1"/>
                              <a:gd name="f11295" fmla="*/ f9341 f3748 1"/>
                              <a:gd name="f11296" fmla="*/ f9342 f3749 1"/>
                              <a:gd name="f11297" fmla="*/ f9343 f3748 1"/>
                              <a:gd name="f11298" fmla="*/ f9344 f3749 1"/>
                              <a:gd name="f11299" fmla="*/ f9345 f3748 1"/>
                              <a:gd name="f11300" fmla="*/ f9346 f3748 1"/>
                              <a:gd name="f11301" fmla="*/ f9347 f3749 1"/>
                              <a:gd name="f11302" fmla="*/ f9348 f3748 1"/>
                              <a:gd name="f11303" fmla="*/ f9349 f3749 1"/>
                              <a:gd name="f11304" fmla="*/ f9350 f3748 1"/>
                              <a:gd name="f11305" fmla="*/ f9351 f3748 1"/>
                              <a:gd name="f11306" fmla="*/ f9352 f3749 1"/>
                              <a:gd name="f11307" fmla="*/ f9353 f3748 1"/>
                              <a:gd name="f11308" fmla="*/ f9354 f3749 1"/>
                              <a:gd name="f11309" fmla="*/ f9355 f3748 1"/>
                              <a:gd name="f11310" fmla="*/ f9356 f3749 1"/>
                              <a:gd name="f11311" fmla="*/ f9357 f3748 1"/>
                              <a:gd name="f11312" fmla="*/ f9358 f3749 1"/>
                              <a:gd name="f11313" fmla="*/ f9359 f3748 1"/>
                              <a:gd name="f11314" fmla="*/ f9360 f3749 1"/>
                              <a:gd name="f11315" fmla="*/ f9361 f3748 1"/>
                              <a:gd name="f11316" fmla="*/ f9362 f3749 1"/>
                              <a:gd name="f11317" fmla="*/ f9363 f3748 1"/>
                              <a:gd name="f11318" fmla="*/ f9364 f3748 1"/>
                              <a:gd name="f11319" fmla="*/ f9365 f3749 1"/>
                              <a:gd name="f11320" fmla="*/ f9366 f3748 1"/>
                              <a:gd name="f11321" fmla="*/ f9367 f3749 1"/>
                              <a:gd name="f11322" fmla="*/ f9368 f3748 1"/>
                              <a:gd name="f11323" fmla="*/ f9369 f3749 1"/>
                              <a:gd name="f11324" fmla="*/ f9370 f3748 1"/>
                              <a:gd name="f11325" fmla="*/ f9371 f3748 1"/>
                              <a:gd name="f11326" fmla="*/ f9372 f3749 1"/>
                              <a:gd name="f11327" fmla="*/ f9373 f3748 1"/>
                              <a:gd name="f11328" fmla="*/ f9374 f3749 1"/>
                              <a:gd name="f11329" fmla="*/ f9375 f3748 1"/>
                              <a:gd name="f11330" fmla="*/ f9376 f3749 1"/>
                              <a:gd name="f11331" fmla="*/ f9377 f3749 1"/>
                              <a:gd name="f11332" fmla="*/ f9378 f3749 1"/>
                              <a:gd name="f11333" fmla="*/ f9379 f3748 1"/>
                              <a:gd name="f11334" fmla="*/ f9380 f3749 1"/>
                              <a:gd name="f11335" fmla="*/ f9381 f3748 1"/>
                              <a:gd name="f11336" fmla="*/ f9382 f3749 1"/>
                              <a:gd name="f11337" fmla="*/ f9383 f3748 1"/>
                              <a:gd name="f11338" fmla="*/ f9384 f3749 1"/>
                              <a:gd name="f11339" fmla="*/ f9385 f3748 1"/>
                              <a:gd name="f11340" fmla="*/ f9386 f3749 1"/>
                              <a:gd name="f11341" fmla="*/ f9387 f3748 1"/>
                              <a:gd name="f11342" fmla="*/ f9388 f3749 1"/>
                              <a:gd name="f11343" fmla="*/ f9389 f3748 1"/>
                              <a:gd name="f11344" fmla="*/ f9390 f3749 1"/>
                              <a:gd name="f11345" fmla="*/ f9391 f3748 1"/>
                              <a:gd name="f11346" fmla="*/ f9392 f3749 1"/>
                              <a:gd name="f11347" fmla="*/ f9393 f3748 1"/>
                              <a:gd name="f11348" fmla="*/ f9394 f3749 1"/>
                              <a:gd name="f11349" fmla="*/ f9395 f3748 1"/>
                              <a:gd name="f11350" fmla="*/ f9396 f3749 1"/>
                              <a:gd name="f11351" fmla="*/ f9397 f3748 1"/>
                              <a:gd name="f11352" fmla="*/ f9398 f3749 1"/>
                              <a:gd name="f11353" fmla="*/ f9399 f3748 1"/>
                              <a:gd name="f11354" fmla="*/ f9400 f3749 1"/>
                              <a:gd name="f11355" fmla="*/ f9401 f3748 1"/>
                              <a:gd name="f11356" fmla="*/ f9402 f3749 1"/>
                              <a:gd name="f11357" fmla="*/ f9403 f3748 1"/>
                              <a:gd name="f11358" fmla="*/ f9404 f3748 1"/>
                              <a:gd name="f11359" fmla="*/ f9405 f3749 1"/>
                              <a:gd name="f11360" fmla="*/ f9406 f3748 1"/>
                              <a:gd name="f11361" fmla="*/ f9407 f3749 1"/>
                              <a:gd name="f11362" fmla="*/ f9408 f3748 1"/>
                              <a:gd name="f11363" fmla="*/ f9409 f3749 1"/>
                              <a:gd name="f11364" fmla="*/ f9410 f3748 1"/>
                              <a:gd name="f11365" fmla="*/ f9411 f3748 1"/>
                              <a:gd name="f11366" fmla="*/ f9412 f3748 1"/>
                              <a:gd name="f11367" fmla="*/ f9413 f3749 1"/>
                              <a:gd name="f11368" fmla="*/ f9414 f3748 1"/>
                              <a:gd name="f11369" fmla="*/ f9415 f3749 1"/>
                              <a:gd name="f11370" fmla="*/ f9416 f3748 1"/>
                              <a:gd name="f11371" fmla="*/ f9417 f3749 1"/>
                              <a:gd name="f11372" fmla="*/ f9418 f3748 1"/>
                              <a:gd name="f11373" fmla="*/ f9419 f3749 1"/>
                              <a:gd name="f11374" fmla="*/ f9420 f3748 1"/>
                              <a:gd name="f11375" fmla="*/ f9421 f3749 1"/>
                              <a:gd name="f11376" fmla="*/ f9422 f3748 1"/>
                              <a:gd name="f11377" fmla="*/ f9423 f3749 1"/>
                              <a:gd name="f11378" fmla="*/ f9424 f3748 1"/>
                              <a:gd name="f11379" fmla="*/ f9425 f3749 1"/>
                              <a:gd name="f11380" fmla="*/ f9426 f3749 1"/>
                              <a:gd name="f11381" fmla="*/ f9427 f3749 1"/>
                              <a:gd name="f11382" fmla="*/ f9428 f3748 1"/>
                              <a:gd name="f11383" fmla="*/ f9429 f3749 1"/>
                              <a:gd name="f11384" fmla="*/ f9430 f3748 1"/>
                              <a:gd name="f11385" fmla="*/ f9431 f3749 1"/>
                              <a:gd name="f11386" fmla="*/ f9432 f3748 1"/>
                              <a:gd name="f11387" fmla="*/ f9433 f3749 1"/>
                              <a:gd name="f11388" fmla="*/ f9434 f3748 1"/>
                              <a:gd name="f11389" fmla="*/ f9435 f3749 1"/>
                              <a:gd name="f11390" fmla="*/ f9436 f3748 1"/>
                              <a:gd name="f11391" fmla="*/ f9437 f3749 1"/>
                              <a:gd name="f11392" fmla="*/ f9438 f3748 1"/>
                              <a:gd name="f11393" fmla="*/ f9439 f3749 1"/>
                              <a:gd name="f11394" fmla="*/ f9440 f3748 1"/>
                              <a:gd name="f11395" fmla="*/ f9441 f3749 1"/>
                              <a:gd name="f11396" fmla="*/ f9442 f3748 1"/>
                              <a:gd name="f11397" fmla="*/ f9443 f3749 1"/>
                              <a:gd name="f11398" fmla="*/ f9444 f3749 1"/>
                              <a:gd name="f11399" fmla="*/ f9445 f3748 1"/>
                              <a:gd name="f11400" fmla="*/ f9446 f3749 1"/>
                              <a:gd name="f11401" fmla="*/ f9447 f3748 1"/>
                              <a:gd name="f11402" fmla="*/ f9448 f3748 1"/>
                              <a:gd name="f11403" fmla="*/ f9449 f3749 1"/>
                              <a:gd name="f11404" fmla="*/ f9450 f3748 1"/>
                              <a:gd name="f11405" fmla="*/ f9451 f3749 1"/>
                              <a:gd name="f11406" fmla="*/ f9452 f3748 1"/>
                              <a:gd name="f11407" fmla="*/ f9453 f3749 1"/>
                              <a:gd name="f11408" fmla="*/ f9454 f3748 1"/>
                              <a:gd name="f11409" fmla="*/ f9455 f3749 1"/>
                              <a:gd name="f11410" fmla="*/ f9456 f3749 1"/>
                              <a:gd name="f11411" fmla="*/ f9457 f3748 1"/>
                              <a:gd name="f11412" fmla="*/ f9458 f3749 1"/>
                              <a:gd name="f11413" fmla="*/ f9459 f3748 1"/>
                              <a:gd name="f11414" fmla="*/ f9460 f3749 1"/>
                              <a:gd name="f11415" fmla="*/ f9461 f3748 1"/>
                              <a:gd name="f11416" fmla="*/ f9462 f3748 1"/>
                              <a:gd name="f11417" fmla="*/ f9463 f3749 1"/>
                              <a:gd name="f11418" fmla="*/ f9464 f3748 1"/>
                              <a:gd name="f11419" fmla="*/ f9465 f3749 1"/>
                              <a:gd name="f11420" fmla="*/ f9466 f3748 1"/>
                              <a:gd name="f11421" fmla="*/ f9467 f3749 1"/>
                              <a:gd name="f11422" fmla="*/ f9468 f3749 1"/>
                              <a:gd name="f11423" fmla="*/ f9469 f3749 1"/>
                              <a:gd name="f11424" fmla="*/ f9470 f3748 1"/>
                              <a:gd name="f11425" fmla="*/ f9471 f3748 1"/>
                              <a:gd name="f11426" fmla="*/ f9472 f3749 1"/>
                              <a:gd name="f11427" fmla="*/ f9473 f3749 1"/>
                              <a:gd name="f11428" fmla="*/ f9474 f3748 1"/>
                              <a:gd name="f11429" fmla="*/ f9475 f3749 1"/>
                              <a:gd name="f11430" fmla="*/ f9476 f3749 1"/>
                              <a:gd name="f11431" fmla="*/ f9477 f3749 1"/>
                              <a:gd name="f11432" fmla="*/ f9478 f3748 1"/>
                              <a:gd name="f11433" fmla="*/ f9479 f3749 1"/>
                              <a:gd name="f11434" fmla="*/ f9480 f3748 1"/>
                              <a:gd name="f11435" fmla="*/ f9481 f3749 1"/>
                              <a:gd name="f11436" fmla="*/ f9482 f3748 1"/>
                              <a:gd name="f11437" fmla="*/ f9483 f3749 1"/>
                              <a:gd name="f11438" fmla="*/ f9484 f3748 1"/>
                              <a:gd name="f11439" fmla="*/ f9485 f3749 1"/>
                              <a:gd name="f11440" fmla="*/ f9486 f3749 1"/>
                              <a:gd name="f11441" fmla="*/ f9487 f3748 1"/>
                              <a:gd name="f11442" fmla="*/ f9488 f3749 1"/>
                              <a:gd name="f11443" fmla="*/ f9489 f3748 1"/>
                              <a:gd name="f11444" fmla="*/ f9490 f3749 1"/>
                              <a:gd name="f11445" fmla="*/ f9491 f3748 1"/>
                              <a:gd name="f11446" fmla="*/ f9492 f3749 1"/>
                              <a:gd name="f11447" fmla="*/ f9493 f3749 1"/>
                              <a:gd name="f11448" fmla="*/ f9494 f3748 1"/>
                              <a:gd name="f11449" fmla="*/ f9495 f3749 1"/>
                              <a:gd name="f11450" fmla="*/ f9496 f3749 1"/>
                              <a:gd name="f11451" fmla="*/ f9497 f3749 1"/>
                              <a:gd name="f11452" fmla="*/ f9498 f3749 1"/>
                              <a:gd name="f11453" fmla="*/ f9499 f3748 1"/>
                              <a:gd name="f11454" fmla="*/ f9500 f3749 1"/>
                              <a:gd name="f11455" fmla="*/ f9501 f3748 1"/>
                              <a:gd name="f11456" fmla="*/ f9502 f3748 1"/>
                              <a:gd name="f11457" fmla="*/ f9503 f3749 1"/>
                              <a:gd name="f11458" fmla="*/ f9504 f3749 1"/>
                              <a:gd name="f11459" fmla="*/ f9505 f3748 1"/>
                              <a:gd name="f11460" fmla="*/ f9506 f3749 1"/>
                              <a:gd name="f11461" fmla="*/ f9507 f3749 1"/>
                              <a:gd name="f11462" fmla="*/ f9508 f3749 1"/>
                              <a:gd name="f11463" fmla="*/ f9509 f3748 1"/>
                              <a:gd name="f11464" fmla="*/ f9510 f3749 1"/>
                              <a:gd name="f11465" fmla="*/ f9511 f3748 1"/>
                              <a:gd name="f11466" fmla="*/ f9512 f3749 1"/>
                              <a:gd name="f11467" fmla="*/ f9513 f3748 1"/>
                              <a:gd name="f11468" fmla="*/ f9514 f3749 1"/>
                              <a:gd name="f11469" fmla="*/ f9515 f3748 1"/>
                              <a:gd name="f11470" fmla="*/ f9516 f3749 1"/>
                              <a:gd name="f11471" fmla="*/ f9517 f3749 1"/>
                              <a:gd name="f11472" fmla="*/ f9518 f3748 1"/>
                              <a:gd name="f11473" fmla="*/ f9519 f3749 1"/>
                              <a:gd name="f11474" fmla="*/ f9520 f3748 1"/>
                              <a:gd name="f11475" fmla="*/ f9521 f3749 1"/>
                              <a:gd name="f11476" fmla="*/ f9522 f3749 1"/>
                              <a:gd name="f11477" fmla="*/ f9523 f3748 1"/>
                              <a:gd name="f11478" fmla="*/ f9524 f3749 1"/>
                              <a:gd name="f11479" fmla="*/ f9525 f3748 1"/>
                              <a:gd name="f11480" fmla="*/ f9526 f3749 1"/>
                              <a:gd name="f11481" fmla="*/ f9527 f3749 1"/>
                              <a:gd name="f11482" fmla="*/ f9528 f3748 1"/>
                              <a:gd name="f11483" fmla="*/ f9529 f3749 1"/>
                              <a:gd name="f11484" fmla="*/ f9530 f3748 1"/>
                              <a:gd name="f11485" fmla="*/ f9531 f3749 1"/>
                              <a:gd name="f11486" fmla="*/ f9532 f3748 1"/>
                              <a:gd name="f11487" fmla="*/ f9533 f3749 1"/>
                              <a:gd name="f11488" fmla="*/ f9534 f3748 1"/>
                              <a:gd name="f11489" fmla="*/ f9535 f3749 1"/>
                              <a:gd name="f11490" fmla="*/ f9536 f3748 1"/>
                              <a:gd name="f11491" fmla="*/ f9537 f3749 1"/>
                              <a:gd name="f11492" fmla="*/ f9538 f3748 1"/>
                              <a:gd name="f11493" fmla="*/ f9539 f3749 1"/>
                              <a:gd name="f11494" fmla="*/ f9540 f3748 1"/>
                              <a:gd name="f11495" fmla="*/ f9541 f3748 1"/>
                              <a:gd name="f11496" fmla="*/ f9542 f3749 1"/>
                              <a:gd name="f11497" fmla="*/ f9543 f3749 1"/>
                              <a:gd name="f11498" fmla="*/ f9544 f3748 1"/>
                              <a:gd name="f11499" fmla="*/ f9545 f3749 1"/>
                              <a:gd name="f11500" fmla="*/ f9546 f3748 1"/>
                              <a:gd name="f11501" fmla="*/ f9547 f3749 1"/>
                              <a:gd name="f11502" fmla="*/ f9548 f3748 1"/>
                              <a:gd name="f11503" fmla="*/ f9549 f3749 1"/>
                              <a:gd name="f11504" fmla="*/ f9550 f3748 1"/>
                              <a:gd name="f11505" fmla="*/ f9551 f3749 1"/>
                              <a:gd name="f11506" fmla="*/ f9552 f3749 1"/>
                              <a:gd name="f11507" fmla="*/ f9553 f3748 1"/>
                              <a:gd name="f11508" fmla="*/ f9554 f3748 1"/>
                              <a:gd name="f11509" fmla="*/ f9555 f3749 1"/>
                              <a:gd name="f11510" fmla="*/ f9556 f3748 1"/>
                              <a:gd name="f11511" fmla="*/ f9557 f3748 1"/>
                              <a:gd name="f11512" fmla="*/ f9558 f3749 1"/>
                              <a:gd name="f11513" fmla="*/ f9559 f3748 1"/>
                              <a:gd name="f11514" fmla="*/ f9560 f3749 1"/>
                              <a:gd name="f11515" fmla="*/ f9561 f3748 1"/>
                              <a:gd name="f11516" fmla="*/ f9562 f3749 1"/>
                              <a:gd name="f11517" fmla="*/ f9563 f3749 1"/>
                              <a:gd name="f11518" fmla="*/ f9564 f3748 1"/>
                              <a:gd name="f11519" fmla="*/ f9565 f3749 1"/>
                              <a:gd name="f11520" fmla="*/ f9566 f3749 1"/>
                              <a:gd name="f11521" fmla="*/ f9567 f3748 1"/>
                              <a:gd name="f11522" fmla="*/ f9568 f3749 1"/>
                              <a:gd name="f11523" fmla="*/ f9569 f3749 1"/>
                              <a:gd name="f11524" fmla="*/ f9570 f3748 1"/>
                              <a:gd name="f11525" fmla="*/ f9571 f3749 1"/>
                              <a:gd name="f11526" fmla="*/ f9572 f3748 1"/>
                              <a:gd name="f11527" fmla="*/ f9573 f3749 1"/>
                              <a:gd name="f11528" fmla="*/ f9574 f3748 1"/>
                              <a:gd name="f11529" fmla="*/ f9575 f3749 1"/>
                              <a:gd name="f11530" fmla="*/ f9576 f3748 1"/>
                              <a:gd name="f11531" fmla="*/ f9577 f3749 1"/>
                              <a:gd name="f11532" fmla="*/ f9578 f3748 1"/>
                              <a:gd name="f11533" fmla="*/ f9579 f3749 1"/>
                              <a:gd name="f11534" fmla="*/ f9580 f3748 1"/>
                              <a:gd name="f11535" fmla="*/ f9581 f3749 1"/>
                              <a:gd name="f11536" fmla="*/ f9582 f3748 1"/>
                              <a:gd name="f11537" fmla="*/ f9583 f3749 1"/>
                              <a:gd name="f11538" fmla="*/ f9584 f3748 1"/>
                              <a:gd name="f11539" fmla="*/ f9585 f3749 1"/>
                              <a:gd name="f11540" fmla="*/ f9586 f3748 1"/>
                              <a:gd name="f11541" fmla="*/ f9587 f3749 1"/>
                              <a:gd name="f11542" fmla="*/ f9588 f3748 1"/>
                              <a:gd name="f11543" fmla="*/ f9589 f3749 1"/>
                              <a:gd name="f11544" fmla="*/ f9590 f3748 1"/>
                              <a:gd name="f11545" fmla="*/ f9591 f3749 1"/>
                              <a:gd name="f11546" fmla="*/ f9592 f3748 1"/>
                              <a:gd name="f11547" fmla="*/ f9593 f3748 1"/>
                              <a:gd name="f11548" fmla="*/ f9594 f3749 1"/>
                              <a:gd name="f11549" fmla="*/ f9595 f3748 1"/>
                              <a:gd name="f11550" fmla="*/ f9596 f3749 1"/>
                              <a:gd name="f11551" fmla="*/ f9597 f3749 1"/>
                              <a:gd name="f11552" fmla="*/ f9598 f3748 1"/>
                              <a:gd name="f11553" fmla="*/ f9599 f3749 1"/>
                              <a:gd name="f11554" fmla="*/ f9600 f3748 1"/>
                              <a:gd name="f11555" fmla="*/ f9601 f3748 1"/>
                              <a:gd name="f11556" fmla="*/ f9602 f3749 1"/>
                              <a:gd name="f11557" fmla="*/ f9603 f3748 1"/>
                              <a:gd name="f11558" fmla="*/ f9604 f3749 1"/>
                              <a:gd name="f11559" fmla="*/ f9605 f3748 1"/>
                              <a:gd name="f11560" fmla="*/ f9606 f3749 1"/>
                              <a:gd name="f11561" fmla="*/ f9607 f3749 1"/>
                              <a:gd name="f11562" fmla="*/ f9608 f3748 1"/>
                              <a:gd name="f11563" fmla="*/ f9609 f3749 1"/>
                              <a:gd name="f11564" fmla="*/ f9610 f374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60">
                                <a:pos x="f9615" y="f9616"/>
                              </a:cxn>
                              <a:cxn ang="f7660">
                                <a:pos x="f9617" y="f9618"/>
                              </a:cxn>
                              <a:cxn ang="f7660">
                                <a:pos x="f9619" y="f9620"/>
                              </a:cxn>
                              <a:cxn ang="f7660">
                                <a:pos x="f9621" y="f9622"/>
                              </a:cxn>
                              <a:cxn ang="f7660">
                                <a:pos x="f9623" y="f9624"/>
                              </a:cxn>
                              <a:cxn ang="f7660">
                                <a:pos x="f9625" y="f9626"/>
                              </a:cxn>
                              <a:cxn ang="f7660">
                                <a:pos x="f9627" y="f9624"/>
                              </a:cxn>
                              <a:cxn ang="f7660">
                                <a:pos x="f9628" y="f9629"/>
                              </a:cxn>
                              <a:cxn ang="f7660">
                                <a:pos x="f9621" y="f9622"/>
                              </a:cxn>
                              <a:cxn ang="f7660">
                                <a:pos x="f9630" y="f9631"/>
                              </a:cxn>
                              <a:cxn ang="f7660">
                                <a:pos x="f9632" y="f9633"/>
                              </a:cxn>
                              <a:cxn ang="f7660">
                                <a:pos x="f9634" y="f9635"/>
                              </a:cxn>
                              <a:cxn ang="f7660">
                                <a:pos x="f9636" y="f9637"/>
                              </a:cxn>
                              <a:cxn ang="f7660">
                                <a:pos x="f9638" y="f9639"/>
                              </a:cxn>
                              <a:cxn ang="f7660">
                                <a:pos x="f9640" y="f9641"/>
                              </a:cxn>
                              <a:cxn ang="f7660">
                                <a:pos x="f9642" y="f9643"/>
                              </a:cxn>
                              <a:cxn ang="f7660">
                                <a:pos x="f9644" y="f9626"/>
                              </a:cxn>
                              <a:cxn ang="f7660">
                                <a:pos x="f9645" y="f9646"/>
                              </a:cxn>
                              <a:cxn ang="f7660">
                                <a:pos x="f9647" y="f9643"/>
                              </a:cxn>
                              <a:cxn ang="f7660">
                                <a:pos x="f9648" y="f9649"/>
                              </a:cxn>
                              <a:cxn ang="f7660">
                                <a:pos x="f9650" y="f9651"/>
                              </a:cxn>
                              <a:cxn ang="f7660">
                                <a:pos x="f9652" y="f9653"/>
                              </a:cxn>
                              <a:cxn ang="f7660">
                                <a:pos x="f9654" y="f9655"/>
                              </a:cxn>
                              <a:cxn ang="f7660">
                                <a:pos x="f9656" y="f9657"/>
                              </a:cxn>
                              <a:cxn ang="f7660">
                                <a:pos x="f9658" y="f9659"/>
                              </a:cxn>
                              <a:cxn ang="f7660">
                                <a:pos x="f9660" y="f9661"/>
                              </a:cxn>
                              <a:cxn ang="f7660">
                                <a:pos x="f9662" y="f9663"/>
                              </a:cxn>
                              <a:cxn ang="f7660">
                                <a:pos x="f9664" y="f9665"/>
                              </a:cxn>
                              <a:cxn ang="f7660">
                                <a:pos x="f9666" y="f9665"/>
                              </a:cxn>
                              <a:cxn ang="f7660">
                                <a:pos x="f9667" y="f9668"/>
                              </a:cxn>
                              <a:cxn ang="f7660">
                                <a:pos x="f9669" y="f9670"/>
                              </a:cxn>
                              <a:cxn ang="f7660">
                                <a:pos x="f9671" y="f9672"/>
                              </a:cxn>
                              <a:cxn ang="f7660">
                                <a:pos x="f9673" y="f9674"/>
                              </a:cxn>
                              <a:cxn ang="f7660">
                                <a:pos x="f9675" y="f9665"/>
                              </a:cxn>
                              <a:cxn ang="f7660">
                                <a:pos x="f9676" y="f9665"/>
                              </a:cxn>
                              <a:cxn ang="f7660">
                                <a:pos x="f9677" y="f9678"/>
                              </a:cxn>
                              <a:cxn ang="f7660">
                                <a:pos x="f9679" y="f9680"/>
                              </a:cxn>
                              <a:cxn ang="f7660">
                                <a:pos x="f9681" y="f9682"/>
                              </a:cxn>
                              <a:cxn ang="f7660">
                                <a:pos x="f9683" y="f9682"/>
                              </a:cxn>
                              <a:cxn ang="f7660">
                                <a:pos x="f9684" y="f9685"/>
                              </a:cxn>
                              <a:cxn ang="f7660">
                                <a:pos x="f9686" y="f9687"/>
                              </a:cxn>
                              <a:cxn ang="f7660">
                                <a:pos x="f9688" y="f9689"/>
                              </a:cxn>
                              <a:cxn ang="f7660">
                                <a:pos x="f9690" y="f9691"/>
                              </a:cxn>
                              <a:cxn ang="f7660">
                                <a:pos x="f9692" y="f9665"/>
                              </a:cxn>
                              <a:cxn ang="f7660">
                                <a:pos x="f9693" y="f9694"/>
                              </a:cxn>
                              <a:cxn ang="f7660">
                                <a:pos x="f9695" y="f9696"/>
                              </a:cxn>
                              <a:cxn ang="f7660">
                                <a:pos x="f9697" y="f9698"/>
                              </a:cxn>
                              <a:cxn ang="f7660">
                                <a:pos x="f9699" y="f9700"/>
                              </a:cxn>
                              <a:cxn ang="f7660">
                                <a:pos x="f9701" y="f9702"/>
                              </a:cxn>
                              <a:cxn ang="f7660">
                                <a:pos x="f9703" y="f9704"/>
                              </a:cxn>
                              <a:cxn ang="f7660">
                                <a:pos x="f9705" y="f9706"/>
                              </a:cxn>
                              <a:cxn ang="f7660">
                                <a:pos x="f9636" y="f9637"/>
                              </a:cxn>
                              <a:cxn ang="f7660">
                                <a:pos x="f9707" y="f9708"/>
                              </a:cxn>
                              <a:cxn ang="f7660">
                                <a:pos x="f9709" y="f9710"/>
                              </a:cxn>
                              <a:cxn ang="f7660">
                                <a:pos x="f9711" y="f9712"/>
                              </a:cxn>
                              <a:cxn ang="f7660">
                                <a:pos x="f9713" y="f9714"/>
                              </a:cxn>
                              <a:cxn ang="f7660">
                                <a:pos x="f9715" y="f9716"/>
                              </a:cxn>
                              <a:cxn ang="f7660">
                                <a:pos x="f9717" y="f9718"/>
                              </a:cxn>
                              <a:cxn ang="f7660">
                                <a:pos x="f9719" y="f9720"/>
                              </a:cxn>
                              <a:cxn ang="f7660">
                                <a:pos x="f9721" y="f9722"/>
                              </a:cxn>
                              <a:cxn ang="f7660">
                                <a:pos x="f9723" y="f9724"/>
                              </a:cxn>
                              <a:cxn ang="f7660">
                                <a:pos x="f9725" y="f9726"/>
                              </a:cxn>
                              <a:cxn ang="f7660">
                                <a:pos x="f9727" y="f9728"/>
                              </a:cxn>
                              <a:cxn ang="f7660">
                                <a:pos x="f9729" y="f9730"/>
                              </a:cxn>
                              <a:cxn ang="f7660">
                                <a:pos x="f9731" y="f9732"/>
                              </a:cxn>
                              <a:cxn ang="f7660">
                                <a:pos x="f9733" y="f9734"/>
                              </a:cxn>
                              <a:cxn ang="f7660">
                                <a:pos x="f9735" y="f9736"/>
                              </a:cxn>
                              <a:cxn ang="f7660">
                                <a:pos x="f9737" y="f9714"/>
                              </a:cxn>
                              <a:cxn ang="f7660">
                                <a:pos x="f9705" y="f9706"/>
                              </a:cxn>
                              <a:cxn ang="f7660">
                                <a:pos x="f9738" y="f9739"/>
                              </a:cxn>
                              <a:cxn ang="f7660">
                                <a:pos x="f9740" y="f9741"/>
                              </a:cxn>
                              <a:cxn ang="f7660">
                                <a:pos x="f9742" y="f9743"/>
                              </a:cxn>
                              <a:cxn ang="f7660">
                                <a:pos x="f9744" y="f9745"/>
                              </a:cxn>
                              <a:cxn ang="f7660">
                                <a:pos x="f9746" y="f9747"/>
                              </a:cxn>
                              <a:cxn ang="f7660">
                                <a:pos x="f9748" y="f9749"/>
                              </a:cxn>
                              <a:cxn ang="f7660">
                                <a:pos x="f9750" y="f9751"/>
                              </a:cxn>
                              <a:cxn ang="f7660">
                                <a:pos x="f9752" y="f9753"/>
                              </a:cxn>
                              <a:cxn ang="f7660">
                                <a:pos x="f9754" y="f9718"/>
                              </a:cxn>
                              <a:cxn ang="f7660">
                                <a:pos x="f9755" y="f9756"/>
                              </a:cxn>
                              <a:cxn ang="f7660">
                                <a:pos x="f9757" y="f9758"/>
                              </a:cxn>
                              <a:cxn ang="f7660">
                                <a:pos x="f9735" y="f9736"/>
                              </a:cxn>
                              <a:cxn ang="f7660">
                                <a:pos x="f9759" y="f9760"/>
                              </a:cxn>
                              <a:cxn ang="f7660">
                                <a:pos x="f9761" y="f9762"/>
                              </a:cxn>
                              <a:cxn ang="f7660">
                                <a:pos x="f9763" y="f9764"/>
                              </a:cxn>
                              <a:cxn ang="f7660">
                                <a:pos x="f9765" y="f9766"/>
                              </a:cxn>
                              <a:cxn ang="f7660">
                                <a:pos x="f9759" y="f9760"/>
                              </a:cxn>
                              <a:cxn ang="f7660">
                                <a:pos x="f9767" y="f9768"/>
                              </a:cxn>
                              <a:cxn ang="f7660">
                                <a:pos x="f9769" y="f9770"/>
                              </a:cxn>
                              <a:cxn ang="f7660">
                                <a:pos x="f9771" y="f9772"/>
                              </a:cxn>
                              <a:cxn ang="f7660">
                                <a:pos x="f9773" y="f9774"/>
                              </a:cxn>
                              <a:cxn ang="f7660">
                                <a:pos x="f9775" y="f9776"/>
                              </a:cxn>
                              <a:cxn ang="f7660">
                                <a:pos x="f9767" y="f9768"/>
                              </a:cxn>
                              <a:cxn ang="f7660">
                                <a:pos x="f9777" y="f9778"/>
                              </a:cxn>
                              <a:cxn ang="f7660">
                                <a:pos x="f9779" y="f9780"/>
                              </a:cxn>
                              <a:cxn ang="f7660">
                                <a:pos x="f9781" y="f9782"/>
                              </a:cxn>
                              <a:cxn ang="f7660">
                                <a:pos x="f9783" y="f9784"/>
                              </a:cxn>
                              <a:cxn ang="f7660">
                                <a:pos x="f9785" y="f9786"/>
                              </a:cxn>
                              <a:cxn ang="f7660">
                                <a:pos x="f9787" y="f9788"/>
                              </a:cxn>
                              <a:cxn ang="f7660">
                                <a:pos x="f9789" y="f9790"/>
                              </a:cxn>
                              <a:cxn ang="f7660">
                                <a:pos x="f9791" y="f9792"/>
                              </a:cxn>
                              <a:cxn ang="f7660">
                                <a:pos x="f9793" y="f9794"/>
                              </a:cxn>
                              <a:cxn ang="f7660">
                                <a:pos x="f9795" y="f9796"/>
                              </a:cxn>
                              <a:cxn ang="f7660">
                                <a:pos x="f9797" y="f9798"/>
                              </a:cxn>
                              <a:cxn ang="f7660">
                                <a:pos x="f9799" y="f9800"/>
                              </a:cxn>
                              <a:cxn ang="f7660">
                                <a:pos x="f9801" y="f9802"/>
                              </a:cxn>
                              <a:cxn ang="f7660">
                                <a:pos x="f9803" y="f9804"/>
                              </a:cxn>
                              <a:cxn ang="f7660">
                                <a:pos x="f9805" y="f9806"/>
                              </a:cxn>
                              <a:cxn ang="f7660">
                                <a:pos x="f9807" y="f9808"/>
                              </a:cxn>
                              <a:cxn ang="f7660">
                                <a:pos x="f9809" y="f9762"/>
                              </a:cxn>
                              <a:cxn ang="f7660">
                                <a:pos x="f9810" y="f9811"/>
                              </a:cxn>
                              <a:cxn ang="f7660">
                                <a:pos x="f9812" y="f9813"/>
                              </a:cxn>
                              <a:cxn ang="f7660">
                                <a:pos x="f9814" y="f9815"/>
                              </a:cxn>
                              <a:cxn ang="f7660">
                                <a:pos x="f9816" y="f9817"/>
                              </a:cxn>
                              <a:cxn ang="f7660">
                                <a:pos x="f9818" y="f9819"/>
                              </a:cxn>
                              <a:cxn ang="f7660">
                                <a:pos x="f9820" y="f9749"/>
                              </a:cxn>
                              <a:cxn ang="f7660">
                                <a:pos x="f9821" y="f9822"/>
                              </a:cxn>
                              <a:cxn ang="f7660">
                                <a:pos x="f9823" y="f9824"/>
                              </a:cxn>
                              <a:cxn ang="f7660">
                                <a:pos x="f9825" y="f9826"/>
                              </a:cxn>
                              <a:cxn ang="f7660">
                                <a:pos x="f9827" y="f9828"/>
                              </a:cxn>
                              <a:cxn ang="f7660">
                                <a:pos x="f9829" y="f9749"/>
                              </a:cxn>
                              <a:cxn ang="f7660">
                                <a:pos x="f9830" y="f9819"/>
                              </a:cxn>
                              <a:cxn ang="f7660">
                                <a:pos x="f9831" y="f9817"/>
                              </a:cxn>
                              <a:cxn ang="f7660">
                                <a:pos x="f9832" y="f9815"/>
                              </a:cxn>
                              <a:cxn ang="f7660">
                                <a:pos x="f9833" y="f9813"/>
                              </a:cxn>
                              <a:cxn ang="f7660">
                                <a:pos x="f9834" y="f9811"/>
                              </a:cxn>
                              <a:cxn ang="f7660">
                                <a:pos x="f9835" y="f9762"/>
                              </a:cxn>
                              <a:cxn ang="f7660">
                                <a:pos x="f9836" y="f9837"/>
                              </a:cxn>
                              <a:cxn ang="f7660">
                                <a:pos x="f9838" y="f9839"/>
                              </a:cxn>
                              <a:cxn ang="f7660">
                                <a:pos x="f9840" y="f9841"/>
                              </a:cxn>
                              <a:cxn ang="f7660">
                                <a:pos x="f9842" y="f9843"/>
                              </a:cxn>
                              <a:cxn ang="f7660">
                                <a:pos x="f9844" y="f9845"/>
                              </a:cxn>
                              <a:cxn ang="f7660">
                                <a:pos x="f9846" y="f9847"/>
                              </a:cxn>
                              <a:cxn ang="f7660">
                                <a:pos x="f9848" y="f9849"/>
                              </a:cxn>
                              <a:cxn ang="f7660">
                                <a:pos x="f9850" y="f9851"/>
                              </a:cxn>
                              <a:cxn ang="f7660">
                                <a:pos x="f9852" y="f9853"/>
                              </a:cxn>
                              <a:cxn ang="f7660">
                                <a:pos x="f9854" y="f9855"/>
                              </a:cxn>
                              <a:cxn ang="f7660">
                                <a:pos x="f9856" y="f9857"/>
                              </a:cxn>
                              <a:cxn ang="f7660">
                                <a:pos x="f9858" y="f9859"/>
                              </a:cxn>
                              <a:cxn ang="f7660">
                                <a:pos x="f9860" y="f9861"/>
                              </a:cxn>
                              <a:cxn ang="f7660">
                                <a:pos x="f9862" y="f9863"/>
                              </a:cxn>
                              <a:cxn ang="f7660">
                                <a:pos x="f9864" y="f9865"/>
                              </a:cxn>
                              <a:cxn ang="f7660">
                                <a:pos x="f9866" y="f9867"/>
                              </a:cxn>
                              <a:cxn ang="f7660">
                                <a:pos x="f9868" y="f9869"/>
                              </a:cxn>
                              <a:cxn ang="f7660">
                                <a:pos x="f9870" y="f9871"/>
                              </a:cxn>
                              <a:cxn ang="f7660">
                                <a:pos x="f9872" y="f9873"/>
                              </a:cxn>
                              <a:cxn ang="f7660">
                                <a:pos x="f9874" y="f9875"/>
                              </a:cxn>
                              <a:cxn ang="f7660">
                                <a:pos x="f9874" y="f9876"/>
                              </a:cxn>
                              <a:cxn ang="f7660">
                                <a:pos x="f9877" y="f9878"/>
                              </a:cxn>
                              <a:cxn ang="f7660">
                                <a:pos x="f9879" y="f9875"/>
                              </a:cxn>
                              <a:cxn ang="f7660">
                                <a:pos x="f9880" y="f9881"/>
                              </a:cxn>
                              <a:cxn ang="f7660">
                                <a:pos x="f9882" y="f9883"/>
                              </a:cxn>
                              <a:cxn ang="f7660">
                                <a:pos x="f9884" y="f9885"/>
                              </a:cxn>
                              <a:cxn ang="f7660">
                                <a:pos x="f9886" y="f9887"/>
                              </a:cxn>
                              <a:cxn ang="f7660">
                                <a:pos x="f9888" y="f9889"/>
                              </a:cxn>
                              <a:cxn ang="f7660">
                                <a:pos x="f9890" y="f9891"/>
                              </a:cxn>
                              <a:cxn ang="f7660">
                                <a:pos x="f9892" y="f9893"/>
                              </a:cxn>
                              <a:cxn ang="f7660">
                                <a:pos x="f9894" y="f9895"/>
                              </a:cxn>
                              <a:cxn ang="f7660">
                                <a:pos x="f9896" y="f9897"/>
                              </a:cxn>
                              <a:cxn ang="f7660">
                                <a:pos x="f9898" y="f9899"/>
                              </a:cxn>
                              <a:cxn ang="f7660">
                                <a:pos x="f9900" y="f9901"/>
                              </a:cxn>
                              <a:cxn ang="f7660">
                                <a:pos x="f9902" y="f9903"/>
                              </a:cxn>
                              <a:cxn ang="f7660">
                                <a:pos x="f9904" y="f9905"/>
                              </a:cxn>
                              <a:cxn ang="f7660">
                                <a:pos x="f9900" y="f9906"/>
                              </a:cxn>
                              <a:cxn ang="f7660">
                                <a:pos x="f9898" y="f9907"/>
                              </a:cxn>
                              <a:cxn ang="f7660">
                                <a:pos x="f9894" y="f9895"/>
                              </a:cxn>
                              <a:cxn ang="f7660">
                                <a:pos x="f9908" y="f9909"/>
                              </a:cxn>
                              <a:cxn ang="f7660">
                                <a:pos x="f9910" y="f9911"/>
                              </a:cxn>
                              <a:cxn ang="f7660">
                                <a:pos x="f9912" y="f9913"/>
                              </a:cxn>
                              <a:cxn ang="f7660">
                                <a:pos x="f9914" y="f9915"/>
                              </a:cxn>
                              <a:cxn ang="f7660">
                                <a:pos x="f9916" y="f9917"/>
                              </a:cxn>
                              <a:cxn ang="f7660">
                                <a:pos x="f9918" y="f9919"/>
                              </a:cxn>
                              <a:cxn ang="f7660">
                                <a:pos x="f9920" y="f9921"/>
                              </a:cxn>
                              <a:cxn ang="f7660">
                                <a:pos x="f9922" y="f9923"/>
                              </a:cxn>
                              <a:cxn ang="f7660">
                                <a:pos x="f9924" y="f9925"/>
                              </a:cxn>
                              <a:cxn ang="f7660">
                                <a:pos x="f9926" y="f9927"/>
                              </a:cxn>
                              <a:cxn ang="f7660">
                                <a:pos x="f9928" y="f9929"/>
                              </a:cxn>
                              <a:cxn ang="f7660">
                                <a:pos x="f9930" y="f9931"/>
                              </a:cxn>
                              <a:cxn ang="f7660">
                                <a:pos x="f9932" y="f9933"/>
                              </a:cxn>
                              <a:cxn ang="f7660">
                                <a:pos x="f9934" y="f9935"/>
                              </a:cxn>
                              <a:cxn ang="f7660">
                                <a:pos x="f9936" y="f9875"/>
                              </a:cxn>
                              <a:cxn ang="f7660">
                                <a:pos x="f9936" y="f9875"/>
                              </a:cxn>
                              <a:cxn ang="f7660">
                                <a:pos x="f9937" y="f9938"/>
                              </a:cxn>
                              <a:cxn ang="f7660">
                                <a:pos x="f9932" y="f9933"/>
                              </a:cxn>
                              <a:cxn ang="f7660">
                                <a:pos x="f9939" y="f9931"/>
                              </a:cxn>
                              <a:cxn ang="f7660">
                                <a:pos x="f9940" y="f9941"/>
                              </a:cxn>
                              <a:cxn ang="f7660">
                                <a:pos x="f9942" y="f9943"/>
                              </a:cxn>
                              <a:cxn ang="f7660">
                                <a:pos x="f9944" y="f9945"/>
                              </a:cxn>
                              <a:cxn ang="f7660">
                                <a:pos x="f9946" y="f9947"/>
                              </a:cxn>
                              <a:cxn ang="f7660">
                                <a:pos x="f9948" y="f9941"/>
                              </a:cxn>
                              <a:cxn ang="f7660">
                                <a:pos x="f9949" y="f9950"/>
                              </a:cxn>
                              <a:cxn ang="f7660">
                                <a:pos x="f9951" y="f9952"/>
                              </a:cxn>
                              <a:cxn ang="f7660">
                                <a:pos x="f9953" y="f9954"/>
                              </a:cxn>
                              <a:cxn ang="f7660">
                                <a:pos x="f9955" y="f9927"/>
                              </a:cxn>
                              <a:cxn ang="f7660">
                                <a:pos x="f9956" y="f9957"/>
                              </a:cxn>
                              <a:cxn ang="f7660">
                                <a:pos x="f9958" y="f9959"/>
                              </a:cxn>
                              <a:cxn ang="f7660">
                                <a:pos x="f9960" y="f9961"/>
                              </a:cxn>
                              <a:cxn ang="f7660">
                                <a:pos x="f9962" y="f9963"/>
                              </a:cxn>
                              <a:cxn ang="f7660">
                                <a:pos x="f9964" y="f9965"/>
                              </a:cxn>
                              <a:cxn ang="f7660">
                                <a:pos x="f9966" y="f9967"/>
                              </a:cxn>
                              <a:cxn ang="f7660">
                                <a:pos x="f9968" y="f9969"/>
                              </a:cxn>
                              <a:cxn ang="f7660">
                                <a:pos x="f9964" y="f9965"/>
                              </a:cxn>
                              <a:cxn ang="f7660">
                                <a:pos x="f9970" y="f9963"/>
                              </a:cxn>
                              <a:cxn ang="f7660">
                                <a:pos x="f9971" y="f9961"/>
                              </a:cxn>
                              <a:cxn ang="f7660">
                                <a:pos x="f9972" y="f9973"/>
                              </a:cxn>
                              <a:cxn ang="f7660">
                                <a:pos x="f9914" y="f9915"/>
                              </a:cxn>
                              <a:cxn ang="f7660">
                                <a:pos x="f9974" y="f9975"/>
                              </a:cxn>
                              <a:cxn ang="f7660">
                                <a:pos x="f9976" y="f9977"/>
                              </a:cxn>
                              <a:cxn ang="f7660">
                                <a:pos x="f9978" y="f9979"/>
                              </a:cxn>
                              <a:cxn ang="f7660">
                                <a:pos x="f9980" y="f9981"/>
                              </a:cxn>
                              <a:cxn ang="f7660">
                                <a:pos x="f9982" y="f9983"/>
                              </a:cxn>
                              <a:cxn ang="f7660">
                                <a:pos x="f9984" y="f9985"/>
                              </a:cxn>
                              <a:cxn ang="f7660">
                                <a:pos x="f9986" y="f9987"/>
                              </a:cxn>
                              <a:cxn ang="f7660">
                                <a:pos x="f9988" y="f9975"/>
                              </a:cxn>
                              <a:cxn ang="f7660">
                                <a:pos x="f9989" y="f9990"/>
                              </a:cxn>
                              <a:cxn ang="f7660">
                                <a:pos x="f9991" y="f9992"/>
                              </a:cxn>
                              <a:cxn ang="f7660">
                                <a:pos x="f9993" y="f9994"/>
                              </a:cxn>
                              <a:cxn ang="f7660">
                                <a:pos x="f9995" y="f9996"/>
                              </a:cxn>
                              <a:cxn ang="f7660">
                                <a:pos x="f9997" y="f9998"/>
                              </a:cxn>
                              <a:cxn ang="f7660">
                                <a:pos x="f9999" y="f10000"/>
                              </a:cxn>
                              <a:cxn ang="f7660">
                                <a:pos x="f10001" y="f10002"/>
                              </a:cxn>
                              <a:cxn ang="f7660">
                                <a:pos x="f10003" y="f10004"/>
                              </a:cxn>
                              <a:cxn ang="f7660">
                                <a:pos x="f10005" y="f10006"/>
                              </a:cxn>
                              <a:cxn ang="f7660">
                                <a:pos x="f10007" y="f10008"/>
                              </a:cxn>
                              <a:cxn ang="f7660">
                                <a:pos x="f10009" y="f10010"/>
                              </a:cxn>
                              <a:cxn ang="f7660">
                                <a:pos x="f10011" y="f10012"/>
                              </a:cxn>
                              <a:cxn ang="f7660">
                                <a:pos x="f10013" y="f10014"/>
                              </a:cxn>
                              <a:cxn ang="f7660">
                                <a:pos x="f10015" y="f10016"/>
                              </a:cxn>
                              <a:cxn ang="f7660">
                                <a:pos x="f10013" y="f10014"/>
                              </a:cxn>
                              <a:cxn ang="f7660">
                                <a:pos x="f10011" y="f10012"/>
                              </a:cxn>
                              <a:cxn ang="f7660">
                                <a:pos x="f10017" y="f10018"/>
                              </a:cxn>
                              <a:cxn ang="f7660">
                                <a:pos x="f10019" y="f10020"/>
                              </a:cxn>
                              <a:cxn ang="f7660">
                                <a:pos x="f10021" y="f10022"/>
                              </a:cxn>
                              <a:cxn ang="f7660">
                                <a:pos x="f10023" y="f10024"/>
                              </a:cxn>
                              <a:cxn ang="f7660">
                                <a:pos x="f10025" y="f10026"/>
                              </a:cxn>
                              <a:cxn ang="f7660">
                                <a:pos x="f10027" y="f10028"/>
                              </a:cxn>
                              <a:cxn ang="f7660">
                                <a:pos x="f10029" y="f10030"/>
                              </a:cxn>
                              <a:cxn ang="f7660">
                                <a:pos x="f10031" y="f10032"/>
                              </a:cxn>
                              <a:cxn ang="f7660">
                                <a:pos x="f10033" y="f10034"/>
                              </a:cxn>
                              <a:cxn ang="f7660">
                                <a:pos x="f10035" y="f10036"/>
                              </a:cxn>
                              <a:cxn ang="f7660">
                                <a:pos x="f10017" y="f10018"/>
                              </a:cxn>
                              <a:cxn ang="f7660">
                                <a:pos x="f10037" y="f10038"/>
                              </a:cxn>
                              <a:cxn ang="f7660">
                                <a:pos x="f10039" y="f10040"/>
                              </a:cxn>
                              <a:cxn ang="f7660">
                                <a:pos x="f10041" y="f10042"/>
                              </a:cxn>
                              <a:cxn ang="f7660">
                                <a:pos x="f10043" y="f10044"/>
                              </a:cxn>
                              <a:cxn ang="f7660">
                                <a:pos x="f10045" y="f10046"/>
                              </a:cxn>
                              <a:cxn ang="f7660">
                                <a:pos x="f10047" y="f10048"/>
                              </a:cxn>
                              <a:cxn ang="f7660">
                                <a:pos x="f10049" y="f10050"/>
                              </a:cxn>
                              <a:cxn ang="f7660">
                                <a:pos x="f10051" y="f10052"/>
                              </a:cxn>
                              <a:cxn ang="f7660">
                                <a:pos x="f10053" y="f10054"/>
                              </a:cxn>
                              <a:cxn ang="f7660">
                                <a:pos x="f10055" y="f10056"/>
                              </a:cxn>
                              <a:cxn ang="f7660">
                                <a:pos x="f10057" y="f10058"/>
                              </a:cxn>
                              <a:cxn ang="f7660">
                                <a:pos x="f10059" y="f10060"/>
                              </a:cxn>
                              <a:cxn ang="f7660">
                                <a:pos x="f10061" y="f10062"/>
                              </a:cxn>
                              <a:cxn ang="f7660">
                                <a:pos x="f10063" y="f10064"/>
                              </a:cxn>
                              <a:cxn ang="f7660">
                                <a:pos x="f10065" y="f10066"/>
                              </a:cxn>
                              <a:cxn ang="f7660">
                                <a:pos x="f10067" y="f10068"/>
                              </a:cxn>
                              <a:cxn ang="f7660">
                                <a:pos x="f10069" y="f10070"/>
                              </a:cxn>
                              <a:cxn ang="f7660">
                                <a:pos x="f10071" y="f10072"/>
                              </a:cxn>
                              <a:cxn ang="f7660">
                                <a:pos x="f10073" y="f10074"/>
                              </a:cxn>
                              <a:cxn ang="f7660">
                                <a:pos x="f10075" y="f10076"/>
                              </a:cxn>
                              <a:cxn ang="f7660">
                                <a:pos x="f10077" y="f10078"/>
                              </a:cxn>
                              <a:cxn ang="f7660">
                                <a:pos x="f10079" y="f10080"/>
                              </a:cxn>
                              <a:cxn ang="f7660">
                                <a:pos x="f10081" y="f10082"/>
                              </a:cxn>
                              <a:cxn ang="f7660">
                                <a:pos x="f10083" y="f10084"/>
                              </a:cxn>
                              <a:cxn ang="f7660">
                                <a:pos x="f10085" y="f10086"/>
                              </a:cxn>
                              <a:cxn ang="f7660">
                                <a:pos x="f10087" y="f9865"/>
                              </a:cxn>
                              <a:cxn ang="f7660">
                                <a:pos x="f10088" y="f10089"/>
                              </a:cxn>
                              <a:cxn ang="f7660">
                                <a:pos x="f10090" y="f10091"/>
                              </a:cxn>
                              <a:cxn ang="f7660">
                                <a:pos x="f10092" y="f10093"/>
                              </a:cxn>
                              <a:cxn ang="f7660">
                                <a:pos x="f10094" y="f10095"/>
                              </a:cxn>
                              <a:cxn ang="f7660">
                                <a:pos x="f10096" y="f10097"/>
                              </a:cxn>
                              <a:cxn ang="f7660">
                                <a:pos x="f10098" y="f10099"/>
                              </a:cxn>
                              <a:cxn ang="f7660">
                                <a:pos x="f10100" y="f10101"/>
                              </a:cxn>
                              <a:cxn ang="f7660">
                                <a:pos x="f10102" y="f10103"/>
                              </a:cxn>
                              <a:cxn ang="f7660">
                                <a:pos x="f10104" y="f10105"/>
                              </a:cxn>
                              <a:cxn ang="f7660">
                                <a:pos x="f10106" y="f9808"/>
                              </a:cxn>
                              <a:cxn ang="f7660">
                                <a:pos x="f10107" y="f10108"/>
                              </a:cxn>
                              <a:cxn ang="f7660">
                                <a:pos x="f10109" y="f10110"/>
                              </a:cxn>
                              <a:cxn ang="f7660">
                                <a:pos x="f10111" y="f10112"/>
                              </a:cxn>
                              <a:cxn ang="f7660">
                                <a:pos x="f10113" y="f10114"/>
                              </a:cxn>
                              <a:cxn ang="f7660">
                                <a:pos x="f10115" y="f10116"/>
                              </a:cxn>
                              <a:cxn ang="f7660">
                                <a:pos x="f10117" y="f10118"/>
                              </a:cxn>
                              <a:cxn ang="f7660">
                                <a:pos x="f10119" y="f10120"/>
                              </a:cxn>
                              <a:cxn ang="f7660">
                                <a:pos x="f10121" y="f10122"/>
                              </a:cxn>
                              <a:cxn ang="f7660">
                                <a:pos x="f10123" y="f10124"/>
                              </a:cxn>
                              <a:cxn ang="f7660">
                                <a:pos x="f10125" y="f10126"/>
                              </a:cxn>
                              <a:cxn ang="f7660">
                                <a:pos x="f10127" y="f10128"/>
                              </a:cxn>
                              <a:cxn ang="f7660">
                                <a:pos x="f10087" y="f10129"/>
                              </a:cxn>
                              <a:cxn ang="f7660">
                                <a:pos x="f10130" y="f10131"/>
                              </a:cxn>
                              <a:cxn ang="f7660">
                                <a:pos x="f10132" y="f10133"/>
                              </a:cxn>
                              <a:cxn ang="f7660">
                                <a:pos x="f10134" y="f9933"/>
                              </a:cxn>
                              <a:cxn ang="f7660">
                                <a:pos x="f10135" y="f10136"/>
                              </a:cxn>
                              <a:cxn ang="f7660">
                                <a:pos x="f10137" y="f10138"/>
                              </a:cxn>
                              <a:cxn ang="f7660">
                                <a:pos x="f10139" y="f10140"/>
                              </a:cxn>
                              <a:cxn ang="f7660">
                                <a:pos x="f10141" y="f10142"/>
                              </a:cxn>
                              <a:cxn ang="f7660">
                                <a:pos x="f10143" y="f10144"/>
                              </a:cxn>
                              <a:cxn ang="f7660">
                                <a:pos x="f10145" y="f10146"/>
                              </a:cxn>
                              <a:cxn ang="f7660">
                                <a:pos x="f10147" y="f10148"/>
                              </a:cxn>
                              <a:cxn ang="f7660">
                                <a:pos x="f10059" y="f10149"/>
                              </a:cxn>
                              <a:cxn ang="f7660">
                                <a:pos x="f10150" y="f10151"/>
                              </a:cxn>
                              <a:cxn ang="f7660">
                                <a:pos x="f10152" y="f10153"/>
                              </a:cxn>
                              <a:cxn ang="f7660">
                                <a:pos x="f10154" y="f10155"/>
                              </a:cxn>
                              <a:cxn ang="f7660">
                                <a:pos x="f10156" y="f10022"/>
                              </a:cxn>
                              <a:cxn ang="f7660">
                                <a:pos x="f10157" y="f10158"/>
                              </a:cxn>
                              <a:cxn ang="f7660">
                                <a:pos x="f10159" y="f10160"/>
                              </a:cxn>
                              <a:cxn ang="f7660">
                                <a:pos x="f10161" y="f10162"/>
                              </a:cxn>
                              <a:cxn ang="f7660">
                                <a:pos x="f10163" y="f10164"/>
                              </a:cxn>
                              <a:cxn ang="f7660">
                                <a:pos x="f10165" y="f10166"/>
                              </a:cxn>
                              <a:cxn ang="f7660">
                                <a:pos x="f10167" y="f10168"/>
                              </a:cxn>
                              <a:cxn ang="f7660">
                                <a:pos x="f10167" y="f10168"/>
                              </a:cxn>
                              <a:cxn ang="f7660">
                                <a:pos x="f10169" y="f10170"/>
                              </a:cxn>
                              <a:cxn ang="f7660">
                                <a:pos x="f10171" y="f10172"/>
                              </a:cxn>
                              <a:cxn ang="f7660">
                                <a:pos x="f10173" y="f10174"/>
                              </a:cxn>
                              <a:cxn ang="f7660">
                                <a:pos x="f10175" y="f10176"/>
                              </a:cxn>
                              <a:cxn ang="f7660">
                                <a:pos x="f10177" y="f10178"/>
                              </a:cxn>
                              <a:cxn ang="f7660">
                                <a:pos x="f10179" y="f10180"/>
                              </a:cxn>
                              <a:cxn ang="f7660">
                                <a:pos x="f10181" y="f10182"/>
                              </a:cxn>
                              <a:cxn ang="f7660">
                                <a:pos x="f10183" y="f10184"/>
                              </a:cxn>
                              <a:cxn ang="f7660">
                                <a:pos x="f10185" y="f10186"/>
                              </a:cxn>
                              <a:cxn ang="f7660">
                                <a:pos x="f10187" y="f10188"/>
                              </a:cxn>
                              <a:cxn ang="f7660">
                                <a:pos x="f10189" y="f10190"/>
                              </a:cxn>
                              <a:cxn ang="f7660">
                                <a:pos x="f10191" y="f10192"/>
                              </a:cxn>
                              <a:cxn ang="f7660">
                                <a:pos x="f10193" y="f10194"/>
                              </a:cxn>
                              <a:cxn ang="f7660">
                                <a:pos x="f10195" y="f10196"/>
                              </a:cxn>
                              <a:cxn ang="f7660">
                                <a:pos x="f10197" y="f10198"/>
                              </a:cxn>
                              <a:cxn ang="f7660">
                                <a:pos x="f10199" y="f10200"/>
                              </a:cxn>
                              <a:cxn ang="f7660">
                                <a:pos x="f10201" y="f10182"/>
                              </a:cxn>
                              <a:cxn ang="f7660">
                                <a:pos x="f10202" y="f10168"/>
                              </a:cxn>
                              <a:cxn ang="f7660">
                                <a:pos x="f10203" y="f10204"/>
                              </a:cxn>
                              <a:cxn ang="f7660">
                                <a:pos x="f10205" y="f10206"/>
                              </a:cxn>
                              <a:cxn ang="f7660">
                                <a:pos x="f10207" y="f10208"/>
                              </a:cxn>
                              <a:cxn ang="f7660">
                                <a:pos x="f10013" y="f10209"/>
                              </a:cxn>
                              <a:cxn ang="f7660">
                                <a:pos x="f10210" y="f10211"/>
                              </a:cxn>
                              <a:cxn ang="f7660">
                                <a:pos x="f10212" y="f10213"/>
                              </a:cxn>
                              <a:cxn ang="f7660">
                                <a:pos x="f10214" y="f10215"/>
                              </a:cxn>
                              <a:cxn ang="f7660">
                                <a:pos x="f10216" y="f10217"/>
                              </a:cxn>
                              <a:cxn ang="f7660">
                                <a:pos x="f10218" y="f10166"/>
                              </a:cxn>
                              <a:cxn ang="f7660">
                                <a:pos x="f10219" y="f10178"/>
                              </a:cxn>
                              <a:cxn ang="f7660">
                                <a:pos x="f10220" y="f10221"/>
                              </a:cxn>
                              <a:cxn ang="f7660">
                                <a:pos x="f10222" y="f10223"/>
                              </a:cxn>
                              <a:cxn ang="f7660">
                                <a:pos x="f10224" y="f10225"/>
                              </a:cxn>
                              <a:cxn ang="f7660">
                                <a:pos x="f10226" y="f10227"/>
                              </a:cxn>
                              <a:cxn ang="f7660">
                                <a:pos x="f10228" y="f10229"/>
                              </a:cxn>
                              <a:cxn ang="f7660">
                                <a:pos x="f10230" y="f10231"/>
                              </a:cxn>
                              <a:cxn ang="f7660">
                                <a:pos x="f10232" y="f10233"/>
                              </a:cxn>
                              <a:cxn ang="f7660">
                                <a:pos x="f10234" y="f10235"/>
                              </a:cxn>
                              <a:cxn ang="f7660">
                                <a:pos x="f10236" y="f10237"/>
                              </a:cxn>
                              <a:cxn ang="f7660">
                                <a:pos x="f10238" y="f10239"/>
                              </a:cxn>
                              <a:cxn ang="f7660">
                                <a:pos x="f10240" y="f10040"/>
                              </a:cxn>
                              <a:cxn ang="f7660">
                                <a:pos x="f10043" y="f10241"/>
                              </a:cxn>
                              <a:cxn ang="f7660">
                                <a:pos x="f10242" y="f10243"/>
                              </a:cxn>
                              <a:cxn ang="f7660">
                                <a:pos x="f10244" y="f10036"/>
                              </a:cxn>
                              <a:cxn ang="f7660">
                                <a:pos x="f10007" y="f10245"/>
                              </a:cxn>
                              <a:cxn ang="f7660">
                                <a:pos x="f10246" y="f10247"/>
                              </a:cxn>
                              <a:cxn ang="f7660">
                                <a:pos x="f10248" y="f10249"/>
                              </a:cxn>
                              <a:cxn ang="f7660">
                                <a:pos x="f10250" y="f10251"/>
                              </a:cxn>
                              <a:cxn ang="f7660">
                                <a:pos x="f10252" y="f10253"/>
                              </a:cxn>
                              <a:cxn ang="f7660">
                                <a:pos x="f10254" y="f10255"/>
                              </a:cxn>
                              <a:cxn ang="f7660">
                                <a:pos x="f10256" y="f10064"/>
                              </a:cxn>
                              <a:cxn ang="f7660">
                                <a:pos x="f10257" y="f9913"/>
                              </a:cxn>
                              <a:cxn ang="f7660">
                                <a:pos x="f10258" y="f10259"/>
                              </a:cxn>
                              <a:cxn ang="f7660">
                                <a:pos x="f10260" y="f10261"/>
                              </a:cxn>
                              <a:cxn ang="f7660">
                                <a:pos x="f10262" y="f9903"/>
                              </a:cxn>
                              <a:cxn ang="f7660">
                                <a:pos x="f10263" y="f9875"/>
                              </a:cxn>
                              <a:cxn ang="f7660">
                                <a:pos x="f10264" y="f10265"/>
                              </a:cxn>
                              <a:cxn ang="f7660">
                                <a:pos x="f10266" y="f10267"/>
                              </a:cxn>
                              <a:cxn ang="f7660">
                                <a:pos x="f10268" y="f10269"/>
                              </a:cxn>
                              <a:cxn ang="f7660">
                                <a:pos x="f10270" y="f10271"/>
                              </a:cxn>
                              <a:cxn ang="f7660">
                                <a:pos x="f10272" y="f9929"/>
                              </a:cxn>
                              <a:cxn ang="f7660">
                                <a:pos x="f10273" y="f10274"/>
                              </a:cxn>
                              <a:cxn ang="f7660">
                                <a:pos x="f10275" y="f10276"/>
                              </a:cxn>
                              <a:cxn ang="f7660">
                                <a:pos x="f10277" y="f10278"/>
                              </a:cxn>
                              <a:cxn ang="f7660">
                                <a:pos x="f10279" y="f10280"/>
                              </a:cxn>
                              <a:cxn ang="f7660">
                                <a:pos x="f10281" y="f10282"/>
                              </a:cxn>
                              <a:cxn ang="f7660">
                                <a:pos x="f10283" y="f10284"/>
                              </a:cxn>
                              <a:cxn ang="f7660">
                                <a:pos x="f10285" y="f10286"/>
                              </a:cxn>
                              <a:cxn ang="f7660">
                                <a:pos x="f10287" y="f10288"/>
                              </a:cxn>
                              <a:cxn ang="f7660">
                                <a:pos x="f10289" y="f10290"/>
                              </a:cxn>
                              <a:cxn ang="f7660">
                                <a:pos x="f10291" y="f10292"/>
                              </a:cxn>
                              <a:cxn ang="f7660">
                                <a:pos x="f10293" y="f10294"/>
                              </a:cxn>
                              <a:cxn ang="f7660">
                                <a:pos x="f10295" y="f10054"/>
                              </a:cxn>
                              <a:cxn ang="f7660">
                                <a:pos x="f10296" y="f10297"/>
                              </a:cxn>
                              <a:cxn ang="f7660">
                                <a:pos x="f10023" y="f10298"/>
                              </a:cxn>
                              <a:cxn ang="f7660">
                                <a:pos x="f10299" y="f10300"/>
                              </a:cxn>
                              <a:cxn ang="f7660">
                                <a:pos x="f10301" y="f10302"/>
                              </a:cxn>
                              <a:cxn ang="f7660">
                                <a:pos x="f10303" y="f10304"/>
                              </a:cxn>
                              <a:cxn ang="f7660">
                                <a:pos x="f10305" y="f10306"/>
                              </a:cxn>
                              <a:cxn ang="f7660">
                                <a:pos x="f10197" y="f10307"/>
                              </a:cxn>
                              <a:cxn ang="f7660">
                                <a:pos x="f10308" y="f10309"/>
                              </a:cxn>
                              <a:cxn ang="f7660">
                                <a:pos x="f10193" y="f10310"/>
                              </a:cxn>
                              <a:cxn ang="f7660">
                                <a:pos x="f10311" y="f10312"/>
                              </a:cxn>
                              <a:cxn ang="f7660">
                                <a:pos x="f10191" y="f10313"/>
                              </a:cxn>
                              <a:cxn ang="f7660">
                                <a:pos x="f10165" y="f10314"/>
                              </a:cxn>
                              <a:cxn ang="f7660">
                                <a:pos x="f10315" y="f10316"/>
                              </a:cxn>
                              <a:cxn ang="f7660">
                                <a:pos x="f10317" y="f10318"/>
                              </a:cxn>
                              <a:cxn ang="f7660">
                                <a:pos x="f10319" y="f10318"/>
                              </a:cxn>
                              <a:cxn ang="f7660">
                                <a:pos x="f10320" y="f10321"/>
                              </a:cxn>
                              <a:cxn ang="f7660">
                                <a:pos x="f10322" y="f10323"/>
                              </a:cxn>
                              <a:cxn ang="f7660">
                                <a:pos x="f10324" y="f10325"/>
                              </a:cxn>
                              <a:cxn ang="f7660">
                                <a:pos x="f10324" y="f10325"/>
                              </a:cxn>
                              <a:cxn ang="f7660">
                                <a:pos x="f10326" y="f10327"/>
                              </a:cxn>
                              <a:cxn ang="f7660">
                                <a:pos x="f10181" y="f10328"/>
                              </a:cxn>
                              <a:cxn ang="f7660">
                                <a:pos x="f10183" y="f10329"/>
                              </a:cxn>
                              <a:cxn ang="f7660">
                                <a:pos x="f10183" y="f10330"/>
                              </a:cxn>
                              <a:cxn ang="f7660">
                                <a:pos x="f10324" y="f10328"/>
                              </a:cxn>
                              <a:cxn ang="f7660">
                                <a:pos x="f10177" y="f10331"/>
                              </a:cxn>
                              <a:cxn ang="f7660">
                                <a:pos x="f10332" y="f10333"/>
                              </a:cxn>
                              <a:cxn ang="f7660">
                                <a:pos x="f10334" y="f10335"/>
                              </a:cxn>
                              <a:cxn ang="f7660">
                                <a:pos x="f10336" y="f10337"/>
                              </a:cxn>
                              <a:cxn ang="f7660">
                                <a:pos x="f10338" y="f10339"/>
                              </a:cxn>
                              <a:cxn ang="f7660">
                                <a:pos x="f10340" y="f10341"/>
                              </a:cxn>
                              <a:cxn ang="f7660">
                                <a:pos x="f10342" y="f10343"/>
                              </a:cxn>
                              <a:cxn ang="f7660">
                                <a:pos x="f10344" y="f10345"/>
                              </a:cxn>
                              <a:cxn ang="f7660">
                                <a:pos x="f10346" y="f10325"/>
                              </a:cxn>
                              <a:cxn ang="f7660">
                                <a:pos x="f10226" y="f10347"/>
                              </a:cxn>
                              <a:cxn ang="f7660">
                                <a:pos x="f10348" y="f10349"/>
                              </a:cxn>
                              <a:cxn ang="f7660">
                                <a:pos x="f10350" y="f10351"/>
                              </a:cxn>
                              <a:cxn ang="f7660">
                                <a:pos x="f10352" y="f10353"/>
                              </a:cxn>
                              <a:cxn ang="f7660">
                                <a:pos x="f10334" y="f10335"/>
                              </a:cxn>
                              <a:cxn ang="f7660">
                                <a:pos x="f10354" y="f10355"/>
                              </a:cxn>
                              <a:cxn ang="f7660">
                                <a:pos x="f10356" y="f10357"/>
                              </a:cxn>
                              <a:cxn ang="f7660">
                                <a:pos x="f10358" y="f10359"/>
                              </a:cxn>
                              <a:cxn ang="f7660">
                                <a:pos x="f10356" y="f10360"/>
                              </a:cxn>
                              <a:cxn ang="f7660">
                                <a:pos x="f10361" y="f10362"/>
                              </a:cxn>
                              <a:cxn ang="f7660">
                                <a:pos x="f10363" y="f10364"/>
                              </a:cxn>
                              <a:cxn ang="f7660">
                                <a:pos x="f10365" y="f10366"/>
                              </a:cxn>
                              <a:cxn ang="f7660">
                                <a:pos x="f10367" y="f10368"/>
                              </a:cxn>
                              <a:cxn ang="f7660">
                                <a:pos x="f10369" y="f10370"/>
                              </a:cxn>
                              <a:cxn ang="f7660">
                                <a:pos x="f10177" y="f10371"/>
                              </a:cxn>
                              <a:cxn ang="f7660">
                                <a:pos x="f10372" y="f10373"/>
                              </a:cxn>
                              <a:cxn ang="f7660">
                                <a:pos x="f10374" y="f10375"/>
                              </a:cxn>
                              <a:cxn ang="f7660">
                                <a:pos x="f10376" y="f10377"/>
                              </a:cxn>
                              <a:cxn ang="f7660">
                                <a:pos x="f10181" y="f10378"/>
                              </a:cxn>
                              <a:cxn ang="f7660">
                                <a:pos x="f10379" y="f10380"/>
                              </a:cxn>
                              <a:cxn ang="f7660">
                                <a:pos x="f10379" y="f10381"/>
                              </a:cxn>
                              <a:cxn ang="f7660">
                                <a:pos x="f10382" y="f10366"/>
                              </a:cxn>
                              <a:cxn ang="f7660">
                                <a:pos x="f10383" y="f10384"/>
                              </a:cxn>
                              <a:cxn ang="f7660">
                                <a:pos x="f10385" y="f10386"/>
                              </a:cxn>
                              <a:cxn ang="f7660">
                                <a:pos x="f10387" y="f10388"/>
                              </a:cxn>
                              <a:cxn ang="f7660">
                                <a:pos x="f10363" y="f10389"/>
                              </a:cxn>
                              <a:cxn ang="f7660">
                                <a:pos x="f10390" y="f10391"/>
                              </a:cxn>
                              <a:cxn ang="f7660">
                                <a:pos x="f10361" y="f10392"/>
                              </a:cxn>
                              <a:cxn ang="f7660">
                                <a:pos x="f10354" y="f10355"/>
                              </a:cxn>
                              <a:cxn ang="f7660">
                                <a:pos x="f10393" y="f10394"/>
                              </a:cxn>
                              <a:cxn ang="f7660">
                                <a:pos x="f10395" y="f10396"/>
                              </a:cxn>
                              <a:cxn ang="f7660">
                                <a:pos x="f10397" y="f10398"/>
                              </a:cxn>
                              <a:cxn ang="f7660">
                                <a:pos x="f10399" y="f10400"/>
                              </a:cxn>
                              <a:cxn ang="f7660">
                                <a:pos x="f10401" y="f10402"/>
                              </a:cxn>
                              <a:cxn ang="f7660">
                                <a:pos x="f10403" y="f10404"/>
                              </a:cxn>
                              <a:cxn ang="f7660">
                                <a:pos x="f10405" y="f10406"/>
                              </a:cxn>
                              <a:cxn ang="f7660">
                                <a:pos x="f10407" y="f10408"/>
                              </a:cxn>
                              <a:cxn ang="f7660">
                                <a:pos x="f10409" y="f10410"/>
                              </a:cxn>
                              <a:cxn ang="f7660">
                                <a:pos x="f10403" y="f10411"/>
                              </a:cxn>
                              <a:cxn ang="f7660">
                                <a:pos x="f10401" y="f10412"/>
                              </a:cxn>
                              <a:cxn ang="f7660">
                                <a:pos x="f10399" y="f10413"/>
                              </a:cxn>
                              <a:cxn ang="f7660">
                                <a:pos x="f10414" y="f10415"/>
                              </a:cxn>
                              <a:cxn ang="f7660">
                                <a:pos x="f10416" y="f10417"/>
                              </a:cxn>
                              <a:cxn ang="f7660">
                                <a:pos x="f10418" y="f10419"/>
                              </a:cxn>
                              <a:cxn ang="f7660">
                                <a:pos x="f10420" y="f10421"/>
                              </a:cxn>
                              <a:cxn ang="f7660">
                                <a:pos x="f10422" y="f10423"/>
                              </a:cxn>
                              <a:cxn ang="f7660">
                                <a:pos x="f10424" y="f10425"/>
                              </a:cxn>
                              <a:cxn ang="f7660">
                                <a:pos x="f10426" y="f10427"/>
                              </a:cxn>
                              <a:cxn ang="f7660">
                                <a:pos x="f10401" y="f10423"/>
                              </a:cxn>
                              <a:cxn ang="f7660">
                                <a:pos x="f10428" y="f10421"/>
                              </a:cxn>
                              <a:cxn ang="f7660">
                                <a:pos x="f10429" y="f10430"/>
                              </a:cxn>
                              <a:cxn ang="f7660">
                                <a:pos x="f10431" y="f10432"/>
                              </a:cxn>
                              <a:cxn ang="f7660">
                                <a:pos x="f10433" y="f10434"/>
                              </a:cxn>
                              <a:cxn ang="f7660">
                                <a:pos x="f10435" y="f10436"/>
                              </a:cxn>
                              <a:cxn ang="f7660">
                                <a:pos x="f10437" y="f10438"/>
                              </a:cxn>
                              <a:cxn ang="f7660">
                                <a:pos x="f10439" y="f10404"/>
                              </a:cxn>
                              <a:cxn ang="f7660">
                                <a:pos x="f10440" y="f10441"/>
                              </a:cxn>
                              <a:cxn ang="f7660">
                                <a:pos x="f10442" y="f10443"/>
                              </a:cxn>
                              <a:cxn ang="f7660">
                                <a:pos x="f10444" y="f10445"/>
                              </a:cxn>
                              <a:cxn ang="f7660">
                                <a:pos x="f10446" y="f10447"/>
                              </a:cxn>
                              <a:cxn ang="f7660">
                                <a:pos x="f10448" y="f10449"/>
                              </a:cxn>
                              <a:cxn ang="f7660">
                                <a:pos x="f10450" y="f10451"/>
                              </a:cxn>
                              <a:cxn ang="f7660">
                                <a:pos x="f10452" y="f10453"/>
                              </a:cxn>
                              <a:cxn ang="f7660">
                                <a:pos x="f10454" y="f10455"/>
                              </a:cxn>
                              <a:cxn ang="f7660">
                                <a:pos x="f10456" y="f10457"/>
                              </a:cxn>
                              <a:cxn ang="f7660">
                                <a:pos x="f10458" y="f10459"/>
                              </a:cxn>
                              <a:cxn ang="f7660">
                                <a:pos x="f10460" y="f10461"/>
                              </a:cxn>
                              <a:cxn ang="f7660">
                                <a:pos x="f10462" y="f10463"/>
                              </a:cxn>
                              <a:cxn ang="f7660">
                                <a:pos x="f10464" y="f10465"/>
                              </a:cxn>
                              <a:cxn ang="f7660">
                                <a:pos x="f10466" y="f10467"/>
                              </a:cxn>
                              <a:cxn ang="f7660">
                                <a:pos x="f10468" y="f10469"/>
                              </a:cxn>
                              <a:cxn ang="f7660">
                                <a:pos x="f10470" y="f10471"/>
                              </a:cxn>
                              <a:cxn ang="f7660">
                                <a:pos x="f10472" y="f10473"/>
                              </a:cxn>
                              <a:cxn ang="f7660">
                                <a:pos x="f10474" y="f10475"/>
                              </a:cxn>
                              <a:cxn ang="f7660">
                                <a:pos x="f10476" y="f10477"/>
                              </a:cxn>
                              <a:cxn ang="f7660">
                                <a:pos x="f10478" y="f10479"/>
                              </a:cxn>
                              <a:cxn ang="f7660">
                                <a:pos x="f10480" y="f10481"/>
                              </a:cxn>
                              <a:cxn ang="f7660">
                                <a:pos x="f10482" y="f10483"/>
                              </a:cxn>
                              <a:cxn ang="f7660">
                                <a:pos x="f10484" y="f10485"/>
                              </a:cxn>
                              <a:cxn ang="f7660">
                                <a:pos x="f10486" y="f10487"/>
                              </a:cxn>
                              <a:cxn ang="f7660">
                                <a:pos x="f10488" y="f10489"/>
                              </a:cxn>
                              <a:cxn ang="f7660">
                                <a:pos x="f10490" y="f10453"/>
                              </a:cxn>
                              <a:cxn ang="f7660">
                                <a:pos x="f10491" y="f10451"/>
                              </a:cxn>
                              <a:cxn ang="f7660">
                                <a:pos x="f10466" y="f10449"/>
                              </a:cxn>
                              <a:cxn ang="f7660">
                                <a:pos x="f10492" y="f10447"/>
                              </a:cxn>
                              <a:cxn ang="f7660">
                                <a:pos x="f10480" y="f10445"/>
                              </a:cxn>
                              <a:cxn ang="f7660">
                                <a:pos x="f10493" y="f10443"/>
                              </a:cxn>
                              <a:cxn ang="f7660">
                                <a:pos x="f10494" y="f10441"/>
                              </a:cxn>
                              <a:cxn ang="f7660">
                                <a:pos x="f10495" y="f10404"/>
                              </a:cxn>
                              <a:cxn ang="f7660">
                                <a:pos x="f10496" y="f10438"/>
                              </a:cxn>
                              <a:cxn ang="f7660">
                                <a:pos x="f10431" y="f10432"/>
                              </a:cxn>
                              <a:cxn ang="f7660">
                                <a:pos x="f10497" y="f10498"/>
                              </a:cxn>
                              <a:cxn ang="f7660">
                                <a:pos x="f10499" y="f10498"/>
                              </a:cxn>
                              <a:cxn ang="f7660">
                                <a:pos x="f10500" y="f10501"/>
                              </a:cxn>
                              <a:cxn ang="f7660">
                                <a:pos x="f10500" y="f10502"/>
                              </a:cxn>
                              <a:cxn ang="f7660">
                                <a:pos x="f10503" y="f10504"/>
                              </a:cxn>
                              <a:cxn ang="f7660">
                                <a:pos x="f10505" y="f10506"/>
                              </a:cxn>
                              <a:cxn ang="f7660">
                                <a:pos x="f10507" y="f10508"/>
                              </a:cxn>
                              <a:cxn ang="f7660">
                                <a:pos x="f10509" y="f10510"/>
                              </a:cxn>
                              <a:cxn ang="f7660">
                                <a:pos x="f10511" y="f10512"/>
                              </a:cxn>
                              <a:cxn ang="f7660">
                                <a:pos x="f10513" y="f10514"/>
                              </a:cxn>
                              <a:cxn ang="f7660">
                                <a:pos x="f9926" y="f10515"/>
                              </a:cxn>
                              <a:cxn ang="f7660">
                                <a:pos x="f10516" y="f10517"/>
                              </a:cxn>
                              <a:cxn ang="f7660">
                                <a:pos x="f10518" y="f10519"/>
                              </a:cxn>
                              <a:cxn ang="f7660">
                                <a:pos x="f10520" y="f10521"/>
                              </a:cxn>
                              <a:cxn ang="f7660">
                                <a:pos x="f10522" y="f10523"/>
                              </a:cxn>
                              <a:cxn ang="f7660">
                                <a:pos x="f10524" y="f10525"/>
                              </a:cxn>
                              <a:cxn ang="f7660">
                                <a:pos x="f10526" y="f10527"/>
                              </a:cxn>
                              <a:cxn ang="f7660">
                                <a:pos x="f10528" y="f10529"/>
                              </a:cxn>
                              <a:cxn ang="f7660">
                                <a:pos x="f10530" y="f10531"/>
                              </a:cxn>
                              <a:cxn ang="f7660">
                                <a:pos x="f10511" y="f10512"/>
                              </a:cxn>
                              <a:cxn ang="f7660">
                                <a:pos x="f10507" y="f10508"/>
                              </a:cxn>
                              <a:cxn ang="f7660">
                                <a:pos x="f10532" y="f10533"/>
                              </a:cxn>
                              <a:cxn ang="f7660">
                                <a:pos x="f10534" y="f10535"/>
                              </a:cxn>
                              <a:cxn ang="f7660">
                                <a:pos x="f10536" y="f10537"/>
                              </a:cxn>
                              <a:cxn ang="f7660">
                                <a:pos x="f10538" y="f10539"/>
                              </a:cxn>
                              <a:cxn ang="f7660">
                                <a:pos x="f10540" y="f10541"/>
                              </a:cxn>
                              <a:cxn ang="f7660">
                                <a:pos x="f10542" y="f10543"/>
                              </a:cxn>
                              <a:cxn ang="f7660">
                                <a:pos x="f10544" y="f10545"/>
                              </a:cxn>
                              <a:cxn ang="f7660">
                                <a:pos x="f10546" y="f10547"/>
                              </a:cxn>
                              <a:cxn ang="f7660">
                                <a:pos x="f10516" y="f10548"/>
                              </a:cxn>
                              <a:cxn ang="f7660">
                                <a:pos x="f10549" y="f10550"/>
                              </a:cxn>
                              <a:cxn ang="f7660">
                                <a:pos x="f10551" y="f10552"/>
                              </a:cxn>
                              <a:cxn ang="f7660">
                                <a:pos x="f10553" y="f10554"/>
                              </a:cxn>
                              <a:cxn ang="f7660">
                                <a:pos x="f10555" y="f10556"/>
                              </a:cxn>
                              <a:cxn ang="f7660">
                                <a:pos x="f10557" y="f10558"/>
                              </a:cxn>
                              <a:cxn ang="f7660">
                                <a:pos x="f10559" y="f10560"/>
                              </a:cxn>
                              <a:cxn ang="f7660">
                                <a:pos x="f10561" y="f10562"/>
                              </a:cxn>
                              <a:cxn ang="f7660">
                                <a:pos x="f10563" y="f10564"/>
                              </a:cxn>
                              <a:cxn ang="f7660">
                                <a:pos x="f10528" y="f10548"/>
                              </a:cxn>
                              <a:cxn ang="f7660">
                                <a:pos x="f10565" y="f10566"/>
                              </a:cxn>
                              <a:cxn ang="f7660">
                                <a:pos x="f10567" y="f10545"/>
                              </a:cxn>
                              <a:cxn ang="f7660">
                                <a:pos x="f10568" y="f10569"/>
                              </a:cxn>
                              <a:cxn ang="f7660">
                                <a:pos x="f10570" y="f10571"/>
                              </a:cxn>
                              <a:cxn ang="f7660">
                                <a:pos x="f10572" y="f10573"/>
                              </a:cxn>
                              <a:cxn ang="f7660">
                                <a:pos x="f10574" y="f10575"/>
                              </a:cxn>
                              <a:cxn ang="f7660">
                                <a:pos x="f10576" y="f10577"/>
                              </a:cxn>
                              <a:cxn ang="f7660">
                                <a:pos x="f10578" y="f10579"/>
                              </a:cxn>
                              <a:cxn ang="f7660">
                                <a:pos x="f10580" y="f10581"/>
                              </a:cxn>
                              <a:cxn ang="f7660">
                                <a:pos x="f10582" y="f10583"/>
                              </a:cxn>
                              <a:cxn ang="f7660">
                                <a:pos x="f9797" y="f10584"/>
                              </a:cxn>
                              <a:cxn ang="f7660">
                                <a:pos x="f10578" y="f10579"/>
                              </a:cxn>
                              <a:cxn ang="f7660">
                                <a:pos x="f10585" y="f10586"/>
                              </a:cxn>
                              <a:cxn ang="f7660">
                                <a:pos x="f10587" y="f10588"/>
                              </a:cxn>
                              <a:cxn ang="f7660">
                                <a:pos x="f10589" y="f10590"/>
                              </a:cxn>
                              <a:cxn ang="f7660">
                                <a:pos x="f10585" y="f10586"/>
                              </a:cxn>
                              <a:cxn ang="f7660">
                                <a:pos x="f10591" y="f10592"/>
                              </a:cxn>
                              <a:cxn ang="f7660">
                                <a:pos x="f10593" y="f10594"/>
                              </a:cxn>
                              <a:cxn ang="f7660">
                                <a:pos x="f10595" y="f10596"/>
                              </a:cxn>
                              <a:cxn ang="f7660">
                                <a:pos x="f10597" y="f10598"/>
                              </a:cxn>
                              <a:cxn ang="f7660">
                                <a:pos x="f10599" y="f10600"/>
                              </a:cxn>
                              <a:cxn ang="f7660">
                                <a:pos x="f10601" y="f10602"/>
                              </a:cxn>
                              <a:cxn ang="f7660">
                                <a:pos x="f10603" y="f10604"/>
                              </a:cxn>
                              <a:cxn ang="f7660">
                                <a:pos x="f10605" y="f10606"/>
                              </a:cxn>
                              <a:cxn ang="f7660">
                                <a:pos x="f10607" y="f10608"/>
                              </a:cxn>
                              <a:cxn ang="f7660">
                                <a:pos x="f10609" y="f10610"/>
                              </a:cxn>
                              <a:cxn ang="f7660">
                                <a:pos x="f10611" y="f10612"/>
                              </a:cxn>
                              <a:cxn ang="f7660">
                                <a:pos x="f10613" y="f10614"/>
                              </a:cxn>
                              <a:cxn ang="f7660">
                                <a:pos x="f10615" y="f10616"/>
                              </a:cxn>
                              <a:cxn ang="f7660">
                                <a:pos x="f10617" y="f10618"/>
                              </a:cxn>
                              <a:cxn ang="f7660">
                                <a:pos x="f10619" y="f10620"/>
                              </a:cxn>
                              <a:cxn ang="f7660">
                                <a:pos x="f10621" y="f10622"/>
                              </a:cxn>
                              <a:cxn ang="f7660">
                                <a:pos x="f10623" y="f10624"/>
                              </a:cxn>
                              <a:cxn ang="f7660">
                                <a:pos x="f10625" y="f10626"/>
                              </a:cxn>
                              <a:cxn ang="f7660">
                                <a:pos x="f10627" y="f10628"/>
                              </a:cxn>
                              <a:cxn ang="f7660">
                                <a:pos x="f10629" y="f10630"/>
                              </a:cxn>
                              <a:cxn ang="f7660">
                                <a:pos x="f10631" y="f10632"/>
                              </a:cxn>
                              <a:cxn ang="f7660">
                                <a:pos x="f10633" y="f10634"/>
                              </a:cxn>
                              <a:cxn ang="f7660">
                                <a:pos x="f10635" y="f10636"/>
                              </a:cxn>
                              <a:cxn ang="f7660">
                                <a:pos x="f10637" y="f10638"/>
                              </a:cxn>
                              <a:cxn ang="f7660">
                                <a:pos x="f10639" y="f10640"/>
                              </a:cxn>
                              <a:cxn ang="f7660">
                                <a:pos x="f10641" y="f10642"/>
                              </a:cxn>
                              <a:cxn ang="f7660">
                                <a:pos x="f10643" y="f10644"/>
                              </a:cxn>
                              <a:cxn ang="f7660">
                                <a:pos x="f10645" y="f10646"/>
                              </a:cxn>
                              <a:cxn ang="f7660">
                                <a:pos x="f10647" y="f10648"/>
                              </a:cxn>
                              <a:cxn ang="f7660">
                                <a:pos x="f9705" y="f10649"/>
                              </a:cxn>
                              <a:cxn ang="f7660">
                                <a:pos x="f10650" y="f10651"/>
                              </a:cxn>
                              <a:cxn ang="f7660">
                                <a:pos x="f10652" y="f10653"/>
                              </a:cxn>
                              <a:cxn ang="f7660">
                                <a:pos x="f10654" y="f10655"/>
                              </a:cxn>
                              <a:cxn ang="f7660">
                                <a:pos x="f10656" y="f10657"/>
                              </a:cxn>
                              <a:cxn ang="f7660">
                                <a:pos x="f10658" y="f10659"/>
                              </a:cxn>
                              <a:cxn ang="f7660">
                                <a:pos x="f10660" y="f10661"/>
                              </a:cxn>
                              <a:cxn ang="f7660">
                                <a:pos x="f10662" y="f10663"/>
                              </a:cxn>
                              <a:cxn ang="f7660">
                                <a:pos x="f10664" y="f10665"/>
                              </a:cxn>
                              <a:cxn ang="f7660">
                                <a:pos x="f10666" y="f10667"/>
                              </a:cxn>
                              <a:cxn ang="f7660">
                                <a:pos x="f10658" y="f10659"/>
                              </a:cxn>
                              <a:cxn ang="f7660">
                                <a:pos x="f10668" y="f10669"/>
                              </a:cxn>
                              <a:cxn ang="f7660">
                                <a:pos x="f10670" y="f10671"/>
                              </a:cxn>
                              <a:cxn ang="f7660">
                                <a:pos x="f10672" y="f10673"/>
                              </a:cxn>
                              <a:cxn ang="f7660">
                                <a:pos x="f10674" y="f10675"/>
                              </a:cxn>
                              <a:cxn ang="f7660">
                                <a:pos x="f10668" y="f10669"/>
                              </a:cxn>
                              <a:cxn ang="f7660">
                                <a:pos x="f10676" y="f10677"/>
                              </a:cxn>
                              <a:cxn ang="f7660">
                                <a:pos x="f10678" y="f10679"/>
                              </a:cxn>
                              <a:cxn ang="f7660">
                                <a:pos x="f10680" y="f10681"/>
                              </a:cxn>
                              <a:cxn ang="f7660">
                                <a:pos x="f10682" y="f10683"/>
                              </a:cxn>
                              <a:cxn ang="f7660">
                                <a:pos x="f10684" y="f10685"/>
                              </a:cxn>
                              <a:cxn ang="f7660">
                                <a:pos x="f10686" y="f10588"/>
                              </a:cxn>
                              <a:cxn ang="f7660">
                                <a:pos x="f9754" y="f10687"/>
                              </a:cxn>
                              <a:cxn ang="f7660">
                                <a:pos x="f10688" y="f10646"/>
                              </a:cxn>
                              <a:cxn ang="f7660">
                                <a:pos x="f10689" y="f10690"/>
                              </a:cxn>
                              <a:cxn ang="f7660">
                                <a:pos x="f10691" y="f10692"/>
                              </a:cxn>
                              <a:cxn ang="f7660">
                                <a:pos x="f10693" y="f10694"/>
                              </a:cxn>
                              <a:cxn ang="f7660">
                                <a:pos x="f10695" y="f10696"/>
                              </a:cxn>
                              <a:cxn ang="f7660">
                                <a:pos x="f10697" y="f10698"/>
                              </a:cxn>
                              <a:cxn ang="f7660">
                                <a:pos x="f10699" y="f10700"/>
                              </a:cxn>
                              <a:cxn ang="f7660">
                                <a:pos x="f10701" y="f10702"/>
                              </a:cxn>
                              <a:cxn ang="f7660">
                                <a:pos x="f10703" y="f10704"/>
                              </a:cxn>
                              <a:cxn ang="f7660">
                                <a:pos x="f10705" y="f10706"/>
                              </a:cxn>
                              <a:cxn ang="f7660">
                                <a:pos x="f10707" y="f10708"/>
                              </a:cxn>
                              <a:cxn ang="f7660">
                                <a:pos x="f10709" y="f10710"/>
                              </a:cxn>
                              <a:cxn ang="f7660">
                                <a:pos x="f10711" y="f10712"/>
                              </a:cxn>
                              <a:cxn ang="f7660">
                                <a:pos x="f10713" y="f10714"/>
                              </a:cxn>
                              <a:cxn ang="f7660">
                                <a:pos x="f10715" y="f10716"/>
                              </a:cxn>
                              <a:cxn ang="f7660">
                                <a:pos x="f10717" y="f10718"/>
                              </a:cxn>
                              <a:cxn ang="f7660">
                                <a:pos x="f10719" y="f10720"/>
                              </a:cxn>
                              <a:cxn ang="f7660">
                                <a:pos x="f10721" y="f10411"/>
                              </a:cxn>
                              <a:cxn ang="f7660">
                                <a:pos x="f10722" y="f10723"/>
                              </a:cxn>
                              <a:cxn ang="f7660">
                                <a:pos x="f10724" y="f10725"/>
                              </a:cxn>
                              <a:cxn ang="f7660">
                                <a:pos x="f10726" y="f10727"/>
                              </a:cxn>
                              <a:cxn ang="f7660">
                                <a:pos x="f10480" y="f10728"/>
                              </a:cxn>
                              <a:cxn ang="f7660">
                                <a:pos x="f10729" y="f10730"/>
                              </a:cxn>
                              <a:cxn ang="f7660">
                                <a:pos x="f10731" y="f10732"/>
                              </a:cxn>
                              <a:cxn ang="f7660">
                                <a:pos x="f10491" y="f10445"/>
                              </a:cxn>
                              <a:cxn ang="f7660">
                                <a:pos x="f10733" y="f10447"/>
                              </a:cxn>
                              <a:cxn ang="f7660">
                                <a:pos x="f10734" y="f10735"/>
                              </a:cxn>
                              <a:cxn ang="f7660">
                                <a:pos x="f10736" y="f10737"/>
                              </a:cxn>
                              <a:cxn ang="f7660">
                                <a:pos x="f10738" y="f10739"/>
                              </a:cxn>
                              <a:cxn ang="f7660">
                                <a:pos x="f10740" y="f10741"/>
                              </a:cxn>
                              <a:cxn ang="f7660">
                                <a:pos x="f10742" y="f10743"/>
                              </a:cxn>
                              <a:cxn ang="f7660">
                                <a:pos x="f10744" y="f10745"/>
                              </a:cxn>
                              <a:cxn ang="f7660">
                                <a:pos x="f10746" y="f10747"/>
                              </a:cxn>
                              <a:cxn ang="f7660">
                                <a:pos x="f10748" y="f10749"/>
                              </a:cxn>
                              <a:cxn ang="f7660">
                                <a:pos x="f10750" y="f10751"/>
                              </a:cxn>
                              <a:cxn ang="f7660">
                                <a:pos x="f10752" y="f10753"/>
                              </a:cxn>
                              <a:cxn ang="f7660">
                                <a:pos x="f10754" y="f10755"/>
                              </a:cxn>
                              <a:cxn ang="f7660">
                                <a:pos x="f10756" y="f10757"/>
                              </a:cxn>
                              <a:cxn ang="f7660">
                                <a:pos x="f10758" y="f10759"/>
                              </a:cxn>
                              <a:cxn ang="f7660">
                                <a:pos x="f10760" y="f10761"/>
                              </a:cxn>
                              <a:cxn ang="f7660">
                                <a:pos x="f10762" y="f10723"/>
                              </a:cxn>
                              <a:cxn ang="f7660">
                                <a:pos x="f10763" y="f10411"/>
                              </a:cxn>
                              <a:cxn ang="f7660">
                                <a:pos x="f10764" y="f10765"/>
                              </a:cxn>
                              <a:cxn ang="f7660">
                                <a:pos x="f10766" y="f10720"/>
                              </a:cxn>
                              <a:cxn ang="f7660">
                                <a:pos x="f10767" y="f10768"/>
                              </a:cxn>
                              <a:cxn ang="f7660">
                                <a:pos x="f10769" y="f10770"/>
                              </a:cxn>
                              <a:cxn ang="f7660">
                                <a:pos x="f10771" y="f10772"/>
                              </a:cxn>
                              <a:cxn ang="f7660">
                                <a:pos x="f10773" y="f10774"/>
                              </a:cxn>
                              <a:cxn ang="f7660">
                                <a:pos x="f10775" y="f10776"/>
                              </a:cxn>
                              <a:cxn ang="f7660">
                                <a:pos x="f10777" y="f10778"/>
                              </a:cxn>
                              <a:cxn ang="f7660">
                                <a:pos x="f10627" y="f10779"/>
                              </a:cxn>
                              <a:cxn ang="f7660">
                                <a:pos x="f10780" y="f10781"/>
                              </a:cxn>
                              <a:cxn ang="f7660">
                                <a:pos x="f9773" y="f10782"/>
                              </a:cxn>
                              <a:cxn ang="f7660">
                                <a:pos x="f10783" y="f10784"/>
                              </a:cxn>
                              <a:cxn ang="f7660">
                                <a:pos x="f10785" y="f10692"/>
                              </a:cxn>
                              <a:cxn ang="f7660">
                                <a:pos x="f10786" y="f10787"/>
                              </a:cxn>
                              <a:cxn ang="f7660">
                                <a:pos x="f10788" y="f10646"/>
                              </a:cxn>
                              <a:cxn ang="f7660">
                                <a:pos x="f10789" y="f10687"/>
                              </a:cxn>
                              <a:cxn ang="f7660">
                                <a:pos x="f10790" y="f10791"/>
                              </a:cxn>
                              <a:cxn ang="f7660">
                                <a:pos x="f10792" y="f10793"/>
                              </a:cxn>
                              <a:cxn ang="f7660">
                                <a:pos x="f9693" y="f10794"/>
                              </a:cxn>
                              <a:cxn ang="f7660">
                                <a:pos x="f10795" y="f10665"/>
                              </a:cxn>
                              <a:cxn ang="f7660">
                                <a:pos x="f10796" y="f10679"/>
                              </a:cxn>
                              <a:cxn ang="f7660">
                                <a:pos x="f10797" y="f10798"/>
                              </a:cxn>
                              <a:cxn ang="f7660">
                                <a:pos x="f10799" y="f10800"/>
                              </a:cxn>
                              <a:cxn ang="f7660">
                                <a:pos x="f10801" y="f10802"/>
                              </a:cxn>
                              <a:cxn ang="f7660">
                                <a:pos x="f10803" y="f10804"/>
                              </a:cxn>
                              <a:cxn ang="f7660">
                                <a:pos x="f10805" y="f10806"/>
                              </a:cxn>
                              <a:cxn ang="f7660">
                                <a:pos x="f10807" y="f10808"/>
                              </a:cxn>
                              <a:cxn ang="f7660">
                                <a:pos x="f10809" y="f10810"/>
                              </a:cxn>
                              <a:cxn ang="f7660">
                                <a:pos x="f10811" y="f10812"/>
                              </a:cxn>
                              <a:cxn ang="f7660">
                                <a:pos x="f10813" y="f10814"/>
                              </a:cxn>
                              <a:cxn ang="f7660">
                                <a:pos x="f10815" y="f10816"/>
                              </a:cxn>
                              <a:cxn ang="f7660">
                                <a:pos x="f10817" y="f10818"/>
                              </a:cxn>
                              <a:cxn ang="f7660">
                                <a:pos x="f10670" y="f10819"/>
                              </a:cxn>
                              <a:cxn ang="f7660">
                                <a:pos x="f10668" y="f10820"/>
                              </a:cxn>
                              <a:cxn ang="f7660">
                                <a:pos x="f10821" y="f10818"/>
                              </a:cxn>
                              <a:cxn ang="f7660">
                                <a:pos x="f10822" y="f10823"/>
                              </a:cxn>
                              <a:cxn ang="f7660">
                                <a:pos x="f10824" y="f10825"/>
                              </a:cxn>
                              <a:cxn ang="f7660">
                                <a:pos x="f10826" y="f10827"/>
                              </a:cxn>
                              <a:cxn ang="f7660">
                                <a:pos x="f10828" y="f10829"/>
                              </a:cxn>
                              <a:cxn ang="f7660">
                                <a:pos x="f10830" y="f10829"/>
                              </a:cxn>
                              <a:cxn ang="f7660">
                                <a:pos x="f10831" y="f10829"/>
                              </a:cxn>
                              <a:cxn ang="f7660">
                                <a:pos x="f10832" y="f10829"/>
                              </a:cxn>
                              <a:cxn ang="f7660">
                                <a:pos x="f10833" y="f10834"/>
                              </a:cxn>
                              <a:cxn ang="f7660">
                                <a:pos x="f10835" y="f10836"/>
                              </a:cxn>
                              <a:cxn ang="f7660">
                                <a:pos x="f10837" y="f10816"/>
                              </a:cxn>
                              <a:cxn ang="f7660">
                                <a:pos x="f10838" y="f10679"/>
                              </a:cxn>
                              <a:cxn ang="f7660">
                                <a:pos x="f10839" y="f10840"/>
                              </a:cxn>
                              <a:cxn ang="f7660">
                                <a:pos x="f10841" y="f10842"/>
                              </a:cxn>
                              <a:cxn ang="f7660">
                                <a:pos x="f10843" y="f10679"/>
                              </a:cxn>
                              <a:cxn ang="f7660">
                                <a:pos x="f10844" y="f10845"/>
                              </a:cxn>
                              <a:cxn ang="f7660">
                                <a:pos x="f10846" y="f10847"/>
                              </a:cxn>
                              <a:cxn ang="f7660">
                                <a:pos x="f10848" y="f10849"/>
                              </a:cxn>
                              <a:cxn ang="f7660">
                                <a:pos x="f10850" y="f10851"/>
                              </a:cxn>
                              <a:cxn ang="f7660">
                                <a:pos x="f10852" y="f10853"/>
                              </a:cxn>
                              <a:cxn ang="f7660">
                                <a:pos x="f10854" y="f10855"/>
                              </a:cxn>
                              <a:cxn ang="f7660">
                                <a:pos x="f10856" y="f10857"/>
                              </a:cxn>
                              <a:cxn ang="f7660">
                                <a:pos x="f9833" y="f10858"/>
                              </a:cxn>
                              <a:cxn ang="f7660">
                                <a:pos x="f10859" y="f10860"/>
                              </a:cxn>
                              <a:cxn ang="f7660">
                                <a:pos x="f10861" y="f10862"/>
                              </a:cxn>
                              <a:cxn ang="f7660">
                                <a:pos x="f10863" y="f10864"/>
                              </a:cxn>
                              <a:cxn ang="f7660">
                                <a:pos x="f10865" y="f10866"/>
                              </a:cxn>
                              <a:cxn ang="f7660">
                                <a:pos x="f10867" y="f10868"/>
                              </a:cxn>
                              <a:cxn ang="f7660">
                                <a:pos x="f10869" y="f10870"/>
                              </a:cxn>
                              <a:cxn ang="f7660">
                                <a:pos x="f9842" y="f10871"/>
                              </a:cxn>
                              <a:cxn ang="f7660">
                                <a:pos x="f10872" y="f10873"/>
                              </a:cxn>
                              <a:cxn ang="f7660">
                                <a:pos x="f10874" y="f10875"/>
                              </a:cxn>
                              <a:cxn ang="f7660">
                                <a:pos x="f10876" y="f10877"/>
                              </a:cxn>
                              <a:cxn ang="f7660">
                                <a:pos x="f10878" y="f10612"/>
                              </a:cxn>
                              <a:cxn ang="f7660">
                                <a:pos x="f10879" y="f10880"/>
                              </a:cxn>
                              <a:cxn ang="f7660">
                                <a:pos x="f10881" y="f10882"/>
                              </a:cxn>
                              <a:cxn ang="f7660">
                                <a:pos x="f10883" y="f10884"/>
                              </a:cxn>
                              <a:cxn ang="f7660">
                                <a:pos x="f10885" y="f10886"/>
                              </a:cxn>
                              <a:cxn ang="f7660">
                                <a:pos x="f10887" y="f10888"/>
                              </a:cxn>
                              <a:cxn ang="f7660">
                                <a:pos x="f10889" y="f10890"/>
                              </a:cxn>
                              <a:cxn ang="f7660">
                                <a:pos x="f10891" y="f10892"/>
                              </a:cxn>
                              <a:cxn ang="f7660">
                                <a:pos x="f10893" y="f10894"/>
                              </a:cxn>
                              <a:cxn ang="f7660">
                                <a:pos x="f10895" y="f10896"/>
                              </a:cxn>
                              <a:cxn ang="f7660">
                                <a:pos x="f10897" y="f10898"/>
                              </a:cxn>
                              <a:cxn ang="f7660">
                                <a:pos x="f10899" y="f10900"/>
                              </a:cxn>
                              <a:cxn ang="f7660">
                                <a:pos x="f10901" y="f10902"/>
                              </a:cxn>
                              <a:cxn ang="f7660">
                                <a:pos x="f10903" y="f10904"/>
                              </a:cxn>
                              <a:cxn ang="f7660">
                                <a:pos x="f10903" y="f10905"/>
                              </a:cxn>
                              <a:cxn ang="f7660">
                                <a:pos x="f10906" y="f10907"/>
                              </a:cxn>
                              <a:cxn ang="f7660">
                                <a:pos x="f10908" y="f10909"/>
                              </a:cxn>
                              <a:cxn ang="f7660">
                                <a:pos x="f10910" y="f10911"/>
                              </a:cxn>
                              <a:cxn ang="f7660">
                                <a:pos x="f10912" y="f10911"/>
                              </a:cxn>
                              <a:cxn ang="f7660">
                                <a:pos x="f10913" y="f10914"/>
                              </a:cxn>
                              <a:cxn ang="f7660">
                                <a:pos x="f10915" y="f10916"/>
                              </a:cxn>
                              <a:cxn ang="f7660">
                                <a:pos x="f10917" y="f10905"/>
                              </a:cxn>
                              <a:cxn ang="f7660">
                                <a:pos x="f10918" y="f10919"/>
                              </a:cxn>
                              <a:cxn ang="f7660">
                                <a:pos x="f10920" y="f10345"/>
                              </a:cxn>
                              <a:cxn ang="f7660">
                                <a:pos x="f10921" y="f10922"/>
                              </a:cxn>
                              <a:cxn ang="f7660">
                                <a:pos x="f10923" y="f10924"/>
                              </a:cxn>
                              <a:cxn ang="f7660">
                                <a:pos x="f10925" y="f10926"/>
                              </a:cxn>
                              <a:cxn ang="f7660">
                                <a:pos x="f10369" y="f10927"/>
                              </a:cxn>
                              <a:cxn ang="f7660">
                                <a:pos x="f10928" y="f10929"/>
                              </a:cxn>
                              <a:cxn ang="f7660">
                                <a:pos x="f10921" y="f10930"/>
                              </a:cxn>
                              <a:cxn ang="f7660">
                                <a:pos x="f10920" y="f10931"/>
                              </a:cxn>
                              <a:cxn ang="f7660">
                                <a:pos x="f10918" y="f10932"/>
                              </a:cxn>
                              <a:cxn ang="f7660">
                                <a:pos x="f10917" y="f10933"/>
                              </a:cxn>
                              <a:cxn ang="f7660">
                                <a:pos x="f10915" y="f10934"/>
                              </a:cxn>
                              <a:cxn ang="f7660">
                                <a:pos x="f10935" y="f10936"/>
                              </a:cxn>
                              <a:cxn ang="f7660">
                                <a:pos x="f10390" y="f10933"/>
                              </a:cxn>
                              <a:cxn ang="f7660">
                                <a:pos x="f10937" y="f10938"/>
                              </a:cxn>
                              <a:cxn ang="f7660">
                                <a:pos x="f10939" y="f10940"/>
                              </a:cxn>
                              <a:cxn ang="f7660">
                                <a:pos x="f10941" y="f10942"/>
                              </a:cxn>
                              <a:cxn ang="f7660">
                                <a:pos x="f10365" y="f10943"/>
                              </a:cxn>
                              <a:cxn ang="f7660">
                                <a:pos x="f10944" y="f10945"/>
                              </a:cxn>
                              <a:cxn ang="f7660">
                                <a:pos x="f10946" y="f10947"/>
                              </a:cxn>
                              <a:cxn ang="f7660">
                                <a:pos x="f10948" y="f10168"/>
                              </a:cxn>
                              <a:cxn ang="f7660">
                                <a:pos x="f10175" y="f10307"/>
                              </a:cxn>
                              <a:cxn ang="f7660">
                                <a:pos x="f10949" y="f10950"/>
                              </a:cxn>
                              <a:cxn ang="f7660">
                                <a:pos x="f10951" y="f10952"/>
                              </a:cxn>
                              <a:cxn ang="f7660">
                                <a:pos x="f10165" y="f10953"/>
                              </a:cxn>
                              <a:cxn ang="f7660">
                                <a:pos x="f10352" y="f10954"/>
                              </a:cxn>
                              <a:cxn ang="f7660">
                                <a:pos x="f10955" y="f10956"/>
                              </a:cxn>
                              <a:cxn ang="f7660">
                                <a:pos x="f10957" y="f10958"/>
                              </a:cxn>
                              <a:cxn ang="f7660">
                                <a:pos x="f10338" y="f10956"/>
                              </a:cxn>
                              <a:cxn ang="f7660">
                                <a:pos x="f10897" y="f10954"/>
                              </a:cxn>
                              <a:cxn ang="f7660">
                                <a:pos x="f10959" y="f10960"/>
                              </a:cxn>
                              <a:cxn ang="f7660">
                                <a:pos x="f10961" y="f10962"/>
                              </a:cxn>
                              <a:cxn ang="f7660">
                                <a:pos x="f10963" y="f10964"/>
                              </a:cxn>
                              <a:cxn ang="f7660">
                                <a:pos x="f10303" y="f10965"/>
                              </a:cxn>
                              <a:cxn ang="f7660">
                                <a:pos x="f10966" y="f10967"/>
                              </a:cxn>
                              <a:cxn ang="f7660">
                                <a:pos x="f10968" y="f10960"/>
                              </a:cxn>
                              <a:cxn ang="f7660">
                                <a:pos x="f10230" y="f10969"/>
                              </a:cxn>
                              <a:cxn ang="f7660">
                                <a:pos x="f10970" y="f10971"/>
                              </a:cxn>
                              <a:cxn ang="f7660">
                                <a:pos x="f10972" y="f10973"/>
                              </a:cxn>
                              <a:cxn ang="f7660">
                                <a:pos x="f10974" y="f10022"/>
                              </a:cxn>
                              <a:cxn ang="f7660">
                                <a:pos x="f10975" y="f10976"/>
                              </a:cxn>
                              <a:cxn ang="f7660">
                                <a:pos x="f10977" y="f10978"/>
                              </a:cxn>
                              <a:cxn ang="f7660">
                                <a:pos x="f10979" y="f10980"/>
                              </a:cxn>
                              <a:cxn ang="f7660">
                                <a:pos x="f10009" y="f10981"/>
                              </a:cxn>
                              <a:cxn ang="f7660">
                                <a:pos x="f10982" y="f10983"/>
                              </a:cxn>
                              <a:cxn ang="f7660">
                                <a:pos x="f10984" y="f10985"/>
                              </a:cxn>
                              <a:cxn ang="f7660">
                                <a:pos x="f10986" y="f10987"/>
                              </a:cxn>
                              <a:cxn ang="f7660">
                                <a:pos x="f10988" y="f10989"/>
                              </a:cxn>
                              <a:cxn ang="f7660">
                                <a:pos x="f10990" y="f10991"/>
                              </a:cxn>
                              <a:cxn ang="f7660">
                                <a:pos x="f10988" y="f10992"/>
                              </a:cxn>
                              <a:cxn ang="f7660">
                                <a:pos x="f10986" y="f10993"/>
                              </a:cxn>
                              <a:cxn ang="f7660">
                                <a:pos x="f10150" y="f10994"/>
                              </a:cxn>
                              <a:cxn ang="f7660">
                                <a:pos x="f10995" y="f10996"/>
                              </a:cxn>
                              <a:cxn ang="f7660">
                                <a:pos x="f10997" y="f10998"/>
                              </a:cxn>
                              <a:cxn ang="f7660">
                                <a:pos x="f10999" y="f10066"/>
                              </a:cxn>
                              <a:cxn ang="f7660">
                                <a:pos x="f11000" y="f11001"/>
                              </a:cxn>
                              <a:cxn ang="f7660">
                                <a:pos x="f11002" y="f9961"/>
                              </a:cxn>
                              <a:cxn ang="f7660">
                                <a:pos x="f11003" y="f11004"/>
                              </a:cxn>
                              <a:cxn ang="f7660">
                                <a:pos x="f11005" y="f11006"/>
                              </a:cxn>
                              <a:cxn ang="f7660">
                                <a:pos x="f11007" y="f11008"/>
                              </a:cxn>
                              <a:cxn ang="f7660">
                                <a:pos x="f11009" y="f11010"/>
                              </a:cxn>
                              <a:cxn ang="f7660">
                                <a:pos x="f11011" y="f11012"/>
                              </a:cxn>
                              <a:cxn ang="f7660">
                                <a:pos x="f11013" y="f11014"/>
                              </a:cxn>
                              <a:cxn ang="f7660">
                                <a:pos x="f11015" y="f11016"/>
                              </a:cxn>
                              <a:cxn ang="f7660">
                                <a:pos x="f11011" y="f9950"/>
                              </a:cxn>
                              <a:cxn ang="f7660">
                                <a:pos x="f11009" y="f11017"/>
                              </a:cxn>
                              <a:cxn ang="f7660">
                                <a:pos x="f10263" y="f11018"/>
                              </a:cxn>
                              <a:cxn ang="f7660">
                                <a:pos x="f11019" y="f11020"/>
                              </a:cxn>
                              <a:cxn ang="f7660">
                                <a:pos x="f11021" y="f11022"/>
                              </a:cxn>
                              <a:cxn ang="f7660">
                                <a:pos x="f11023" y="f11024"/>
                              </a:cxn>
                              <a:cxn ang="f7660">
                                <a:pos x="f11025" y="f11026"/>
                              </a:cxn>
                              <a:cxn ang="f7660">
                                <a:pos x="f11027" y="f11028"/>
                              </a:cxn>
                              <a:cxn ang="f7660">
                                <a:pos x="f11029" y="f11030"/>
                              </a:cxn>
                              <a:cxn ang="f7660">
                                <a:pos x="f11031" y="f11032"/>
                              </a:cxn>
                              <a:cxn ang="f7660">
                                <a:pos x="f11033" y="f11034"/>
                              </a:cxn>
                              <a:cxn ang="f7660">
                                <a:pos x="f11035" y="f9772"/>
                              </a:cxn>
                              <a:cxn ang="f7660">
                                <a:pos x="f11036" y="f11037"/>
                              </a:cxn>
                              <a:cxn ang="f7660">
                                <a:pos x="f11038" y="f11039"/>
                              </a:cxn>
                              <a:cxn ang="f7660">
                                <a:pos x="f11040" y="f11041"/>
                              </a:cxn>
                              <a:cxn ang="f7660">
                                <a:pos x="f11042" y="f9772"/>
                              </a:cxn>
                              <a:cxn ang="f7660">
                                <a:pos x="f11043" y="f11044"/>
                              </a:cxn>
                              <a:cxn ang="f7660">
                                <a:pos x="f11045" y="f11046"/>
                              </a:cxn>
                              <a:cxn ang="f7660">
                                <a:pos x="f11047" y="f11048"/>
                              </a:cxn>
                              <a:cxn ang="f7660">
                                <a:pos x="f11049" y="f11050"/>
                              </a:cxn>
                              <a:cxn ang="f7660">
                                <a:pos x="f11051" y="f11052"/>
                              </a:cxn>
                              <a:cxn ang="f7660">
                                <a:pos x="f11053" y="f11054"/>
                              </a:cxn>
                              <a:cxn ang="f7660">
                                <a:pos x="f11055" y="f11056"/>
                              </a:cxn>
                              <a:cxn ang="f7660">
                                <a:pos x="f10874" y="f11057"/>
                              </a:cxn>
                              <a:cxn ang="f7660">
                                <a:pos x="f11058" y="f11059"/>
                              </a:cxn>
                              <a:cxn ang="f7660">
                                <a:pos x="f11060" y="f9826"/>
                              </a:cxn>
                              <a:cxn ang="f7660">
                                <a:pos x="f11061" y="f11062"/>
                              </a:cxn>
                              <a:cxn ang="f7660">
                                <a:pos x="f11063" y="f11064"/>
                              </a:cxn>
                              <a:cxn ang="f7660">
                                <a:pos x="f9840" y="f11065"/>
                              </a:cxn>
                              <a:cxn ang="f7660">
                                <a:pos x="f11066" y="f11067"/>
                              </a:cxn>
                              <a:cxn ang="f7660">
                                <a:pos x="f11068" y="f11069"/>
                              </a:cxn>
                              <a:cxn ang="f7660">
                                <a:pos x="f11070" y="f9624"/>
                              </a:cxn>
                              <a:cxn ang="f7660">
                                <a:pos x="f11071" y="f11072"/>
                              </a:cxn>
                              <a:cxn ang="f7660">
                                <a:pos x="f11073" y="f11074"/>
                              </a:cxn>
                              <a:cxn ang="f7660">
                                <a:pos x="f11075" y="f11076"/>
                              </a:cxn>
                              <a:cxn ang="f7660">
                                <a:pos x="f11077" y="f11078"/>
                              </a:cxn>
                              <a:cxn ang="f7660">
                                <a:pos x="f11079" y="f9743"/>
                              </a:cxn>
                              <a:cxn ang="f7660">
                                <a:pos x="f11080" y="f11081"/>
                              </a:cxn>
                              <a:cxn ang="f7660">
                                <a:pos x="f11082" y="f9747"/>
                              </a:cxn>
                              <a:cxn ang="f7660">
                                <a:pos x="f11083" y="f11084"/>
                              </a:cxn>
                              <a:cxn ang="f7660">
                                <a:pos x="f11085" y="f11086"/>
                              </a:cxn>
                              <a:cxn ang="f7660">
                                <a:pos x="f11087" y="f9749"/>
                              </a:cxn>
                              <a:cxn ang="f7660">
                                <a:pos x="f11088" y="f9629"/>
                              </a:cxn>
                              <a:cxn ang="f7660">
                                <a:pos x="f10111" y="f11089"/>
                              </a:cxn>
                              <a:cxn ang="f7660">
                                <a:pos x="f11090" y="f11091"/>
                              </a:cxn>
                              <a:cxn ang="f7660">
                                <a:pos x="f11092" y="f11093"/>
                              </a:cxn>
                              <a:cxn ang="f7660">
                                <a:pos x="f11077" y="f11094"/>
                              </a:cxn>
                              <a:cxn ang="f7660">
                                <a:pos x="f11095" y="f11096"/>
                              </a:cxn>
                              <a:cxn ang="f7660">
                                <a:pos x="f11097" y="f11098"/>
                              </a:cxn>
                              <a:cxn ang="f7660">
                                <a:pos x="f11099" y="f11100"/>
                              </a:cxn>
                              <a:cxn ang="f7660">
                                <a:pos x="f11101" y="f11102"/>
                              </a:cxn>
                              <a:cxn ang="f7660">
                                <a:pos x="f11103" y="f11104"/>
                              </a:cxn>
                              <a:cxn ang="f7660">
                                <a:pos x="f11105" y="f11106"/>
                              </a:cxn>
                              <a:cxn ang="f7660">
                                <a:pos x="f11107" y="f11106"/>
                              </a:cxn>
                              <a:cxn ang="f7660">
                                <a:pos x="f11108" y="f11109"/>
                              </a:cxn>
                              <a:cxn ang="f7660">
                                <a:pos x="f11110" y="f11111"/>
                              </a:cxn>
                              <a:cxn ang="f7660">
                                <a:pos x="f11112" y="f11113"/>
                              </a:cxn>
                              <a:cxn ang="f7660">
                                <a:pos x="f11114" y="f11115"/>
                              </a:cxn>
                              <a:cxn ang="f7660">
                                <a:pos x="f11116" y="f11117"/>
                              </a:cxn>
                              <a:cxn ang="f7660">
                                <a:pos x="f10837" y="f11118"/>
                              </a:cxn>
                              <a:cxn ang="f7660">
                                <a:pos x="f11119" y="f11109"/>
                              </a:cxn>
                              <a:cxn ang="f7660">
                                <a:pos x="f9715" y="f11120"/>
                              </a:cxn>
                              <a:cxn ang="f7660">
                                <a:pos x="f11121" y="f11122"/>
                              </a:cxn>
                              <a:cxn ang="f7660">
                                <a:pos x="f10835" y="f11123"/>
                              </a:cxn>
                              <a:cxn ang="f7660">
                                <a:pos x="f11124" y="f11125"/>
                              </a:cxn>
                              <a:cxn ang="f7660">
                                <a:pos x="f11126" y="f11127"/>
                              </a:cxn>
                              <a:cxn ang="f7660">
                                <a:pos x="f11128" y="f11125"/>
                              </a:cxn>
                              <a:cxn ang="f7660">
                                <a:pos x="f11129" y="f11102"/>
                              </a:cxn>
                              <a:cxn ang="f7660">
                                <a:pos x="f11130" y="f11131"/>
                              </a:cxn>
                              <a:cxn ang="f7660">
                                <a:pos x="f10813" y="f9694"/>
                              </a:cxn>
                              <a:cxn ang="f7660">
                                <a:pos x="f11132" y="f11093"/>
                              </a:cxn>
                              <a:cxn ang="f7660">
                                <a:pos x="f11133" y="f11134"/>
                              </a:cxn>
                              <a:cxn ang="f7660">
                                <a:pos x="f11135" y="f11136"/>
                              </a:cxn>
                              <a:cxn ang="f7660">
                                <a:pos x="f11137" y="f11138"/>
                              </a:cxn>
                              <a:cxn ang="f7660">
                                <a:pos x="f11139" y="f11140"/>
                              </a:cxn>
                              <a:cxn ang="f7660">
                                <a:pos x="f10828" y="f11127"/>
                              </a:cxn>
                              <a:cxn ang="f7660">
                                <a:pos x="f10843" y="f9689"/>
                              </a:cxn>
                              <a:cxn ang="f7660">
                                <a:pos x="f11141" y="f11127"/>
                              </a:cxn>
                              <a:cxn ang="f7660">
                                <a:pos x="f9713" y="f9680"/>
                              </a:cxn>
                              <a:cxn ang="f7660">
                                <a:pos x="f11142" y="f11140"/>
                              </a:cxn>
                              <a:cxn ang="f7660">
                                <a:pos x="f11143" y="f9663"/>
                              </a:cxn>
                              <a:cxn ang="f7660">
                                <a:pos x="f11144" y="f11086"/>
                              </a:cxn>
                              <a:cxn ang="f7660">
                                <a:pos x="f11145" y="f9762"/>
                              </a:cxn>
                              <a:cxn ang="f7660">
                                <a:pos x="f11146" y="f11147"/>
                              </a:cxn>
                              <a:cxn ang="f7660">
                                <a:pos x="f10883" y="f11148"/>
                              </a:cxn>
                              <a:cxn ang="f7660">
                                <a:pos x="f11149" y="f11150"/>
                              </a:cxn>
                              <a:cxn ang="f7660">
                                <a:pos x="f11151" y="f11152"/>
                              </a:cxn>
                              <a:cxn ang="f7660">
                                <a:pos x="f11153" y="f9950"/>
                              </a:cxn>
                              <a:cxn ang="f7660">
                                <a:pos x="f10262" y="f9954"/>
                              </a:cxn>
                              <a:cxn ang="f7660">
                                <a:pos x="f11154" y="f11155"/>
                              </a:cxn>
                              <a:cxn ang="f7660">
                                <a:pos x="f11156" y="f11157"/>
                              </a:cxn>
                              <a:cxn ang="f7660">
                                <a:pos x="f11158" y="f10261"/>
                              </a:cxn>
                              <a:cxn ang="f7660">
                                <a:pos x="f10285" y="f11159"/>
                              </a:cxn>
                              <a:cxn ang="f7660">
                                <a:pos x="f11160" y="f11161"/>
                              </a:cxn>
                              <a:cxn ang="f7660">
                                <a:pos x="f11162" y="f11163"/>
                              </a:cxn>
                              <a:cxn ang="f7660">
                                <a:pos x="f11164" y="f11165"/>
                              </a:cxn>
                              <a:cxn ang="f7660">
                                <a:pos x="f11166" y="f10276"/>
                              </a:cxn>
                              <a:cxn ang="f7660">
                                <a:pos x="f11167" y="f11168"/>
                              </a:cxn>
                              <a:cxn ang="f7660">
                                <a:pos x="f11169" y="f9875"/>
                              </a:cxn>
                              <a:cxn ang="f7660">
                                <a:pos x="f11170" y="f10265"/>
                              </a:cxn>
                              <a:cxn ang="f7660">
                                <a:pos x="f11171" y="f11172"/>
                              </a:cxn>
                              <a:cxn ang="f7660">
                                <a:pos x="f11173" y="f11174"/>
                              </a:cxn>
                              <a:cxn ang="f7660">
                                <a:pos x="f11175" y="f11176"/>
                              </a:cxn>
                              <a:cxn ang="f7660">
                                <a:pos x="f11177" y="f11178"/>
                              </a:cxn>
                              <a:cxn ang="f7660">
                                <a:pos x="f10127" y="f11179"/>
                              </a:cxn>
                              <a:cxn ang="f7660">
                                <a:pos x="f11180" y="f11181"/>
                              </a:cxn>
                              <a:cxn ang="f7660">
                                <a:pos x="f10107" y="f11182"/>
                              </a:cxn>
                              <a:cxn ang="f7660">
                                <a:pos x="f9715" y="f9661"/>
                              </a:cxn>
                              <a:cxn ang="f7660">
                                <a:pos x="f11121" y="f9661"/>
                              </a:cxn>
                              <a:cxn ang="f7660">
                                <a:pos x="f11183" y="f11184"/>
                              </a:cxn>
                              <a:cxn ang="f7660">
                                <a:pos x="f11185" y="f9694"/>
                              </a:cxn>
                              <a:cxn ang="f7660">
                                <a:pos x="f11186" y="f9661"/>
                              </a:cxn>
                              <a:cxn ang="f7660">
                                <a:pos x="f11187" y="f9665"/>
                              </a:cxn>
                              <a:cxn ang="f7660">
                                <a:pos x="f11188" y="f11138"/>
                              </a:cxn>
                              <a:cxn ang="f7660">
                                <a:pos x="f11189" y="f11094"/>
                              </a:cxn>
                              <a:cxn ang="f7660">
                                <a:pos x="f11190" y="f9670"/>
                              </a:cxn>
                              <a:cxn ang="f7660">
                                <a:pos x="f11191" y="f11192"/>
                              </a:cxn>
                              <a:cxn ang="f7660">
                                <a:pos x="f11193" y="f11089"/>
                              </a:cxn>
                              <a:cxn ang="f7660">
                                <a:pos x="f11194" y="f11195"/>
                              </a:cxn>
                              <a:cxn ang="f7660">
                                <a:pos x="f11196" y="f11197"/>
                              </a:cxn>
                              <a:cxn ang="f7660">
                                <a:pos x="f11198" y="f9702"/>
                              </a:cxn>
                              <a:cxn ang="f7660">
                                <a:pos x="f11199" y="f11062"/>
                              </a:cxn>
                              <a:cxn ang="f7660">
                                <a:pos x="f11200" y="f11201"/>
                              </a:cxn>
                              <a:cxn ang="f7660">
                                <a:pos x="f11202" y="f11203"/>
                              </a:cxn>
                              <a:cxn ang="f7660">
                                <a:pos x="f11204" y="f11205"/>
                              </a:cxn>
                              <a:cxn ang="f7660">
                                <a:pos x="f11206" y="f11207"/>
                              </a:cxn>
                              <a:cxn ang="f7660">
                                <a:pos x="f9761" y="f9762"/>
                              </a:cxn>
                              <a:cxn ang="f7660">
                                <a:pos x="f11208" y="f11207"/>
                              </a:cxn>
                              <a:cxn ang="f7660">
                                <a:pos x="f11209" y="f11210"/>
                              </a:cxn>
                              <a:cxn ang="f7660">
                                <a:pos x="f11211" y="f9718"/>
                              </a:cxn>
                              <a:cxn ang="f7660">
                                <a:pos x="f11212" y="f11059"/>
                              </a:cxn>
                              <a:cxn ang="f7660">
                                <a:pos x="f11213" y="f9704"/>
                              </a:cxn>
                              <a:cxn ang="f7660">
                                <a:pos x="f11214" y="f11215"/>
                              </a:cxn>
                              <a:cxn ang="f7660">
                                <a:pos x="f11216" y="f11217"/>
                              </a:cxn>
                              <a:cxn ang="f7660">
                                <a:pos x="f11218" y="f11219"/>
                              </a:cxn>
                              <a:cxn ang="f7660">
                                <a:pos x="f11220" y="f11081"/>
                              </a:cxn>
                              <a:cxn ang="f7660">
                                <a:pos x="f11221" y="f9643"/>
                              </a:cxn>
                              <a:cxn ang="f7660">
                                <a:pos x="f11222" y="f9700"/>
                              </a:cxn>
                              <a:cxn ang="f7660">
                                <a:pos x="f11223" y="f9643"/>
                              </a:cxn>
                              <a:cxn ang="f7660">
                                <a:pos x="f11224" y="f11072"/>
                              </a:cxn>
                              <a:cxn ang="f7660">
                                <a:pos x="f11225" y="f11072"/>
                              </a:cxn>
                              <a:cxn ang="f7660">
                                <a:pos x="f11226" y="f9745"/>
                              </a:cxn>
                              <a:cxn ang="f7660">
                                <a:pos x="f11227" y="f9700"/>
                              </a:cxn>
                              <a:cxn ang="f7660">
                                <a:pos x="f11228" y="f9700"/>
                              </a:cxn>
                              <a:cxn ang="f7660">
                                <a:pos x="f10843" y="f9649"/>
                              </a:cxn>
                              <a:cxn ang="f7660">
                                <a:pos x="f11229" y="f9700"/>
                              </a:cxn>
                              <a:cxn ang="f7660">
                                <a:pos x="f11230" y="f11217"/>
                              </a:cxn>
                              <a:cxn ang="f7660">
                                <a:pos x="f11231" y="f11064"/>
                              </a:cxn>
                              <a:cxn ang="f7660">
                                <a:pos x="f11232" y="f9822"/>
                              </a:cxn>
                              <a:cxn ang="f7660">
                                <a:pos x="f11233" y="f11234"/>
                              </a:cxn>
                              <a:cxn ang="f7660">
                                <a:pos x="f10854" y="f11235"/>
                              </a:cxn>
                              <a:cxn ang="f7660">
                                <a:pos x="f11236" y="f11237"/>
                              </a:cxn>
                              <a:cxn ang="f7660">
                                <a:pos x="f11238" y="f11239"/>
                              </a:cxn>
                              <a:cxn ang="f7660">
                                <a:pos x="f11240" y="f11241"/>
                              </a:cxn>
                              <a:cxn ang="f7660">
                                <a:pos x="f11242" y="f11243"/>
                              </a:cxn>
                              <a:cxn ang="f7660">
                                <a:pos x="f11244" y="f9819"/>
                              </a:cxn>
                              <a:cxn ang="f7660">
                                <a:pos x="f11245" y="f11201"/>
                              </a:cxn>
                              <a:cxn ang="f7660">
                                <a:pos x="f11246" y="f11247"/>
                              </a:cxn>
                              <a:cxn ang="f7660">
                                <a:pos x="f11248" y="f9822"/>
                              </a:cxn>
                              <a:cxn ang="f7660">
                                <a:pos x="f11249" y="f9702"/>
                              </a:cxn>
                              <a:cxn ang="f7660">
                                <a:pos x="f11250" y="f9826"/>
                              </a:cxn>
                              <a:cxn ang="f7660">
                                <a:pos x="f10843" y="f11251"/>
                              </a:cxn>
                              <a:cxn ang="f7660">
                                <a:pos x="f11252" y="f11251"/>
                              </a:cxn>
                              <a:cxn ang="f7660">
                                <a:pos x="f11253" y="f11072"/>
                              </a:cxn>
                              <a:cxn ang="f7660">
                                <a:pos x="f11254" y="f11067"/>
                              </a:cxn>
                              <a:cxn ang="f7660">
                                <a:pos x="f11255" y="f11067"/>
                              </a:cxn>
                              <a:cxn ang="f7660">
                                <a:pos x="f11256" y="f9700"/>
                              </a:cxn>
                              <a:cxn ang="f7660">
                                <a:pos x="f11188" y="f11086"/>
                              </a:cxn>
                              <a:cxn ang="f7660">
                                <a:pos x="f11257" y="f11251"/>
                              </a:cxn>
                              <a:cxn ang="f7660">
                                <a:pos x="f11258" y="f11259"/>
                              </a:cxn>
                              <a:cxn ang="f7660">
                                <a:pos x="f9660" y="f9622"/>
                              </a:cxn>
                              <a:cxn ang="f7660">
                                <a:pos x="f11260" y="f9747"/>
                              </a:cxn>
                              <a:cxn ang="f7660">
                                <a:pos x="f11261" y="f9743"/>
                              </a:cxn>
                              <a:cxn ang="f7660">
                                <a:pos x="f11262" y="f11263"/>
                              </a:cxn>
                              <a:cxn ang="f7660">
                                <a:pos x="f11264" y="f9629"/>
                              </a:cxn>
                              <a:cxn ang="f7660">
                                <a:pos x="f11265" y="f11086"/>
                              </a:cxn>
                              <a:cxn ang="f7660">
                                <a:pos x="f11266" y="f11062"/>
                              </a:cxn>
                              <a:cxn ang="f7660">
                                <a:pos x="f11267" y="f9639"/>
                              </a:cxn>
                              <a:cxn ang="f7660">
                                <a:pos x="f11268" y="f11235"/>
                              </a:cxn>
                              <a:cxn ang="f7660">
                                <a:pos x="f11269" y="f11270"/>
                              </a:cxn>
                              <a:cxn ang="f7660">
                                <a:pos x="f11271" y="f11272"/>
                              </a:cxn>
                              <a:cxn ang="f7660">
                                <a:pos x="f11273" y="f9764"/>
                              </a:cxn>
                              <a:cxn ang="f7660">
                                <a:pos x="f11274" y="f9736"/>
                              </a:cxn>
                              <a:cxn ang="f7660">
                                <a:pos x="f11275" y="f11179"/>
                              </a:cxn>
                              <a:cxn ang="f7660">
                                <a:pos x="f11276" y="f11277"/>
                              </a:cxn>
                              <a:cxn ang="f7660">
                                <a:pos x="f11278" y="f9774"/>
                              </a:cxn>
                              <a:cxn ang="f7660">
                                <a:pos x="f11279" y="f9796"/>
                              </a:cxn>
                              <a:cxn ang="f7660">
                                <a:pos x="f11280" y="f11281"/>
                              </a:cxn>
                              <a:cxn ang="f7660">
                                <a:pos x="f11282" y="f9774"/>
                              </a:cxn>
                              <a:cxn ang="f7660">
                                <a:pos x="f11283" y="f11284"/>
                              </a:cxn>
                              <a:cxn ang="f7660">
                                <a:pos x="f11285" y="f11286"/>
                              </a:cxn>
                              <a:cxn ang="f7660">
                                <a:pos x="f11287" y="f11288"/>
                              </a:cxn>
                              <a:cxn ang="f7660">
                                <a:pos x="f11289" y="f11290"/>
                              </a:cxn>
                              <a:cxn ang="f7660">
                                <a:pos x="f11291" y="f11292"/>
                              </a:cxn>
                              <a:cxn ang="f7660">
                                <a:pos x="f11293" y="f11294"/>
                              </a:cxn>
                              <a:cxn ang="f7660">
                                <a:pos x="f11295" y="f11296"/>
                              </a:cxn>
                              <a:cxn ang="f7660">
                                <a:pos x="f11297" y="f11298"/>
                              </a:cxn>
                              <a:cxn ang="f7660">
                                <a:pos x="f11299" y="f10269"/>
                              </a:cxn>
                              <a:cxn ang="f7660">
                                <a:pos x="f11300" y="f11301"/>
                              </a:cxn>
                              <a:cxn ang="f7660">
                                <a:pos x="f9948" y="f11004"/>
                              </a:cxn>
                              <a:cxn ang="f7660">
                                <a:pos x="f11302" y="f11303"/>
                              </a:cxn>
                              <a:cxn ang="f7660">
                                <a:pos x="f11304" y="f10276"/>
                              </a:cxn>
                              <a:cxn ang="f7660">
                                <a:pos x="f11305" y="f11306"/>
                              </a:cxn>
                              <a:cxn ang="f7660">
                                <a:pos x="f11307" y="f11308"/>
                              </a:cxn>
                              <a:cxn ang="f7660">
                                <a:pos x="f11309" y="f11310"/>
                              </a:cxn>
                              <a:cxn ang="f7660">
                                <a:pos x="f11311" y="f11312"/>
                              </a:cxn>
                              <a:cxn ang="f7660">
                                <a:pos x="f11313" y="f11314"/>
                              </a:cxn>
                              <a:cxn ang="f7660">
                                <a:pos x="f11315" y="f11316"/>
                              </a:cxn>
                              <a:cxn ang="f7660">
                                <a:pos x="f11317" y="f10981"/>
                              </a:cxn>
                              <a:cxn ang="f7660">
                                <a:pos x="f11318" y="f11319"/>
                              </a:cxn>
                              <a:cxn ang="f7660">
                                <a:pos x="f11320" y="f11321"/>
                              </a:cxn>
                              <a:cxn ang="f7660">
                                <a:pos x="f11322" y="f11323"/>
                              </a:cxn>
                              <a:cxn ang="f7660">
                                <a:pos x="f11324" y="f10245"/>
                              </a:cxn>
                              <a:cxn ang="f7660">
                                <a:pos x="f10431" y="f10245"/>
                              </a:cxn>
                              <a:cxn ang="f7660">
                                <a:pos x="f11325" y="f11326"/>
                              </a:cxn>
                              <a:cxn ang="f7660">
                                <a:pos x="f11327" y="f11328"/>
                              </a:cxn>
                              <a:cxn ang="f7660">
                                <a:pos x="f11329" y="f11330"/>
                              </a:cxn>
                              <a:cxn ang="f7660">
                                <a:pos x="f10399" y="f11331"/>
                              </a:cxn>
                              <a:cxn ang="f7660">
                                <a:pos x="f11329" y="f11332"/>
                              </a:cxn>
                              <a:cxn ang="f7660">
                                <a:pos x="f11333" y="f11334"/>
                              </a:cxn>
                              <a:cxn ang="f7660">
                                <a:pos x="f10771" y="f11328"/>
                              </a:cxn>
                              <a:cxn ang="f7660">
                                <a:pos x="f11335" y="f11336"/>
                              </a:cxn>
                              <a:cxn ang="f7660">
                                <a:pos x="f11337" y="f11338"/>
                              </a:cxn>
                              <a:cxn ang="f7660">
                                <a:pos x="f11339" y="f11340"/>
                              </a:cxn>
                              <a:cxn ang="f7660">
                                <a:pos x="f11341" y="f11342"/>
                              </a:cxn>
                              <a:cxn ang="f7660">
                                <a:pos x="f11343" y="f11344"/>
                              </a:cxn>
                              <a:cxn ang="f7660">
                                <a:pos x="f11345" y="f11346"/>
                              </a:cxn>
                              <a:cxn ang="f7660">
                                <a:pos x="f11347" y="f11348"/>
                              </a:cxn>
                              <a:cxn ang="f7660">
                                <a:pos x="f11349" y="f11350"/>
                              </a:cxn>
                              <a:cxn ang="f7660">
                                <a:pos x="f11351" y="f11352"/>
                              </a:cxn>
                              <a:cxn ang="f7660">
                                <a:pos x="f11353" y="f11354"/>
                              </a:cxn>
                              <a:cxn ang="f7660">
                                <a:pos x="f10492" y="f10386"/>
                              </a:cxn>
                              <a:cxn ang="f7660">
                                <a:pos x="f10731" y="f10310"/>
                              </a:cxn>
                              <a:cxn ang="f7660">
                                <a:pos x="f11355" y="f11356"/>
                              </a:cxn>
                              <a:cxn ang="f7660">
                                <a:pos x="f11357" y="f10200"/>
                              </a:cxn>
                              <a:cxn ang="f7660">
                                <a:pos x="f10482" y="f10198"/>
                              </a:cxn>
                              <a:cxn ang="f7660">
                                <a:pos x="f10488" y="f10310"/>
                              </a:cxn>
                              <a:cxn ang="f7660">
                                <a:pos x="f10450" y="f10310"/>
                              </a:cxn>
                              <a:cxn ang="f7660">
                                <a:pos x="f11358" y="f11359"/>
                              </a:cxn>
                              <a:cxn ang="f7660">
                                <a:pos x="f10454" y="f10316"/>
                              </a:cxn>
                              <a:cxn ang="f7660">
                                <a:pos x="f11360" y="f11361"/>
                              </a:cxn>
                              <a:cxn ang="f7660">
                                <a:pos x="f11362" y="f11363"/>
                              </a:cxn>
                              <a:cxn ang="f7660">
                                <a:pos x="f11364" y="f11363"/>
                              </a:cxn>
                              <a:cxn ang="f7660">
                                <a:pos x="f11365" y="f10905"/>
                              </a:cxn>
                              <a:cxn ang="f7660">
                                <a:pos x="f11366" y="f11367"/>
                              </a:cxn>
                              <a:cxn ang="f7660">
                                <a:pos x="f11368" y="f11369"/>
                              </a:cxn>
                              <a:cxn ang="f7660">
                                <a:pos x="f11370" y="f11371"/>
                              </a:cxn>
                              <a:cxn ang="f7660">
                                <a:pos x="f11372" y="f11373"/>
                              </a:cxn>
                              <a:cxn ang="f7660">
                                <a:pos x="f11374" y="f11375"/>
                              </a:cxn>
                              <a:cxn ang="f7660">
                                <a:pos x="f11376" y="f11377"/>
                              </a:cxn>
                              <a:cxn ang="f7660">
                                <a:pos x="f11378" y="f11379"/>
                              </a:cxn>
                              <a:cxn ang="f7660">
                                <a:pos x="f11378" y="f11380"/>
                              </a:cxn>
                              <a:cxn ang="f7660">
                                <a:pos x="f11370" y="f11381"/>
                              </a:cxn>
                              <a:cxn ang="f7660">
                                <a:pos x="f11382" y="f11383"/>
                              </a:cxn>
                              <a:cxn ang="f7660">
                                <a:pos x="f11384" y="f11385"/>
                              </a:cxn>
                              <a:cxn ang="f7660">
                                <a:pos x="f11386" y="f11387"/>
                              </a:cxn>
                              <a:cxn ang="f7660">
                                <a:pos x="f11388" y="f11389"/>
                              </a:cxn>
                              <a:cxn ang="f7660">
                                <a:pos x="f11390" y="f11391"/>
                              </a:cxn>
                              <a:cxn ang="f7660">
                                <a:pos x="f11392" y="f11393"/>
                              </a:cxn>
                              <a:cxn ang="f7660">
                                <a:pos x="f11394" y="f11371"/>
                              </a:cxn>
                              <a:cxn ang="f7660">
                                <a:pos x="f11394" y="f11395"/>
                              </a:cxn>
                              <a:cxn ang="f7660">
                                <a:pos x="f11396" y="f11397"/>
                              </a:cxn>
                              <a:cxn ang="f7660">
                                <a:pos x="f11392" y="f11398"/>
                              </a:cxn>
                              <a:cxn ang="f7660">
                                <a:pos x="f11399" y="f11400"/>
                              </a:cxn>
                              <a:cxn ang="f7660">
                                <a:pos x="f11401" y="f11400"/>
                              </a:cxn>
                              <a:cxn ang="f7660">
                                <a:pos x="f11402" y="f11403"/>
                              </a:cxn>
                              <a:cxn ang="f7660">
                                <a:pos x="f11402" y="f10911"/>
                              </a:cxn>
                              <a:cxn ang="f7660">
                                <a:pos x="f11404" y="f11405"/>
                              </a:cxn>
                              <a:cxn ang="f7660">
                                <a:pos x="f11406" y="f11407"/>
                              </a:cxn>
                              <a:cxn ang="f7660">
                                <a:pos x="f11401" y="f10459"/>
                              </a:cxn>
                              <a:cxn ang="f7660">
                                <a:pos x="f11408" y="f11409"/>
                              </a:cxn>
                              <a:cxn ang="f7660">
                                <a:pos x="f11401" y="f11410"/>
                              </a:cxn>
                              <a:cxn ang="f7660">
                                <a:pos x="f11411" y="f11412"/>
                              </a:cxn>
                              <a:cxn ang="f7660">
                                <a:pos x="f11413" y="f11414"/>
                              </a:cxn>
                              <a:cxn ang="f7660">
                                <a:pos x="f11415" y="f10735"/>
                              </a:cxn>
                              <a:cxn ang="f7660">
                                <a:pos x="f11416" y="f11417"/>
                              </a:cxn>
                              <a:cxn ang="f7660">
                                <a:pos x="f11418" y="f11419"/>
                              </a:cxn>
                              <a:cxn ang="f7660">
                                <a:pos x="f11420" y="f11421"/>
                              </a:cxn>
                              <a:cxn ang="f7660">
                                <a:pos x="f11411" y="f11422"/>
                              </a:cxn>
                              <a:cxn ang="f7660">
                                <a:pos x="f11408" y="f11423"/>
                              </a:cxn>
                              <a:cxn ang="f7660">
                                <a:pos x="f11424" y="f11385"/>
                              </a:cxn>
                              <a:cxn ang="f7660">
                                <a:pos x="f11425" y="f11426"/>
                              </a:cxn>
                              <a:cxn ang="f7660">
                                <a:pos x="f11424" y="f11427"/>
                              </a:cxn>
                              <a:cxn ang="f7660">
                                <a:pos x="f11428" y="f10898"/>
                              </a:cxn>
                              <a:cxn ang="f7660">
                                <a:pos x="f11428" y="f11429"/>
                              </a:cxn>
                              <a:cxn ang="f7660">
                                <a:pos x="f11408" y="f10922"/>
                              </a:cxn>
                              <a:cxn ang="f7660">
                                <a:pos x="f11401" y="f10922"/>
                              </a:cxn>
                              <a:cxn ang="f7660">
                                <a:pos x="f11420" y="f11430"/>
                              </a:cxn>
                              <a:cxn ang="f7660">
                                <a:pos x="f11418" y="f11431"/>
                              </a:cxn>
                              <a:cxn ang="f7660">
                                <a:pos x="f11366" y="f10368"/>
                              </a:cxn>
                              <a:cxn ang="f7660">
                                <a:pos x="f11432" y="f11433"/>
                              </a:cxn>
                              <a:cxn ang="f7660">
                                <a:pos x="f11434" y="f11435"/>
                              </a:cxn>
                              <a:cxn ang="f7660">
                                <a:pos x="f11436" y="f11435"/>
                              </a:cxn>
                              <a:cxn ang="f7660">
                                <a:pos x="f10752" y="f11437"/>
                              </a:cxn>
                              <a:cxn ang="f7660">
                                <a:pos x="f11438" y="f11439"/>
                              </a:cxn>
                              <a:cxn ang="f7660">
                                <a:pos x="f10490" y="f11440"/>
                              </a:cxn>
                              <a:cxn ang="f7660">
                                <a:pos x="f11360" y="f10208"/>
                              </a:cxn>
                              <a:cxn ang="f7660">
                                <a:pos x="f11441" y="f11442"/>
                              </a:cxn>
                              <a:cxn ang="f7660">
                                <a:pos x="f11443" y="f11444"/>
                              </a:cxn>
                              <a:cxn ang="f7660">
                                <a:pos x="f11445" y="f11446"/>
                              </a:cxn>
                              <a:cxn ang="f7660">
                                <a:pos x="f11370" y="f11447"/>
                              </a:cxn>
                              <a:cxn ang="f7660">
                                <a:pos x="f11448" y="f11449"/>
                              </a:cxn>
                              <a:cxn ang="f7660">
                                <a:pos x="f11399" y="f11450"/>
                              </a:cxn>
                              <a:cxn ang="f7660">
                                <a:pos x="f11411" y="f11451"/>
                              </a:cxn>
                              <a:cxn ang="f7660">
                                <a:pos x="f11402" y="f11452"/>
                              </a:cxn>
                              <a:cxn ang="f7660">
                                <a:pos x="f11453" y="f11454"/>
                              </a:cxn>
                              <a:cxn ang="f7660">
                                <a:pos x="f11455" y="f10339"/>
                              </a:cxn>
                              <a:cxn ang="f7660">
                                <a:pos x="f11456" y="f11457"/>
                              </a:cxn>
                              <a:cxn ang="f7660">
                                <a:pos x="f11428" y="f11458"/>
                              </a:cxn>
                              <a:cxn ang="f7660">
                                <a:pos x="f11459" y="f11412"/>
                              </a:cxn>
                              <a:cxn ang="f7660">
                                <a:pos x="f11408" y="f11460"/>
                              </a:cxn>
                              <a:cxn ang="f7660">
                                <a:pos x="f11411" y="f11461"/>
                              </a:cxn>
                              <a:cxn ang="f7660">
                                <a:pos x="f11396" y="f11462"/>
                              </a:cxn>
                              <a:cxn ang="f7660">
                                <a:pos x="f11463" y="f11464"/>
                              </a:cxn>
                              <a:cxn ang="f7660">
                                <a:pos x="f11465" y="f11466"/>
                              </a:cxn>
                              <a:cxn ang="f7660">
                                <a:pos x="f11467" y="f11468"/>
                              </a:cxn>
                              <a:cxn ang="f7660">
                                <a:pos x="f11469" y="f11470"/>
                              </a:cxn>
                              <a:cxn ang="f7660">
                                <a:pos x="f11382" y="f11471"/>
                              </a:cxn>
                              <a:cxn ang="f7660">
                                <a:pos x="f11472" y="f11473"/>
                              </a:cxn>
                              <a:cxn ang="f7660">
                                <a:pos x="f11474" y="f11475"/>
                              </a:cxn>
                              <a:cxn ang="f7660">
                                <a:pos x="f10462" y="f11476"/>
                              </a:cxn>
                              <a:cxn ang="f7660">
                                <a:pos x="f11477" y="f11478"/>
                              </a:cxn>
                              <a:cxn ang="f7660">
                                <a:pos x="f11479" y="f11480"/>
                              </a:cxn>
                              <a:cxn ang="f7660">
                                <a:pos x="f10446" y="f11481"/>
                              </a:cxn>
                              <a:cxn ang="f7660">
                                <a:pos x="f11482" y="f11483"/>
                              </a:cxn>
                              <a:cxn ang="f7660">
                                <a:pos x="f11484" y="f11485"/>
                              </a:cxn>
                              <a:cxn ang="f7660">
                                <a:pos x="f11486" y="f11487"/>
                              </a:cxn>
                              <a:cxn ang="f7660">
                                <a:pos x="f11488" y="f11489"/>
                              </a:cxn>
                              <a:cxn ang="f7660">
                                <a:pos x="f11490" y="f10708"/>
                              </a:cxn>
                              <a:cxn ang="f7660">
                                <a:pos x="f10771" y="f11491"/>
                              </a:cxn>
                              <a:cxn ang="f7660">
                                <a:pos x="f11492" y="f11493"/>
                              </a:cxn>
                              <a:cxn ang="f7660">
                                <a:pos x="f11494" y="f10521"/>
                              </a:cxn>
                              <a:cxn ang="f7660">
                                <a:pos x="f11495" y="f11496"/>
                              </a:cxn>
                              <a:cxn ang="f7660">
                                <a:pos x="f10775" y="f11497"/>
                              </a:cxn>
                              <a:cxn ang="f7660">
                                <a:pos x="f11498" y="f11499"/>
                              </a:cxn>
                              <a:cxn ang="f7660">
                                <a:pos x="f11500" y="f11501"/>
                              </a:cxn>
                              <a:cxn ang="f7660">
                                <a:pos x="f11502" y="f11503"/>
                              </a:cxn>
                              <a:cxn ang="f7660">
                                <a:pos x="f11504" y="f11505"/>
                              </a:cxn>
                              <a:cxn ang="f7660">
                                <a:pos x="f10563" y="f11506"/>
                              </a:cxn>
                              <a:cxn ang="f7660">
                                <a:pos x="f11507" y="f10566"/>
                              </a:cxn>
                              <a:cxn ang="f7660">
                                <a:pos x="f11508" y="f11509"/>
                              </a:cxn>
                              <a:cxn ang="f7660">
                                <a:pos x="f11510" y="f10510"/>
                              </a:cxn>
                              <a:cxn ang="f7660">
                                <a:pos x="f11511" y="f11512"/>
                              </a:cxn>
                              <a:cxn ang="f7660">
                                <a:pos x="f11513" y="f11514"/>
                              </a:cxn>
                              <a:cxn ang="f7660">
                                <a:pos x="f11515" y="f11516"/>
                              </a:cxn>
                              <a:cxn ang="f7660">
                                <a:pos x="f10627" y="f11517"/>
                              </a:cxn>
                              <a:cxn ang="f7660">
                                <a:pos x="f10623" y="f10638"/>
                              </a:cxn>
                              <a:cxn ang="f7660">
                                <a:pos x="f11518" y="f11519"/>
                              </a:cxn>
                              <a:cxn ang="f7660">
                                <a:pos x="f11300" y="f11520"/>
                              </a:cxn>
                              <a:cxn ang="f7660">
                                <a:pos x="f11521" y="f11522"/>
                              </a:cxn>
                              <a:cxn ang="f7660">
                                <a:pos x="f10695" y="f11523"/>
                              </a:cxn>
                              <a:cxn ang="f7660">
                                <a:pos x="f11524" y="f11525"/>
                              </a:cxn>
                              <a:cxn ang="f7660">
                                <a:pos x="f11526" y="f11527"/>
                              </a:cxn>
                              <a:cxn ang="f7660">
                                <a:pos x="f11528" y="f11529"/>
                              </a:cxn>
                              <a:cxn ang="f7660">
                                <a:pos x="f11530" y="f11531"/>
                              </a:cxn>
                              <a:cxn ang="f7660">
                                <a:pos x="f11532" y="f11533"/>
                              </a:cxn>
                              <a:cxn ang="f7660">
                                <a:pos x="f11534" y="f11535"/>
                              </a:cxn>
                              <a:cxn ang="f7660">
                                <a:pos x="f11536" y="f11537"/>
                              </a:cxn>
                              <a:cxn ang="f7660">
                                <a:pos x="f11538" y="f11539"/>
                              </a:cxn>
                              <a:cxn ang="f7660">
                                <a:pos x="f11540" y="f11541"/>
                              </a:cxn>
                              <a:cxn ang="f7660">
                                <a:pos x="f11542" y="f11543"/>
                              </a:cxn>
                              <a:cxn ang="f7660">
                                <a:pos x="f11544" y="f11545"/>
                              </a:cxn>
                              <a:cxn ang="f7660">
                                <a:pos x="f11546" y="f10823"/>
                              </a:cxn>
                              <a:cxn ang="f7660">
                                <a:pos x="f11547" y="f11548"/>
                              </a:cxn>
                              <a:cxn ang="f7660">
                                <a:pos x="f11549" y="f11550"/>
                              </a:cxn>
                              <a:cxn ang="f7660">
                                <a:pos x="f11253" y="f11551"/>
                              </a:cxn>
                              <a:cxn ang="f7660">
                                <a:pos x="f11552" y="f11553"/>
                              </a:cxn>
                              <a:cxn ang="f7660">
                                <a:pos x="f11554" y="f10804"/>
                              </a:cxn>
                              <a:cxn ang="f7660">
                                <a:pos x="f11555" y="f11556"/>
                              </a:cxn>
                              <a:cxn ang="f7660">
                                <a:pos x="f11557" y="f11558"/>
                              </a:cxn>
                              <a:cxn ang="f7660">
                                <a:pos x="f11559" y="f11560"/>
                              </a:cxn>
                              <a:cxn ang="f7660">
                                <a:pos x="f10844" y="f11561"/>
                              </a:cxn>
                              <a:cxn ang="f7660">
                                <a:pos x="f11562" y="f11563"/>
                              </a:cxn>
                              <a:cxn ang="f7660">
                                <a:pos x="f10801" y="f11564"/>
                              </a:cxn>
                              <a:cxn ang="f7660">
                                <a:pos x="f10801" y="f10802"/>
                              </a:cxn>
                            </a:cxnLst>
                            <a:rect l="f9611" t="f9614" r="f9612" b="f9613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2" y="f824"/>
                                </a:cubicBezTo>
                                <a:cubicBezTo>
                                  <a:pt x="f825" y="f826"/>
                                  <a:pt x="f827" y="f828"/>
                                  <a:pt x="f829" y="f830"/>
                                </a:cubicBezTo>
                                <a:cubicBezTo>
                                  <a:pt x="f827" y="f748"/>
                                  <a:pt x="f825" y="f826"/>
                                  <a:pt x="f822" y="f824"/>
                                </a:cubicBezTo>
                                <a:cubicBezTo>
                                  <a:pt x="f822" y="f823"/>
                                  <a:pt x="f820" y="f821"/>
                                  <a:pt x="f818" y="f819"/>
                                </a:cubicBezTo>
                                <a:close/>
                                <a:moveTo>
                                  <a:pt x="f831" y="f832"/>
                                </a:moveTo>
                                <a:cubicBezTo>
                                  <a:pt x="f833" y="f834"/>
                                  <a:pt x="f835" y="f836"/>
                                  <a:pt x="f837" y="f838"/>
                                </a:cubicBezTo>
                                <a:cubicBezTo>
                                  <a:pt x="f839" y="f840"/>
                                  <a:pt x="f841" y="f842"/>
                                  <a:pt x="f843" y="f844"/>
                                </a:cubicBezTo>
                                <a:cubicBezTo>
                                  <a:pt x="f845" y="f846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lnTo>
                                  <a:pt x="f857" y="f858"/>
                                </a:lnTo>
                                <a:cubicBezTo>
                                  <a:pt x="f859" y="f799"/>
                                  <a:pt x="f860" y="f861"/>
                                  <a:pt x="f862" y="f863"/>
                                </a:cubicBezTo>
                                <a:cubicBezTo>
                                  <a:pt x="f829" y="f864"/>
                                  <a:pt x="f865" y="f866"/>
                                  <a:pt x="f867" y="f868"/>
                                </a:cubicBezTo>
                                <a:cubicBezTo>
                                  <a:pt x="f869" y="f870"/>
                                  <a:pt x="f825" y="f871"/>
                                  <a:pt x="f872" y="f873"/>
                                </a:cubicBezTo>
                                <a:cubicBezTo>
                                  <a:pt x="f874" y="f828"/>
                                  <a:pt x="f841" y="f875"/>
                                  <a:pt x="f876" y="f877"/>
                                </a:cubicBezTo>
                                <a:cubicBezTo>
                                  <a:pt x="f878" y="f879"/>
                                  <a:pt x="f835" y="f880"/>
                                  <a:pt x="f831" y="f832"/>
                                </a:cubicBezTo>
                                <a:close/>
                                <a:moveTo>
                                  <a:pt x="f881" y="f882"/>
                                </a:moveTo>
                                <a:lnTo>
                                  <a:pt x="f883" y="f884"/>
                                </a:lnTo>
                                <a:lnTo>
                                  <a:pt x="f885" y="f886"/>
                                </a:lnTo>
                                <a:lnTo>
                                  <a:pt x="f887" y="f888"/>
                                </a:lnTo>
                                <a:close/>
                                <a:moveTo>
                                  <a:pt x="f889" y="f890"/>
                                </a:moveTo>
                                <a:lnTo>
                                  <a:pt x="f891" y="f892"/>
                                </a:lnTo>
                                <a:cubicBezTo>
                                  <a:pt x="f893" y="f894"/>
                                  <a:pt x="f895" y="f896"/>
                                  <a:pt x="f897" y="f898"/>
                                </a:cubicBezTo>
                                <a:lnTo>
                                  <a:pt x="f899" y="f900"/>
                                </a:lnTo>
                                <a:lnTo>
                                  <a:pt x="f901" y="f902"/>
                                </a:lnTo>
                                <a:cubicBezTo>
                                  <a:pt x="f903" y="f875"/>
                                  <a:pt x="f904" y="f873"/>
                                  <a:pt x="f905" y="f870"/>
                                </a:cubicBezTo>
                                <a:cubicBezTo>
                                  <a:pt x="f906" y="f804"/>
                                  <a:pt x="f907" y="f801"/>
                                  <a:pt x="f908" y="f848"/>
                                </a:cubicBezTo>
                                <a:cubicBezTo>
                                  <a:pt x="f909" y="f910"/>
                                  <a:pt x="f911" y="f912"/>
                                  <a:pt x="f913" y="f914"/>
                                </a:cubicBezTo>
                                <a:cubicBezTo>
                                  <a:pt x="f915" y="f767"/>
                                  <a:pt x="f916" y="f917"/>
                                  <a:pt x="f918" y="f919"/>
                                </a:cubicBezTo>
                                <a:cubicBezTo>
                                  <a:pt x="f920" y="f921"/>
                                  <a:pt x="f922" y="f923"/>
                                  <a:pt x="f924" y="f925"/>
                                </a:cubicBezTo>
                                <a:cubicBezTo>
                                  <a:pt x="f926" y="f927"/>
                                  <a:pt x="f928" y="f615"/>
                                  <a:pt x="f929" y="f930"/>
                                </a:cubicBezTo>
                                <a:lnTo>
                                  <a:pt x="f931" y="f932"/>
                                </a:lnTo>
                                <a:lnTo>
                                  <a:pt x="f933" y="f934"/>
                                </a:ln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cubicBezTo>
                                  <a:pt x="f939" y="f940"/>
                                  <a:pt x="f941" y="f942"/>
                                  <a:pt x="f943" y="f944"/>
                                </a:cubicBezTo>
                                <a:lnTo>
                                  <a:pt x="f945" y="f946"/>
                                </a:lnTo>
                                <a:lnTo>
                                  <a:pt x="f947" y="f948"/>
                                </a:lnTo>
                                <a:lnTo>
                                  <a:pt x="f949" y="f950"/>
                                </a:lnTo>
                                <a:lnTo>
                                  <a:pt x="f951" y="f952"/>
                                </a:lnTo>
                                <a:cubicBezTo>
                                  <a:pt x="f953" y="f360"/>
                                  <a:pt x="f954" y="f955"/>
                                  <a:pt x="f956" y="f957"/>
                                </a:cubicBezTo>
                                <a:cubicBezTo>
                                  <a:pt x="f958" y="f959"/>
                                  <a:pt x="f527" y="f960"/>
                                  <a:pt x="f961" y="f536"/>
                                </a:cubicBezTo>
                                <a:lnTo>
                                  <a:pt x="f962" y="f963"/>
                                </a:lnTo>
                                <a:lnTo>
                                  <a:pt x="f964" y="f965"/>
                                </a:lnTo>
                                <a:lnTo>
                                  <a:pt x="f966" y="f967"/>
                                </a:lnTo>
                                <a:lnTo>
                                  <a:pt x="f968" y="f969"/>
                                </a:lnTo>
                                <a:cubicBezTo>
                                  <a:pt x="f970" y="f371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978"/>
                                </a:lnTo>
                                <a:cubicBezTo>
                                  <a:pt x="f979" y="f980"/>
                                  <a:pt x="f981" y="f982"/>
                                  <a:pt x="f983" y="f984"/>
                                </a:cubicBezTo>
                                <a:lnTo>
                                  <a:pt x="f985" y="f986"/>
                                </a:lnTo>
                                <a:lnTo>
                                  <a:pt x="f987" y="f415"/>
                                </a:lnTo>
                                <a:cubicBezTo>
                                  <a:pt x="f988" y="f989"/>
                                  <a:pt x="f990" y="f991"/>
                                  <a:pt x="f992" y="f993"/>
                                </a:cubicBezTo>
                                <a:cubicBezTo>
                                  <a:pt x="f994" y="f318"/>
                                  <a:pt x="f995" y="f996"/>
                                  <a:pt x="f997" y="f998"/>
                                </a:cubicBezTo>
                                <a:cubicBezTo>
                                  <a:pt x="f999" y="f320"/>
                                  <a:pt x="f1000" y="f1001"/>
                                  <a:pt x="f1002" y="f1003"/>
                                </a:cubicBezTo>
                                <a:cubicBezTo>
                                  <a:pt x="f1004" y="f1005"/>
                                  <a:pt x="f1006" y="f1007"/>
                                  <a:pt x="f1008" y="f1009"/>
                                </a:cubicBezTo>
                                <a:cubicBezTo>
                                  <a:pt x="f1010" y="f1011"/>
                                  <a:pt x="f1012" y="f1013"/>
                                  <a:pt x="f1014" y="f1015"/>
                                </a:cubicBezTo>
                                <a:lnTo>
                                  <a:pt x="f1016" y="f1017"/>
                                </a:lnTo>
                                <a:lnTo>
                                  <a:pt x="f388" y="f1018"/>
                                </a:lnTo>
                                <a:lnTo>
                                  <a:pt x="f1019" y="f1020"/>
                                </a:ln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lnTo>
                                  <a:pt x="f1025" y="f1026"/>
                                </a:lnTo>
                                <a:cubicBezTo>
                                  <a:pt x="f1027" y="f1028"/>
                                  <a:pt x="f1029" y="f686"/>
                                  <a:pt x="f961" y="f1030"/>
                                </a:cubicBezTo>
                                <a:lnTo>
                                  <a:pt x="f1031" y="f1032"/>
                                </a:lnTo>
                                <a:lnTo>
                                  <a:pt x="f1033" y="f1034"/>
                                </a:lnTo>
                                <a:cubicBezTo>
                                  <a:pt x="f1035" y="f692"/>
                                  <a:pt x="f1036" y="f1037"/>
                                  <a:pt x="f1038" y="f646"/>
                                </a:cubicBezTo>
                                <a:cubicBezTo>
                                  <a:pt x="f1039" y="f654"/>
                                  <a:pt x="f1040" y="f1041"/>
                                  <a:pt x="f1042" y="f1043"/>
                                </a:cubicBezTo>
                                <a:cubicBezTo>
                                  <a:pt x="f1044" y="f1045"/>
                                  <a:pt x="f1046" y="f1047"/>
                                  <a:pt x="f1048" y="f1049"/>
                                </a:cubicBezTo>
                                <a:cubicBezTo>
                                  <a:pt x="f1050" y="f1051"/>
                                  <a:pt x="f1052" y="f628"/>
                                  <a:pt x="f1053" y="f625"/>
                                </a:cubicBezTo>
                                <a:cubicBezTo>
                                  <a:pt x="f1054" y="f1055"/>
                                  <a:pt x="f1056" y="f588"/>
                                  <a:pt x="f1057" y="f1058"/>
                                </a:cubicBezTo>
                                <a:cubicBezTo>
                                  <a:pt x="f1059" y="f1060"/>
                                  <a:pt x="f1061" y="f1062"/>
                                  <a:pt x="f1063" y="f736"/>
                                </a:cubicBezTo>
                                <a:cubicBezTo>
                                  <a:pt x="f1064" y="f1065"/>
                                  <a:pt x="f1066" y="f1067"/>
                                  <a:pt x="f1068" y="f1069"/>
                                </a:cubicBezTo>
                                <a:lnTo>
                                  <a:pt x="f1070" y="f1071"/>
                                </a:lnTo>
                                <a:lnTo>
                                  <a:pt x="f913" y="f1072"/>
                                </a:lnTo>
                                <a:cubicBezTo>
                                  <a:pt x="f911" y="f1073"/>
                                  <a:pt x="f1074" y="f1075"/>
                                  <a:pt x="f1076" y="f1077"/>
                                </a:cubicBezTo>
                                <a:cubicBezTo>
                                  <a:pt x="f794" y="f1078"/>
                                  <a:pt x="f1079" y="f1080"/>
                                  <a:pt x="f1081" y="f1082"/>
                                </a:cubicBezTo>
                                <a:lnTo>
                                  <a:pt x="f1083" y="f1084"/>
                                </a:lnTo>
                                <a:lnTo>
                                  <a:pt x="f1085" y="f844"/>
                                </a:lnTo>
                                <a:cubicBezTo>
                                  <a:pt x="f1086" y="f752"/>
                                  <a:pt x="f802" y="f1087"/>
                                  <a:pt x="f1088" y="f1089"/>
                                </a:cubicBezTo>
                                <a:cubicBezTo>
                                  <a:pt x="f1090" y="f1091"/>
                                  <a:pt x="f1092" y="f1093"/>
                                  <a:pt x="f1094" y="f1095"/>
                                </a:cubicBezTo>
                                <a:cubicBezTo>
                                  <a:pt x="f1096" y="f1097"/>
                                  <a:pt x="f1098" y="f1099"/>
                                  <a:pt x="f851" y="f1100"/>
                                </a:cubicBezTo>
                                <a:cubicBezTo>
                                  <a:pt x="f1101" y="f1102"/>
                                  <a:pt x="f1103" y="f1104"/>
                                  <a:pt x="f1105" y="f1106"/>
                                </a:cubicBezTo>
                                <a:close/>
                                <a:moveTo>
                                  <a:pt x="f1107" y="f1108"/>
                                </a:moveTo>
                                <a:lnTo>
                                  <a:pt x="f1109" y="f1110"/>
                                </a:lnTo>
                                <a:lnTo>
                                  <a:pt x="f1109" y="f1110"/>
                                </a:lnTo>
                                <a:close/>
                                <a:moveTo>
                                  <a:pt x="f1111" y="f1112"/>
                                </a:moveTo>
                                <a:lnTo>
                                  <a:pt x="f1113" y="f1114"/>
                                </a:lnTo>
                                <a:lnTo>
                                  <a:pt x="f1115" y="f1116"/>
                                </a:lnTo>
                                <a:cubicBezTo>
                                  <a:pt x="f1117" y="f1118"/>
                                  <a:pt x="f1119" y="f1120"/>
                                  <a:pt x="f1121" y="f1122"/>
                                </a:cubicBezTo>
                                <a:cubicBezTo>
                                  <a:pt x="f1123" y="f1124"/>
                                  <a:pt x="f1125" y="f1126"/>
                                  <a:pt x="f1127" y="f1126"/>
                                </a:cubicBezTo>
                                <a:lnTo>
                                  <a:pt x="f1128" y="f1129"/>
                                </a:lnTo>
                                <a:lnTo>
                                  <a:pt x="f1123" y="f1124"/>
                                </a:lnTo>
                                <a:cubicBezTo>
                                  <a:pt x="f1130" y="f1126"/>
                                  <a:pt x="f1131" y="f1132"/>
                                  <a:pt x="f1133" y="f1134"/>
                                </a:cubicBezTo>
                                <a:close/>
                                <a:moveTo>
                                  <a:pt x="f1135" y="f1136"/>
                                </a:moveTo>
                                <a:lnTo>
                                  <a:pt x="f1137" y="f1138"/>
                                </a:lnTo>
                                <a:lnTo>
                                  <a:pt x="f1139" y="f1140"/>
                                </a:lnTo>
                                <a:lnTo>
                                  <a:pt x="f1141" y="f1142"/>
                                </a:lnTo>
                                <a:cubicBezTo>
                                  <a:pt x="f1141" y="f1143"/>
                                  <a:pt x="f1141" y="f1144"/>
                                  <a:pt x="f1145" y="f1146"/>
                                </a:cubicBezTo>
                                <a:cubicBezTo>
                                  <a:pt x="f1109" y="f1147"/>
                                  <a:pt x="f1148" y="f1149"/>
                                  <a:pt x="f1150" y="f1151"/>
                                </a:cubicBezTo>
                                <a:cubicBezTo>
                                  <a:pt x="f1152" y="f1153"/>
                                  <a:pt x="f1154" y="f1155"/>
                                  <a:pt x="f1156" y="f1157"/>
                                </a:cubicBezTo>
                                <a:cubicBezTo>
                                  <a:pt x="f1158" y="f1159"/>
                                  <a:pt x="f1160" y="f1161"/>
                                  <a:pt x="f1162" y="f1163"/>
                                </a:cubicBezTo>
                                <a:lnTo>
                                  <a:pt x="f1164" y="f1124"/>
                                </a:lnTo>
                                <a:cubicBezTo>
                                  <a:pt x="f1165" y="f1166"/>
                                  <a:pt x="f1167" y="f1168"/>
                                  <a:pt x="f1169" y="f1110"/>
                                </a:cubicBezTo>
                                <a:cubicBezTo>
                                  <a:pt x="f1170" y="f1171"/>
                                  <a:pt x="f1172" y="f1173"/>
                                  <a:pt x="f1174" y="f1175"/>
                                </a:cubicBezTo>
                                <a:cubicBezTo>
                                  <a:pt x="f1176" y="f1177"/>
                                  <a:pt x="f1178" y="f1179"/>
                                  <a:pt x="f1180" y="f1181"/>
                                </a:cubicBezTo>
                                <a:cubicBezTo>
                                  <a:pt x="f839" y="f1182"/>
                                  <a:pt x="f1183" y="f1184"/>
                                  <a:pt x="f1185" y="f1186"/>
                                </a:cubicBezTo>
                                <a:cubicBezTo>
                                  <a:pt x="f841" y="f1187"/>
                                  <a:pt x="f1188" y="f1189"/>
                                  <a:pt x="f822" y="f1190"/>
                                </a:cubicBezTo>
                                <a:lnTo>
                                  <a:pt x="f1191" y="f1192"/>
                                </a:lnTo>
                                <a:lnTo>
                                  <a:pt x="f1193" y="f1194"/>
                                </a:lnTo>
                                <a:cubicBezTo>
                                  <a:pt x="f839" y="f1195"/>
                                  <a:pt x="f1180" y="f1196"/>
                                  <a:pt x="f878" y="f1197"/>
                                </a:cubicBezTo>
                                <a:cubicBezTo>
                                  <a:pt x="f1198" y="f1199"/>
                                  <a:pt x="f835" y="f1200"/>
                                  <a:pt x="f833" y="f1201"/>
                                </a:cubicBezTo>
                                <a:cubicBezTo>
                                  <a:pt x="f1202" y="f1203"/>
                                  <a:pt x="f1204" y="f1205"/>
                                  <a:pt x="f1206" y="f1108"/>
                                </a:cubicBezTo>
                                <a:cubicBezTo>
                                  <a:pt x="f1207" y="f1208"/>
                                  <a:pt x="f1209" y="f1210"/>
                                  <a:pt x="f1211" y="f1126"/>
                                </a:cubicBezTo>
                                <a:lnTo>
                                  <a:pt x="f1212" y="f1213"/>
                                </a:lnTo>
                                <a:cubicBezTo>
                                  <a:pt x="f1214" y="f1215"/>
                                  <a:pt x="f1156" y="f1216"/>
                                  <a:pt x="f1217" y="f1218"/>
                                </a:cubicBezTo>
                                <a:cubicBezTo>
                                  <a:pt x="f1219" y="f1220"/>
                                  <a:pt x="f1221" y="f1222"/>
                                  <a:pt x="f1148" y="f1223"/>
                                </a:cubicBezTo>
                                <a:cubicBezTo>
                                  <a:pt x="f1224" y="f1225"/>
                                  <a:pt x="f1152" y="f1226"/>
                                  <a:pt x="f1219" y="f1227"/>
                                </a:cubicBezTo>
                                <a:cubicBezTo>
                                  <a:pt x="f1154" y="f1228"/>
                                  <a:pt x="f1162" y="f1229"/>
                                  <a:pt x="f1158" y="f1230"/>
                                </a:cubicBezTo>
                                <a:cubicBezTo>
                                  <a:pt x="f1231" y="f1232"/>
                                  <a:pt x="f1233" y="f1234"/>
                                  <a:pt x="f1172" y="f1235"/>
                                </a:cubicBezTo>
                                <a:lnTo>
                                  <a:pt x="f1236" y="f1237"/>
                                </a:lnTo>
                                <a:lnTo>
                                  <a:pt x="f1238" y="f1239"/>
                                </a:lnTo>
                                <a:cubicBezTo>
                                  <a:pt x="f1240" y="f1241"/>
                                  <a:pt x="f1242" y="f1243"/>
                                  <a:pt x="f1244" y="f1245"/>
                                </a:cubicBezTo>
                                <a:cubicBezTo>
                                  <a:pt x="f1246" y="f1247"/>
                                  <a:pt x="f825" y="f1248"/>
                                  <a:pt x="f845" y="f1249"/>
                                </a:cubicBezTo>
                                <a:cubicBezTo>
                                  <a:pt x="f865" y="f1250"/>
                                  <a:pt x="f847" y="f1251"/>
                                  <a:pt x="f1252" y="f884"/>
                                </a:cubicBezTo>
                                <a:cubicBezTo>
                                  <a:pt x="f849" y="f1253"/>
                                  <a:pt x="f1254" y="f1255"/>
                                  <a:pt x="f887" y="f1256"/>
                                </a:cubicBezTo>
                                <a:cubicBezTo>
                                  <a:pt x="f1257" y="f1258"/>
                                  <a:pt x="f1259" y="f1260"/>
                                  <a:pt x="f1261" y="f1262"/>
                                </a:cubicBezTo>
                                <a:cubicBezTo>
                                  <a:pt x="f1263" y="f1264"/>
                                  <a:pt x="f739" y="f836"/>
                                  <a:pt x="f1265" y="f877"/>
                                </a:cubicBezTo>
                                <a:cubicBezTo>
                                  <a:pt x="f1266" y="f1267"/>
                                  <a:pt x="f1268" y="f808"/>
                                  <a:pt x="f810" y="f1269"/>
                                </a:cubicBezTo>
                                <a:cubicBezTo>
                                  <a:pt x="f751" y="f1270"/>
                                  <a:pt x="f802" y="f1271"/>
                                  <a:pt x="f1272" y="f1273"/>
                                </a:cubicBezTo>
                                <a:cubicBezTo>
                                  <a:pt x="f1081" y="f1274"/>
                                  <a:pt x="f1275" y="f787"/>
                                  <a:pt x="f911" y="f1276"/>
                                </a:cubicBezTo>
                                <a:cubicBezTo>
                                  <a:pt x="f1277" y="f1278"/>
                                  <a:pt x="f1279" y="f1280"/>
                                  <a:pt x="f1281" y="f1282"/>
                                </a:cubicBezTo>
                                <a:cubicBezTo>
                                  <a:pt x="f1283" y="f1284"/>
                                  <a:pt x="f1285" y="f1286"/>
                                  <a:pt x="f1287" y="f1288"/>
                                </a:cubicBezTo>
                                <a:cubicBezTo>
                                  <a:pt x="f1289" y="f1290"/>
                                  <a:pt x="f1291" y="f1292"/>
                                  <a:pt x="f1293" y="f603"/>
                                </a:cubicBezTo>
                                <a:cubicBezTo>
                                  <a:pt x="f1294" y="f1295"/>
                                  <a:pt x="f1296" y="f1297"/>
                                  <a:pt x="f1298" y="f925"/>
                                </a:cubicBezTo>
                                <a:cubicBezTo>
                                  <a:pt x="f1299" y="f1300"/>
                                  <a:pt x="f1301" y="f1302"/>
                                  <a:pt x="f1303" y="f599"/>
                                </a:cubicBezTo>
                                <a:lnTo>
                                  <a:pt x="f1304" y="f1305"/>
                                </a:lnTo>
                                <a:lnTo>
                                  <a:pt x="f1306" y="f588"/>
                                </a:lnTo>
                                <a:cubicBezTo>
                                  <a:pt x="f1307" y="f1308"/>
                                  <a:pt x="f1309" y="f706"/>
                                  <a:pt x="f571" y="f582"/>
                                </a:cubicBezTo>
                                <a:cubicBezTo>
                                  <a:pt x="f1310" y="f1311"/>
                                  <a:pt x="f1312" y="f1313"/>
                                  <a:pt x="f1314" y="f546"/>
                                </a:cubicBezTo>
                                <a:lnTo>
                                  <a:pt x="f1315" y="f1316"/>
                                </a:lnTo>
                                <a:lnTo>
                                  <a:pt x="f1317" y="f1318"/>
                                </a:lnTo>
                                <a:lnTo>
                                  <a:pt x="f1319" y="f1320"/>
                                </a:lnTo>
                                <a:lnTo>
                                  <a:pt x="f1321" y="f1045"/>
                                </a:lnTo>
                                <a:lnTo>
                                  <a:pt x="f1322" y="f634"/>
                                </a:lnTo>
                                <a:cubicBezTo>
                                  <a:pt x="f1323" y="f942"/>
                                  <a:pt x="f586" y="f1324"/>
                                  <a:pt x="f1325" y="f1326"/>
                                </a:cubicBezTo>
                                <a:cubicBezTo>
                                  <a:pt x="f1327" y="f580"/>
                                  <a:pt x="f1328" y="f1329"/>
                                  <a:pt x="f1330" y="f619"/>
                                </a:cubicBezTo>
                                <a:cubicBezTo>
                                  <a:pt x="f1330" y="f1331"/>
                                  <a:pt x="f1330" y="f714"/>
                                  <a:pt x="f1332" y="f1333"/>
                                </a:cubicBezTo>
                                <a:cubicBezTo>
                                  <a:pt x="f1334" y="f1335"/>
                                  <a:pt x="f1336" y="f615"/>
                                  <a:pt x="f1337" y="f927"/>
                                </a:cubicBezTo>
                                <a:cubicBezTo>
                                  <a:pt x="f1299" y="f1338"/>
                                  <a:pt x="f1298" y="f1339"/>
                                  <a:pt x="f1340" y="f1341"/>
                                </a:cubicBezTo>
                                <a:cubicBezTo>
                                  <a:pt x="f1342" y="f1343"/>
                                  <a:pt x="f1344" y="f1345"/>
                                  <a:pt x="f1346" y="f1347"/>
                                </a:cubicBezTo>
                                <a:cubicBezTo>
                                  <a:pt x="f1348" y="f1349"/>
                                  <a:pt x="f1350" y="f1351"/>
                                  <a:pt x="f1352" y="f1353"/>
                                </a:cubicBezTo>
                                <a:cubicBezTo>
                                  <a:pt x="f1354" y="f923"/>
                                  <a:pt x="f1355" y="f1356"/>
                                  <a:pt x="f774" y="f1357"/>
                                </a:cubicBezTo>
                                <a:cubicBezTo>
                                  <a:pt x="f1358" y="f1359"/>
                                  <a:pt x="f1360" y="f1361"/>
                                  <a:pt x="f1362" y="f1363"/>
                                </a:cubicBezTo>
                                <a:cubicBezTo>
                                  <a:pt x="f1364" y="f1365"/>
                                  <a:pt x="f796" y="f791"/>
                                  <a:pt x="f1366" y="f1367"/>
                                </a:cubicBezTo>
                                <a:cubicBezTo>
                                  <a:pt x="f1368" y="f1369"/>
                                  <a:pt x="f1370" y="f1371"/>
                                  <a:pt x="f1372" y="f1373"/>
                                </a:cubicBezTo>
                                <a:cubicBezTo>
                                  <a:pt x="f1374" y="f871"/>
                                  <a:pt x="f1375" y="f1087"/>
                                  <a:pt x="f1376" y="f902"/>
                                </a:cubicBezTo>
                                <a:cubicBezTo>
                                  <a:pt x="f1377" y="f1378"/>
                                  <a:pt x="f1379" y="f1380"/>
                                  <a:pt x="f1381" y="f1093"/>
                                </a:cubicBezTo>
                                <a:cubicBezTo>
                                  <a:pt x="f887" y="f1382"/>
                                  <a:pt x="f1254" y="f1383"/>
                                  <a:pt x="f849" y="f1384"/>
                                </a:cubicBezTo>
                                <a:cubicBezTo>
                                  <a:pt x="f1385" y="f1386"/>
                                  <a:pt x="f862" y="f1387"/>
                                  <a:pt x="f1388" y="f1389"/>
                                </a:cubicBezTo>
                                <a:cubicBezTo>
                                  <a:pt x="f1390" y="f1391"/>
                                  <a:pt x="f1392" y="f1393"/>
                                  <a:pt x="f1394" y="f1395"/>
                                </a:cubicBezTo>
                                <a:cubicBezTo>
                                  <a:pt x="f1246" y="f1396"/>
                                  <a:pt x="f1397" y="f1398"/>
                                  <a:pt x="f1399" y="f1400"/>
                                </a:cubicBezTo>
                                <a:cubicBezTo>
                                  <a:pt x="f1172" y="f1187"/>
                                  <a:pt x="f833" y="f1401"/>
                                  <a:pt x="f1202" y="f1402"/>
                                </a:cubicBezTo>
                                <a:cubicBezTo>
                                  <a:pt x="f1207" y="f1403"/>
                                  <a:pt x="f1404" y="f1405"/>
                                  <a:pt x="f1156" y="f1406"/>
                                </a:cubicBezTo>
                                <a:cubicBezTo>
                                  <a:pt x="f1212" y="f1407"/>
                                  <a:pt x="f1219" y="f1408"/>
                                  <a:pt x="f1409" y="f1410"/>
                                </a:cubicBezTo>
                                <a:cubicBezTo>
                                  <a:pt x="f1221" y="f1216"/>
                                  <a:pt x="f1411" y="f1412"/>
                                  <a:pt x="f1145" y="f1413"/>
                                </a:cubicBezTo>
                                <a:lnTo>
                                  <a:pt x="f1414" y="f1415"/>
                                </a:lnTo>
                                <a:lnTo>
                                  <a:pt x="f1141" y="f1416"/>
                                </a:lnTo>
                                <a:cubicBezTo>
                                  <a:pt x="f1107" y="f1417"/>
                                  <a:pt x="f1107" y="f1418"/>
                                  <a:pt x="f1107" y="f1419"/>
                                </a:cubicBezTo>
                                <a:close/>
                                <a:moveTo>
                                  <a:pt x="f1420" y="f1421"/>
                                </a:moveTo>
                                <a:lnTo>
                                  <a:pt x="f1422" y="f1423"/>
                                </a:lnTo>
                                <a:lnTo>
                                  <a:pt x="f1424" y="f1423"/>
                                </a:lnTo>
                                <a:lnTo>
                                  <a:pt x="f1425" y="f1426"/>
                                </a:lnTo>
                                <a:close/>
                                <a:moveTo>
                                  <a:pt x="f1427" y="f1428"/>
                                </a:moveTo>
                                <a:cubicBezTo>
                                  <a:pt x="f1429" y="f1430"/>
                                  <a:pt x="f1127" y="f1431"/>
                                  <a:pt x="f1125" y="f1432"/>
                                </a:cubicBezTo>
                                <a:lnTo>
                                  <a:pt x="f1125" y="f1432"/>
                                </a:lnTo>
                                <a:lnTo>
                                  <a:pt x="f1433" y="f1434"/>
                                </a:lnTo>
                                <a:cubicBezTo>
                                  <a:pt x="f1435" y="f1436"/>
                                  <a:pt x="f1435" y="f1437"/>
                                  <a:pt x="f1123" y="f1147"/>
                                </a:cubicBezTo>
                                <a:lnTo>
                                  <a:pt x="f1133" y="f1438"/>
                                </a:lnTo>
                                <a:lnTo>
                                  <a:pt x="f1133" y="f1439"/>
                                </a:lnTo>
                                <a:lnTo>
                                  <a:pt x="f1125" y="f1147"/>
                                </a:lnTo>
                                <a:cubicBezTo>
                                  <a:pt x="f1440" y="f1441"/>
                                  <a:pt x="f1125" y="f1142"/>
                                  <a:pt x="f1127" y="f1442"/>
                                </a:cubicBezTo>
                                <a:lnTo>
                                  <a:pt x="f1443" y="f1444"/>
                                </a:lnTo>
                                <a:close/>
                                <a:moveTo>
                                  <a:pt x="f1445" y="f1446"/>
                                </a:moveTo>
                                <a:lnTo>
                                  <a:pt x="f1447" y="f1448"/>
                                </a:lnTo>
                                <a:lnTo>
                                  <a:pt x="f1449" y="f1450"/>
                                </a:lnTo>
                                <a:lnTo>
                                  <a:pt x="f1451" y="f1452"/>
                                </a:lnTo>
                                <a:lnTo>
                                  <a:pt x="f1453" y="f1454"/>
                                </a:lnTo>
                                <a:lnTo>
                                  <a:pt x="f1154" y="f1455"/>
                                </a:lnTo>
                                <a:cubicBezTo>
                                  <a:pt x="f1456" y="f1457"/>
                                  <a:pt x="f1456" y="f1431"/>
                                  <a:pt x="f1458" y="f1432"/>
                                </a:cubicBezTo>
                                <a:cubicBezTo>
                                  <a:pt x="f1154" y="f1459"/>
                                  <a:pt x="f1449" y="f1460"/>
                                  <a:pt x="f1219" y="f1461"/>
                                </a:cubicBezTo>
                                <a:lnTo>
                                  <a:pt x="f1462" y="f1463"/>
                                </a:lnTo>
                                <a:lnTo>
                                  <a:pt x="f1464" y="f1465"/>
                                </a:lnTo>
                                <a:cubicBezTo>
                                  <a:pt x="f1466" y="f1442"/>
                                  <a:pt x="f1466" y="f1467"/>
                                  <a:pt x="f1468" y="f1469"/>
                                </a:cubicBezTo>
                                <a:cubicBezTo>
                                  <a:pt x="f1470" y="f1471"/>
                                  <a:pt x="f1472" y="f1473"/>
                                  <a:pt x="f1445" y="f1446"/>
                                </a:cubicBezTo>
                                <a:close/>
                                <a:moveTo>
                                  <a:pt x="f1474" y="f1475"/>
                                </a:moveTo>
                                <a:cubicBezTo>
                                  <a:pt x="f1476" y="f1477"/>
                                  <a:pt x="f1476" y="f1477"/>
                                  <a:pt x="f1478" y="f1477"/>
                                </a:cubicBezTo>
                                <a:cubicBezTo>
                                  <a:pt x="f1478" y="f1479"/>
                                  <a:pt x="f1476" y="f1480"/>
                                  <a:pt x="f1476" y="f1473"/>
                                </a:cubicBezTo>
                                <a:cubicBezTo>
                                  <a:pt x="f1476" y="f1481"/>
                                  <a:pt x="f1478" y="f1482"/>
                                  <a:pt x="f1478" y="f1457"/>
                                </a:cubicBezTo>
                                <a:cubicBezTo>
                                  <a:pt x="f1483" y="f1465"/>
                                  <a:pt x="f1478" y="f1484"/>
                                  <a:pt x="f1485" y="f1486"/>
                                </a:cubicBezTo>
                                <a:cubicBezTo>
                                  <a:pt x="f1474" y="f1487"/>
                                  <a:pt x="f1488" y="f1489"/>
                                  <a:pt x="f1490" y="f1491"/>
                                </a:cubicBezTo>
                                <a:cubicBezTo>
                                  <a:pt x="f1492" y="f1412"/>
                                  <a:pt x="f1493" y="f1157"/>
                                  <a:pt x="f1494" y="f1495"/>
                                </a:cubicBezTo>
                                <a:cubicBezTo>
                                  <a:pt x="f1496" y="f1497"/>
                                  <a:pt x="f1496" y="f1498"/>
                                  <a:pt x="f1499" y="f1500"/>
                                </a:cubicBezTo>
                                <a:cubicBezTo>
                                  <a:pt x="f1501" y="f1208"/>
                                  <a:pt x="f1502" y="f1110"/>
                                  <a:pt x="f1503" y="f1504"/>
                                </a:cubicBezTo>
                                <a:cubicBezTo>
                                  <a:pt x="f1505" y="f1200"/>
                                  <a:pt x="f1506" y="f1507"/>
                                  <a:pt x="f1127" y="f1508"/>
                                </a:cubicBezTo>
                                <a:cubicBezTo>
                                  <a:pt x="f1117" y="f1509"/>
                                  <a:pt x="f1131" y="f1510"/>
                                  <a:pt x="f1511" y="f1512"/>
                                </a:cubicBezTo>
                                <a:cubicBezTo>
                                  <a:pt x="f1511" y="f1513"/>
                                  <a:pt x="f1514" y="f1515"/>
                                  <a:pt x="f1516" y="f1195"/>
                                </a:cubicBezTo>
                                <a:cubicBezTo>
                                  <a:pt x="f1517" y="f1518"/>
                                  <a:pt x="f1519" y="f1520"/>
                                  <a:pt x="f1521" y="f1522"/>
                                </a:cubicBezTo>
                                <a:cubicBezTo>
                                  <a:pt x="f1133" y="f1201"/>
                                  <a:pt x="f1130" y="f1523"/>
                                  <a:pt x="f1123" y="f1524"/>
                                </a:cubicBezTo>
                                <a:lnTo>
                                  <a:pt x="f1525" y="f1407"/>
                                </a:lnTo>
                                <a:lnTo>
                                  <a:pt x="f1525" y="f1526"/>
                                </a:lnTo>
                                <a:cubicBezTo>
                                  <a:pt x="f1527" y="f1528"/>
                                  <a:pt x="f1503" y="f1126"/>
                                  <a:pt x="f1502" y="f1495"/>
                                </a:cubicBezTo>
                                <a:cubicBezTo>
                                  <a:pt x="f1529" y="f1530"/>
                                  <a:pt x="f1531" y="f1532"/>
                                  <a:pt x="f1533" y="f1534"/>
                                </a:cubicBezTo>
                                <a:cubicBezTo>
                                  <a:pt x="f1535" y="f1536"/>
                                  <a:pt x="f1494" y="f1537"/>
                                  <a:pt x="f1538" y="f1539"/>
                                </a:cubicBezTo>
                                <a:cubicBezTo>
                                  <a:pt x="f1540" y="f1541"/>
                                  <a:pt x="f1542" y="f1484"/>
                                  <a:pt x="f1543" y="f1544"/>
                                </a:cubicBezTo>
                                <a:cubicBezTo>
                                  <a:pt x="f1545" y="f1421"/>
                                  <a:pt x="f1490" y="f1546"/>
                                  <a:pt x="f1490" y="f1547"/>
                                </a:cubicBezTo>
                                <a:cubicBezTo>
                                  <a:pt x="f1545" y="f1548"/>
                                  <a:pt x="f1490" y="f1549"/>
                                  <a:pt x="f1550" y="f1551"/>
                                </a:cubicBezTo>
                                <a:cubicBezTo>
                                  <a:pt x="f1488" y="f1552"/>
                                  <a:pt x="f1488" y="f1553"/>
                                  <a:pt x="f1485" y="f1554"/>
                                </a:cubicBezTo>
                                <a:cubicBezTo>
                                  <a:pt x="f1485" y="f1555"/>
                                  <a:pt x="f1474" y="f1556"/>
                                  <a:pt x="f1474" y="f1475"/>
                                </a:cubicBezTo>
                                <a:close/>
                                <a:moveTo>
                                  <a:pt x="f1557" y="f1558"/>
                                </a:moveTo>
                                <a:lnTo>
                                  <a:pt x="f1559" y="f1560"/>
                                </a:lnTo>
                                <a:lnTo>
                                  <a:pt x="f1561" y="f1562"/>
                                </a:lnTo>
                                <a:close/>
                                <a:moveTo>
                                  <a:pt x="f1563" y="f1564"/>
                                </a:moveTo>
                                <a:cubicBezTo>
                                  <a:pt x="f1565" y="f1566"/>
                                  <a:pt x="f1567" y="f1568"/>
                                  <a:pt x="f1569" y="f1570"/>
                                </a:cubicBezTo>
                                <a:cubicBezTo>
                                  <a:pt x="f1571" y="f1572"/>
                                  <a:pt x="f1573" y="f1574"/>
                                  <a:pt x="f1575" y="f1576"/>
                                </a:cubicBezTo>
                                <a:lnTo>
                                  <a:pt x="f1577" y="f1578"/>
                                </a:lnTo>
                                <a:lnTo>
                                  <a:pt x="f1579" y="f1580"/>
                                </a:lnTo>
                                <a:lnTo>
                                  <a:pt x="f1581" y="f1582"/>
                                </a:lnTo>
                                <a:lnTo>
                                  <a:pt x="f1575" y="f1583"/>
                                </a:lnTo>
                                <a:cubicBezTo>
                                  <a:pt x="f1584" y="f1574"/>
                                  <a:pt x="f1571" y="f1572"/>
                                  <a:pt x="f1569" y="f1585"/>
                                </a:cubicBezTo>
                                <a:cubicBezTo>
                                  <a:pt x="f1567" y="f1586"/>
                                  <a:pt x="f1587" y="f1588"/>
                                  <a:pt x="f1563" y="f1589"/>
                                </a:cubicBezTo>
                                <a:lnTo>
                                  <a:pt x="f1590" y="f1591"/>
                                </a:lnTo>
                                <a:lnTo>
                                  <a:pt x="f1592" y="f1593"/>
                                </a:lnTo>
                                <a:close/>
                                <a:moveTo>
                                  <a:pt x="f1594" y="f1595"/>
                                </a:moveTo>
                                <a:cubicBezTo>
                                  <a:pt x="f1596" y="f1597"/>
                                  <a:pt x="f1598" y="f1599"/>
                                  <a:pt x="f1600" y="f1601"/>
                                </a:cubicBezTo>
                                <a:cubicBezTo>
                                  <a:pt x="f1602" y="f1603"/>
                                  <a:pt x="f1604" y="f1605"/>
                                  <a:pt x="f1606" y="f1607"/>
                                </a:cubicBezTo>
                                <a:lnTo>
                                  <a:pt x="f1608" y="f1609"/>
                                </a:lnTo>
                                <a:lnTo>
                                  <a:pt x="f1610" y="f1611"/>
                                </a:lnTo>
                                <a:lnTo>
                                  <a:pt x="f1569" y="f1607"/>
                                </a:lnTo>
                                <a:cubicBezTo>
                                  <a:pt x="f1612" y="f1605"/>
                                  <a:pt x="f1613" y="f1614"/>
                                  <a:pt x="f1615" y="f1601"/>
                                </a:cubicBezTo>
                                <a:lnTo>
                                  <a:pt x="f1616" y="f1617"/>
                                </a:lnTo>
                                <a:close/>
                                <a:moveTo>
                                  <a:pt x="f1618" y="f1619"/>
                                </a:moveTo>
                                <a:lnTo>
                                  <a:pt x="f1620" y="f1621"/>
                                </a:lnTo>
                                <a:lnTo>
                                  <a:pt x="f1622" y="f1623"/>
                                </a:lnTo>
                                <a:cubicBezTo>
                                  <a:pt x="f1624" y="f1625"/>
                                  <a:pt x="f1626" y="f1627"/>
                                  <a:pt x="f1628" y="f1629"/>
                                </a:cubicBezTo>
                                <a:cubicBezTo>
                                  <a:pt x="f1630" y="f1631"/>
                                  <a:pt x="f1632" y="f1633"/>
                                  <a:pt x="f1612" y="f1576"/>
                                </a:cubicBezTo>
                                <a:cubicBezTo>
                                  <a:pt x="f1634" y="f1635"/>
                                  <a:pt x="f1636" y="f1637"/>
                                  <a:pt x="f1638" y="f1639"/>
                                </a:cubicBezTo>
                                <a:cubicBezTo>
                                  <a:pt x="f1640" y="f1641"/>
                                  <a:pt x="f1642" y="f1643"/>
                                  <a:pt x="f1644" y="f1645"/>
                                </a:cubicBezTo>
                                <a:cubicBezTo>
                                  <a:pt x="f1646" y="f1647"/>
                                  <a:pt x="f1648" y="f1649"/>
                                  <a:pt x="f1650" y="f1651"/>
                                </a:cubicBezTo>
                                <a:cubicBezTo>
                                  <a:pt x="f1652" y="f1653"/>
                                  <a:pt x="f1654" y="f1655"/>
                                  <a:pt x="f1656" y="f1657"/>
                                </a:cubicBezTo>
                                <a:cubicBezTo>
                                  <a:pt x="f1658" y="f1659"/>
                                  <a:pt x="f1660" y="f1661"/>
                                  <a:pt x="f1662" y="f1663"/>
                                </a:cubicBezTo>
                                <a:lnTo>
                                  <a:pt x="f1664" y="f1665"/>
                                </a:lnTo>
                                <a:cubicBezTo>
                                  <a:pt x="f1666" y="f1667"/>
                                  <a:pt x="f1668" y="f1669"/>
                                  <a:pt x="f1670" y="f1671"/>
                                </a:cubicBezTo>
                                <a:cubicBezTo>
                                  <a:pt x="f1672" y="f1673"/>
                                  <a:pt x="f1674" y="f1675"/>
                                  <a:pt x="f1676" y="f1677"/>
                                </a:cubicBezTo>
                                <a:cubicBezTo>
                                  <a:pt x="f1678" y="f1679"/>
                                  <a:pt x="f1680" y="f1681"/>
                                  <a:pt x="f1682" y="f1683"/>
                                </a:cubicBezTo>
                                <a:cubicBezTo>
                                  <a:pt x="f1680" y="f1684"/>
                                  <a:pt x="f1676" y="f1685"/>
                                  <a:pt x="f1674" y="f1686"/>
                                </a:cubicBezTo>
                                <a:lnTo>
                                  <a:pt x="f1687" y="f1688"/>
                                </a:lnTo>
                                <a:lnTo>
                                  <a:pt x="f1689" y="f1690"/>
                                </a:lnTo>
                                <a:cubicBezTo>
                                  <a:pt x="f1691" y="f1692"/>
                                  <a:pt x="f1693" y="f1694"/>
                                  <a:pt x="f1695" y="f1696"/>
                                </a:cubicBezTo>
                                <a:cubicBezTo>
                                  <a:pt x="f1668" y="f1697"/>
                                  <a:pt x="f1698" y="f1699"/>
                                  <a:pt x="f1700" y="f1701"/>
                                </a:cubicBezTo>
                                <a:lnTo>
                                  <a:pt x="f1702" y="f1703"/>
                                </a:lnTo>
                                <a:lnTo>
                                  <a:pt x="f1704" y="f1705"/>
                                </a:lnTo>
                                <a:lnTo>
                                  <a:pt x="f1706" y="f1707"/>
                                </a:lnTo>
                                <a:lnTo>
                                  <a:pt x="f1708" y="f1709"/>
                                </a:lnTo>
                                <a:lnTo>
                                  <a:pt x="f1710" y="f1711"/>
                                </a:lnTo>
                                <a:lnTo>
                                  <a:pt x="f1712" y="f1653"/>
                                </a:lnTo>
                                <a:cubicBezTo>
                                  <a:pt x="f1713" y="f1714"/>
                                  <a:pt x="f1715" y="f1716"/>
                                  <a:pt x="f1648" y="f1716"/>
                                </a:cubicBezTo>
                                <a:cubicBezTo>
                                  <a:pt x="f1717" y="f1718"/>
                                  <a:pt x="f1719" y="f1720"/>
                                  <a:pt x="f1721" y="f1722"/>
                                </a:cubicBezTo>
                                <a:cubicBezTo>
                                  <a:pt x="f1721" y="f1707"/>
                                  <a:pt x="f1721" y="f1723"/>
                                  <a:pt x="f1724" y="f1725"/>
                                </a:cubicBezTo>
                                <a:cubicBezTo>
                                  <a:pt x="f1726" y="f1727"/>
                                  <a:pt x="f1728" y="f1729"/>
                                  <a:pt x="f1658" y="f1730"/>
                                </a:cubicBezTo>
                                <a:cubicBezTo>
                                  <a:pt x="f1658" y="f1731"/>
                                  <a:pt x="f1732" y="f1667"/>
                                  <a:pt x="f1732" y="f1733"/>
                                </a:cubicBezTo>
                                <a:cubicBezTo>
                                  <a:pt x="f1662" y="f1669"/>
                                  <a:pt x="f1698" y="f1734"/>
                                  <a:pt x="f1668" y="f1671"/>
                                </a:cubicBezTo>
                                <a:cubicBezTo>
                                  <a:pt x="f1666" y="f1669"/>
                                  <a:pt x="f1664" y="f1667"/>
                                  <a:pt x="f1735" y="f1665"/>
                                </a:cubicBezTo>
                                <a:lnTo>
                                  <a:pt x="f1700" y="f1663"/>
                                </a:lnTo>
                                <a:cubicBezTo>
                                  <a:pt x="f1732" y="f1661"/>
                                  <a:pt x="f1736" y="f1659"/>
                                  <a:pt x="f1726" y="f1657"/>
                                </a:cubicBezTo>
                                <a:cubicBezTo>
                                  <a:pt x="f1737" y="f1655"/>
                                  <a:pt x="f1717" y="f1653"/>
                                  <a:pt x="f1648" y="f1651"/>
                                </a:cubicBezTo>
                                <a:cubicBezTo>
                                  <a:pt x="f1738" y="f1649"/>
                                  <a:pt x="f1739" y="f1740"/>
                                  <a:pt x="f1741" y="f1645"/>
                                </a:cubicBezTo>
                                <a:cubicBezTo>
                                  <a:pt x="f1573" y="f1643"/>
                                  <a:pt x="f1742" y="f1641"/>
                                  <a:pt x="f1743" y="f1639"/>
                                </a:cubicBezTo>
                                <a:cubicBezTo>
                                  <a:pt x="f1636" y="f1637"/>
                                  <a:pt x="f1744" y="f1745"/>
                                  <a:pt x="f1746" y="f1576"/>
                                </a:cubicBezTo>
                                <a:cubicBezTo>
                                  <a:pt x="f1747" y="f1633"/>
                                  <a:pt x="f1630" y="f1631"/>
                                  <a:pt x="f1748" y="f1629"/>
                                </a:cubicBezTo>
                                <a:cubicBezTo>
                                  <a:pt x="f1749" y="f1750"/>
                                  <a:pt x="f1751" y="f1752"/>
                                  <a:pt x="f1618" y="f1619"/>
                                </a:cubicBezTo>
                                <a:close/>
                                <a:moveTo>
                                  <a:pt x="f1753" y="f1754"/>
                                </a:moveTo>
                                <a:lnTo>
                                  <a:pt x="f1755" y="f1754"/>
                                </a:lnTo>
                                <a:lnTo>
                                  <a:pt x="f1756" y="f1757"/>
                                </a:lnTo>
                                <a:lnTo>
                                  <a:pt x="f1756" y="f1758"/>
                                </a:lnTo>
                                <a:close/>
                                <a:moveTo>
                                  <a:pt x="f1759" y="f1760"/>
                                </a:moveTo>
                                <a:lnTo>
                                  <a:pt x="f1761" y="f1762"/>
                                </a:lnTo>
                                <a:lnTo>
                                  <a:pt x="f1763" y="f1764"/>
                                </a:lnTo>
                                <a:lnTo>
                                  <a:pt x="f1765" y="f1766"/>
                                </a:lnTo>
                                <a:lnTo>
                                  <a:pt x="f1767" y="f1768"/>
                                </a:lnTo>
                                <a:lnTo>
                                  <a:pt x="f1769" y="f1770"/>
                                </a:lnTo>
                                <a:cubicBezTo>
                                  <a:pt x="f1771" y="f1772"/>
                                  <a:pt x="f1773" y="f1774"/>
                                  <a:pt x="f626" y="f1775"/>
                                </a:cubicBezTo>
                                <a:cubicBezTo>
                                  <a:pt x="f1776" y="f1777"/>
                                  <a:pt x="f1778" y="f1779"/>
                                  <a:pt x="f1780" y="f1781"/>
                                </a:cubicBezTo>
                                <a:cubicBezTo>
                                  <a:pt x="f705" y="f1782"/>
                                  <a:pt x="f1783" y="f1784"/>
                                  <a:pt x="f709" y="f1785"/>
                                </a:cubicBezTo>
                                <a:cubicBezTo>
                                  <a:pt x="f1786" y="f1787"/>
                                  <a:pt x="f1788" y="f1789"/>
                                  <a:pt x="f1790" y="f1791"/>
                                </a:cubicBezTo>
                                <a:lnTo>
                                  <a:pt x="f1792" y="f1793"/>
                                </a:lnTo>
                                <a:lnTo>
                                  <a:pt x="f1794" y="f1795"/>
                                </a:lnTo>
                                <a:cubicBezTo>
                                  <a:pt x="f1796" y="f1797"/>
                                  <a:pt x="f1798" y="f1799"/>
                                  <a:pt x="f1800" y="f1801"/>
                                </a:cubicBezTo>
                                <a:cubicBezTo>
                                  <a:pt x="f1802" y="f1803"/>
                                  <a:pt x="f1804" y="f1805"/>
                                  <a:pt x="f1806" y="f1807"/>
                                </a:cubicBezTo>
                                <a:cubicBezTo>
                                  <a:pt x="f618" y="f1808"/>
                                  <a:pt x="f1809" y="f1777"/>
                                  <a:pt x="f1810" y="f1811"/>
                                </a:cubicBezTo>
                                <a:lnTo>
                                  <a:pt x="f1767" y="f1768"/>
                                </a:lnTo>
                                <a:lnTo>
                                  <a:pt x="f1763" y="f1764"/>
                                </a:lnTo>
                                <a:close/>
                                <a:moveTo>
                                  <a:pt x="f1812" y="f1813"/>
                                </a:moveTo>
                                <a:cubicBezTo>
                                  <a:pt x="f1814" y="f1815"/>
                                  <a:pt x="f1816" y="f1817"/>
                                  <a:pt x="f1818" y="f1819"/>
                                </a:cubicBezTo>
                                <a:lnTo>
                                  <a:pt x="f1820" y="f1821"/>
                                </a:lnTo>
                                <a:lnTo>
                                  <a:pt x="f1822" y="f1823"/>
                                </a:lnTo>
                                <a:cubicBezTo>
                                  <a:pt x="f1824" y="f1825"/>
                                  <a:pt x="f1826" y="f1827"/>
                                  <a:pt x="f1828" y="f1829"/>
                                </a:cubicBezTo>
                                <a:cubicBezTo>
                                  <a:pt x="f1830" y="f1831"/>
                                  <a:pt x="f1832" y="f1833"/>
                                  <a:pt x="f1834" y="f1835"/>
                                </a:cubicBezTo>
                                <a:lnTo>
                                  <a:pt x="f1836" y="f1837"/>
                                </a:lnTo>
                                <a:lnTo>
                                  <a:pt x="f718" y="f1838"/>
                                </a:lnTo>
                                <a:cubicBezTo>
                                  <a:pt x="f1839" y="f1840"/>
                                  <a:pt x="f701" y="f1841"/>
                                  <a:pt x="f1780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cubicBezTo>
                                  <a:pt x="f1847" y="f1848"/>
                                  <a:pt x="f711" y="f1849"/>
                                  <a:pt x="f1850" y="f1851"/>
                                </a:cubicBezTo>
                                <a:lnTo>
                                  <a:pt x="f1852" y="f1853"/>
                                </a:lnTo>
                                <a:lnTo>
                                  <a:pt x="f1854" y="f1855"/>
                                </a:lnTo>
                                <a:lnTo>
                                  <a:pt x="f1856" y="f1857"/>
                                </a:lnTo>
                                <a:lnTo>
                                  <a:pt x="f1858" y="f1859"/>
                                </a:lnTo>
                                <a:cubicBezTo>
                                  <a:pt x="f737" y="f1860"/>
                                  <a:pt x="f1861" y="f1779"/>
                                  <a:pt x="f1862" y="f1863"/>
                                </a:cubicBezTo>
                                <a:cubicBezTo>
                                  <a:pt x="f1802" y="f1864"/>
                                  <a:pt x="f715" y="f1865"/>
                                  <a:pt x="f1806" y="f1842"/>
                                </a:cubicBezTo>
                                <a:cubicBezTo>
                                  <a:pt x="f1866" y="f1867"/>
                                  <a:pt x="f1868" y="f1840"/>
                                  <a:pt x="f1869" y="f1870"/>
                                </a:cubicBezTo>
                                <a:lnTo>
                                  <a:pt x="f1871" y="f1837"/>
                                </a:lnTo>
                                <a:lnTo>
                                  <a:pt x="f1872" y="f1873"/>
                                </a:lnTo>
                                <a:cubicBezTo>
                                  <a:pt x="f1874" y="f1875"/>
                                  <a:pt x="f1876" y="f1877"/>
                                  <a:pt x="f1878" y="f1879"/>
                                </a:cubicBezTo>
                                <a:cubicBezTo>
                                  <a:pt x="f1880" y="f1881"/>
                                  <a:pt x="f1882" y="f1825"/>
                                  <a:pt x="f1883" y="f1884"/>
                                </a:cubicBezTo>
                                <a:cubicBezTo>
                                  <a:pt x="f1885" y="f1886"/>
                                  <a:pt x="f1887" y="f1888"/>
                                  <a:pt x="f1889" y="f1890"/>
                                </a:cubicBezTo>
                                <a:lnTo>
                                  <a:pt x="f1891" y="f1892"/>
                                </a:lnTo>
                                <a:close/>
                                <a:moveTo>
                                  <a:pt x="f1893" y="f1894"/>
                                </a:moveTo>
                                <a:cubicBezTo>
                                  <a:pt x="f1895" y="f1896"/>
                                  <a:pt x="f1897" y="f1898"/>
                                  <a:pt x="f1899" y="f1900"/>
                                </a:cubicBezTo>
                                <a:cubicBezTo>
                                  <a:pt x="f377" y="f1901"/>
                                  <a:pt x="f1902" y="f1903"/>
                                  <a:pt x="f1904" y="f1905"/>
                                </a:cubicBezTo>
                                <a:cubicBezTo>
                                  <a:pt x="f1906" y="f1907"/>
                                  <a:pt x="f1908" y="f1909"/>
                                  <a:pt x="f386" y="f1910"/>
                                </a:cubicBezTo>
                                <a:cubicBezTo>
                                  <a:pt x="f1911" y="f1912"/>
                                  <a:pt x="f1913" y="f1914"/>
                                  <a:pt x="f1893" y="f1894"/>
                                </a:cubicBezTo>
                                <a:close/>
                                <a:moveTo>
                                  <a:pt x="f425" y="f1915"/>
                                </a:moveTo>
                                <a:cubicBezTo>
                                  <a:pt x="f1916" y="f1915"/>
                                  <a:pt x="f1917" y="f1918"/>
                                  <a:pt x="f483" y="f1919"/>
                                </a:cubicBezTo>
                                <a:cubicBezTo>
                                  <a:pt x="f1920" y="f1921"/>
                                  <a:pt x="f1006" y="f1922"/>
                                  <a:pt x="f405" y="f1923"/>
                                </a:cubicBezTo>
                                <a:cubicBezTo>
                                  <a:pt x="f1924" y="f1925"/>
                                  <a:pt x="f1926" y="f1919"/>
                                  <a:pt x="f425" y="f1915"/>
                                </a:cubicBezTo>
                                <a:close/>
                                <a:moveTo>
                                  <a:pt x="f1927" y="f1928"/>
                                </a:moveTo>
                                <a:cubicBezTo>
                                  <a:pt x="f1929" y="f1930"/>
                                  <a:pt x="f1931" y="f1932"/>
                                  <a:pt x="f1933" y="f1934"/>
                                </a:cubicBezTo>
                                <a:cubicBezTo>
                                  <a:pt x="f1935" y="f1936"/>
                                  <a:pt x="f1937" y="f1915"/>
                                  <a:pt x="f1938" y="f1939"/>
                                </a:cubicBezTo>
                                <a:cubicBezTo>
                                  <a:pt x="f1940" y="f1941"/>
                                  <a:pt x="f1942" y="f1943"/>
                                  <a:pt x="f1944" y="f1945"/>
                                </a:cubicBezTo>
                                <a:cubicBezTo>
                                  <a:pt x="f1946" y="f1947"/>
                                  <a:pt x="f1948" y="f1921"/>
                                  <a:pt x="f1949" y="f1950"/>
                                </a:cubicBezTo>
                                <a:cubicBezTo>
                                  <a:pt x="f1951" y="f1925"/>
                                  <a:pt x="f1952" y="f1953"/>
                                  <a:pt x="f1954" y="f1955"/>
                                </a:cubicBezTo>
                                <a:lnTo>
                                  <a:pt x="f1956" y="f1957"/>
                                </a:lnTo>
                                <a:lnTo>
                                  <a:pt x="f1958" y="f1959"/>
                                </a:lnTo>
                                <a:cubicBezTo>
                                  <a:pt x="f1960" y="f1961"/>
                                  <a:pt x="f1962" y="f1963"/>
                                  <a:pt x="f1964" y="f1965"/>
                                </a:cubicBezTo>
                                <a:cubicBezTo>
                                  <a:pt x="f1966" y="f1967"/>
                                  <a:pt x="f1968" y="f1894"/>
                                  <a:pt x="f1969" y="f1896"/>
                                </a:cubicBezTo>
                                <a:cubicBezTo>
                                  <a:pt x="f1970" y="f1898"/>
                                  <a:pt x="f287" y="f1971"/>
                                  <a:pt x="f1972" y="f1973"/>
                                </a:cubicBezTo>
                                <a:cubicBezTo>
                                  <a:pt x="f1974" y="f1975"/>
                                  <a:pt x="f1976" y="f1903"/>
                                  <a:pt x="f1977" y="f1978"/>
                                </a:cubicBezTo>
                                <a:cubicBezTo>
                                  <a:pt x="f1979" y="f1980"/>
                                  <a:pt x="f1981" y="f1982"/>
                                  <a:pt x="f1983" y="f1984"/>
                                </a:cubicBezTo>
                                <a:cubicBezTo>
                                  <a:pt x="f1985" y="f1986"/>
                                  <a:pt x="f1987" y="f1988"/>
                                  <a:pt x="f1989" y="f1990"/>
                                </a:cubicBezTo>
                                <a:cubicBezTo>
                                  <a:pt x="f1991" y="f1992"/>
                                  <a:pt x="f1993" y="f1994"/>
                                  <a:pt x="f1995" y="f1996"/>
                                </a:cubicBezTo>
                                <a:cubicBezTo>
                                  <a:pt x="f1997" y="f1998"/>
                                  <a:pt x="f1999" y="f2000"/>
                                  <a:pt x="f2001" y="f2002"/>
                                </a:cubicBezTo>
                                <a:cubicBezTo>
                                  <a:pt x="f2003" y="f2004"/>
                                  <a:pt x="f2005" y="f2006"/>
                                  <a:pt x="f2007" y="f2008"/>
                                </a:cubicBezTo>
                                <a:lnTo>
                                  <a:pt x="f2009" y="f2010"/>
                                </a:lnTo>
                                <a:lnTo>
                                  <a:pt x="f2011" y="f2012"/>
                                </a:lnTo>
                                <a:cubicBezTo>
                                  <a:pt x="f2013" y="f2014"/>
                                  <a:pt x="f2015" y="f2016"/>
                                  <a:pt x="f2017" y="f2018"/>
                                </a:cubicBezTo>
                                <a:lnTo>
                                  <a:pt x="f2019" y="f2020"/>
                                </a:lnTo>
                                <a:lnTo>
                                  <a:pt x="f2021" y="f1881"/>
                                </a:lnTo>
                                <a:cubicBezTo>
                                  <a:pt x="f2022" y="f2023"/>
                                  <a:pt x="f672" y="f2024"/>
                                  <a:pt x="f2025" y="f2026"/>
                                </a:cubicBezTo>
                                <a:cubicBezTo>
                                  <a:pt x="f2027" y="f2028"/>
                                  <a:pt x="f2029" y="f2030"/>
                                  <a:pt x="f2031" y="f2032"/>
                                </a:cubicBezTo>
                                <a:cubicBezTo>
                                  <a:pt x="f2033" y="f2034"/>
                                  <a:pt x="f337" y="f2035"/>
                                  <a:pt x="f2036" y="f2037"/>
                                </a:cubicBezTo>
                                <a:cubicBezTo>
                                  <a:pt x="f2038" y="f2039"/>
                                  <a:pt x="f2040" y="f2041"/>
                                  <a:pt x="f2042" y="f1986"/>
                                </a:cubicBezTo>
                                <a:cubicBezTo>
                                  <a:pt x="f2043" y="f2044"/>
                                  <a:pt x="f300" y="f2045"/>
                                  <a:pt x="f2046" y="f2047"/>
                                </a:cubicBezTo>
                                <a:cubicBezTo>
                                  <a:pt x="f2048" y="f1905"/>
                                  <a:pt x="f2049" y="f2050"/>
                                  <a:pt x="f2051" y="f1907"/>
                                </a:cubicBezTo>
                                <a:cubicBezTo>
                                  <a:pt x="f2052" y="f2053"/>
                                  <a:pt x="f306" y="f2054"/>
                                  <a:pt x="f2055" y="f2056"/>
                                </a:cubicBezTo>
                                <a:cubicBezTo>
                                  <a:pt x="f2057" y="f2058"/>
                                  <a:pt x="f2059" y="f2060"/>
                                  <a:pt x="f198" y="f2061"/>
                                </a:cubicBezTo>
                                <a:cubicBezTo>
                                  <a:pt x="f2062" y="f2063"/>
                                  <a:pt x="f260" y="f2064"/>
                                  <a:pt x="f2065" y="f2066"/>
                                </a:cubicBezTo>
                                <a:lnTo>
                                  <a:pt x="f2067" y="f2068"/>
                                </a:lnTo>
                                <a:lnTo>
                                  <a:pt x="f2069" y="f2070"/>
                                </a:lnTo>
                                <a:lnTo>
                                  <a:pt x="f2071" y="f2072"/>
                                </a:lnTo>
                                <a:close/>
                                <a:moveTo>
                                  <a:pt x="f2073" y="f2074"/>
                                </a:moveTo>
                                <a:cubicBezTo>
                                  <a:pt x="f2075" y="f2076"/>
                                  <a:pt x="f2077" y="f2078"/>
                                  <a:pt x="f446" y="f2079"/>
                                </a:cubicBezTo>
                                <a:cubicBezTo>
                                  <a:pt x="f2080" y="f2081"/>
                                  <a:pt x="f2082" y="f2083"/>
                                  <a:pt x="f2084" y="f2085"/>
                                </a:cubicBezTo>
                                <a:cubicBezTo>
                                  <a:pt x="f2086" y="f2087"/>
                                  <a:pt x="f2088" y="f2089"/>
                                  <a:pt x="f2090" y="f2091"/>
                                </a:cubicBezTo>
                                <a:cubicBezTo>
                                  <a:pt x="f2092" y="f2083"/>
                                  <a:pt x="f2093" y="f2094"/>
                                  <a:pt x="f2095" y="f2096"/>
                                </a:cubicBezTo>
                                <a:cubicBezTo>
                                  <a:pt x="f2097" y="f2098"/>
                                  <a:pt x="f2099" y="f2098"/>
                                  <a:pt x="f2073" y="f2074"/>
                                </a:cubicBezTo>
                                <a:close/>
                                <a:moveTo>
                                  <a:pt x="f464" y="f2100"/>
                                </a:moveTo>
                                <a:cubicBezTo>
                                  <a:pt x="f2101" y="f2102"/>
                                  <a:pt x="f2103" y="f2104"/>
                                  <a:pt x="f2105" y="f2106"/>
                                </a:cubicBezTo>
                                <a:cubicBezTo>
                                  <a:pt x="f435" y="f2096"/>
                                  <a:pt x="f2107" y="f2083"/>
                                  <a:pt x="f990" y="f2108"/>
                                </a:cubicBezTo>
                                <a:cubicBezTo>
                                  <a:pt x="f2109" y="f2085"/>
                                  <a:pt x="f2110" y="f2111"/>
                                  <a:pt x="f438" y="f2081"/>
                                </a:cubicBezTo>
                                <a:cubicBezTo>
                                  <a:pt x="f439" y="f2096"/>
                                  <a:pt x="f2112" y="f2113"/>
                                  <a:pt x="f464" y="f2100"/>
                                </a:cubicBezTo>
                                <a:close/>
                                <a:moveTo>
                                  <a:pt x="f2114" y="f2115"/>
                                </a:moveTo>
                                <a:cubicBezTo>
                                  <a:pt x="f2116" y="f2100"/>
                                  <a:pt x="f2117" y="f2104"/>
                                  <a:pt x="f2118" y="f2119"/>
                                </a:cubicBezTo>
                                <a:cubicBezTo>
                                  <a:pt x="f2120" y="f2121"/>
                                  <a:pt x="f2122" y="f2081"/>
                                  <a:pt x="f2123" y="f2124"/>
                                </a:cubicBezTo>
                                <a:cubicBezTo>
                                  <a:pt x="f2125" y="f2126"/>
                                  <a:pt x="f2127" y="f2108"/>
                                  <a:pt x="f2128" y="f2129"/>
                                </a:cubicBezTo>
                                <a:cubicBezTo>
                                  <a:pt x="f2130" y="f2131"/>
                                  <a:pt x="f64" y="f2132"/>
                                  <a:pt x="f2133" y="f1918"/>
                                </a:cubicBezTo>
                                <a:cubicBezTo>
                                  <a:pt x="f2134" y="f2135"/>
                                  <a:pt x="f2136" y="f2137"/>
                                  <a:pt x="f2138" y="f1919"/>
                                </a:cubicBezTo>
                                <a:cubicBezTo>
                                  <a:pt x="f2139" y="f2140"/>
                                  <a:pt x="f254" y="f2141"/>
                                  <a:pt x="f286" y="f2058"/>
                                </a:cubicBezTo>
                                <a:cubicBezTo>
                                  <a:pt x="f317" y="f2142"/>
                                  <a:pt x="f1976" y="f2143"/>
                                  <a:pt x="f2144" y="f1907"/>
                                </a:cubicBezTo>
                                <a:cubicBezTo>
                                  <a:pt x="f300" y="f2145"/>
                                  <a:pt x="f2146" y="f2050"/>
                                  <a:pt x="f2147" y="f2148"/>
                                </a:cubicBezTo>
                                <a:cubicBezTo>
                                  <a:pt x="f2149" y="f1905"/>
                                  <a:pt x="f2150" y="f2151"/>
                                  <a:pt x="f2152" y="f2153"/>
                                </a:cubicBezTo>
                                <a:cubicBezTo>
                                  <a:pt x="f2154" y="f2155"/>
                                  <a:pt x="f1983" y="f2156"/>
                                  <a:pt x="f2157" y="f2158"/>
                                </a:cubicBezTo>
                                <a:cubicBezTo>
                                  <a:pt x="f2159" y="f2160"/>
                                  <a:pt x="f2161" y="f1988"/>
                                  <a:pt x="f2162" y="f2163"/>
                                </a:cubicBezTo>
                                <a:cubicBezTo>
                                  <a:pt x="f2164" y="f1992"/>
                                  <a:pt x="f2165" y="f2166"/>
                                  <a:pt x="f2167" y="f2168"/>
                                </a:cubicBezTo>
                                <a:cubicBezTo>
                                  <a:pt x="f2169" y="f2170"/>
                                  <a:pt x="f2171" y="f2023"/>
                                  <a:pt x="f2172" y="f2173"/>
                                </a:cubicBezTo>
                                <a:lnTo>
                                  <a:pt x="f2174" y="f2175"/>
                                </a:lnTo>
                                <a:lnTo>
                                  <a:pt x="f2176" y="f2177"/>
                                </a:lnTo>
                                <a:lnTo>
                                  <a:pt x="f629" y="f2178"/>
                                </a:lnTo>
                                <a:cubicBezTo>
                                  <a:pt x="f703" y="f2179"/>
                                  <a:pt x="f2180" y="f1797"/>
                                  <a:pt x="f2181" y="f2182"/>
                                </a:cubicBezTo>
                                <a:cubicBezTo>
                                  <a:pt x="f1751" y="f2183"/>
                                  <a:pt x="f2184" y="f2185"/>
                                  <a:pt x="f2186" y="f2187"/>
                                </a:cubicBezTo>
                                <a:cubicBezTo>
                                  <a:pt x="f2188" y="f2189"/>
                                  <a:pt x="f2190" y="f2191"/>
                                  <a:pt x="f2192" y="f2193"/>
                                </a:cubicBezTo>
                                <a:cubicBezTo>
                                  <a:pt x="f2194" y="f2195"/>
                                  <a:pt x="f2196" y="f2197"/>
                                  <a:pt x="f2198" y="f2199"/>
                                </a:cubicBezTo>
                                <a:cubicBezTo>
                                  <a:pt x="f2200" y="f2201"/>
                                  <a:pt x="f1594" y="f2202"/>
                                  <a:pt x="f2203" y="f2204"/>
                                </a:cubicBezTo>
                                <a:lnTo>
                                  <a:pt x="f2205" y="f2206"/>
                                </a:lnTo>
                                <a:lnTo>
                                  <a:pt x="f1640" y="f1588"/>
                                </a:lnTo>
                                <a:cubicBezTo>
                                  <a:pt x="f2207" y="f2208"/>
                                  <a:pt x="f1644" y="f1572"/>
                                  <a:pt x="f2209" y="f1583"/>
                                </a:cubicBezTo>
                                <a:cubicBezTo>
                                  <a:pt x="f2210" y="f2211"/>
                                  <a:pt x="f1739" y="f2212"/>
                                  <a:pt x="f2213" y="f2214"/>
                                </a:cubicBezTo>
                                <a:lnTo>
                                  <a:pt x="f2215" y="f2216"/>
                                </a:lnTo>
                                <a:lnTo>
                                  <a:pt x="f2217" y="f2218"/>
                                </a:lnTo>
                                <a:cubicBezTo>
                                  <a:pt x="f2219" y="f2220"/>
                                  <a:pt x="f1648" y="f2221"/>
                                  <a:pt x="f1648" y="f2222"/>
                                </a:cubicBezTo>
                                <a:cubicBezTo>
                                  <a:pt x="f1648" y="f2223"/>
                                  <a:pt x="f1738" y="f2224"/>
                                  <a:pt x="f2225" y="f2226"/>
                                </a:cubicBezTo>
                                <a:cubicBezTo>
                                  <a:pt x="f1652" y="f2227"/>
                                  <a:pt x="f1737" y="f2228"/>
                                  <a:pt x="f2229" y="f2230"/>
                                </a:cubicBezTo>
                                <a:cubicBezTo>
                                  <a:pt x="f1736" y="f2231"/>
                                  <a:pt x="f1700" y="f2232"/>
                                  <a:pt x="f1735" y="f1651"/>
                                </a:cubicBezTo>
                                <a:cubicBezTo>
                                  <a:pt x="f1695" y="f2233"/>
                                  <a:pt x="f1689" y="f1655"/>
                                  <a:pt x="f1678" y="f1657"/>
                                </a:cubicBezTo>
                                <a:cubicBezTo>
                                  <a:pt x="f2234" y="f2235"/>
                                  <a:pt x="f2236" y="f2237"/>
                                  <a:pt x="f2238" y="f1729"/>
                                </a:cubicBezTo>
                                <a:cubicBezTo>
                                  <a:pt x="f2239" y="f1731"/>
                                  <a:pt x="f2240" y="f2241"/>
                                  <a:pt x="f2242" y="f2243"/>
                                </a:cubicBezTo>
                                <a:cubicBezTo>
                                  <a:pt x="f2244" y="f2245"/>
                                  <a:pt x="f2238" y="f1669"/>
                                  <a:pt x="f2246" y="f2247"/>
                                </a:cubicBezTo>
                                <a:lnTo>
                                  <a:pt x="f2248" y="f2249"/>
                                </a:lnTo>
                                <a:lnTo>
                                  <a:pt x="f2250" y="f2251"/>
                                </a:lnTo>
                                <a:cubicBezTo>
                                  <a:pt x="f1680" y="f2252"/>
                                  <a:pt x="f1676" y="f2253"/>
                                  <a:pt x="f2254" y="f2255"/>
                                </a:cubicBezTo>
                                <a:lnTo>
                                  <a:pt x="f2256" y="f2257"/>
                                </a:lnTo>
                                <a:lnTo>
                                  <a:pt x="f2258" y="f2259"/>
                                </a:lnTo>
                                <a:lnTo>
                                  <a:pt x="f2260" y="f2261"/>
                                </a:lnTo>
                                <a:cubicBezTo>
                                  <a:pt x="f1695" y="f2262"/>
                                  <a:pt x="f1664" y="f1716"/>
                                  <a:pt x="f2263" y="f2264"/>
                                </a:cubicBezTo>
                                <a:cubicBezTo>
                                  <a:pt x="f2265" y="f2266"/>
                                  <a:pt x="f2267" y="f2268"/>
                                  <a:pt x="f2269" y="f2270"/>
                                </a:cubicBezTo>
                                <a:lnTo>
                                  <a:pt x="f2271" y="f2272"/>
                                </a:lnTo>
                                <a:lnTo>
                                  <a:pt x="f2273" y="f2274"/>
                                </a:lnTo>
                                <a:cubicBezTo>
                                  <a:pt x="f1713" y="f2275"/>
                                  <a:pt x="f2276" y="f2277"/>
                                  <a:pt x="f2276" y="f2278"/>
                                </a:cubicBezTo>
                                <a:cubicBezTo>
                                  <a:pt x="f2276" y="f2279"/>
                                  <a:pt x="f1713" y="f2280"/>
                                  <a:pt x="f2281" y="f2214"/>
                                </a:cubicBezTo>
                                <a:cubicBezTo>
                                  <a:pt x="f1739" y="f2212"/>
                                  <a:pt x="f2210" y="f2282"/>
                                  <a:pt x="f2283" y="f1583"/>
                                </a:cubicBezTo>
                                <a:lnTo>
                                  <a:pt x="f2284" y="f2285"/>
                                </a:lnTo>
                                <a:lnTo>
                                  <a:pt x="f2286" y="f1588"/>
                                </a:lnTo>
                                <a:cubicBezTo>
                                  <a:pt x="f1567" y="f2287"/>
                                  <a:pt x="f1602" y="f2288"/>
                                  <a:pt x="f1598" y="f2289"/>
                                </a:cubicBezTo>
                                <a:cubicBezTo>
                                  <a:pt x="f2290" y="f2291"/>
                                  <a:pt x="f2292" y="f2201"/>
                                  <a:pt x="f2293" y="f1599"/>
                                </a:cubicBezTo>
                                <a:cubicBezTo>
                                  <a:pt x="f2294" y="f2295"/>
                                  <a:pt x="f2296" y="f2297"/>
                                  <a:pt x="f2298" y="f2299"/>
                                </a:cubicBezTo>
                                <a:cubicBezTo>
                                  <a:pt x="f2300" y="f2301"/>
                                  <a:pt x="f2302" y="f2303"/>
                                  <a:pt x="f2304" y="f2305"/>
                                </a:cubicBezTo>
                                <a:cubicBezTo>
                                  <a:pt x="f2306" y="f2307"/>
                                  <a:pt x="f2308" y="f2309"/>
                                  <a:pt x="f2310" y="f2311"/>
                                </a:cubicBezTo>
                                <a:cubicBezTo>
                                  <a:pt x="f1854" y="f1797"/>
                                  <a:pt x="f1780" y="f2312"/>
                                  <a:pt x="f2313" y="f2314"/>
                                </a:cubicBezTo>
                                <a:cubicBezTo>
                                  <a:pt x="f2315" y="f2012"/>
                                  <a:pt x="f2316" y="f2317"/>
                                  <a:pt x="f2011" y="f2318"/>
                                </a:cubicBezTo>
                                <a:cubicBezTo>
                                  <a:pt x="f2319" y="f2320"/>
                                  <a:pt x="f2321" y="f2322"/>
                                  <a:pt x="f2323" y="f2324"/>
                                </a:cubicBezTo>
                                <a:cubicBezTo>
                                  <a:pt x="f2325" y="f2326"/>
                                  <a:pt x="f2327" y="f1992"/>
                                  <a:pt x="f327" y="f2328"/>
                                </a:cubicBezTo>
                                <a:cubicBezTo>
                                  <a:pt x="f1991" y="f1988"/>
                                  <a:pt x="f2329" y="f2160"/>
                                  <a:pt x="f2330" y="f2331"/>
                                </a:cubicBezTo>
                                <a:cubicBezTo>
                                  <a:pt x="f2332" y="f2156"/>
                                  <a:pt x="f2333" y="f2155"/>
                                  <a:pt x="f2334" y="f2153"/>
                                </a:cubicBezTo>
                                <a:cubicBezTo>
                                  <a:pt x="f2335" y="f2336"/>
                                  <a:pt x="f2337" y="f1905"/>
                                  <a:pt x="f2338" y="f2339"/>
                                </a:cubicBezTo>
                                <a:cubicBezTo>
                                  <a:pt x="f2340" y="f1903"/>
                                  <a:pt x="f2341" y="f2145"/>
                                  <a:pt x="f2342" y="f1907"/>
                                </a:cubicBezTo>
                                <a:cubicBezTo>
                                  <a:pt x="f2343" y="f2344"/>
                                  <a:pt x="f2051" y="f2142"/>
                                  <a:pt x="f2345" y="f2058"/>
                                </a:cubicBezTo>
                                <a:cubicBezTo>
                                  <a:pt x="f2346" y="f2347"/>
                                  <a:pt x="f192" y="f2140"/>
                                  <a:pt x="f2348" y="f1943"/>
                                </a:cubicBezTo>
                                <a:cubicBezTo>
                                  <a:pt x="f2349" y="f2350"/>
                                  <a:pt x="f2351" y="f1941"/>
                                  <a:pt x="f2352" y="f2353"/>
                                </a:cubicBezTo>
                                <a:cubicBezTo>
                                  <a:pt x="f2354" y="f2355"/>
                                  <a:pt x="f2356" y="f2357"/>
                                  <a:pt x="f174" y="f2358"/>
                                </a:cubicBezTo>
                                <a:cubicBezTo>
                                  <a:pt x="f1940" y="f2359"/>
                                  <a:pt x="f2360" y="f2087"/>
                                  <a:pt x="f2361" y="f2091"/>
                                </a:cubicBezTo>
                                <a:cubicBezTo>
                                  <a:pt x="f2362" y="f2081"/>
                                  <a:pt x="f2363" y="f2364"/>
                                  <a:pt x="f2365" y="f2119"/>
                                </a:cubicBez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lnTo>
                                  <a:pt x="f2372" y="f2373"/>
                                </a:lnTo>
                                <a:close/>
                                <a:moveTo>
                                  <a:pt x="f2374" y="f5"/>
                                </a:moveTo>
                                <a:cubicBezTo>
                                  <a:pt x="f2375" y="f2376"/>
                                  <a:pt x="f2377" y="f2378"/>
                                  <a:pt x="f2379" y="f2380"/>
                                </a:cubicBezTo>
                                <a:cubicBezTo>
                                  <a:pt x="f32" y="f2381"/>
                                  <a:pt x="f447" y="f2382"/>
                                  <a:pt x="f2383" y="f2384"/>
                                </a:cubicBezTo>
                                <a:cubicBezTo>
                                  <a:pt x="f2385" y="f2386"/>
                                  <a:pt x="f233" y="f2387"/>
                                  <a:pt x="f2388" y="f2389"/>
                                </a:cubicBezTo>
                                <a:cubicBezTo>
                                  <a:pt x="f2390" y="f2391"/>
                                  <a:pt x="f2392" y="f2393"/>
                                  <a:pt x="f2394" y="f2395"/>
                                </a:cubicBezTo>
                                <a:cubicBezTo>
                                  <a:pt x="f2396" y="f2395"/>
                                  <a:pt x="f2397" y="f2398"/>
                                  <a:pt x="f2399" y="f2400"/>
                                </a:cubicBezTo>
                                <a:cubicBezTo>
                                  <a:pt x="f2401" y="f2402"/>
                                  <a:pt x="f2403" y="f2404"/>
                                  <a:pt x="f2405" y="f2406"/>
                                </a:cubicBezTo>
                                <a:cubicBezTo>
                                  <a:pt x="f2103" y="f2407"/>
                                  <a:pt x="f2408" y="f2409"/>
                                  <a:pt x="f2410" y="f2411"/>
                                </a:cubicBezTo>
                                <a:cubicBezTo>
                                  <a:pt x="f2410" y="f2411"/>
                                  <a:pt x="f2410" y="f2412"/>
                                  <a:pt x="f2413" y="f2412"/>
                                </a:cubicBezTo>
                                <a:cubicBezTo>
                                  <a:pt x="f2410" y="f2414"/>
                                  <a:pt x="f2413" y="f2100"/>
                                  <a:pt x="f2105" y="f2104"/>
                                </a:cubicBezTo>
                                <a:cubicBezTo>
                                  <a:pt x="f2103" y="f2415"/>
                                  <a:pt x="f2101" y="f2100"/>
                                  <a:pt x="f464" y="f2416"/>
                                </a:cubicBezTo>
                                <a:cubicBezTo>
                                  <a:pt x="f2417" y="f2414"/>
                                  <a:pt x="f2418" y="f2419"/>
                                  <a:pt x="f2420" y="f2412"/>
                                </a:cubicBezTo>
                                <a:cubicBezTo>
                                  <a:pt x="f2421" y="f2411"/>
                                  <a:pt x="f2422" y="f2423"/>
                                  <a:pt x="f2424" y="f2409"/>
                                </a:cubicBezTo>
                                <a:cubicBezTo>
                                  <a:pt x="f2425" y="f2426"/>
                                  <a:pt x="f2394" y="f2427"/>
                                  <a:pt x="f2392" y="f2428"/>
                                </a:cubicBezTo>
                                <a:cubicBezTo>
                                  <a:pt x="f2429" y="f2404"/>
                                  <a:pt x="f2430" y="f2431"/>
                                  <a:pt x="f2432" y="f2402"/>
                                </a:cubicBezTo>
                                <a:cubicBezTo>
                                  <a:pt x="f2433" y="f2434"/>
                                  <a:pt x="f2435" y="f2391"/>
                                  <a:pt x="f459" y="f2436"/>
                                </a:cubicBezTo>
                                <a:lnTo>
                                  <a:pt x="f2437" y="f2436"/>
                                </a:lnTo>
                                <a:cubicBezTo>
                                  <a:pt x="f221" y="f2436"/>
                                  <a:pt x="f2438" y="f2436"/>
                                  <a:pt x="f2439" y="f2436"/>
                                </a:cubicBezTo>
                                <a:cubicBezTo>
                                  <a:pt x="f2440" y="f2436"/>
                                  <a:pt x="f2441" y="f2436"/>
                                  <a:pt x="f2442" y="f2436"/>
                                </a:cubicBezTo>
                                <a:lnTo>
                                  <a:pt x="f2443" y="f2444"/>
                                </a:lnTo>
                                <a:lnTo>
                                  <a:pt x="f138" y="f2404"/>
                                </a:lnTo>
                                <a:cubicBezTo>
                                  <a:pt x="f2445" y="f2446"/>
                                  <a:pt x="f2447" y="f2448"/>
                                  <a:pt x="f2449" y="f2411"/>
                                </a:cubicBezTo>
                                <a:cubicBezTo>
                                  <a:pt x="f2450" y="f2414"/>
                                  <a:pt x="f2451" y="f2104"/>
                                  <a:pt x="f2452" y="f2119"/>
                                </a:cubicBezTo>
                                <a:lnTo>
                                  <a:pt x="f2453" y="f2454"/>
                                </a:lnTo>
                                <a:lnTo>
                                  <a:pt x="f2455" y="f2456"/>
                                </a:lnTo>
                                <a:cubicBezTo>
                                  <a:pt x="f2457" y="f2458"/>
                                  <a:pt x="f2459" y="f2098"/>
                                  <a:pt x="f28" y="f2119"/>
                                </a:cubicBezTo>
                                <a:cubicBezTo>
                                  <a:pt x="f2460" y="f2364"/>
                                  <a:pt x="f2461" y="f2096"/>
                                  <a:pt x="f2462" y="f2078"/>
                                </a:cubicBezTo>
                                <a:cubicBezTo>
                                  <a:pt x="f459" y="f2463"/>
                                  <a:pt x="f2464" y="f2083"/>
                                  <a:pt x="f2465" y="f2089"/>
                                </a:cubicBezTo>
                                <a:cubicBezTo>
                                  <a:pt x="f18" y="f2085"/>
                                  <a:pt x="f2466" y="f2085"/>
                                  <a:pt x="f2429" y="f2467"/>
                                </a:cubicBezTo>
                                <a:cubicBezTo>
                                  <a:pt x="f2468" y="f2469"/>
                                  <a:pt x="f462" y="f2358"/>
                                  <a:pt x="f2470" y="f1930"/>
                                </a:cubicBezTo>
                                <a:cubicBezTo>
                                  <a:pt x="f2420" y="f2357"/>
                                  <a:pt x="f2471" y="f2355"/>
                                  <a:pt x="f2472" y="f2473"/>
                                </a:cubicBezTo>
                                <a:cubicBezTo>
                                  <a:pt x="f2474" y="f2475"/>
                                  <a:pt x="f2476" y="f2350"/>
                                  <a:pt x="f467" y="f2477"/>
                                </a:cubicBezTo>
                                <a:lnTo>
                                  <a:pt x="f2478" y="f2479"/>
                                </a:lnTo>
                                <a:lnTo>
                                  <a:pt x="f473" y="f1922"/>
                                </a:lnTo>
                                <a:lnTo>
                                  <a:pt x="f2480" y="f2481"/>
                                </a:lnTo>
                                <a:lnTo>
                                  <a:pt x="f2482" y="f2483"/>
                                </a:lnTo>
                                <a:lnTo>
                                  <a:pt x="f2484" y="f2485"/>
                                </a:lnTo>
                                <a:cubicBezTo>
                                  <a:pt x="f2486" y="f2487"/>
                                  <a:pt x="f2488" y="f2489"/>
                                  <a:pt x="f2490" y="f2491"/>
                                </a:cubicBezTo>
                                <a:lnTo>
                                  <a:pt x="f2492" y="f2493"/>
                                </a:lnTo>
                                <a:lnTo>
                                  <a:pt x="f2494" y="f2495"/>
                                </a:lnTo>
                                <a:cubicBezTo>
                                  <a:pt x="f2496" y="f2497"/>
                                  <a:pt x="f488" y="f2498"/>
                                  <a:pt x="f491" y="f2499"/>
                                </a:cubicBezTo>
                                <a:cubicBezTo>
                                  <a:pt x="f2500" y="f2501"/>
                                  <a:pt x="f2502" y="f2503"/>
                                  <a:pt x="f2504" y="f2505"/>
                                </a:cubicBezTo>
                                <a:cubicBezTo>
                                  <a:pt x="f2506" y="f2507"/>
                                  <a:pt x="f498" y="f2508"/>
                                  <a:pt x="f2509" y="f2510"/>
                                </a:cubicBezTo>
                                <a:cubicBezTo>
                                  <a:pt x="f2511" y="f2512"/>
                                  <a:pt x="f2513" y="f2514"/>
                                  <a:pt x="f2515" y="f1971"/>
                                </a:cubicBezTo>
                                <a:cubicBezTo>
                                  <a:pt x="f2516" y="f1909"/>
                                  <a:pt x="f2517" y="f2518"/>
                                  <a:pt x="f2519" y="f1973"/>
                                </a:cubicBezTo>
                                <a:cubicBezTo>
                                  <a:pt x="f2520" y="f1975"/>
                                  <a:pt x="f2521" y="f2522"/>
                                  <a:pt x="f2523" y="f1903"/>
                                </a:cubicBezTo>
                                <a:cubicBezTo>
                                  <a:pt x="f2524" y="f2336"/>
                                  <a:pt x="f384" y="f2155"/>
                                  <a:pt x="f383" y="f1982"/>
                                </a:cubicBezTo>
                                <a:cubicBezTo>
                                  <a:pt x="f2525" y="f2526"/>
                                  <a:pt x="f523" y="f2527"/>
                                  <a:pt x="f2528" y="f2529"/>
                                </a:cubicBezTo>
                                <a:cubicBezTo>
                                  <a:pt x="f2530" y="f2531"/>
                                  <a:pt x="f2532" y="f2166"/>
                                  <a:pt x="f2533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2539" y="f2540"/>
                                  <a:pt x="f2541" y="f2542"/>
                                  <a:pt x="f2541" y="f2543"/>
                                </a:cubicBezTo>
                                <a:lnTo>
                                  <a:pt x="f2544" y="f2545"/>
                                </a:lnTo>
                                <a:lnTo>
                                  <a:pt x="f2546" y="f2547"/>
                                </a:lnTo>
                                <a:cubicBezTo>
                                  <a:pt x="f1456" y="f2548"/>
                                  <a:pt x="f2549" y="f2550"/>
                                  <a:pt x="f2551" y="f2552"/>
                                </a:cubicBezTo>
                                <a:cubicBezTo>
                                  <a:pt x="f1470" y="f2553"/>
                                  <a:pt x="f2554" y="f2555"/>
                                  <a:pt x="f2556" y="f2557"/>
                                </a:cubicBezTo>
                                <a:cubicBezTo>
                                  <a:pt x="f2558" y="f1477"/>
                                  <a:pt x="f2559" y="f2560"/>
                                  <a:pt x="f2561" y="f2562"/>
                                </a:cubicBezTo>
                                <a:lnTo>
                                  <a:pt x="f1131" y="f2563"/>
                                </a:lnTo>
                                <a:lnTo>
                                  <a:pt x="f1131" y="f2564"/>
                                </a:lnTo>
                                <a:lnTo>
                                  <a:pt x="f2565" y="f2566"/>
                                </a:lnTo>
                                <a:lnTo>
                                  <a:pt x="f2567" y="f2568"/>
                                </a:lnTo>
                                <a:cubicBezTo>
                                  <a:pt x="f1127" y="f2569"/>
                                  <a:pt x="f1429" y="f2570"/>
                                  <a:pt x="f2571" y="f2572"/>
                                </a:cubicBezTo>
                                <a:cubicBezTo>
                                  <a:pt x="f2573" y="f2574"/>
                                  <a:pt x="f2575" y="f2574"/>
                                  <a:pt x="f2576" y="f2572"/>
                                </a:cubicBezTo>
                                <a:cubicBezTo>
                                  <a:pt x="f1501" y="f2577"/>
                                  <a:pt x="f2578" y="f2579"/>
                                  <a:pt x="f2580" y="f2581"/>
                                </a:cubicBezTo>
                                <a:cubicBezTo>
                                  <a:pt x="f1538" y="f2582"/>
                                  <a:pt x="f1538" y="f2583"/>
                                  <a:pt x="f2584" y="f2585"/>
                                </a:cubicBezTo>
                                <a:cubicBezTo>
                                  <a:pt x="f2580" y="f1475"/>
                                  <a:pt x="f1494" y="f2586"/>
                                  <a:pt x="f1535" y="f2564"/>
                                </a:cubicBezTo>
                                <a:cubicBezTo>
                                  <a:pt x="f1533" y="f2587"/>
                                  <a:pt x="f1531" y="f2588"/>
                                  <a:pt x="f2589" y="f2590"/>
                                </a:cubicBezTo>
                                <a:cubicBezTo>
                                  <a:pt x="f2591" y="f2592"/>
                                  <a:pt x="f1501" y="f2593"/>
                                  <a:pt x="f2594" y="f1455"/>
                                </a:cubicBezTo>
                                <a:lnTo>
                                  <a:pt x="f2595" y="f2596"/>
                                </a:lnTo>
                                <a:cubicBezTo>
                                  <a:pt x="f2597" y="f2598"/>
                                  <a:pt x="f2597" y="f2599"/>
                                  <a:pt x="f2600" y="f2601"/>
                                </a:cubicBezTo>
                                <a:lnTo>
                                  <a:pt x="f2602" y="f2603"/>
                                </a:lnTo>
                                <a:lnTo>
                                  <a:pt x="f1503" y="f2604"/>
                                </a:lnTo>
                                <a:lnTo>
                                  <a:pt x="f2605" y="f2606"/>
                                </a:lnTo>
                                <a:lnTo>
                                  <a:pt x="f2595" y="f1459"/>
                                </a:lnTo>
                                <a:lnTo>
                                  <a:pt x="f2594" y="f2607"/>
                                </a:lnTo>
                                <a:cubicBezTo>
                                  <a:pt x="f1501" y="f1547"/>
                                  <a:pt x="f2591" y="f2608"/>
                                  <a:pt x="f2589" y="f2609"/>
                                </a:cubicBezTo>
                                <a:cubicBezTo>
                                  <a:pt x="f1531" y="f1551"/>
                                  <a:pt x="f1533" y="f2610"/>
                                  <a:pt x="f1535" y="f2611"/>
                                </a:cubicBezTo>
                                <a:cubicBezTo>
                                  <a:pt x="f1494" y="f2612"/>
                                  <a:pt x="f1538" y="f2613"/>
                                  <a:pt x="f2584" y="f2614"/>
                                </a:cubicBezTo>
                                <a:cubicBezTo>
                                  <a:pt x="f1492" y="f2615"/>
                                  <a:pt x="f1545" y="f2616"/>
                                  <a:pt x="f2617" y="f2618"/>
                                </a:cubicBezTo>
                                <a:cubicBezTo>
                                  <a:pt x="f2617" y="f2619"/>
                                  <a:pt x="f2617" y="f2620"/>
                                  <a:pt x="f1550" y="f2611"/>
                                </a:cubicBezTo>
                                <a:cubicBezTo>
                                  <a:pt x="f2621" y="f2587"/>
                                  <a:pt x="f2621" y="f2622"/>
                                  <a:pt x="f1545" y="f2623"/>
                                </a:cubicBezTo>
                                <a:cubicBezTo>
                                  <a:pt x="f2624" y="f2625"/>
                                  <a:pt x="f1492" y="f1548"/>
                                  <a:pt x="f2624" y="f2626"/>
                                </a:cubicBezTo>
                                <a:cubicBezTo>
                                  <a:pt x="f1492" y="f2607"/>
                                  <a:pt x="f1492" y="f1421"/>
                                  <a:pt x="f2627" y="f2628"/>
                                </a:cubicBezTo>
                                <a:cubicBezTo>
                                  <a:pt x="f2584" y="f1419"/>
                                  <a:pt x="f1538" y="f1143"/>
                                  <a:pt x="f1494" y="f2629"/>
                                </a:cubicBezTo>
                                <a:cubicBezTo>
                                  <a:pt x="f1535" y="f2630"/>
                                  <a:pt x="f2631" y="f2632"/>
                                  <a:pt x="f1531" y="f2633"/>
                                </a:cubicBezTo>
                                <a:cubicBezTo>
                                  <a:pt x="f2589" y="f2634"/>
                                  <a:pt x="f2594" y="f2635"/>
                                  <a:pt x="f2597" y="f2636"/>
                                </a:cubicBezTo>
                                <a:cubicBezTo>
                                  <a:pt x="f2637" y="f1120"/>
                                  <a:pt x="f1503" y="f1500"/>
                                  <a:pt x="f2638" y="f1110"/>
                                </a:cubicBezTo>
                                <a:cubicBezTo>
                                  <a:pt x="f1429" y="f1229"/>
                                  <a:pt x="f1125" y="f2639"/>
                                  <a:pt x="f1121" y="f1406"/>
                                </a:cubicBezTo>
                                <a:cubicBezTo>
                                  <a:pt x="f2640" y="f1523"/>
                                  <a:pt x="f2641" y="f2642"/>
                                  <a:pt x="f2643" y="f1177"/>
                                </a:cubicBezTo>
                                <a:cubicBezTo>
                                  <a:pt x="f1141" y="f2644"/>
                                  <a:pt x="f2645" y="f2646"/>
                                  <a:pt x="f2559" y="f2647"/>
                                </a:cubicBezTo>
                                <a:cubicBezTo>
                                  <a:pt x="f1519" y="f2648"/>
                                  <a:pt x="f1107" y="f1512"/>
                                  <a:pt x="f1107" y="f2649"/>
                                </a:cubicBezTo>
                                <a:cubicBezTo>
                                  <a:pt x="f2650" y="f2651"/>
                                  <a:pt x="f1445" y="f2652"/>
                                  <a:pt x="f1468" y="f2653"/>
                                </a:cubicBezTo>
                                <a:cubicBezTo>
                                  <a:pt x="f1464" y="f2654"/>
                                  <a:pt x="f2549" y="f2655"/>
                                  <a:pt x="f2656" y="f2657"/>
                                </a:cubicBezTo>
                                <a:cubicBezTo>
                                  <a:pt x="f2658" y="f2659"/>
                                  <a:pt x="f2660" y="f2661"/>
                                  <a:pt x="f2662" y="f2663"/>
                                </a:cubicBezTo>
                                <a:cubicBezTo>
                                  <a:pt x="f2664" y="f2661"/>
                                  <a:pt x="f2665" y="f2659"/>
                                  <a:pt x="f1449" y="f2657"/>
                                </a:cubicBezTo>
                                <a:cubicBezTo>
                                  <a:pt x="f1464" y="f2654"/>
                                  <a:pt x="f1466" y="f2654"/>
                                  <a:pt x="f2551" y="f2653"/>
                                </a:cubicBezTo>
                                <a:cubicBezTo>
                                  <a:pt x="f2666" y="f2667"/>
                                  <a:pt x="f2668" y="f1251"/>
                                  <a:pt x="f2669" y="f2670"/>
                                </a:cubicBezTo>
                                <a:lnTo>
                                  <a:pt x="f835" y="f2671"/>
                                </a:lnTo>
                                <a:lnTo>
                                  <a:pt x="f2672" y="f2673"/>
                                </a:lnTo>
                                <a:lnTo>
                                  <a:pt x="f1399" y="f2674"/>
                                </a:lnTo>
                                <a:cubicBezTo>
                                  <a:pt x="f1176" y="f2675"/>
                                  <a:pt x="f2676" y="f2677"/>
                                  <a:pt x="f2678" y="f2679"/>
                                </a:cubicBezTo>
                                <a:cubicBezTo>
                                  <a:pt x="f1172" y="f2680"/>
                                  <a:pt x="f2681" y="f1384"/>
                                  <a:pt x="f2682" y="f2670"/>
                                </a:cubicBezTo>
                                <a:cubicBezTo>
                                  <a:pt x="f1207" y="f2683"/>
                                  <a:pt x="f1204" y="f2684"/>
                                  <a:pt x="f1172" y="f2685"/>
                                </a:cubicBezTo>
                                <a:cubicBezTo>
                                  <a:pt x="f2676" y="f817"/>
                                  <a:pt x="f1244" y="f2686"/>
                                  <a:pt x="f1397" y="f2687"/>
                                </a:cubicBezTo>
                                <a:cubicBezTo>
                                  <a:pt x="f2688" y="f2689"/>
                                  <a:pt x="f1246" y="f2690"/>
                                  <a:pt x="f2691" y="f2692"/>
                                </a:cubicBezTo>
                                <a:cubicBezTo>
                                  <a:pt x="f1394" y="f752"/>
                                  <a:pt x="f1392" y="f2693"/>
                                  <a:pt x="f1390" y="f844"/>
                                </a:cubicBezTo>
                                <a:cubicBezTo>
                                  <a:pt x="f2694" y="f866"/>
                                  <a:pt x="f1388" y="f2695"/>
                                  <a:pt x="f2696" y="f2697"/>
                                </a:cubicBezTo>
                                <a:cubicBezTo>
                                  <a:pt x="f849" y="f1080"/>
                                  <a:pt x="f859" y="f2698"/>
                                  <a:pt x="f1257" y="f1369"/>
                                </a:cubicBezTo>
                                <a:lnTo>
                                  <a:pt x="f2699" y="f767"/>
                                </a:lnTo>
                                <a:cubicBezTo>
                                  <a:pt x="f883" y="f2700"/>
                                  <a:pt x="f1376" y="f2701"/>
                                  <a:pt x="f816" y="f2702"/>
                                </a:cubicBezTo>
                                <a:cubicBezTo>
                                  <a:pt x="f2703" y="f2704"/>
                                  <a:pt x="f2705" y="f775"/>
                                  <a:pt x="f2706" y="f2707"/>
                                </a:cubicBezTo>
                                <a:lnTo>
                                  <a:pt x="f2708" y="f2709"/>
                                </a:lnTo>
                                <a:lnTo>
                                  <a:pt x="f2710" y="f2711"/>
                                </a:lnTo>
                                <a:cubicBezTo>
                                  <a:pt x="f2712" y="f2713"/>
                                  <a:pt x="f907" y="f2714"/>
                                  <a:pt x="f2715" y="f1343"/>
                                </a:cubicBezTo>
                                <a:lnTo>
                                  <a:pt x="f2716" y="f2717"/>
                                </a:lnTo>
                                <a:lnTo>
                                  <a:pt x="f2715" y="f2718"/>
                                </a:lnTo>
                                <a:cubicBezTo>
                                  <a:pt x="f907" y="f2719"/>
                                  <a:pt x="f2712" y="f2720"/>
                                  <a:pt x="f2710" y="f2721"/>
                                </a:cubicBezTo>
                                <a:cubicBezTo>
                                  <a:pt x="f802" y="f2722"/>
                                  <a:pt x="f2723" y="f2724"/>
                                  <a:pt x="f1076" y="f2725"/>
                                </a:cubicBezTo>
                                <a:cubicBezTo>
                                  <a:pt x="f1074" y="f2726"/>
                                  <a:pt x="f2727" y="f2728"/>
                                  <a:pt x="f2729" y="f2730"/>
                                </a:cubicBezTo>
                                <a:lnTo>
                                  <a:pt x="f2731" y="f2732"/>
                                </a:lnTo>
                                <a:lnTo>
                                  <a:pt x="f2733" y="f930"/>
                                </a:lnTo>
                                <a:lnTo>
                                  <a:pt x="f2734" y="f2735"/>
                                </a:lnTo>
                                <a:lnTo>
                                  <a:pt x="f2736" y="f714"/>
                                </a:lnTo>
                                <a:cubicBezTo>
                                  <a:pt x="f2737" y="f1055"/>
                                  <a:pt x="f2738" y="f2739"/>
                                  <a:pt x="f2740" y="f1313"/>
                                </a:cubicBezTo>
                                <a:cubicBezTo>
                                  <a:pt x="f2741" y="f725"/>
                                  <a:pt x="f2742" y="f2743"/>
                                  <a:pt x="f2744" y="f2745"/>
                                </a:cubicBezTo>
                                <a:lnTo>
                                  <a:pt x="f2746" y="f2747"/>
                                </a:lnTo>
                                <a:lnTo>
                                  <a:pt x="f2748" y="f2749"/>
                                </a:lnTo>
                                <a:cubicBezTo>
                                  <a:pt x="f1310" y="f2750"/>
                                  <a:pt x="f2751" y="f2752"/>
                                  <a:pt x="f2753" y="f2754"/>
                                </a:cubicBezTo>
                                <a:lnTo>
                                  <a:pt x="f2755" y="f2756"/>
                                </a:lnTo>
                                <a:lnTo>
                                  <a:pt x="f2757" y="f2758"/>
                                </a:lnTo>
                                <a:lnTo>
                                  <a:pt x="f2753" y="f686"/>
                                </a:lnTo>
                                <a:cubicBezTo>
                                  <a:pt x="f2759" y="f659"/>
                                  <a:pt x="f2760" y="f2750"/>
                                  <a:pt x="f2748" y="f2761"/>
                                </a:cubicBezTo>
                                <a:cubicBezTo>
                                  <a:pt x="f1061" y="f2762"/>
                                  <a:pt x="f579" y="f2763"/>
                                  <a:pt x="f1314" y="f2764"/>
                                </a:cubicBezTo>
                                <a:cubicBezTo>
                                  <a:pt x="f2765" y="f2766"/>
                                  <a:pt x="f2767" y="f2768"/>
                                  <a:pt x="f2769" y="f2770"/>
                                </a:cubicBezTo>
                                <a:lnTo>
                                  <a:pt x="f2771" y="f2772"/>
                                </a:lnTo>
                                <a:lnTo>
                                  <a:pt x="f2773" y="f528"/>
                                </a:lnTo>
                                <a:cubicBezTo>
                                  <a:pt x="f545" y="f2774"/>
                                  <a:pt x="f2775" y="f2776"/>
                                  <a:pt x="f2777" y="f2778"/>
                                </a:cubicBezTo>
                                <a:lnTo>
                                  <a:pt x="f2779" y="f2780"/>
                                </a:lnTo>
                                <a:lnTo>
                                  <a:pt x="f2781" y="f2782"/>
                                </a:lnTo>
                                <a:cubicBezTo>
                                  <a:pt x="f2783" y="f2784"/>
                                  <a:pt x="f2785" y="f2786"/>
                                  <a:pt x="f1040" y="f513"/>
                                </a:cubicBezTo>
                                <a:cubicBezTo>
                                  <a:pt x="f1038" y="f332"/>
                                  <a:pt x="f2787" y="f338"/>
                                  <a:pt x="f533" y="f334"/>
                                </a:cubicBezTo>
                                <a:cubicBezTo>
                                  <a:pt x="f953" y="f507"/>
                                  <a:pt x="f2788" y="f2789"/>
                                  <a:pt x="f2790" y="f336"/>
                                </a:cubicBezTo>
                                <a:lnTo>
                                  <a:pt x="f2791" y="f2792"/>
                                </a:lnTo>
                                <a:lnTo>
                                  <a:pt x="f2793" y="f2794"/>
                                </a:lnTo>
                                <a:lnTo>
                                  <a:pt x="f1035" y="f2795"/>
                                </a:lnTo>
                                <a:cubicBezTo>
                                  <a:pt x="f2796" y="f334"/>
                                  <a:pt x="f953" y="f2797"/>
                                  <a:pt x="f2798" y="f336"/>
                                </a:cubicBezTo>
                                <a:cubicBezTo>
                                  <a:pt x="f2799" y="f2800"/>
                                  <a:pt x="f2801" y="f2802"/>
                                  <a:pt x="f2803" y="f2804"/>
                                </a:cubicBezTo>
                                <a:cubicBezTo>
                                  <a:pt x="f2805" y="f2806"/>
                                  <a:pt x="f527" y="f991"/>
                                  <a:pt x="f2807" y="f2808"/>
                                </a:cubicBezTo>
                                <a:cubicBezTo>
                                  <a:pt x="f2809" y="f301"/>
                                  <a:pt x="f2810" y="f314"/>
                                  <a:pt x="f2811" y="f2812"/>
                                </a:cubicBezTo>
                                <a:lnTo>
                                  <a:pt x="f2813" y="f2814"/>
                                </a:lnTo>
                                <a:lnTo>
                                  <a:pt x="f379" y="f2815"/>
                                </a:lnTo>
                                <a:cubicBezTo>
                                  <a:pt x="f2816" y="f432"/>
                                  <a:pt x="f390" y="f2817"/>
                                  <a:pt x="f2818" y="f213"/>
                                </a:cubicBezTo>
                                <a:lnTo>
                                  <a:pt x="f2819" y="f2820"/>
                                </a:lnTo>
                                <a:lnTo>
                                  <a:pt x="f2509" y="f49"/>
                                </a:lnTo>
                                <a:cubicBezTo>
                                  <a:pt x="f2821" y="f2822"/>
                                  <a:pt x="f2823" y="f197"/>
                                  <a:pt x="f2824" y="f2825"/>
                                </a:cubicBezTo>
                                <a:cubicBezTo>
                                  <a:pt x="f2826" y="f15"/>
                                  <a:pt x="f2827" y="f186"/>
                                  <a:pt x="f2828" y="f59"/>
                                </a:cubicBezTo>
                                <a:cubicBezTo>
                                  <a:pt x="f2829" y="f2830"/>
                                  <a:pt x="f2502" y="f57"/>
                                  <a:pt x="f2831" y="f2832"/>
                                </a:cubicBezTo>
                                <a:cubicBezTo>
                                  <a:pt x="f2833" y="f191"/>
                                  <a:pt x="f494" y="f452"/>
                                  <a:pt x="f410" y="f2834"/>
                                </a:cubicBezTo>
                                <a:cubicBezTo>
                                  <a:pt x="f2835" y="f188"/>
                                  <a:pt x="f488" y="f15"/>
                                  <a:pt x="f486" y="f2836"/>
                                </a:cubicBezTo>
                                <a:cubicBezTo>
                                  <a:pt x="f2837" y="f59"/>
                                  <a:pt x="f2838" y="f19"/>
                                  <a:pt x="f2839" y="f23"/>
                                </a:cubicBezTo>
                                <a:lnTo>
                                  <a:pt x="f2840" y="f2841"/>
                                </a:lnTo>
                                <a:lnTo>
                                  <a:pt x="f2842" y="f21"/>
                                </a:lnTo>
                                <a:cubicBezTo>
                                  <a:pt x="f995" y="f182"/>
                                  <a:pt x="f2843" y="f61"/>
                                  <a:pt x="f2844" y="f63"/>
                                </a:cubicBezTo>
                                <a:cubicBezTo>
                                  <a:pt x="f2845" y="f73"/>
                                  <a:pt x="f2846" y="f77"/>
                                  <a:pt x="f2847" y="f2848"/>
                                </a:cubicBezTo>
                                <a:lnTo>
                                  <a:pt x="f2849" y="f2850"/>
                                </a:lnTo>
                                <a:lnTo>
                                  <a:pt x="f2851" y="f25"/>
                                </a:lnTo>
                                <a:cubicBezTo>
                                  <a:pt x="f2852" y="f29"/>
                                  <a:pt x="f2853" y="f23"/>
                                  <a:pt x="f2854" y="f267"/>
                                </a:cubicBezTo>
                                <a:cubicBezTo>
                                  <a:pt x="f2855" y="f21"/>
                                  <a:pt x="f2856" y="f19"/>
                                  <a:pt x="f2857" y="f19"/>
                                </a:cubicBezTo>
                                <a:cubicBezTo>
                                  <a:pt x="f476" y="f21"/>
                                  <a:pt x="f2858" y="f23"/>
                                  <a:pt x="f2859" y="f29"/>
                                </a:cubicBezTo>
                                <a:cubicBezTo>
                                  <a:pt x="f2838" y="f21"/>
                                  <a:pt x="f2860" y="f184"/>
                                  <a:pt x="f417" y="f37"/>
                                </a:cubicBezTo>
                                <a:cubicBezTo>
                                  <a:pt x="f2861" y="f2862"/>
                                  <a:pt x="f489" y="f15"/>
                                  <a:pt x="f2863" y="f2864"/>
                                </a:cubicBezTo>
                                <a:cubicBezTo>
                                  <a:pt x="f1006" y="f57"/>
                                  <a:pt x="f2865" y="f451"/>
                                  <a:pt x="f2866" y="f275"/>
                                </a:cubicBezTo>
                                <a:cubicBezTo>
                                  <a:pt x="f1008" y="f57"/>
                                  <a:pt x="f2828" y="f2862"/>
                                  <a:pt x="f2867" y="f34"/>
                                </a:cubicBezTo>
                                <a:cubicBezTo>
                                  <a:pt x="f2868" y="f29"/>
                                  <a:pt x="f2869" y="f2870"/>
                                  <a:pt x="f1002" y="f2871"/>
                                </a:cubicBezTo>
                                <a:lnTo>
                                  <a:pt x="f2872" y="f2873"/>
                                </a:lnTo>
                                <a:lnTo>
                                  <a:pt x="f2855" y="f2874"/>
                                </a:lnTo>
                                <a:cubicBezTo>
                                  <a:pt x="f2875" y="f119"/>
                                  <a:pt x="f2480" y="f93"/>
                                  <a:pt x="f2851" y="f172"/>
                                </a:cubicBezTo>
                                <a:cubicBezTo>
                                  <a:pt x="f2876" y="f105"/>
                                  <a:pt x="f2877" y="f110"/>
                                  <a:pt x="f2878" y="f2879"/>
                                </a:cubicBezTo>
                                <a:cubicBezTo>
                                  <a:pt x="f2880" y="f2881"/>
                                  <a:pt x="f2882" y="f2881"/>
                                  <a:pt x="f2883" y="f2884"/>
                                </a:cubicBezTo>
                                <a:lnTo>
                                  <a:pt x="f2885" y="f2886"/>
                                </a:lnTo>
                                <a:lnTo>
                                  <a:pt x="f2887" y="f139"/>
                                </a:lnTo>
                                <a:cubicBezTo>
                                  <a:pt x="f2888" y="f155"/>
                                  <a:pt x="f2889" y="f2890"/>
                                  <a:pt x="f2468" y="f2891"/>
                                </a:cubicBezTo>
                                <a:cubicBezTo>
                                  <a:pt x="f2892" y="f2893"/>
                                  <a:pt x="f2390" y="f2894"/>
                                  <a:pt x="f2895" y="f2890"/>
                                </a:cubicBezTo>
                                <a:cubicBezTo>
                                  <a:pt x="f18" y="f2890"/>
                                  <a:pt x="f2080" y="f2890"/>
                                  <a:pt x="f2896" y="f2890"/>
                                </a:cubicBezTo>
                                <a:cubicBezTo>
                                  <a:pt x="f446" y="f2897"/>
                                  <a:pt x="f2898" y="f2899"/>
                                  <a:pt x="f2900" y="f2901"/>
                                </a:cubicBezTo>
                                <a:cubicBezTo>
                                  <a:pt x="f24" y="f2902"/>
                                  <a:pt x="f2462" y="f2903"/>
                                  <a:pt x="f2461" y="f2903"/>
                                </a:cubicBezTo>
                                <a:cubicBezTo>
                                  <a:pt x="f2460" y="f2903"/>
                                  <a:pt x="f28" y="f2904"/>
                                  <a:pt x="f2905" y="f2904"/>
                                </a:cubicBezTo>
                                <a:lnTo>
                                  <a:pt x="f2906" y="f2907"/>
                                </a:lnTo>
                                <a:lnTo>
                                  <a:pt x="f2908" y="f2909"/>
                                </a:lnTo>
                                <a:cubicBezTo>
                                  <a:pt x="f2910" y="f2911"/>
                                  <a:pt x="f2912" y="f2913"/>
                                  <a:pt x="f2449" y="f2902"/>
                                </a:cubicBezTo>
                                <a:cubicBezTo>
                                  <a:pt x="f2449" y="f2902"/>
                                  <a:pt x="f2914" y="f2901"/>
                                  <a:pt x="f2914" y="f2901"/>
                                </a:cubicBezTo>
                                <a:cubicBezTo>
                                  <a:pt x="f2915" y="f11"/>
                                  <a:pt x="f2916" y="f2891"/>
                                  <a:pt x="f215" y="f2894"/>
                                </a:cubicBezTo>
                                <a:cubicBezTo>
                                  <a:pt x="f132" y="f2917"/>
                                  <a:pt x="f2918" y="f2890"/>
                                  <a:pt x="f2919" y="f2920"/>
                                </a:cubicBezTo>
                                <a:cubicBezTo>
                                  <a:pt x="f2921" y="f151"/>
                                  <a:pt x="f2922" y="f155"/>
                                  <a:pt x="f138" y="f159"/>
                                </a:cubicBezTo>
                                <a:cubicBezTo>
                                  <a:pt x="f2923" y="f159"/>
                                  <a:pt x="f2924" y="f159"/>
                                  <a:pt x="f2925" y="f2926"/>
                                </a:cubicBezTo>
                                <a:cubicBezTo>
                                  <a:pt x="f2927" y="f2928"/>
                                  <a:pt x="f10" y="f2928"/>
                                  <a:pt x="f2438" y="f2928"/>
                                </a:cubicBezTo>
                                <a:lnTo>
                                  <a:pt x="f2929" y="f2926"/>
                                </a:lnTo>
                                <a:lnTo>
                                  <a:pt x="f2080" y="f139"/>
                                </a:lnTo>
                                <a:cubicBezTo>
                                  <a:pt x="f2390" y="f2930"/>
                                  <a:pt x="f2931" y="f2932"/>
                                  <a:pt x="f442" y="f2933"/>
                                </a:cubicBezTo>
                                <a:cubicBezTo>
                                  <a:pt x="f2934" y="f93"/>
                                  <a:pt x="f2935" y="f119"/>
                                  <a:pt x="f2405" y="f89"/>
                                </a:cubicBezTo>
                                <a:cubicBezTo>
                                  <a:pt x="f2936" y="f2874"/>
                                  <a:pt x="f2937" y="f2874"/>
                                  <a:pt x="f2938" y="f2874"/>
                                </a:cubicBezTo>
                                <a:lnTo>
                                  <a:pt x="f2939" y="f2940"/>
                                </a:lnTo>
                                <a:lnTo>
                                  <a:pt x="f2941" y="f2942"/>
                                </a:lnTo>
                                <a:cubicBezTo>
                                  <a:pt x="f2943" y="f89"/>
                                  <a:pt x="f2471" y="f91"/>
                                  <a:pt x="f463" y="f99"/>
                                </a:cubicBezTo>
                                <a:cubicBezTo>
                                  <a:pt x="f2425" y="f110"/>
                                  <a:pt x="f2944" y="f133"/>
                                  <a:pt x="f2088" y="f137"/>
                                </a:cubicBezTo>
                                <a:cubicBezTo>
                                  <a:pt x="f2090" y="f139"/>
                                  <a:pt x="f2092" y="f162"/>
                                  <a:pt x="f459" y="f2928"/>
                                </a:cubicBezTo>
                                <a:cubicBezTo>
                                  <a:pt x="f24" y="f2928"/>
                                  <a:pt x="f2461" y="f2928"/>
                                  <a:pt x="f28" y="f162"/>
                                </a:cubicBezTo>
                                <a:cubicBezTo>
                                  <a:pt x="f2439" y="f162"/>
                                  <a:pt x="f2945" y="f2928"/>
                                  <a:pt x="f2946" y="f2928"/>
                                </a:cubicBezTo>
                                <a:cubicBezTo>
                                  <a:pt x="f2947" y="f141"/>
                                  <a:pt x="f2948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9" y="f2930"/>
                                  <a:pt x="f129" y="f168"/>
                                  <a:pt x="f2949" y="f107"/>
                                </a:cubicBezTo>
                                <a:cubicBezTo>
                                  <a:pt x="f2900" y="f97"/>
                                  <a:pt x="f2934" y="f2871"/>
                                  <a:pt x="f2950" y="f2864"/>
                                </a:cubicBezTo>
                                <a:cubicBezTo>
                                  <a:pt x="f483" y="f2951"/>
                                  <a:pt x="f2952" y="f252"/>
                                  <a:pt x="f510" y="f309"/>
                                </a:cubicBezTo>
                                <a:cubicBezTo>
                                  <a:pt x="f2953" y="f307"/>
                                  <a:pt x="f2954" y="f2955"/>
                                  <a:pt x="f2956" y="f2957"/>
                                </a:cubicBezTo>
                                <a:cubicBezTo>
                                  <a:pt x="f2958" y="f502"/>
                                  <a:pt x="f374" y="f398"/>
                                  <a:pt x="f2528" y="f2797"/>
                                </a:cubicBezTo>
                                <a:cubicBezTo>
                                  <a:pt x="f527" y="f509"/>
                                  <a:pt x="f2959" y="f511"/>
                                  <a:pt x="f2960" y="f389"/>
                                </a:cubicBezTo>
                                <a:cubicBezTo>
                                  <a:pt x="f2961" y="f344"/>
                                  <a:pt x="f2962" y="f2963"/>
                                  <a:pt x="f2964" y="f526"/>
                                </a:cubicBezTo>
                                <a:cubicBezTo>
                                  <a:pt x="f943" y="f673"/>
                                  <a:pt x="f2965" y="f2966"/>
                                  <a:pt x="f2775" y="f686"/>
                                </a:cubicBezTo>
                                <a:cubicBezTo>
                                  <a:pt x="f2967" y="f2968"/>
                                  <a:pt x="f2969" y="f1037"/>
                                  <a:pt x="f571" y="f696"/>
                                </a:cubicBezTo>
                                <a:cubicBezTo>
                                  <a:pt x="f569" y="f2970"/>
                                  <a:pt x="f1307" y="f2971"/>
                                  <a:pt x="f2972" y="f2973"/>
                                </a:cubicBezTo>
                                <a:cubicBezTo>
                                  <a:pt x="f2974" y="f2975"/>
                                  <a:pt x="f2976" y="f2977"/>
                                  <a:pt x="f1064" y="f2978"/>
                                </a:cubicBezTo>
                                <a:cubicBezTo>
                                  <a:pt x="f1337" y="f706"/>
                                  <a:pt x="f2979" y="f1055"/>
                                  <a:pt x="f2980" y="f588"/>
                                </a:cubicBezTo>
                                <a:cubicBezTo>
                                  <a:pt x="f1346" y="f570"/>
                                  <a:pt x="f1066" y="f2981"/>
                                  <a:pt x="f1352" y="f2982"/>
                                </a:cubicBezTo>
                                <a:lnTo>
                                  <a:pt x="f2983" y="f2984"/>
                                </a:lnTo>
                                <a:lnTo>
                                  <a:pt x="f2985" y="f2986"/>
                                </a:lnTo>
                                <a:lnTo>
                                  <a:pt x="f2987" y="f2988"/>
                                </a:lnTo>
                                <a:cubicBezTo>
                                  <a:pt x="f1350" y="f2989"/>
                                  <a:pt x="f1289" y="f2990"/>
                                  <a:pt x="f1344" y="f619"/>
                                </a:cubicBezTo>
                                <a:cubicBezTo>
                                  <a:pt x="f2991" y="f585"/>
                                  <a:pt x="f2992" y="f580"/>
                                  <a:pt x="f2993" y="f940"/>
                                </a:cubicBezTo>
                                <a:cubicBezTo>
                                  <a:pt x="f2994" y="f2995"/>
                                  <a:pt x="f1332" y="f2996"/>
                                  <a:pt x="f2997" y="f546"/>
                                </a:cubicBezTo>
                                <a:cubicBezTo>
                                  <a:pt x="f2998" y="f2999"/>
                                  <a:pt x="f3000" y="f3001"/>
                                  <a:pt x="f3002" y="f1316"/>
                                </a:cubicBezTo>
                                <a:cubicBezTo>
                                  <a:pt x="f3003" y="f3004"/>
                                  <a:pt x="f3005" y="f3006"/>
                                  <a:pt x="f3007" y="f3008"/>
                                </a:cubicBezTo>
                                <a:cubicBezTo>
                                  <a:pt x="f941" y="f3009"/>
                                  <a:pt x="f3010" y="f371"/>
                                  <a:pt x="f3011" y="f3012"/>
                                </a:cubicBezTo>
                                <a:cubicBezTo>
                                  <a:pt x="f3013" y="f3014"/>
                                  <a:pt x="f2799" y="f3015"/>
                                  <a:pt x="f3016" y="f342"/>
                                </a:cubicBezTo>
                                <a:cubicBezTo>
                                  <a:pt x="f3017" y="f330"/>
                                  <a:pt x="f3018" y="f332"/>
                                  <a:pt x="f3019" y="f395"/>
                                </a:cubicBezTo>
                                <a:cubicBezTo>
                                  <a:pt x="f3020" y="f2795"/>
                                  <a:pt x="f3021" y="f3022"/>
                                  <a:pt x="f1025" y="f3023"/>
                                </a:cubicBezTo>
                                <a:cubicBezTo>
                                  <a:pt x="f968" y="f406"/>
                                  <a:pt x="f3024" y="f2806"/>
                                  <a:pt x="f3025" y="f418"/>
                                </a:cubicBezTo>
                                <a:cubicBezTo>
                                  <a:pt x="f3026" y="f3027"/>
                                  <a:pt x="f3028" y="f201"/>
                                  <a:pt x="f992" y="f57"/>
                                </a:cubicBezTo>
                                <a:cubicBezTo>
                                  <a:pt x="f3029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30" y="f101"/>
                                  <a:pt x="f2919" y="f101"/>
                                </a:cubicBezTo>
                                <a:cubicBezTo>
                                  <a:pt x="f3031" y="f172"/>
                                  <a:pt x="f3032" y="f93"/>
                                  <a:pt x="f3032" y="f3033"/>
                                </a:cubicBezTo>
                                <a:cubicBezTo>
                                  <a:pt x="f125" y="f2942"/>
                                  <a:pt x="f3034" y="f89"/>
                                  <a:pt x="f3035" y="f89"/>
                                </a:cubicBezTo>
                                <a:cubicBezTo>
                                  <a:pt x="f3036" y="f91"/>
                                  <a:pt x="f3037" y="f172"/>
                                  <a:pt x="f152" y="f101"/>
                                </a:cubicBezTo>
                                <a:cubicBezTo>
                                  <a:pt x="f3038" y="f105"/>
                                  <a:pt x="f3039" y="f105"/>
                                  <a:pt x="f3040" y="f105"/>
                                </a:cubicBezTo>
                                <a:cubicBezTo>
                                  <a:pt x="f3041" y="f101"/>
                                  <a:pt x="f3042" y="f99"/>
                                  <a:pt x="f3043" y="f99"/>
                                </a:cubicBezTo>
                                <a:cubicBezTo>
                                  <a:pt x="f3044" y="f97"/>
                                  <a:pt x="f3045" y="f172"/>
                                  <a:pt x="f3046" y="f172"/>
                                </a:cubicBezTo>
                                <a:cubicBezTo>
                                  <a:pt x="f3047" y="f95"/>
                                  <a:pt x="f3048" y="f93"/>
                                  <a:pt x="f3049" y="f119"/>
                                </a:cubicBezTo>
                                <a:lnTo>
                                  <a:pt x="f3050" y="f3051"/>
                                </a:lnTo>
                                <a:lnTo>
                                  <a:pt x="f3052" y="f2871"/>
                                </a:lnTo>
                                <a:lnTo>
                                  <a:pt x="f3053" y="f3054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55" y="f182"/>
                                  <a:pt x="f3056" y="f59"/>
                                  <a:pt x="f3057" y="f188"/>
                                </a:cubicBezTo>
                                <a:cubicBezTo>
                                  <a:pt x="f3058" y="f57"/>
                                  <a:pt x="f1951" y="f191"/>
                                  <a:pt x="f3059" y="f2832"/>
                                </a:cubicBezTo>
                                <a:cubicBezTo>
                                  <a:pt x="f3060" y="f448"/>
                                  <a:pt x="f2348" y="f51"/>
                                  <a:pt x="f183" y="f195"/>
                                </a:cubicBezTo>
                                <a:cubicBezTo>
                                  <a:pt x="f3061" y="f445"/>
                                  <a:pt x="f3062" y="f203"/>
                                  <a:pt x="f3063" y="f3064"/>
                                </a:cubicBezTo>
                                <a:cubicBezTo>
                                  <a:pt x="f3065" y="f3066"/>
                                  <a:pt x="f3067" y="f3068"/>
                                  <a:pt x="f3069" y="f434"/>
                                </a:cubicBezTo>
                                <a:cubicBezTo>
                                  <a:pt x="f254" y="f3070"/>
                                  <a:pt x="f282" y="f482"/>
                                  <a:pt x="f3071" y="f3072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73" y="f421"/>
                                  <a:pt x="f3074" y="f299"/>
                                  <a:pt x="f3075" y="f3072"/>
                                </a:cubicBezTo>
                                <a:cubicBezTo>
                                  <a:pt x="f3076" y="f2815"/>
                                  <a:pt x="f3077" y="f428"/>
                                  <a:pt x="f3078" y="f3070"/>
                                </a:cubicBezTo>
                                <a:cubicBezTo>
                                  <a:pt x="f3079" y="f432"/>
                                  <a:pt x="f3080" y="f3027"/>
                                  <a:pt x="f3081" y="f222"/>
                                </a:cubicBezTo>
                                <a:cubicBezTo>
                                  <a:pt x="f3082" y="f3083"/>
                                  <a:pt x="f3084" y="f199"/>
                                  <a:pt x="f3085" y="f2825"/>
                                </a:cubicBezTo>
                                <a:cubicBezTo>
                                  <a:pt x="f174" y="f51"/>
                                  <a:pt x="f3086" y="f460"/>
                                  <a:pt x="f76" y="f193"/>
                                </a:cubicBezTo>
                                <a:cubicBezTo>
                                  <a:pt x="f3087" y="f43"/>
                                  <a:pt x="f3088" y="f275"/>
                                  <a:pt x="f3089" y="f451"/>
                                </a:cubicBezTo>
                                <a:cubicBezTo>
                                  <a:pt x="f1935" y="f57"/>
                                  <a:pt x="f3090" y="f2864"/>
                                  <a:pt x="f3091" y="f2830"/>
                                </a:cubicBezTo>
                                <a:lnTo>
                                  <a:pt x="f3092" y="f3093"/>
                                </a:lnTo>
                                <a:lnTo>
                                  <a:pt x="f3094" y="f19"/>
                                </a:lnTo>
                                <a:cubicBezTo>
                                  <a:pt x="f3095" y="f21"/>
                                  <a:pt x="f3096" y="f182"/>
                                  <a:pt x="f3097" y="f61"/>
                                </a:cubicBezTo>
                                <a:cubicBezTo>
                                  <a:pt x="f3098" y="f23"/>
                                  <a:pt x="f3098" y="f23"/>
                                  <a:pt x="f3098" y="f182"/>
                                </a:cubicBezTo>
                                <a:cubicBezTo>
                                  <a:pt x="f3099" y="f23"/>
                                  <a:pt x="f3100" y="f23"/>
                                  <a:pt x="f3101" y="f61"/>
                                </a:cubicBezTo>
                                <a:cubicBezTo>
                                  <a:pt x="f3102" y="f61"/>
                                  <a:pt x="f3103" y="f63"/>
                                  <a:pt x="f3104" y="f63"/>
                                </a:cubicBezTo>
                                <a:cubicBezTo>
                                  <a:pt x="f108" y="f71"/>
                                  <a:pt x="f3105" y="f63"/>
                                  <a:pt x="f3106" y="f63"/>
                                </a:cubicBezTo>
                                <a:cubicBezTo>
                                  <a:pt x="f3107" y="f71"/>
                                  <a:pt x="f148" y="f71"/>
                                  <a:pt x="f3108" y="f65"/>
                                </a:cubicBezTo>
                                <a:cubicBezTo>
                                  <a:pt x="f3109" y="f71"/>
                                  <a:pt x="f3110" y="f23"/>
                                  <a:pt x="f3111" y="f182"/>
                                </a:cubicBezTo>
                                <a:cubicBezTo>
                                  <a:pt x="f3112" y="f182"/>
                                  <a:pt x="f3113" y="f182"/>
                                  <a:pt x="f3114" y="f182"/>
                                </a:cubicBezTo>
                                <a:cubicBezTo>
                                  <a:pt x="f2452" y="f63"/>
                                  <a:pt x="f28" y="f65"/>
                                  <a:pt x="f28" y="f75"/>
                                </a:cubicBezTo>
                                <a:cubicBezTo>
                                  <a:pt x="f3115" y="f73"/>
                                  <a:pt x="f3116" y="f63"/>
                                  <a:pt x="f3117" y="f182"/>
                                </a:cubicBezTo>
                                <a:cubicBezTo>
                                  <a:pt x="f2088" y="f3118"/>
                                  <a:pt x="f2388" y="f34"/>
                                  <a:pt x="f3119" y="f2830"/>
                                </a:cubicBezTo>
                                <a:cubicBezTo>
                                  <a:pt x="f444" y="f15"/>
                                  <a:pt x="f3120" y="f188"/>
                                  <a:pt x="f3121" y="f2834"/>
                                </a:cubicBezTo>
                                <a:cubicBezTo>
                                  <a:pt x="f3122" y="f57"/>
                                  <a:pt x="f3123" y="f57"/>
                                  <a:pt x="f3124" y="f452"/>
                                </a:cubicBezTo>
                                <a:cubicBezTo>
                                  <a:pt x="f464" y="f275"/>
                                  <a:pt x="f3125" y="f43"/>
                                  <a:pt x="f3126" y="f460"/>
                                </a:cubicBezTo>
                                <a:cubicBezTo>
                                  <a:pt x="f2936" y="f195"/>
                                  <a:pt x="f3127" y="f3128"/>
                                  <a:pt x="f467" y="f2822"/>
                                </a:cubicBezTo>
                                <a:cubicBezTo>
                                  <a:pt x="f3129" y="f445"/>
                                  <a:pt x="f3130" y="f47"/>
                                  <a:pt x="f3131" y="f201"/>
                                </a:cubicBezTo>
                                <a:lnTo>
                                  <a:pt x="f3132" y="f3133"/>
                                </a:lnTo>
                                <a:lnTo>
                                  <a:pt x="f475" y="f3134"/>
                                </a:lnTo>
                                <a:cubicBezTo>
                                  <a:pt x="f2851" y="f3064"/>
                                  <a:pt x="f992" y="f3135"/>
                                  <a:pt x="f3136" y="f3137"/>
                                </a:cubicBezTo>
                                <a:cubicBezTo>
                                  <a:pt x="f3138" y="f201"/>
                                  <a:pt x="f3139" y="f2951"/>
                                  <a:pt x="f3140" y="f445"/>
                                </a:cubicBezTo>
                                <a:cubicBezTo>
                                  <a:pt x="f3141" y="f2822"/>
                                  <a:pt x="f3142" y="f3128"/>
                                  <a:pt x="f3143" y="f195"/>
                                </a:cubicBezTo>
                                <a:cubicBezTo>
                                  <a:pt x="f3144" y="f448"/>
                                  <a:pt x="f3145" y="f43"/>
                                  <a:pt x="f3146" y="f191"/>
                                </a:cubicBezTo>
                                <a:cubicBezTo>
                                  <a:pt x="f3147" y="f451"/>
                                  <a:pt x="f463" y="f451"/>
                                  <a:pt x="f3148" y="f452"/>
                                </a:cubicBezTo>
                                <a:cubicBezTo>
                                  <a:pt x="f3149" y="f57"/>
                                  <a:pt x="f462" y="f2834"/>
                                  <a:pt x="f3150" y="f188"/>
                                </a:cubicBezTo>
                                <a:cubicBezTo>
                                  <a:pt x="f3151" y="f2836"/>
                                  <a:pt x="f3152" y="f186"/>
                                  <a:pt x="f2093" y="f59"/>
                                </a:cubicBezTo>
                                <a:cubicBezTo>
                                  <a:pt x="f3153" y="f3154"/>
                                  <a:pt x="f2437" y="f3118"/>
                                  <a:pt x="f28" y="f3118"/>
                                </a:cubicBezTo>
                                <a:cubicBezTo>
                                  <a:pt x="f2452" y="f3118"/>
                                  <a:pt x="f455" y="f3118"/>
                                  <a:pt x="f3112" y="f3118"/>
                                </a:cubicBezTo>
                                <a:cubicBezTo>
                                  <a:pt x="f3155" y="f182"/>
                                  <a:pt x="f3156" y="f63"/>
                                  <a:pt x="f2918" y="f63"/>
                                </a:cubicBezTo>
                                <a:cubicBezTo>
                                  <a:pt x="f3157" y="f61"/>
                                  <a:pt x="f3158" y="f61"/>
                                  <a:pt x="f3159" y="f23"/>
                                </a:cubicBezTo>
                                <a:cubicBezTo>
                                  <a:pt x="f3160" y="f23"/>
                                  <a:pt x="f3161" y="f61"/>
                                  <a:pt x="f3162" y="f23"/>
                                </a:cubicBezTo>
                                <a:cubicBezTo>
                                  <a:pt x="f3163" y="f23"/>
                                  <a:pt x="f3164" y="f182"/>
                                  <a:pt x="f3102" y="f182"/>
                                </a:cubicBezTo>
                                <a:cubicBezTo>
                                  <a:pt x="f3165" y="f3154"/>
                                  <a:pt x="f3166" y="f186"/>
                                  <a:pt x="f3043" y="f2864"/>
                                </a:cubicBezTo>
                                <a:cubicBezTo>
                                  <a:pt x="f3167" y="f2836"/>
                                  <a:pt x="f3168" y="f59"/>
                                  <a:pt x="f3169" y="f3118"/>
                                </a:cubicBezTo>
                                <a:lnTo>
                                  <a:pt x="f3170" y="f3171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72" y="f3173"/>
                                  <a:pt x="f3174" y="f3175"/>
                                  <a:pt x="f3176" y="f29"/>
                                </a:cubicBezTo>
                                <a:cubicBezTo>
                                  <a:pt x="f3166" y="f29"/>
                                  <a:pt x="f3167" y="f23"/>
                                  <a:pt x="f3177" y="f267"/>
                                </a:cubicBezTo>
                                <a:lnTo>
                                  <a:pt x="f3178" y="f3179"/>
                                </a:lnTo>
                                <a:lnTo>
                                  <a:pt x="f3180" y="f34"/>
                                </a:lnTo>
                                <a:cubicBezTo>
                                  <a:pt x="f3181" y="f186"/>
                                  <a:pt x="f3182" y="f2830"/>
                                  <a:pt x="f3183" y="f2864"/>
                                </a:cubicBezTo>
                                <a:cubicBezTo>
                                  <a:pt x="f3184" y="f452"/>
                                  <a:pt x="f3185" y="f191"/>
                                  <a:pt x="f3186" y="f2832"/>
                                </a:cubicBezTo>
                                <a:cubicBezTo>
                                  <a:pt x="f1937" y="f193"/>
                                  <a:pt x="f3187" y="f448"/>
                                  <a:pt x="f3188" y="f51"/>
                                </a:cubicBezTo>
                                <a:cubicBezTo>
                                  <a:pt x="f3189" y="f2825"/>
                                  <a:pt x="f72" y="f3128"/>
                                  <a:pt x="f3190" y="f2822"/>
                                </a:cubicBezTo>
                                <a:cubicBezTo>
                                  <a:pt x="f3191" y="f443"/>
                                  <a:pt x="f3192" y="f3193"/>
                                  <a:pt x="f3194" y="f2817"/>
                                </a:cubicBezTo>
                                <a:cubicBezTo>
                                  <a:pt x="f192" y="f434"/>
                                  <a:pt x="f3195" y="f3196"/>
                                  <a:pt x="f3197" y="f3198"/>
                                </a:cubicBezTo>
                                <a:cubicBezTo>
                                  <a:pt x="f3199" y="f482"/>
                                  <a:pt x="f3200" y="f484"/>
                                  <a:pt x="f3201" y="f314"/>
                                </a:cubicBezTo>
                                <a:cubicBezTo>
                                  <a:pt x="f1966" y="f312"/>
                                  <a:pt x="f3202" y="f309"/>
                                  <a:pt x="f3203" y="f248"/>
                                </a:cubicBezTo>
                                <a:cubicBezTo>
                                  <a:pt x="f3204" y="f411"/>
                                  <a:pt x="f3205" y="f406"/>
                                  <a:pt x="f3206" y="f3023"/>
                                </a:cubicBezTo>
                                <a:cubicBezTo>
                                  <a:pt x="f3207" y="f3023"/>
                                  <a:pt x="f322" y="f402"/>
                                  <a:pt x="f3208" y="f402"/>
                                </a:cubicBezTo>
                                <a:cubicBezTo>
                                  <a:pt x="f3209" y="f3210"/>
                                  <a:pt x="f1979" y="f3211"/>
                                  <a:pt x="f3212" y="f340"/>
                                </a:cubicBezTo>
                                <a:cubicBezTo>
                                  <a:pt x="f1981" y="f3213"/>
                                  <a:pt x="f3214" y="f385"/>
                                  <a:pt x="f3215" y="f382"/>
                                </a:cubicBezTo>
                                <a:cubicBezTo>
                                  <a:pt x="f3215" y="f382"/>
                                  <a:pt x="f3216" y="f382"/>
                                  <a:pt x="f3217" y="f3218"/>
                                </a:cubicBezTo>
                                <a:cubicBezTo>
                                  <a:pt x="f3219" y="f385"/>
                                  <a:pt x="f2338" y="f3213"/>
                                  <a:pt x="f2341" y="f340"/>
                                </a:cubicBezTo>
                                <a:cubicBezTo>
                                  <a:pt x="f3220" y="f332"/>
                                  <a:pt x="f3221" y="f395"/>
                                  <a:pt x="f1974" y="f3210"/>
                                </a:cubicBezTo>
                                <a:cubicBezTo>
                                  <a:pt x="f3222" y="f336"/>
                                  <a:pt x="f302" y="f2789"/>
                                  <a:pt x="f3223" y="f507"/>
                                </a:cubicBezTo>
                                <a:cubicBezTo>
                                  <a:pt x="f319" y="f3224"/>
                                  <a:pt x="f3225" y="f3213"/>
                                  <a:pt x="f3226" y="f3227"/>
                                </a:cubicBezTo>
                                <a:cubicBezTo>
                                  <a:pt x="f2340" y="f3228"/>
                                  <a:pt x="f3229" y="f2963"/>
                                  <a:pt x="f1981" y="f3014"/>
                                </a:cubicBezTo>
                                <a:cubicBezTo>
                                  <a:pt x="f3230" y="f3231"/>
                                  <a:pt x="f3232" y="f3231"/>
                                  <a:pt x="f3233" y="f3234"/>
                                </a:cubicBezTo>
                                <a:cubicBezTo>
                                  <a:pt x="f337" y="f1026"/>
                                  <a:pt x="f3235" y="f534"/>
                                  <a:pt x="f3236" y="f3237"/>
                                </a:cubicBezTo>
                                <a:cubicBezTo>
                                  <a:pt x="f2323" y="f3006"/>
                                  <a:pt x="f3238" y="f1030"/>
                                  <a:pt x="f3239" y="f3240"/>
                                </a:cubicBezTo>
                                <a:cubicBezTo>
                                  <a:pt x="f3241" y="f3242"/>
                                  <a:pt x="f2022" y="f3243"/>
                                  <a:pt x="f3244" y="f3245"/>
                                </a:cubicBezTo>
                                <a:cubicBezTo>
                                  <a:pt x="f3246" y="f3245"/>
                                  <a:pt x="f658" y="f2745"/>
                                  <a:pt x="f3247" y="f1320"/>
                                </a:cubicBezTo>
                                <a:cubicBezTo>
                                  <a:pt x="f3248" y="f360"/>
                                  <a:pt x="f668" y="f3249"/>
                                  <a:pt x="f3250" y="f3251"/>
                                </a:cubicBezTo>
                                <a:cubicBezTo>
                                  <a:pt x="f3252" y="f3253"/>
                                  <a:pt x="f2022" y="f3254"/>
                                  <a:pt x="f680" y="f1313"/>
                                </a:cubicBezTo>
                                <a:cubicBezTo>
                                  <a:pt x="f3255" y="f1324"/>
                                  <a:pt x="f3256" y="f1326"/>
                                  <a:pt x="f3257" y="f3258"/>
                                </a:cubicBezTo>
                                <a:cubicBezTo>
                                  <a:pt x="f655" y="f1308"/>
                                  <a:pt x="f689" y="f3259"/>
                                  <a:pt x="f1885" y="f619"/>
                                </a:cubicBezTo>
                                <a:cubicBezTo>
                                  <a:pt x="f3260" y="f589"/>
                                  <a:pt x="f3261" y="f3262"/>
                                  <a:pt x="f3263" y="f3264"/>
                                </a:cubicBezTo>
                                <a:cubicBezTo>
                                  <a:pt x="f1776" y="f3265"/>
                                  <a:pt x="f3266" y="f3267"/>
                                  <a:pt x="f3268" y="f1065"/>
                                </a:cubicBezTo>
                                <a:lnTo>
                                  <a:pt x="f3269" y="f3270"/>
                                </a:lnTo>
                                <a:lnTo>
                                  <a:pt x="f3271" y="f1356"/>
                                </a:lnTo>
                                <a:cubicBezTo>
                                  <a:pt x="f3272" y="f1357"/>
                                  <a:pt x="f3273" y="f3274"/>
                                  <a:pt x="f3275" y="f3276"/>
                                </a:cubicBezTo>
                                <a:cubicBezTo>
                                  <a:pt x="f3277" y="f1276"/>
                                  <a:pt x="f3278" y="f787"/>
                                  <a:pt x="f3279" y="f3280"/>
                                </a:cubicBezTo>
                                <a:cubicBezTo>
                                  <a:pt x="f604" y="f3281"/>
                                  <a:pt x="f3282" y="f3283"/>
                                  <a:pt x="f3278" y="f2702"/>
                                </a:cubicBezTo>
                                <a:lnTo>
                                  <a:pt x="f3284" y="f3285"/>
                                </a:lnTo>
                                <a:lnTo>
                                  <a:pt x="f3286" y="f3287"/>
                                </a:lnTo>
                                <a:cubicBezTo>
                                  <a:pt x="f3288" y="f3289"/>
                                  <a:pt x="f3290" y="f795"/>
                                  <a:pt x="f3291" y="f3292"/>
                                </a:cubicBezTo>
                                <a:cubicBezTo>
                                  <a:pt x="f3293" y="f762"/>
                                  <a:pt x="f3294" y="f760"/>
                                  <a:pt x="f3295" y="f1269"/>
                                </a:cubicBezTo>
                                <a:lnTo>
                                  <a:pt x="f1618" y="f1269"/>
                                </a:lnTo>
                                <a:cubicBezTo>
                                  <a:pt x="f1624" y="f870"/>
                                  <a:pt x="f2306" y="f1267"/>
                                  <a:pt x="f3296" y="f3297"/>
                                </a:cubicBezTo>
                                <a:cubicBezTo>
                                  <a:pt x="f3298" y="f3299"/>
                                  <a:pt x="f2190" y="f880"/>
                                  <a:pt x="f2296" y="f3300"/>
                                </a:cubicBezTo>
                                <a:cubicBezTo>
                                  <a:pt x="f3301" y="f3302"/>
                                  <a:pt x="f3303" y="f1386"/>
                                  <a:pt x="f3304" y="f3305"/>
                                </a:cubicBezTo>
                                <a:cubicBezTo>
                                  <a:pt x="f3306" y="f1097"/>
                                  <a:pt x="f3307" y="f2661"/>
                                  <a:pt x="f1563" y="f2659"/>
                                </a:cubicBezTo>
                                <a:cubicBezTo>
                                  <a:pt x="f3308" y="f3309"/>
                                  <a:pt x="f3310" y="f3311"/>
                                  <a:pt x="f3304" y="f1097"/>
                                </a:cubicBezTo>
                                <a:cubicBezTo>
                                  <a:pt x="f3312" y="f3313"/>
                                  <a:pt x="f2293" y="f3314"/>
                                  <a:pt x="f3315" y="f3316"/>
                                </a:cubicBezTo>
                                <a:cubicBezTo>
                                  <a:pt x="f3317" y="f3318"/>
                                  <a:pt x="f3319" y="f3320"/>
                                  <a:pt x="f2298" y="f3300"/>
                                </a:cubicBezTo>
                                <a:lnTo>
                                  <a:pt x="f3321" y="f3322"/>
                                </a:lnTo>
                                <a:lnTo>
                                  <a:pt x="f3323" y="f3324"/>
                                </a:lnTo>
                                <a:lnTo>
                                  <a:pt x="f3325" y="f3326"/>
                                </a:ln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1615" y="f3331"/>
                                  <a:pt x="f1602" y="f3332"/>
                                  <a:pt x="f1744" y="f3333"/>
                                </a:cubicBezTo>
                                <a:lnTo>
                                  <a:pt x="f3334" y="f3335"/>
                                </a:lnTo>
                                <a:lnTo>
                                  <a:pt x="f3336" y="f3337"/>
                                </a:lnTo>
                                <a:cubicBezTo>
                                  <a:pt x="f3338" y="f3339"/>
                                  <a:pt x="f3340" y="f3341"/>
                                  <a:pt x="f3342" y="f3343"/>
                                </a:cubicBezTo>
                                <a:lnTo>
                                  <a:pt x="f3344" y="f3345"/>
                                </a:lnTo>
                                <a:lnTo>
                                  <a:pt x="f1726" y="f1539"/>
                                </a:lnTo>
                                <a:cubicBezTo>
                                  <a:pt x="f1726" y="f1146"/>
                                  <a:pt x="f1726" y="f3346"/>
                                  <a:pt x="f2229" y="f1413"/>
                                </a:cubicBezTo>
                                <a:cubicBezTo>
                                  <a:pt x="f1724" y="f3347"/>
                                  <a:pt x="f2269" y="f3348"/>
                                  <a:pt x="f1737" y="f3349"/>
                                </a:cubicBezTo>
                                <a:cubicBezTo>
                                  <a:pt x="f3350" y="f3351"/>
                                  <a:pt x="f1652" y="f3352"/>
                                  <a:pt x="f1717" y="f1163"/>
                                </a:cubicBezTo>
                                <a:cubicBezTo>
                                  <a:pt x="f1719" y="f3353"/>
                                  <a:pt x="f2269" y="f1159"/>
                                  <a:pt x="f1721" y="f1157"/>
                                </a:cubicBezTo>
                                <a:cubicBezTo>
                                  <a:pt x="f1726" y="f3354"/>
                                  <a:pt x="f1728" y="f3355"/>
                                  <a:pt x="f1732" y="f1413"/>
                                </a:cubicBezTo>
                                <a:cubicBezTo>
                                  <a:pt x="f3356" y="f1413"/>
                                  <a:pt x="f1698" y="f1413"/>
                                  <a:pt x="f1664" y="f1413"/>
                                </a:cubicBezTo>
                                <a:cubicBezTo>
                                  <a:pt x="f1666" y="f1146"/>
                                  <a:pt x="f1668" y="f3357"/>
                                  <a:pt x="f1693" y="f3358"/>
                                </a:cubicBezTo>
                                <a:cubicBezTo>
                                  <a:pt x="f1691" y="f1461"/>
                                  <a:pt x="f1674" y="f3359"/>
                                  <a:pt x="f1676" y="f1421"/>
                                </a:cubicBezTo>
                                <a:cubicBezTo>
                                  <a:pt x="f1680" y="f1457"/>
                                  <a:pt x="f2234" y="f3360"/>
                                  <a:pt x="f2236" y="f3361"/>
                                </a:cubicBezTo>
                                <a:cubicBezTo>
                                  <a:pt x="f2239" y="f1548"/>
                                  <a:pt x="f3362" y="f2592"/>
                                  <a:pt x="f3363" y="f3364"/>
                                </a:cubicBezTo>
                                <a:cubicBezTo>
                                  <a:pt x="f3365" y="f3364"/>
                                  <a:pt x="f3366" y="f3364"/>
                                  <a:pt x="f3367" y="f3364"/>
                                </a:cubicBezTo>
                                <a:cubicBezTo>
                                  <a:pt x="f3368" y="f3369"/>
                                  <a:pt x="f3370" y="f3371"/>
                                  <a:pt x="f3372" y="f2564"/>
                                </a:cubicBezTo>
                                <a:cubicBezTo>
                                  <a:pt x="f3373" y="f3374"/>
                                  <a:pt x="f3375" y="f2585"/>
                                  <a:pt x="f3375" y="f3376"/>
                                </a:cubicBezTo>
                                <a:cubicBezTo>
                                  <a:pt x="f3375" y="f3377"/>
                                  <a:pt x="f3373" y="f3378"/>
                                  <a:pt x="f3379" y="f3380"/>
                                </a:cubicBezTo>
                                <a:cubicBezTo>
                                  <a:pt x="f3368" y="f3381"/>
                                  <a:pt x="f3368" y="f3382"/>
                                  <a:pt x="f3383" y="f3384"/>
                                </a:cubicBezTo>
                                <a:lnTo>
                                  <a:pt x="f3385" y="f3386"/>
                                </a:lnTo>
                                <a:lnTo>
                                  <a:pt x="f3387" y="f3388"/>
                                </a:lnTo>
                                <a:cubicBezTo>
                                  <a:pt x="f3389" y="f3390"/>
                                  <a:pt x="f3391" y="f3392"/>
                                  <a:pt x="f3365" y="f3393"/>
                                </a:cubicBezTo>
                                <a:lnTo>
                                  <a:pt x="f3394" y="f3395"/>
                                </a:lnTo>
                                <a:lnTo>
                                  <a:pt x="f3394" y="f3396"/>
                                </a:lnTo>
                                <a:cubicBezTo>
                                  <a:pt x="f3363" y="f3397"/>
                                  <a:pt x="f3366" y="f1679"/>
                                  <a:pt x="f3383" y="f3398"/>
                                </a:cubicBezTo>
                                <a:cubicBezTo>
                                  <a:pt x="f3379" y="f3399"/>
                                  <a:pt x="f3373" y="f3400"/>
                                  <a:pt x="f3401" y="f3402"/>
                                </a:cubicBezTo>
                                <a:cubicBezTo>
                                  <a:pt x="f3403" y="f3404"/>
                                  <a:pt x="f3405" y="f3406"/>
                                  <a:pt x="f3407" y="f3408"/>
                                </a:cubicBezTo>
                                <a:lnTo>
                                  <a:pt x="f3409" y="f3410"/>
                                </a:lnTo>
                                <a:lnTo>
                                  <a:pt x="f3411" y="f3412"/>
                                </a:lnTo>
                                <a:cubicBezTo>
                                  <a:pt x="f3413" y="f3408"/>
                                  <a:pt x="f3414" y="f3415"/>
                                  <a:pt x="f3416" y="f3417"/>
                                </a:cubicBezTo>
                                <a:cubicBezTo>
                                  <a:pt x="f3418" y="f3419"/>
                                  <a:pt x="f3420" y="f3421"/>
                                  <a:pt x="f3420" y="f3422"/>
                                </a:cubicBezTo>
                                <a:cubicBezTo>
                                  <a:pt x="f3423" y="f3424"/>
                                  <a:pt x="f3425" y="f1686"/>
                                  <a:pt x="f3426" y="f3384"/>
                                </a:cubicBezTo>
                                <a:lnTo>
                                  <a:pt x="f3426" y="f3427"/>
                                </a:lnTo>
                                <a:cubicBezTo>
                                  <a:pt x="f3426" y="f3428"/>
                                  <a:pt x="f3426" y="f3429"/>
                                  <a:pt x="f3425" y="f1479"/>
                                </a:cubicBezTo>
                                <a:cubicBezTo>
                                  <a:pt x="f3423" y="f3430"/>
                                  <a:pt x="f3420" y="f1549"/>
                                  <a:pt x="f3420" y="f3431"/>
                                </a:cubicBezTo>
                                <a:cubicBezTo>
                                  <a:pt x="f3432" y="f3433"/>
                                  <a:pt x="f3426" y="f1465"/>
                                  <a:pt x="f3434" y="f3435"/>
                                </a:cubicBezTo>
                                <a:cubicBezTo>
                                  <a:pt x="f3436" y="f3435"/>
                                  <a:pt x="f3436" y="f3435"/>
                                  <a:pt x="f3437" y="f3435"/>
                                </a:cubicBezTo>
                                <a:cubicBezTo>
                                  <a:pt x="f3438" y="f3439"/>
                                  <a:pt x="f3438" y="f3440"/>
                                  <a:pt x="f3438" y="f3441"/>
                                </a:cubicBezTo>
                                <a:cubicBezTo>
                                  <a:pt x="f3438" y="f3442"/>
                                  <a:pt x="f3443" y="f3444"/>
                                  <a:pt x="f3438" y="f2572"/>
                                </a:cubicBezTo>
                                <a:cubicBezTo>
                                  <a:pt x="f3445" y="f3446"/>
                                  <a:pt x="f3443" y="f3447"/>
                                  <a:pt x="f3448" y="f3449"/>
                                </a:cubicBezTo>
                                <a:lnTo>
                                  <a:pt x="f3450" y="f3451"/>
                                </a:lnTo>
                                <a:lnTo>
                                  <a:pt x="f3437" y="f1686"/>
                                </a:lnTo>
                                <a:cubicBezTo>
                                  <a:pt x="f3452" y="f3453"/>
                                  <a:pt x="f3452" y="f3422"/>
                                  <a:pt x="f3452" y="f3454"/>
                                </a:cubicBezTo>
                                <a:cubicBezTo>
                                  <a:pt x="f3452" y="f3455"/>
                                  <a:pt x="f3448" y="f3397"/>
                                  <a:pt x="f3437" y="f3456"/>
                                </a:cubicBezTo>
                                <a:cubicBezTo>
                                  <a:pt x="f3437" y="f3457"/>
                                  <a:pt x="f3436" y="f3412"/>
                                  <a:pt x="f3436" y="f3458"/>
                                </a:cubicBezTo>
                                <a:cubicBezTo>
                                  <a:pt x="f3434" y="f3459"/>
                                  <a:pt x="f3460" y="f3461"/>
                                  <a:pt x="f3462" y="f3463"/>
                                </a:cubicBezTo>
                                <a:cubicBezTo>
                                  <a:pt x="f3426" y="f3464"/>
                                  <a:pt x="f3465" y="f3466"/>
                                  <a:pt x="f3467" y="f1729"/>
                                </a:cubicBezTo>
                                <a:lnTo>
                                  <a:pt x="f3468" y="f3469"/>
                                </a:lnTo>
                                <a:lnTo>
                                  <a:pt x="f3470" y="f3471"/>
                                </a:lnTo>
                                <a:cubicBezTo>
                                  <a:pt x="f3411" y="f3472"/>
                                  <a:pt x="f3414" y="f3473"/>
                                  <a:pt x="f3418" y="f3474"/>
                                </a:cubicBezTo>
                                <a:cubicBezTo>
                                  <a:pt x="f3425" y="f2247"/>
                                  <a:pt x="f3475" y="f3476"/>
                                  <a:pt x="f3436" y="f3477"/>
                                </a:cubicBezTo>
                                <a:cubicBezTo>
                                  <a:pt x="f3437" y="f3478"/>
                                  <a:pt x="f3448" y="f3479"/>
                                  <a:pt x="f3452" y="f3480"/>
                                </a:cubicBezTo>
                                <a:cubicBezTo>
                                  <a:pt x="f3452" y="f3481"/>
                                  <a:pt x="f3443" y="f3482"/>
                                  <a:pt x="f3443" y="f3408"/>
                                </a:cubicBezTo>
                                <a:cubicBezTo>
                                  <a:pt x="f3443" y="f3400"/>
                                  <a:pt x="f3483" y="f3419"/>
                                  <a:pt x="f3445" y="f3484"/>
                                </a:cubicBezTo>
                                <a:cubicBezTo>
                                  <a:pt x="f3445" y="f3485"/>
                                  <a:pt x="f3483" y="f3486"/>
                                  <a:pt x="f3443" y="f3487"/>
                                </a:cubicBezTo>
                                <a:cubicBezTo>
                                  <a:pt x="f3445" y="f3381"/>
                                  <a:pt x="f3488" y="f3489"/>
                                  <a:pt x="f3490" y="f2552"/>
                                </a:cubicBezTo>
                                <a:cubicBezTo>
                                  <a:pt x="f3445" y="f3491"/>
                                  <a:pt x="f3490" y="f3492"/>
                                  <a:pt x="f3490" y="f3371"/>
                                </a:cubicBezTo>
                                <a:cubicBezTo>
                                  <a:pt x="f3490" y="f3493"/>
                                  <a:pt x="f3490" y="f3494"/>
                                  <a:pt x="f3452" y="f2596"/>
                                </a:cubicBezTo>
                                <a:cubicBezTo>
                                  <a:pt x="f3452" y="f2596"/>
                                  <a:pt x="f3448" y="f2596"/>
                                  <a:pt x="f3437" y="f2596"/>
                                </a:cubicBezTo>
                                <a:cubicBezTo>
                                  <a:pt x="f3462" y="f1419"/>
                                  <a:pt x="f3426" y="f3357"/>
                                  <a:pt x="f3418" y="f3495"/>
                                </a:cubicBezTo>
                                <a:cubicBezTo>
                                  <a:pt x="f3416" y="f3347"/>
                                  <a:pt x="f3413" y="f3348"/>
                                  <a:pt x="f3470" y="f2635"/>
                                </a:cubicBezTo>
                                <a:cubicBezTo>
                                  <a:pt x="f3496" y="f3352"/>
                                  <a:pt x="f3403" y="f3497"/>
                                  <a:pt x="f3375" y="f1500"/>
                                </a:cubicBezTo>
                                <a:cubicBezTo>
                                  <a:pt x="f3498" y="f3499"/>
                                  <a:pt x="f3500" y="f3501"/>
                                  <a:pt x="f3502" y="f3503"/>
                                </a:cubicBezTo>
                                <a:lnTo>
                                  <a:pt x="f3504" y="f3505"/>
                                </a:lnTo>
                                <a:lnTo>
                                  <a:pt x="f3506" y="f3505"/>
                                </a:lnTo>
                                <a:cubicBezTo>
                                  <a:pt x="f1672" y="f3507"/>
                                  <a:pt x="f3508" y="f3509"/>
                                  <a:pt x="f2263" y="f3510"/>
                                </a:cubicBezTo>
                                <a:cubicBezTo>
                                  <a:pt x="f1736" y="f3511"/>
                                  <a:pt x="f1656" y="f1247"/>
                                  <a:pt x="f2267" y="f3512"/>
                                </a:cubicBezTo>
                                <a:cubicBezTo>
                                  <a:pt x="f2265" y="f3513"/>
                                  <a:pt x="f1662" y="f3514"/>
                                  <a:pt x="f1668" y="f3515"/>
                                </a:cubicBezTo>
                                <a:cubicBezTo>
                                  <a:pt x="f1689" y="f3516"/>
                                  <a:pt x="f3517" y="f1187"/>
                                  <a:pt x="f2236" y="f1186"/>
                                </a:cubicBezTo>
                                <a:cubicBezTo>
                                  <a:pt x="f3518" y="f3519"/>
                                  <a:pt x="f1680" y="f3520"/>
                                  <a:pt x="f3521" y="f1187"/>
                                </a:cubicBezTo>
                                <a:lnTo>
                                  <a:pt x="f3522" y="f3523"/>
                                </a:lnTo>
                                <a:lnTo>
                                  <a:pt x="f3524" y="f3525"/>
                                </a:lnTo>
                                <a:cubicBezTo>
                                  <a:pt x="f3365" y="f3526"/>
                                  <a:pt x="f3389" y="f3527"/>
                                  <a:pt x="f3383" y="f3528"/>
                                </a:cubicBezTo>
                                <a:cubicBezTo>
                                  <a:pt x="f3403" y="f3529"/>
                                  <a:pt x="f3530" y="f3531"/>
                                  <a:pt x="f3413" y="f3532"/>
                                </a:cubicBezTo>
                                <a:cubicBezTo>
                                  <a:pt x="f3465" y="f3533"/>
                                  <a:pt x="f3426" y="f3534"/>
                                  <a:pt x="f3434" y="f3535"/>
                                </a:cubicBezTo>
                                <a:cubicBezTo>
                                  <a:pt x="f3443" y="f1410"/>
                                  <a:pt x="f3443" y="f2636"/>
                                  <a:pt x="f3436" y="f1159"/>
                                </a:cubicBezTo>
                                <a:cubicBezTo>
                                  <a:pt x="f3448" y="f3536"/>
                                  <a:pt x="f3483" y="f2633"/>
                                  <a:pt x="f3438" y="f3537"/>
                                </a:cubicBezTo>
                                <a:cubicBezTo>
                                  <a:pt x="f3490" y="f3538"/>
                                  <a:pt x="f3539" y="f3540"/>
                                  <a:pt x="f3541" y="f3542"/>
                                </a:cubicBezTo>
                                <a:cubicBezTo>
                                  <a:pt x="f3543" y="f3359"/>
                                  <a:pt x="f3544" y="f1467"/>
                                  <a:pt x="f3545" y="f1450"/>
                                </a:cubicBezTo>
                                <a:cubicBezTo>
                                  <a:pt x="f3546" y="f2615"/>
                                  <a:pt x="f3547" y="f3548"/>
                                  <a:pt x="f3543" y="f3549"/>
                                </a:cubicBezTo>
                                <a:cubicBezTo>
                                  <a:pt x="f3550" y="f3551"/>
                                  <a:pt x="f3552" y="f3402"/>
                                  <a:pt x="f3490" y="f3553"/>
                                </a:cubicBezTo>
                                <a:cubicBezTo>
                                  <a:pt x="f3554" y="f3555"/>
                                  <a:pt x="f3556" y="f3557"/>
                                  <a:pt x="f3550" y="f3458"/>
                                </a:cubicBezTo>
                                <a:cubicBezTo>
                                  <a:pt x="f3556" y="f3461"/>
                                  <a:pt x="f3550" y="f3466"/>
                                  <a:pt x="f3452" y="f3558"/>
                                </a:cubicBezTo>
                                <a:cubicBezTo>
                                  <a:pt x="f3448" y="f3559"/>
                                  <a:pt x="f3437" y="f1727"/>
                                  <a:pt x="f3436" y="f2252"/>
                                </a:cubicBezTo>
                                <a:cubicBezTo>
                                  <a:pt x="f3460" y="f3560"/>
                                  <a:pt x="f3475" y="f3561"/>
                                  <a:pt x="f3425" y="f3562"/>
                                </a:cubicBezTo>
                                <a:cubicBezTo>
                                  <a:pt x="f3467" y="f3563"/>
                                  <a:pt x="f3496" y="f3564"/>
                                  <a:pt x="f3403" y="f3565"/>
                                </a:cubicBezTo>
                                <a:cubicBezTo>
                                  <a:pt x="f3375" y="f3566"/>
                                  <a:pt x="f3567" y="f3568"/>
                                  <a:pt x="f3496" y="f3569"/>
                                </a:cubicBezTo>
                                <a:lnTo>
                                  <a:pt x="f3570" y="f3571"/>
                                </a:lnTo>
                                <a:lnTo>
                                  <a:pt x="f3572" y="f3573"/>
                                </a:lnTo>
                                <a:cubicBezTo>
                                  <a:pt x="f3375" y="f3574"/>
                                  <a:pt x="f3575" y="f3576"/>
                                  <a:pt x="f3401" y="f3577"/>
                                </a:cubicBezTo>
                                <a:cubicBezTo>
                                  <a:pt x="f3372" y="f3578"/>
                                  <a:pt x="f3368" y="f3579"/>
                                  <a:pt x="f3389" y="f3580"/>
                                </a:cubicBezTo>
                                <a:cubicBezTo>
                                  <a:pt x="f3524" y="f3581"/>
                                  <a:pt x="f3582" y="f3583"/>
                                  <a:pt x="f2240" y="f3584"/>
                                </a:cubicBezTo>
                                <a:cubicBezTo>
                                  <a:pt x="f3585" y="f3586"/>
                                  <a:pt x="f1680" y="f3587"/>
                                  <a:pt x="f1689" y="f3588"/>
                                </a:cubicBezTo>
                                <a:lnTo>
                                  <a:pt x="f3589" y="f3590"/>
                                </a:lnTo>
                                <a:lnTo>
                                  <a:pt x="f3508" y="f3591"/>
                                </a:lnTo>
                                <a:cubicBezTo>
                                  <a:pt x="f2263" y="f3592"/>
                                  <a:pt x="f2265" y="f3593"/>
                                  <a:pt x="f1656" y="f3594"/>
                                </a:cubicBezTo>
                                <a:cubicBezTo>
                                  <a:pt x="f1724" y="f3595"/>
                                  <a:pt x="f3596" y="f3597"/>
                                  <a:pt x="f3598" y="f3599"/>
                                </a:cubicBezTo>
                                <a:cubicBezTo>
                                  <a:pt x="f1713" y="f2289"/>
                                  <a:pt x="f3600" y="f3601"/>
                                  <a:pt x="f3602" y="f3603"/>
                                </a:cubicBezTo>
                                <a:cubicBezTo>
                                  <a:pt x="f2207" y="f3604"/>
                                  <a:pt x="f1571" y="f1595"/>
                                  <a:pt x="f1636" y="f3605"/>
                                </a:cubicBezTo>
                                <a:cubicBezTo>
                                  <a:pt x="f3606" y="f2191"/>
                                  <a:pt x="f1563" y="f3607"/>
                                  <a:pt x="f3608" y="f3609"/>
                                </a:cubicBezTo>
                                <a:cubicBezTo>
                                  <a:pt x="f3306" y="f3610"/>
                                  <a:pt x="f3611" y="f3612"/>
                                  <a:pt x="f3613" y="f2182"/>
                                </a:cubicBezTo>
                                <a:cubicBezTo>
                                  <a:pt x="f2294" y="f3614"/>
                                  <a:pt x="f2296" y="f3615"/>
                                  <a:pt x="f2298" y="f3616"/>
                                </a:cubicBezTo>
                                <a:cubicBezTo>
                                  <a:pt x="f3617" y="f3618"/>
                                  <a:pt x="f3298" y="f3619"/>
                                  <a:pt x="f3620" y="f3621"/>
                                </a:cubicBezTo>
                                <a:cubicBezTo>
                                  <a:pt x="f3622" y="f3623"/>
                                  <a:pt x="f1628" y="f1797"/>
                                  <a:pt x="f1626" y="f1791"/>
                                </a:cubicBezTo>
                                <a:cubicBezTo>
                                  <a:pt x="f1624" y="f3624"/>
                                  <a:pt x="f3625" y="f3626"/>
                                  <a:pt x="f3627" y="f3628"/>
                                </a:cubicBezTo>
                                <a:cubicBezTo>
                                  <a:pt x="f1618" y="f3629"/>
                                  <a:pt x="f3630" y="f3631"/>
                                  <a:pt x="f2310" y="f3632"/>
                                </a:cubicBezTo>
                                <a:cubicBezTo>
                                  <a:pt x="f3633" y="f3634"/>
                                  <a:pt x="f3635" y="f1808"/>
                                  <a:pt x="f3636" y="f3637"/>
                                </a:cubicBezTo>
                                <a:cubicBezTo>
                                  <a:pt x="f3638" y="f3639"/>
                                  <a:pt x="f3640" y="f3641"/>
                                  <a:pt x="f3642" y="f3643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3646" y="f3647"/>
                                </a:lnTo>
                                <a:cubicBezTo>
                                  <a:pt x="f3648" y="f3649"/>
                                  <a:pt x="f733" y="f3650"/>
                                  <a:pt x="f1862" y="f1865"/>
                                </a:cubicBezTo>
                                <a:cubicBezTo>
                                  <a:pt x="f1786" y="f1811"/>
                                  <a:pt x="f730" y="f1867"/>
                                  <a:pt x="f715" y="f1870"/>
                                </a:cubicBezTo>
                                <a:lnTo>
                                  <a:pt x="f3651" y="f3652"/>
                                </a:lnTo>
                                <a:lnTo>
                                  <a:pt x="f729" y="f1766"/>
                                </a:lnTo>
                                <a:cubicBezTo>
                                  <a:pt x="f1806" y="f3653"/>
                                  <a:pt x="f3654" y="f3655"/>
                                  <a:pt x="f3656" y="f3657"/>
                                </a:cubicBezTo>
                                <a:cubicBezTo>
                                  <a:pt x="f720" y="f3658"/>
                                  <a:pt x="f620" y="f3659"/>
                                  <a:pt x="f723" y="f1833"/>
                                </a:cubicBezTo>
                                <a:cubicBezTo>
                                  <a:pt x="f624" y="f1829"/>
                                  <a:pt x="f3660" y="f2008"/>
                                  <a:pt x="f3661" y="f3662"/>
                                </a:cubicBezTo>
                                <a:cubicBezTo>
                                  <a:pt x="f3260" y="f3663"/>
                                  <a:pt x="f689" y="f3664"/>
                                  <a:pt x="f2011" y="f3665"/>
                                </a:cubicBezTo>
                                <a:cubicBezTo>
                                  <a:pt x="f3666" y="f3667"/>
                                  <a:pt x="f681" y="f3668"/>
                                  <a:pt x="f2007" y="f2032"/>
                                </a:cubicBezTo>
                                <a:lnTo>
                                  <a:pt x="f3669" y="f3670"/>
                                </a:lnTo>
                                <a:lnTo>
                                  <a:pt x="f3250" y="f3671"/>
                                </a:lnTo>
                                <a:cubicBezTo>
                                  <a:pt x="f3672" y="f3673"/>
                                  <a:pt x="f3674" y="f3675"/>
                                  <a:pt x="f3676" y="f3677"/>
                                </a:cubicBezTo>
                                <a:cubicBezTo>
                                  <a:pt x="f343" y="f3678"/>
                                  <a:pt x="f3679" y="f3680"/>
                                  <a:pt x="f2162" y="f3681"/>
                                </a:cubicBezTo>
                                <a:lnTo>
                                  <a:pt x="f3682" y="f3683"/>
                                </a:lnTo>
                                <a:lnTo>
                                  <a:pt x="f3684" y="f3685"/>
                                </a:lnTo>
                                <a:cubicBezTo>
                                  <a:pt x="f3686" y="f3687"/>
                                  <a:pt x="f3688" y="f1901"/>
                                  <a:pt x="f3689" y="f2053"/>
                                </a:cubicBezTo>
                                <a:cubicBezTo>
                                  <a:pt x="f3690" y="f2054"/>
                                  <a:pt x="f3691" y="f3692"/>
                                  <a:pt x="f3693" y="f2512"/>
                                </a:cubicBezTo>
                                <a:lnTo>
                                  <a:pt x="f3694" y="f3695"/>
                                </a:lnTo>
                                <a:lnTo>
                                  <a:pt x="f3696" y="f3697"/>
                                </a:lnTo>
                                <a:cubicBezTo>
                                  <a:pt x="f3698" y="f3699"/>
                                  <a:pt x="f3700" y="f2132"/>
                                  <a:pt x="f3701" y="f3702"/>
                                </a:cubicBezTo>
                                <a:lnTo>
                                  <a:pt x="f3703" y="f3704"/>
                                </a:lnTo>
                                <a:lnTo>
                                  <a:pt x="f3705" y="f3706"/>
                                </a:lnTo>
                                <a:cubicBezTo>
                                  <a:pt x="f3707" y="f3708"/>
                                  <a:pt x="f3709" y="f3710"/>
                                  <a:pt x="f3711" y="f3712"/>
                                </a:cubicBezTo>
                                <a:lnTo>
                                  <a:pt x="f3713" y="f3714"/>
                                </a:lnTo>
                                <a:lnTo>
                                  <a:pt x="f1946" y="f2409"/>
                                </a:lnTo>
                                <a:cubicBezTo>
                                  <a:pt x="f3715" y="f3716"/>
                                  <a:pt x="f164" y="f3717"/>
                                  <a:pt x="f3718" y="f3719"/>
                                </a:cubicBezTo>
                                <a:cubicBezTo>
                                  <a:pt x="f3720" y="f3721"/>
                                  <a:pt x="f3722" y="f3719"/>
                                  <a:pt x="f3723" y="f3724"/>
                                </a:cubicBezTo>
                                <a:cubicBezTo>
                                  <a:pt x="f3725" y="f3726"/>
                                  <a:pt x="f3727" y="f3726"/>
                                  <a:pt x="f2918" y="f3728"/>
                                </a:cubicBezTo>
                                <a:lnTo>
                                  <a:pt x="f3729" y="f3730"/>
                                </a:lnTo>
                                <a:lnTo>
                                  <a:pt x="f2441" y="f2380"/>
                                </a:lnTo>
                                <a:cubicBezTo>
                                  <a:pt x="f3731" y="f3719"/>
                                  <a:pt x="f3732" y="f3728"/>
                                  <a:pt x="f2377" y="f3717"/>
                                </a:cubicBezTo>
                                <a:cubicBezTo>
                                  <a:pt x="f3733" y="f3734"/>
                                  <a:pt x="f3735" y="f3736"/>
                                  <a:pt x="f3737" y="f3738"/>
                                </a:cubicBezTo>
                                <a:lnTo>
                                  <a:pt x="f3739" y="f3740"/>
                                </a:lnTo>
                                <a:lnTo>
                                  <a:pt x="f2462" y="f3741"/>
                                </a:lnTo>
                                <a:cubicBezTo>
                                  <a:pt x="f3735" y="f3736"/>
                                  <a:pt x="f3742" y="f2386"/>
                                  <a:pt x="f3743" y="f3744"/>
                                </a:cubicBezTo>
                                <a:cubicBezTo>
                                  <a:pt x="f3745" y="f3719"/>
                                  <a:pt x="f3746" y="f2381"/>
                                  <a:pt x="f2374" y="f2378"/>
                                </a:cubicBezTo>
                                <a:cubicBezTo>
                                  <a:pt x="f2374" y="f2378"/>
                                  <a:pt x="f2374" y="f2376"/>
                                  <a:pt x="f2374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C567A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grpSp>
                    <wps:wsp>
                      <wps:cNvPr id="1384309445" name="Rechthoek 4"/>
                      <wps:cNvSpPr/>
                      <wps:spPr>
                        <a:xfrm>
                          <a:off x="885506" y="0"/>
                          <a:ext cx="7772400" cy="262469"/>
                        </a:xfrm>
                        <a:prstGeom prst="rect">
                          <a:avLst/>
                        </a:prstGeom>
                        <a:solidFill>
                          <a:srgbClr val="2C567A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  <wpg:grpSp>
                      <wpg:cNvPr id="2002840213" name="Groep 12"/>
                      <wpg:cNvGrpSpPr/>
                      <wpg:grpSpPr>
                        <a:xfrm>
                          <a:off x="2720249" y="998223"/>
                          <a:ext cx="5946389" cy="9549681"/>
                          <a:chOff x="0" y="0"/>
                          <a:chExt cx="5946389" cy="9549681"/>
                        </a:xfrm>
                      </wpg:grpSpPr>
                      <wps:wsp>
                        <wps:cNvPr id="1399916801" name="Vrije vorm: Vorm 10"/>
                        <wps:cNvSpPr/>
                        <wps:spPr>
                          <a:xfrm rot="10799991" flipH="1" flipV="1">
                            <a:off x="3251406" y="7137321"/>
                            <a:ext cx="2694983" cy="241236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2C567A">
                                  <a:alpha val="18000"/>
                                </a:srgbClr>
                              </a:gs>
                              <a:gs pos="100000">
                                <a:srgbClr val="0072C7">
                                  <a:alpha val="20000"/>
                                </a:srgb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453715121" name="Vrije vorm: Vorm 10"/>
                        <wps:cNvSpPr/>
                        <wps:spPr>
                          <a:xfrm rot="10799991">
                            <a:off x="3733577" y="7536275"/>
                            <a:ext cx="2057994" cy="184359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4902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75208689" name="Vrije vorm: Vorm 10"/>
                        <wps:cNvSpPr/>
                        <wps:spPr>
                          <a:xfrm rot="10799991" flipH="1" flipV="1">
                            <a:off x="4727658" y="7090102"/>
                            <a:ext cx="939564" cy="92727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6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97449683" name="Vrije vorm: Vorm 10"/>
                        <wps:cNvSpPr/>
                        <wps:spPr>
                          <a:xfrm rot="10799991" flipH="1" flipV="1">
                            <a:off x="2988122" y="8160398"/>
                            <a:ext cx="549618" cy="5424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1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722781820" name="Vrije vorm: Vorm 10"/>
                        <wps:cNvSpPr/>
                        <wps:spPr>
                          <a:xfrm rot="10799991" flipH="1" flipV="1">
                            <a:off x="0" y="0"/>
                            <a:ext cx="549618" cy="5424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36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58300825" name="Vrije vorm: Vorm 10"/>
                        <wps:cNvSpPr/>
                        <wps:spPr>
                          <a:xfrm rot="10799991" flipH="1" flipV="1">
                            <a:off x="3983950" y="7019172"/>
                            <a:ext cx="343210" cy="33873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647519"/>
                              <a:gd name="f7" fmla="val 2612594"/>
                              <a:gd name="f8" fmla="val 1439383"/>
                              <a:gd name="f9" fmla="val 2598425"/>
                              <a:gd name="f10" fmla="val 1427010"/>
                              <a:gd name="f11" fmla="val 2605087"/>
                              <a:gd name="f12" fmla="val 1427751"/>
                              <a:gd name="f13" fmla="val 2605405"/>
                              <a:gd name="f14" fmla="val 1542263"/>
                              <a:gd name="f15" fmla="val 2530792"/>
                              <a:gd name="f16" fmla="val 1527023"/>
                              <a:gd name="f17" fmla="val 2534602"/>
                              <a:gd name="f18" fmla="val 1516545"/>
                              <a:gd name="f19" fmla="val 2538412"/>
                              <a:gd name="f20" fmla="val 1502258"/>
                              <a:gd name="f21" fmla="val 2540317"/>
                              <a:gd name="f22" fmla="val 1487970"/>
                              <a:gd name="f23" fmla="val 2542222"/>
                              <a:gd name="f24" fmla="val 1470825"/>
                              <a:gd name="f25" fmla="val 2545079"/>
                              <a:gd name="f26" fmla="val 1442250"/>
                              <a:gd name="f27" fmla="val 2547937"/>
                              <a:gd name="f28" fmla="val 1440345"/>
                              <a:gd name="f29" fmla="val 2543174"/>
                              <a:gd name="f30" fmla="val 1439393"/>
                              <a:gd name="f31" fmla="val 1452728"/>
                              <a:gd name="f32" fmla="val 1465110"/>
                              <a:gd name="f33" fmla="val 1481303"/>
                              <a:gd name="f34" fmla="val 2536507"/>
                              <a:gd name="f35" fmla="val 1496543"/>
                              <a:gd name="f36" fmla="val 1515593"/>
                              <a:gd name="f37" fmla="val 2533649"/>
                              <a:gd name="f38" fmla="val 1646324"/>
                              <a:gd name="f39" fmla="val 2520821"/>
                              <a:gd name="f40" fmla="val 1643880"/>
                              <a:gd name="f41" fmla="val 2521511"/>
                              <a:gd name="f42" fmla="val 1645133"/>
                              <a:gd name="f43" fmla="val 2521267"/>
                              <a:gd name="f44" fmla="val 899801"/>
                              <a:gd name="f45" fmla="val 2506503"/>
                              <a:gd name="f46" fmla="val 908612"/>
                              <a:gd name="f47" fmla="val 2507932"/>
                              <a:gd name="f48" fmla="val 922185"/>
                              <a:gd name="f49" fmla="val 2511742"/>
                              <a:gd name="f50" fmla="val 942187"/>
                              <a:gd name="f51" fmla="val 2517457"/>
                              <a:gd name="f52" fmla="val 947902"/>
                              <a:gd name="f53" fmla="val 2518409"/>
                              <a:gd name="f54" fmla="val 954570"/>
                              <a:gd name="f55" fmla="val 960285"/>
                              <a:gd name="f56" fmla="val 977430"/>
                              <a:gd name="f57" fmla="val 2526982"/>
                              <a:gd name="f58" fmla="val 993622"/>
                              <a:gd name="f59" fmla="val 2535555"/>
                              <a:gd name="f60" fmla="val 1010767"/>
                              <a:gd name="f61" fmla="val 2543175"/>
                              <a:gd name="f62" fmla="val 1017435"/>
                              <a:gd name="f63" fmla="val 2544127"/>
                              <a:gd name="f64" fmla="val 1026007"/>
                              <a:gd name="f65" fmla="val 2546032"/>
                              <a:gd name="f66" fmla="val 1033627"/>
                              <a:gd name="f67" fmla="val 1035057"/>
                              <a:gd name="f68" fmla="val 2548414"/>
                              <a:gd name="f69" fmla="val 1040295"/>
                              <a:gd name="f70" fmla="val 1046962"/>
                              <a:gd name="f71" fmla="val 2545080"/>
                              <a:gd name="f72" fmla="val 1053630"/>
                              <a:gd name="f73" fmla="val 2546985"/>
                              <a:gd name="f74" fmla="val 1060297"/>
                              <a:gd name="f75" fmla="val 2548890"/>
                              <a:gd name="f76" fmla="val 1066965"/>
                              <a:gd name="f77" fmla="val 2550795"/>
                              <a:gd name="f78" fmla="val 1073632"/>
                              <a:gd name="f79" fmla="val 2551747"/>
                              <a:gd name="f80" fmla="val 1080300"/>
                              <a:gd name="f81" fmla="val 2553652"/>
                              <a:gd name="f82" fmla="val 1119713"/>
                              <a:gd name="f83" fmla="val 2562818"/>
                              <a:gd name="f84" fmla="val 1120305"/>
                              <a:gd name="f85" fmla="val 2562225"/>
                              <a:gd name="f86" fmla="val 1134592"/>
                              <a:gd name="f87" fmla="val 2564130"/>
                              <a:gd name="f88" fmla="val 1150785"/>
                              <a:gd name="f89" fmla="val 2566987"/>
                              <a:gd name="f90" fmla="val 1166025"/>
                              <a:gd name="f91" fmla="val 2569845"/>
                              <a:gd name="f92" fmla="val 1172692"/>
                              <a:gd name="f93" fmla="val 2570797"/>
                              <a:gd name="f94" fmla="val 1180312"/>
                              <a:gd name="f95" fmla="val 2571750"/>
                              <a:gd name="f96" fmla="val 1187932"/>
                              <a:gd name="f97" fmla="val 2573655"/>
                              <a:gd name="f98" fmla="val 1195552"/>
                              <a:gd name="f99" fmla="val 2574607"/>
                              <a:gd name="f100" fmla="val 1203172"/>
                              <a:gd name="f101" fmla="val 2575560"/>
                              <a:gd name="f102" fmla="val 1209840"/>
                              <a:gd name="f103" fmla="val 1223175"/>
                              <a:gd name="f104" fmla="val 1237462"/>
                              <a:gd name="f105" fmla="val 2576512"/>
                              <a:gd name="f106" fmla="val 1254607"/>
                              <a:gd name="f107" fmla="val 2577465"/>
                              <a:gd name="f108" fmla="val 1271752"/>
                              <a:gd name="f109" fmla="val 1291755"/>
                              <a:gd name="f110" fmla="val 2578417"/>
                              <a:gd name="f111" fmla="val 1315567"/>
                              <a:gd name="f112" fmla="val 1318213"/>
                              <a:gd name="f113" fmla="val 1324140"/>
                              <a:gd name="f114" fmla="val 2573178"/>
                              <a:gd name="f115" fmla="val 1328188"/>
                              <a:gd name="f116" fmla="val 1333189"/>
                              <a:gd name="f117" fmla="val 2570321"/>
                              <a:gd name="f118" fmla="val 1337475"/>
                              <a:gd name="f119" fmla="val 2568892"/>
                              <a:gd name="f120" fmla="val 1342238"/>
                              <a:gd name="f121" fmla="val 1347000"/>
                              <a:gd name="f122" fmla="val 2568654"/>
                              <a:gd name="f123" fmla="val 1351048"/>
                              <a:gd name="f124" fmla="val 1355096"/>
                              <a:gd name="f125" fmla="val 1358430"/>
                              <a:gd name="f126" fmla="val 1360335"/>
                              <a:gd name="f127" fmla="val 2569844"/>
                              <a:gd name="f128" fmla="val 1362835"/>
                              <a:gd name="f129" fmla="val 1384147"/>
                              <a:gd name="f130" fmla="val 1382242"/>
                              <a:gd name="f131" fmla="val 2579370"/>
                              <a:gd name="f132" fmla="val 1379385"/>
                              <a:gd name="f133" fmla="val 2583180"/>
                              <a:gd name="f134" fmla="val 1377480"/>
                              <a:gd name="f135" fmla="val 2586037"/>
                              <a:gd name="f136" fmla="val 1376527"/>
                              <a:gd name="f137" fmla="val 2586990"/>
                              <a:gd name="f138" fmla="val 1375575"/>
                              <a:gd name="f139" fmla="val 2587942"/>
                              <a:gd name="f140" fmla="val 1373670"/>
                              <a:gd name="f141" fmla="val 2590800"/>
                              <a:gd name="f142" fmla="val 1370812"/>
                              <a:gd name="f143" fmla="val 2592705"/>
                              <a:gd name="f144" fmla="val 1366050"/>
                              <a:gd name="f145" fmla="val 2594610"/>
                              <a:gd name="f146" fmla="val 1361287"/>
                              <a:gd name="f147" fmla="val 2596515"/>
                              <a:gd name="f148" fmla="val 1352715"/>
                              <a:gd name="f149" fmla="val 1338427"/>
                              <a:gd name="f150" fmla="val 1328902"/>
                              <a:gd name="f151" fmla="val 2595562"/>
                              <a:gd name="f152" fmla="val 1318425"/>
                              <a:gd name="f153" fmla="val 1308900"/>
                              <a:gd name="f154" fmla="val 1286992"/>
                              <a:gd name="f155" fmla="val 2593657"/>
                              <a:gd name="f156" fmla="val 1266037"/>
                              <a:gd name="f157" fmla="val 1245082"/>
                              <a:gd name="f158" fmla="val 1229842"/>
                              <a:gd name="f159" fmla="val 2591752"/>
                              <a:gd name="f160" fmla="val 1213650"/>
                              <a:gd name="f161" fmla="val 1197457"/>
                              <a:gd name="f162" fmla="val 2588895"/>
                              <a:gd name="f163" fmla="val 1184122"/>
                              <a:gd name="f164" fmla="val 1169835"/>
                              <a:gd name="f165" fmla="val 2585085"/>
                              <a:gd name="f166" fmla="val 1155547"/>
                              <a:gd name="f167" fmla="val 1141260"/>
                              <a:gd name="f168" fmla="val 2581275"/>
                              <a:gd name="f169" fmla="val 1127925"/>
                              <a:gd name="f170" fmla="val 1113637"/>
                              <a:gd name="f171" fmla="val 1092682"/>
                              <a:gd name="f172" fmla="val 2572702"/>
                              <a:gd name="f173" fmla="val 1069822"/>
                              <a:gd name="f174" fmla="val 1049820"/>
                              <a:gd name="f175" fmla="val 1029817"/>
                              <a:gd name="f176" fmla="val 1011720"/>
                              <a:gd name="f177" fmla="val 2557462"/>
                              <a:gd name="f178" fmla="val 1000290"/>
                              <a:gd name="f179" fmla="val 1000863"/>
                              <a:gd name="f180" fmla="val 2550379"/>
                              <a:gd name="f181" fmla="val 971715"/>
                              <a:gd name="f182" fmla="val 2541270"/>
                              <a:gd name="f183" fmla="val 964095"/>
                              <a:gd name="f184" fmla="val 2537459"/>
                              <a:gd name="f185" fmla="val 955522"/>
                              <a:gd name="f186" fmla="val 2533650"/>
                              <a:gd name="f187" fmla="val 945997"/>
                              <a:gd name="f188" fmla="val 2529840"/>
                              <a:gd name="f189" fmla="val 935520"/>
                              <a:gd name="f190" fmla="val 925995"/>
                              <a:gd name="f191" fmla="val 2524125"/>
                              <a:gd name="f192" fmla="val 916470"/>
                              <a:gd name="f193" fmla="val 2520315"/>
                              <a:gd name="f194" fmla="val 905992"/>
                              <a:gd name="f195" fmla="val 2516505"/>
                              <a:gd name="f196" fmla="val 896467"/>
                              <a:gd name="f197" fmla="val 2513647"/>
                              <a:gd name="f198" fmla="val 885990"/>
                              <a:gd name="f199" fmla="val 2509837"/>
                              <a:gd name="f200" fmla="val 886943"/>
                              <a:gd name="f201" fmla="val 2506027"/>
                              <a:gd name="f202" fmla="val 890991"/>
                              <a:gd name="f203" fmla="val 2505075"/>
                              <a:gd name="f204" fmla="val 1460492"/>
                              <a:gd name="f205" fmla="val 2486082"/>
                              <a:gd name="f206" fmla="val 1445939"/>
                              <a:gd name="f207" fmla="val 2488303"/>
                              <a:gd name="f208" fmla="val 1345293"/>
                              <a:gd name="f209" fmla="val 2493385"/>
                              <a:gd name="f210" fmla="val 1378432"/>
                              <a:gd name="f211" fmla="val 2497454"/>
                              <a:gd name="f212" fmla="val 1380337"/>
                              <a:gd name="f213" fmla="val 2496502"/>
                              <a:gd name="f214" fmla="val 1383195"/>
                              <a:gd name="f215" fmla="val 1387005"/>
                              <a:gd name="f216" fmla="val 2495549"/>
                              <a:gd name="f217" fmla="val 1407007"/>
                              <a:gd name="f218" fmla="val 2492692"/>
                              <a:gd name="f219" fmla="val 1426057"/>
                              <a:gd name="f220" fmla="val 2490787"/>
                              <a:gd name="f221" fmla="val 1446060"/>
                              <a:gd name="f222" fmla="val 2488882"/>
                              <a:gd name="f223" fmla="val 1448203"/>
                              <a:gd name="f224" fmla="val 2488406"/>
                              <a:gd name="f225" fmla="val 1451716"/>
                              <a:gd name="f226" fmla="val 2487751"/>
                              <a:gd name="f227" fmla="val 1455778"/>
                              <a:gd name="f228" fmla="val 2486992"/>
                              <a:gd name="f229" fmla="val 1550918"/>
                              <a:gd name="f230" fmla="val 2472281"/>
                              <a:gd name="f231" fmla="val 1501488"/>
                              <a:gd name="f232" fmla="val 2479825"/>
                              <a:gd name="f233" fmla="val 1518450"/>
                              <a:gd name="f234" fmla="val 2480309"/>
                              <a:gd name="f235" fmla="val 1528928"/>
                              <a:gd name="f236" fmla="val 2479833"/>
                              <a:gd name="f237" fmla="val 1536786"/>
                              <a:gd name="f238" fmla="val 2477928"/>
                              <a:gd name="f239" fmla="val 1542858"/>
                              <a:gd name="f240" fmla="val 2475785"/>
                              <a:gd name="f241" fmla="val 1731355"/>
                              <a:gd name="f242" fmla="val 2470078"/>
                              <a:gd name="f243" fmla="val 1576323"/>
                              <a:gd name="f244" fmla="val 2511364"/>
                              <a:gd name="f245" fmla="val 1654777"/>
                              <a:gd name="f246" fmla="val 2493883"/>
                              <a:gd name="f247" fmla="val 737400"/>
                              <a:gd name="f248" fmla="val 2450782"/>
                              <a:gd name="f249" fmla="val 787882"/>
                              <a:gd name="f250" fmla="val 2468879"/>
                              <a:gd name="f251" fmla="val 820267"/>
                              <a:gd name="f252" fmla="val 2485072"/>
                              <a:gd name="f253" fmla="val 846937"/>
                              <a:gd name="f254" fmla="val 859320"/>
                              <a:gd name="f255" fmla="val 2502217"/>
                              <a:gd name="f256" fmla="val 872655"/>
                              <a:gd name="f257" fmla="val 2516504"/>
                              <a:gd name="f258" fmla="val 915517"/>
                              <a:gd name="f259" fmla="val 2520314"/>
                              <a:gd name="f260" fmla="val 925042"/>
                              <a:gd name="f261" fmla="val 2524124"/>
                              <a:gd name="f262" fmla="val 934567"/>
                              <a:gd name="f263" fmla="val 945045"/>
                              <a:gd name="f264" fmla="val 2529839"/>
                              <a:gd name="f265" fmla="val 963142"/>
                              <a:gd name="f266" fmla="val 970762"/>
                              <a:gd name="f267" fmla="val 2541269"/>
                              <a:gd name="f268" fmla="val 968857"/>
                              <a:gd name="f269" fmla="val 966952"/>
                              <a:gd name="f270" fmla="val 965047"/>
                              <a:gd name="f271" fmla="val 949807"/>
                              <a:gd name="f272" fmla="val 931710"/>
                              <a:gd name="f273" fmla="val 913612"/>
                              <a:gd name="f274" fmla="val 895515"/>
                              <a:gd name="f275" fmla="val 2523172"/>
                              <a:gd name="f276" fmla="val 868845"/>
                              <a:gd name="f277" fmla="val 2512694"/>
                              <a:gd name="f278" fmla="val 860272"/>
                              <a:gd name="f279" fmla="val 2508884"/>
                              <a:gd name="f280" fmla="val 850747"/>
                              <a:gd name="f281" fmla="val 2505074"/>
                              <a:gd name="f282" fmla="val 842175"/>
                              <a:gd name="f283" fmla="val 2501264"/>
                              <a:gd name="f284" fmla="val 829792"/>
                              <a:gd name="f285" fmla="val 818362"/>
                              <a:gd name="f286" fmla="val 806932"/>
                              <a:gd name="f287" fmla="val 796455"/>
                              <a:gd name="f288" fmla="val 2484119"/>
                              <a:gd name="f289" fmla="val 785977"/>
                              <a:gd name="f290" fmla="val 776452"/>
                              <a:gd name="f291" fmla="val 2475547"/>
                              <a:gd name="f292" fmla="val 766927"/>
                              <a:gd name="f293" fmla="val 2471737"/>
                              <a:gd name="f294" fmla="val 759307"/>
                              <a:gd name="f295" fmla="val 2466974"/>
                              <a:gd name="f296" fmla="val 752640"/>
                              <a:gd name="f297" fmla="val 2463164"/>
                              <a:gd name="f298" fmla="val 745972"/>
                              <a:gd name="f299" fmla="val 2458402"/>
                              <a:gd name="f300" fmla="val 741210"/>
                              <a:gd name="f301" fmla="val 2454592"/>
                              <a:gd name="f302" fmla="val 782168"/>
                              <a:gd name="f303" fmla="val 2426970"/>
                              <a:gd name="f304" fmla="val 800265"/>
                              <a:gd name="f305" fmla="val 2436495"/>
                              <a:gd name="f306" fmla="val 815505"/>
                              <a:gd name="f307" fmla="val 2445067"/>
                              <a:gd name="f308" fmla="val 834555"/>
                              <a:gd name="f309" fmla="val 2453640"/>
                              <a:gd name="f310" fmla="val 832650"/>
                              <a:gd name="f311" fmla="val 830745"/>
                              <a:gd name="f312" fmla="val 2455545"/>
                              <a:gd name="f313" fmla="val 827888"/>
                              <a:gd name="f314" fmla="val 2457450"/>
                              <a:gd name="f315" fmla="val 807885"/>
                              <a:gd name="f316" fmla="val 2447925"/>
                              <a:gd name="f317" fmla="val 786930"/>
                              <a:gd name="f318" fmla="val 2437447"/>
                              <a:gd name="f319" fmla="val 766928"/>
                              <a:gd name="f320" fmla="val 2427922"/>
                              <a:gd name="f321" fmla="val 772643"/>
                              <a:gd name="f322" fmla="val 776453"/>
                              <a:gd name="f323" fmla="val 588810"/>
                              <a:gd name="f324" fmla="val 2362200"/>
                              <a:gd name="f325" fmla="val 620242"/>
                              <a:gd name="f326" fmla="val 2375535"/>
                              <a:gd name="f327" fmla="val 636435"/>
                              <a:gd name="f328" fmla="val 2387917"/>
                              <a:gd name="f329" fmla="val 653580"/>
                              <a:gd name="f330" fmla="val 2398395"/>
                              <a:gd name="f331" fmla="val 657390"/>
                              <a:gd name="f332" fmla="val 2403157"/>
                              <a:gd name="f333" fmla="val 669772"/>
                              <a:gd name="f334" fmla="val 2412682"/>
                              <a:gd name="f335" fmla="val 666915"/>
                              <a:gd name="f336" fmla="val 2413635"/>
                              <a:gd name="f337" fmla="val 655485"/>
                              <a:gd name="f338" fmla="val 2407920"/>
                              <a:gd name="f339" fmla="val 645007"/>
                              <a:gd name="f340" fmla="val 2397442"/>
                              <a:gd name="f341" fmla="val 627862"/>
                              <a:gd name="f342" fmla="val 2392680"/>
                              <a:gd name="f343" fmla="val 613575"/>
                              <a:gd name="f344" fmla="val 2383155"/>
                              <a:gd name="f345" fmla="val 601192"/>
                              <a:gd name="f346" fmla="val 2374582"/>
                              <a:gd name="f347" fmla="val 593572"/>
                              <a:gd name="f348" fmla="val 2367915"/>
                              <a:gd name="f349" fmla="val 702387"/>
                              <a:gd name="f350" fmla="val 2337759"/>
                              <a:gd name="f351" fmla="val 702396"/>
                              <a:gd name="f352" fmla="val 2338030"/>
                              <a:gd name="f353" fmla="val 705613"/>
                              <a:gd name="f354" fmla="val 2341924"/>
                              <a:gd name="f355" fmla="val 705967"/>
                              <a:gd name="f356" fmla="val 2340292"/>
                              <a:gd name="f357" fmla="val 2093409"/>
                              <a:gd name="f358" fmla="val 2275234"/>
                              <a:gd name="f359" fmla="val 2089950"/>
                              <a:gd name="f360" fmla="val 2275522"/>
                              <a:gd name="f361" fmla="val 2073757"/>
                              <a:gd name="f362" fmla="val 2288857"/>
                              <a:gd name="f363" fmla="val 2052802"/>
                              <a:gd name="f364" fmla="val 2303145"/>
                              <a:gd name="f365" fmla="val 2032800"/>
                              <a:gd name="f366" fmla="val 2316480"/>
                              <a:gd name="f367" fmla="val 2012797"/>
                              <a:gd name="f368" fmla="val 2329815"/>
                              <a:gd name="f369" fmla="val 1991842"/>
                              <a:gd name="f370" fmla="val 1976602"/>
                              <a:gd name="f371" fmla="val 2346960"/>
                              <a:gd name="f372" fmla="val 1964220"/>
                              <a:gd name="f373" fmla="val 2354580"/>
                              <a:gd name="f374" fmla="val 1950885"/>
                              <a:gd name="f375" fmla="val 1936597"/>
                              <a:gd name="f376" fmla="val 2370772"/>
                              <a:gd name="f377" fmla="val 1928977"/>
                              <a:gd name="f378" fmla="val 2373630"/>
                              <a:gd name="f379" fmla="val 1922310"/>
                              <a:gd name="f380" fmla="val 2377440"/>
                              <a:gd name="f381" fmla="val 1914690"/>
                              <a:gd name="f382" fmla="val 2380297"/>
                              <a:gd name="f383" fmla="val 1907070"/>
                              <a:gd name="f384" fmla="val 1899450"/>
                              <a:gd name="f385" fmla="val 2386012"/>
                              <a:gd name="f386" fmla="val 1891830"/>
                              <a:gd name="f387" fmla="val 2389822"/>
                              <a:gd name="f388" fmla="val 1886115"/>
                              <a:gd name="f389" fmla="val 2394585"/>
                              <a:gd name="f390" fmla="val 1874685"/>
                              <a:gd name="f391" fmla="val 2399347"/>
                              <a:gd name="f392" fmla="val 1864207"/>
                              <a:gd name="f393" fmla="val 2404110"/>
                              <a:gd name="f394" fmla="val 1853730"/>
                              <a:gd name="f395" fmla="val 2408872"/>
                              <a:gd name="f396" fmla="val 1844205"/>
                              <a:gd name="f397" fmla="val 1843252"/>
                              <a:gd name="f398" fmla="val 2416492"/>
                              <a:gd name="f399" fmla="val 1833727"/>
                              <a:gd name="f400" fmla="val 2420302"/>
                              <a:gd name="f401" fmla="val 1823250"/>
                              <a:gd name="f402" fmla="val 2425065"/>
                              <a:gd name="f403" fmla="val 1812772"/>
                              <a:gd name="f404" fmla="val 2428875"/>
                              <a:gd name="f405" fmla="val 1802295"/>
                              <a:gd name="f406" fmla="val 2433637"/>
                              <a:gd name="f407" fmla="val 1791817"/>
                              <a:gd name="f408" fmla="val 1781340"/>
                              <a:gd name="f409" fmla="val 2440305"/>
                              <a:gd name="f410" fmla="val 1779435"/>
                              <a:gd name="f411" fmla="val 2442210"/>
                              <a:gd name="f412" fmla="val 1775625"/>
                              <a:gd name="f413" fmla="val 2446020"/>
                              <a:gd name="f414" fmla="val 1772767"/>
                              <a:gd name="f415" fmla="val 2448877"/>
                              <a:gd name="f416" fmla="val 1768005"/>
                              <a:gd name="f417" fmla="val 1764195"/>
                              <a:gd name="f418" fmla="val 2451735"/>
                              <a:gd name="f419" fmla="val 1759432"/>
                              <a:gd name="f420" fmla="val 1748002"/>
                              <a:gd name="f421" fmla="val 2456497"/>
                              <a:gd name="f422" fmla="val 1736572"/>
                              <a:gd name="f423" fmla="val 1726095"/>
                              <a:gd name="f424" fmla="val 2459355"/>
                              <a:gd name="f425" fmla="val 1710855"/>
                              <a:gd name="f426" fmla="val 2464117"/>
                              <a:gd name="f427" fmla="val 1696567"/>
                              <a:gd name="f428" fmla="val 2468880"/>
                              <a:gd name="f429" fmla="val 1683232"/>
                              <a:gd name="f430" fmla="val 2472690"/>
                              <a:gd name="f431" fmla="val 1669897"/>
                              <a:gd name="f432" fmla="val 2476500"/>
                              <a:gd name="f433" fmla="val 1656562"/>
                              <a:gd name="f434" fmla="val 2480310"/>
                              <a:gd name="f435" fmla="val 1644180"/>
                              <a:gd name="f436" fmla="val 1630845"/>
                              <a:gd name="f437" fmla="val 2489835"/>
                              <a:gd name="f438" fmla="val 1616557"/>
                              <a:gd name="f439" fmla="val 1601317"/>
                              <a:gd name="f440" fmla="val 2497455"/>
                              <a:gd name="f441" fmla="val 1586077"/>
                              <a:gd name="f442" fmla="val 1568932"/>
                              <a:gd name="f443" fmla="val 2506980"/>
                              <a:gd name="f444" fmla="val 1547977"/>
                              <a:gd name="f445" fmla="val 2510790"/>
                              <a:gd name="f446" fmla="val 1498447"/>
                              <a:gd name="f447" fmla="val 1480350"/>
                              <a:gd name="f448" fmla="val 2519362"/>
                              <a:gd name="f449" fmla="val 1472730"/>
                              <a:gd name="f450" fmla="val 1471777"/>
                              <a:gd name="f451" fmla="val 2525077"/>
                              <a:gd name="f452" fmla="val 2526030"/>
                              <a:gd name="f453" fmla="val 1434646"/>
                              <a:gd name="f454" fmla="val 2535075"/>
                              <a:gd name="f455" fmla="val 1435583"/>
                              <a:gd name="f456" fmla="val 1475761"/>
                              <a:gd name="f457" fmla="val 2525510"/>
                              <a:gd name="f458" fmla="val 1476540"/>
                              <a:gd name="f459" fmla="val 1484160"/>
                              <a:gd name="f460" fmla="val 2518410"/>
                              <a:gd name="f461" fmla="val 1503210"/>
                              <a:gd name="f462" fmla="val 1551788"/>
                              <a:gd name="f463" fmla="val 1571790"/>
                              <a:gd name="f464" fmla="val 1588935"/>
                              <a:gd name="f465" fmla="val 1605128"/>
                              <a:gd name="f466" fmla="val 1620368"/>
                              <a:gd name="f467" fmla="val 1634655"/>
                              <a:gd name="f468" fmla="val 1647990"/>
                              <a:gd name="f469" fmla="val 1661325"/>
                              <a:gd name="f470" fmla="val 2481262"/>
                              <a:gd name="f471" fmla="val 1673708"/>
                              <a:gd name="f472" fmla="val 2477452"/>
                              <a:gd name="f473" fmla="val 1687043"/>
                              <a:gd name="f474" fmla="val 1700378"/>
                              <a:gd name="f475" fmla="val 1713713"/>
                              <a:gd name="f476" fmla="val 1729905"/>
                              <a:gd name="f477" fmla="val 1741335"/>
                              <a:gd name="f478" fmla="val 1752765"/>
                              <a:gd name="f479" fmla="val 1763243"/>
                              <a:gd name="f480" fmla="val 1740675"/>
                              <a:gd name="f481" fmla="val 2467181"/>
                              <a:gd name="f482" fmla="val 2466975"/>
                              <a:gd name="f483" fmla="val 1748955"/>
                              <a:gd name="f484" fmla="val 2462212"/>
                              <a:gd name="f485" fmla="val 1758480"/>
                              <a:gd name="f486" fmla="val 1765148"/>
                              <a:gd name="f487" fmla="val 2452687"/>
                              <a:gd name="f488" fmla="val 1769910"/>
                              <a:gd name="f489" fmla="val 1773720"/>
                              <a:gd name="f490" fmla="val 2449830"/>
                              <a:gd name="f491" fmla="val 1778483"/>
                              <a:gd name="f492" fmla="val 1779371"/>
                              <a:gd name="f493" fmla="val 2447679"/>
                              <a:gd name="f494" fmla="val 1785150"/>
                              <a:gd name="f495" fmla="val 2441257"/>
                              <a:gd name="f496" fmla="val 1795628"/>
                              <a:gd name="f497" fmla="val 1806105"/>
                              <a:gd name="f498" fmla="val 1816583"/>
                              <a:gd name="f499" fmla="val 2429827"/>
                              <a:gd name="f500" fmla="val 1827060"/>
                              <a:gd name="f501" fmla="val 1837538"/>
                              <a:gd name="f502" fmla="val 2421255"/>
                              <a:gd name="f503" fmla="val 1847063"/>
                              <a:gd name="f504" fmla="val 2417445"/>
                              <a:gd name="f505" fmla="val 1848015"/>
                              <a:gd name="f506" fmla="val 1857540"/>
                              <a:gd name="f507" fmla="val 2409825"/>
                              <a:gd name="f508" fmla="val 1868018"/>
                              <a:gd name="f509" fmla="val 2405062"/>
                              <a:gd name="f510" fmla="val 1878495"/>
                              <a:gd name="f511" fmla="val 2400300"/>
                              <a:gd name="f512" fmla="val 1889925"/>
                              <a:gd name="f513" fmla="val 2395537"/>
                              <a:gd name="f514" fmla="val 1895640"/>
                              <a:gd name="f515" fmla="val 2390775"/>
                              <a:gd name="f516" fmla="val 1903260"/>
                              <a:gd name="f517" fmla="val 1910880"/>
                              <a:gd name="f518" fmla="val 2385060"/>
                              <a:gd name="f519" fmla="val 1918500"/>
                              <a:gd name="f520" fmla="val 2381250"/>
                              <a:gd name="f521" fmla="val 1934176"/>
                              <a:gd name="f522" fmla="val 2374435"/>
                              <a:gd name="f523" fmla="val 1942313"/>
                              <a:gd name="f524" fmla="val 2368867"/>
                              <a:gd name="f525" fmla="val 1955648"/>
                              <a:gd name="f526" fmla="val 2360295"/>
                              <a:gd name="f527" fmla="val 1969935"/>
                              <a:gd name="f528" fmla="val 2352675"/>
                              <a:gd name="f529" fmla="val 1982318"/>
                              <a:gd name="f530" fmla="val 2345055"/>
                              <a:gd name="f531" fmla="val 1997558"/>
                              <a:gd name="f532" fmla="val 2339340"/>
                              <a:gd name="f533" fmla="val 2017560"/>
                              <a:gd name="f534" fmla="val 2327910"/>
                              <a:gd name="f535" fmla="val 2038515"/>
                              <a:gd name="f536" fmla="val 2314575"/>
                              <a:gd name="f537" fmla="val 460060"/>
                              <a:gd name="f538" fmla="val 2262062"/>
                              <a:gd name="f539" fmla="val 463676"/>
                              <a:gd name="f540" fmla="val 2265164"/>
                              <a:gd name="f541" fmla="val 464911"/>
                              <a:gd name="f542" fmla="val 2265793"/>
                              <a:gd name="f543" fmla="val 2099802"/>
                              <a:gd name="f544" fmla="val 2237197"/>
                              <a:gd name="f545" fmla="val 2099475"/>
                              <a:gd name="f546" fmla="val 2237422"/>
                              <a:gd name="f547" fmla="val 2237694"/>
                              <a:gd name="f548" fmla="val 2100989"/>
                              <a:gd name="f549" fmla="val 2237910"/>
                              <a:gd name="f550" fmla="val 2101380"/>
                              <a:gd name="f551" fmla="val 2120380"/>
                              <a:gd name="f552" fmla="val 2222979"/>
                              <a:gd name="f553" fmla="val 2114756"/>
                              <a:gd name="f554" fmla="val 2226864"/>
                              <a:gd name="f555" fmla="val 2113762"/>
                              <a:gd name="f556" fmla="val 2227897"/>
                              <a:gd name="f557" fmla="val 2117618"/>
                              <a:gd name="f558" fmla="val 2225429"/>
                              <a:gd name="f559" fmla="val 382287"/>
                              <a:gd name="f560" fmla="val 2175002"/>
                              <a:gd name="f561" fmla="val 418261"/>
                              <a:gd name="f562" fmla="val 2217358"/>
                              <a:gd name="f563" fmla="val 389737"/>
                              <a:gd name="f564" fmla="val 2183129"/>
                              <a:gd name="f565" fmla="val 2187820"/>
                              <a:gd name="f566" fmla="val 2174974"/>
                              <a:gd name="f567" fmla="val 2187735"/>
                              <a:gd name="f568" fmla="val 2175004"/>
                              <a:gd name="f569" fmla="val 2187105"/>
                              <a:gd name="f570" fmla="val 2179320"/>
                              <a:gd name="f571" fmla="val 2179485"/>
                              <a:gd name="f572" fmla="val 2186940"/>
                              <a:gd name="f573" fmla="val 2176627"/>
                              <a:gd name="f574" fmla="val 2191702"/>
                              <a:gd name="f575" fmla="val 2171865"/>
                              <a:gd name="f576" fmla="val 2196465"/>
                              <a:gd name="f577" fmla="val 2168055"/>
                              <a:gd name="f578" fmla="val 2201227"/>
                              <a:gd name="f579" fmla="val 2163292"/>
                              <a:gd name="f580" fmla="val 2206942"/>
                              <a:gd name="f581" fmla="val 2153767"/>
                              <a:gd name="f582" fmla="val 2216467"/>
                              <a:gd name="f583" fmla="val 2154858"/>
                              <a:gd name="f584" fmla="val 2216216"/>
                              <a:gd name="f585" fmla="val 2197417"/>
                              <a:gd name="f586" fmla="val 2175675"/>
                              <a:gd name="f587" fmla="val 2192655"/>
                              <a:gd name="f588" fmla="val 2187892"/>
                              <a:gd name="f589" fmla="val 2180272"/>
                              <a:gd name="f590" fmla="val 2188296"/>
                              <a:gd name="f591" fmla="val 2177177"/>
                              <a:gd name="f592" fmla="val 2188475"/>
                              <a:gd name="f593" fmla="val 2175510"/>
                              <a:gd name="f594" fmla="val 475386"/>
                              <a:gd name="f595" fmla="val 2153525"/>
                              <a:gd name="f596" fmla="val 477272"/>
                              <a:gd name="f597" fmla="val 2155822"/>
                              <a:gd name="f598" fmla="val 477367"/>
                              <a:gd name="f599" fmla="val 2155507"/>
                              <a:gd name="f600" fmla="val 334493"/>
                              <a:gd name="f601" fmla="val 2131694"/>
                              <a:gd name="f602" fmla="val 337350"/>
                              <a:gd name="f603" fmla="val 2128837"/>
                              <a:gd name="f604" fmla="val 346875"/>
                              <a:gd name="f605" fmla="val 2133599"/>
                              <a:gd name="f606" fmla="val 359258"/>
                              <a:gd name="f607" fmla="val 2147887"/>
                              <a:gd name="f608" fmla="val 360474"/>
                              <a:gd name="f609" fmla="val 2149319"/>
                              <a:gd name="f610" fmla="val 371759"/>
                              <a:gd name="f611" fmla="val 2151816"/>
                              <a:gd name="f612" fmla="val 377593"/>
                              <a:gd name="f613" fmla="val 2155745"/>
                              <a:gd name="f614" fmla="val 385451"/>
                              <a:gd name="f615" fmla="val 2163127"/>
                              <a:gd name="f616" fmla="val 397357"/>
                              <a:gd name="f617" fmla="val 2175509"/>
                              <a:gd name="f618" fmla="val 409740"/>
                              <a:gd name="f619" fmla="val 2185987"/>
                              <a:gd name="f620" fmla="val 423075"/>
                              <a:gd name="f621" fmla="val 2195512"/>
                              <a:gd name="f622" fmla="val 432600"/>
                              <a:gd name="f623" fmla="val 2204084"/>
                              <a:gd name="f624" fmla="val 442125"/>
                              <a:gd name="f625" fmla="val 2212657"/>
                              <a:gd name="f626" fmla="val 447840"/>
                              <a:gd name="f627" fmla="val 2220277"/>
                              <a:gd name="f628" fmla="val 2225039"/>
                              <a:gd name="f629" fmla="val 450697"/>
                              <a:gd name="f630" fmla="val 2228849"/>
                              <a:gd name="f631" fmla="val 452602"/>
                              <a:gd name="f632" fmla="val 2231707"/>
                              <a:gd name="f633" fmla="val 456412"/>
                              <a:gd name="f634" fmla="val 2235517"/>
                              <a:gd name="f635" fmla="val 468795"/>
                              <a:gd name="f636" fmla="val 2245994"/>
                              <a:gd name="f637" fmla="val 479272"/>
                              <a:gd name="f638" fmla="val 2255519"/>
                              <a:gd name="f639" fmla="val 492607"/>
                              <a:gd name="f640" fmla="val 2265997"/>
                              <a:gd name="f641" fmla="val 489750"/>
                              <a:gd name="f642" fmla="val 2269807"/>
                              <a:gd name="f643" fmla="val 484987"/>
                              <a:gd name="f644" fmla="val 2271712"/>
                              <a:gd name="f645" fmla="val 482130"/>
                              <a:gd name="f646" fmla="val 2274569"/>
                              <a:gd name="f647" fmla="val 448422"/>
                              <a:gd name="f648" fmla="val 2237115"/>
                              <a:gd name="f649" fmla="val 446888"/>
                              <a:gd name="f650" fmla="val 478787"/>
                              <a:gd name="f651" fmla="val 2272865"/>
                              <a:gd name="f652" fmla="val 484988"/>
                              <a:gd name="f653" fmla="val 488798"/>
                              <a:gd name="f654" fmla="val 2268854"/>
                              <a:gd name="f655" fmla="val 492608"/>
                              <a:gd name="f656" fmla="val 521183"/>
                              <a:gd name="f657" fmla="val 2290762"/>
                              <a:gd name="f658" fmla="val 551663"/>
                              <a:gd name="f659" fmla="val 2315527"/>
                              <a:gd name="f660" fmla="val 583095"/>
                              <a:gd name="f661" fmla="val 2337434"/>
                              <a:gd name="f662" fmla="val 577380"/>
                              <a:gd name="f663" fmla="val 2339339"/>
                              <a:gd name="f664" fmla="val 572618"/>
                              <a:gd name="f665" fmla="val 2341244"/>
                              <a:gd name="f666" fmla="val 564998"/>
                              <a:gd name="f667" fmla="val 2343149"/>
                              <a:gd name="f668" fmla="val 567855"/>
                              <a:gd name="f669" fmla="val 2345054"/>
                              <a:gd name="f670" fmla="val 568808"/>
                              <a:gd name="f671" fmla="val 2346007"/>
                              <a:gd name="f672" fmla="val 571665"/>
                              <a:gd name="f673" fmla="val 2347912"/>
                              <a:gd name="f674" fmla="val 562140"/>
                              <a:gd name="f675" fmla="val 554520"/>
                              <a:gd name="f676" fmla="val 2348864"/>
                              <a:gd name="f677" fmla="val 544995"/>
                              <a:gd name="f678" fmla="val 539280"/>
                              <a:gd name="f679" fmla="val 533565"/>
                              <a:gd name="f680" fmla="val 527850"/>
                              <a:gd name="f681" fmla="val 522135"/>
                              <a:gd name="f682" fmla="val 2333624"/>
                              <a:gd name="f683" fmla="val 517373"/>
                              <a:gd name="f684" fmla="val 2328862"/>
                              <a:gd name="f685" fmla="val 511658"/>
                              <a:gd name="f686" fmla="val 2325052"/>
                              <a:gd name="f687" fmla="val 498323"/>
                              <a:gd name="f688" fmla="val 2313622"/>
                              <a:gd name="f689" fmla="val 484035"/>
                              <a:gd name="f690" fmla="val 2303144"/>
                              <a:gd name="f691" fmla="val 471653"/>
                              <a:gd name="f692" fmla="val 2291714"/>
                              <a:gd name="f693" fmla="val 459270"/>
                              <a:gd name="f694" fmla="val 2280284"/>
                              <a:gd name="f695" fmla="val 434505"/>
                              <a:gd name="f696" fmla="val 2258377"/>
                              <a:gd name="f697" fmla="val 422123"/>
                              <a:gd name="f698" fmla="val 2246947"/>
                              <a:gd name="f699" fmla="val 411645"/>
                              <a:gd name="f700" fmla="val 400215"/>
                              <a:gd name="f701" fmla="val 394500"/>
                              <a:gd name="f702" fmla="val 2219324"/>
                              <a:gd name="f703" fmla="val 388785"/>
                              <a:gd name="f704" fmla="val 2213609"/>
                              <a:gd name="f705" fmla="val 384023"/>
                              <a:gd name="f706" fmla="val 2208847"/>
                              <a:gd name="f707" fmla="val 379260"/>
                              <a:gd name="f708" fmla="val 2203132"/>
                              <a:gd name="f709" fmla="val 373545"/>
                              <a:gd name="f710" fmla="val 368783"/>
                              <a:gd name="f711" fmla="val 369735"/>
                              <a:gd name="f712" fmla="val 2189797"/>
                              <a:gd name="f713" fmla="val 374498"/>
                              <a:gd name="f714" fmla="val 2184082"/>
                              <a:gd name="f715" fmla="val 381165"/>
                              <a:gd name="f716" fmla="val 387833"/>
                              <a:gd name="f717" fmla="val 393548"/>
                              <a:gd name="f718" fmla="val 401168"/>
                              <a:gd name="f719" fmla="val 407835"/>
                              <a:gd name="f720" fmla="val 414503"/>
                              <a:gd name="f721" fmla="val 2217419"/>
                              <a:gd name="f722" fmla="val 2226944"/>
                              <a:gd name="f723" fmla="val 431648"/>
                              <a:gd name="f724" fmla="val 440220"/>
                              <a:gd name="f725" fmla="val 2245042"/>
                              <a:gd name="f726" fmla="val 442406"/>
                              <a:gd name="f727" fmla="val 2246917"/>
                              <a:gd name="f728" fmla="val 2211704"/>
                              <a:gd name="f729" fmla="val 382118"/>
                              <a:gd name="f730" fmla="val 375450"/>
                              <a:gd name="f731" fmla="val 361163"/>
                              <a:gd name="f732" fmla="val 2166937"/>
                              <a:gd name="f733" fmla="val 354495"/>
                              <a:gd name="f734" fmla="val 2158364"/>
                              <a:gd name="f735" fmla="val 347828"/>
                              <a:gd name="f736" fmla="val 2149792"/>
                              <a:gd name="f737" fmla="val 341160"/>
                              <a:gd name="f738" fmla="val 2140267"/>
                              <a:gd name="f739" fmla="val 2432850"/>
                              <a:gd name="f740" fmla="val 1980247"/>
                              <a:gd name="f741" fmla="val 2432367"/>
                              <a:gd name="f742" fmla="val 1980454"/>
                              <a:gd name="f743" fmla="val 2421964"/>
                              <a:gd name="f744" fmla="val 2005422"/>
                              <a:gd name="f745" fmla="val 2422850"/>
                              <a:gd name="f746" fmla="val 1860918"/>
                              <a:gd name="f747" fmla="val 2397608"/>
                              <a:gd name="f748" fmla="val 1897379"/>
                              <a:gd name="f749" fmla="val 2392845"/>
                              <a:gd name="f750" fmla="val 1904999"/>
                              <a:gd name="f751" fmla="val 2389035"/>
                              <a:gd name="f752" fmla="val 1912619"/>
                              <a:gd name="f753" fmla="val 2385225"/>
                              <a:gd name="f754" fmla="val 1920239"/>
                              <a:gd name="f755" fmla="val 2380463"/>
                              <a:gd name="f756" fmla="val 1927859"/>
                              <a:gd name="f757" fmla="val 2376653"/>
                              <a:gd name="f758" fmla="val 1934527"/>
                              <a:gd name="f759" fmla="val 2372843"/>
                              <a:gd name="f760" fmla="val 1941194"/>
                              <a:gd name="f761" fmla="val 2363318"/>
                              <a:gd name="f762" fmla="val 1954529"/>
                              <a:gd name="f763" fmla="val 2353793"/>
                              <a:gd name="f764" fmla="val 1967864"/>
                              <a:gd name="f765" fmla="val 2343315"/>
                              <a:gd name="f766" fmla="val 2334743"/>
                              <a:gd name="f767" fmla="val 1993582"/>
                              <a:gd name="f768" fmla="val 2327123"/>
                              <a:gd name="f769" fmla="val 2005964"/>
                              <a:gd name="f770" fmla="val 2317598"/>
                              <a:gd name="f771" fmla="val 2019299"/>
                              <a:gd name="f772" fmla="val 2309978"/>
                              <a:gd name="f773" fmla="val 2029777"/>
                              <a:gd name="f774" fmla="val 2302358"/>
                              <a:gd name="f775" fmla="val 2040254"/>
                              <a:gd name="f776" fmla="val 2294738"/>
                              <a:gd name="f777" fmla="val 2050732"/>
                              <a:gd name="f778" fmla="val 2292832"/>
                              <a:gd name="f779" fmla="val 2051897"/>
                              <a:gd name="f780" fmla="val 2291272"/>
                              <a:gd name="f781" fmla="val 2054208"/>
                              <a:gd name="f782" fmla="val 2293785"/>
                              <a:gd name="f783" fmla="val 2052637"/>
                              <a:gd name="f784" fmla="val 2301405"/>
                              <a:gd name="f785" fmla="val 2042160"/>
                              <a:gd name="f786" fmla="val 2309025"/>
                              <a:gd name="f787" fmla="val 2031682"/>
                              <a:gd name="f788" fmla="val 2316645"/>
                              <a:gd name="f789" fmla="val 2021205"/>
                              <a:gd name="f790" fmla="val 2325218"/>
                              <a:gd name="f791" fmla="val 2007870"/>
                              <a:gd name="f792" fmla="val 2333790"/>
                              <a:gd name="f793" fmla="val 1995487"/>
                              <a:gd name="f794" fmla="val 2342363"/>
                              <a:gd name="f795" fmla="val 1982152"/>
                              <a:gd name="f796" fmla="val 2352840"/>
                              <a:gd name="f797" fmla="val 1969770"/>
                              <a:gd name="f798" fmla="val 2362365"/>
                              <a:gd name="f799" fmla="val 1956435"/>
                              <a:gd name="f800" fmla="val 2371890"/>
                              <a:gd name="f801" fmla="val 1943100"/>
                              <a:gd name="f802" fmla="val 2375700"/>
                              <a:gd name="f803" fmla="val 1936432"/>
                              <a:gd name="f804" fmla="val 1929765"/>
                              <a:gd name="f805" fmla="val 2384273"/>
                              <a:gd name="f806" fmla="val 1922145"/>
                              <a:gd name="f807" fmla="val 2388083"/>
                              <a:gd name="f808" fmla="val 1914525"/>
                              <a:gd name="f809" fmla="val 1906905"/>
                              <a:gd name="f810" fmla="val 2396655"/>
                              <a:gd name="f811" fmla="val 1899285"/>
                              <a:gd name="f812" fmla="val 2405228"/>
                              <a:gd name="f813" fmla="val 1884045"/>
                              <a:gd name="f814" fmla="val 2414753"/>
                              <a:gd name="f815" fmla="val 1870710"/>
                              <a:gd name="f816" fmla="val 2422373"/>
                              <a:gd name="f817" fmla="val 1862137"/>
                              <a:gd name="f818" fmla="val 2521433"/>
                              <a:gd name="f819" fmla="val 1847850"/>
                              <a:gd name="f820" fmla="val 2518575"/>
                              <a:gd name="f821" fmla="val 1860232"/>
                              <a:gd name="f822" fmla="val 2514765"/>
                              <a:gd name="f823" fmla="val 1871662"/>
                              <a:gd name="f824" fmla="val 2509050"/>
                              <a:gd name="f825" fmla="val 1884997"/>
                              <a:gd name="f826" fmla="val 2503335"/>
                              <a:gd name="f827" fmla="val 1897380"/>
                              <a:gd name="f828" fmla="val 2496668"/>
                              <a:gd name="f829" fmla="val 1910715"/>
                              <a:gd name="f830" fmla="val 2487143"/>
                              <a:gd name="f831" fmla="val 1925002"/>
                              <a:gd name="f832" fmla="val 2479523"/>
                              <a:gd name="f833" fmla="val 1940242"/>
                              <a:gd name="f834" fmla="val 2471903"/>
                              <a:gd name="f835" fmla="val 1954530"/>
                              <a:gd name="f836" fmla="val 2465235"/>
                              <a:gd name="f837" fmla="val 1965960"/>
                              <a:gd name="f838" fmla="val 2457615"/>
                              <a:gd name="f839" fmla="val 1977390"/>
                              <a:gd name="f840" fmla="val 2450948"/>
                              <a:gd name="f841" fmla="val 1985962"/>
                              <a:gd name="f842" fmla="val 2445233"/>
                              <a:gd name="f843" fmla="val 1991677"/>
                              <a:gd name="f844" fmla="val 2458568"/>
                              <a:gd name="f845" fmla="val 1965007"/>
                              <a:gd name="f846" fmla="val 2461425"/>
                              <a:gd name="f847" fmla="val 2466188"/>
                              <a:gd name="f848" fmla="val 1947862"/>
                              <a:gd name="f849" fmla="val 2469998"/>
                              <a:gd name="f850" fmla="val 1938337"/>
                              <a:gd name="f851" fmla="val 2473808"/>
                              <a:gd name="f852" fmla="val 1932622"/>
                              <a:gd name="f853" fmla="val 2475713"/>
                              <a:gd name="f854" fmla="val 1928812"/>
                              <a:gd name="f855" fmla="val 2478570"/>
                              <a:gd name="f856" fmla="val 1924050"/>
                              <a:gd name="f857" fmla="val 2482380"/>
                              <a:gd name="f858" fmla="val 1917382"/>
                              <a:gd name="f859" fmla="val 2486190"/>
                              <a:gd name="f860" fmla="val 1911667"/>
                              <a:gd name="f861" fmla="val 2490000"/>
                              <a:gd name="f862" fmla="val 1905000"/>
                              <a:gd name="f863" fmla="val 2493810"/>
                              <a:gd name="f864" fmla="val 1898332"/>
                              <a:gd name="f865" fmla="val 1892617"/>
                              <a:gd name="f866" fmla="val 2500478"/>
                              <a:gd name="f867" fmla="val 1885950"/>
                              <a:gd name="f868" fmla="val 2507145"/>
                              <a:gd name="f869" fmla="val 1873567"/>
                              <a:gd name="f870" fmla="val 1861185"/>
                              <a:gd name="f871" fmla="val 2459780"/>
                              <a:gd name="f872" fmla="val 1766202"/>
                              <a:gd name="f873" fmla="val 2436660"/>
                              <a:gd name="f874" fmla="val 1806892"/>
                              <a:gd name="f875" fmla="val 2436235"/>
                              <a:gd name="f876" fmla="val 1807870"/>
                              <a:gd name="f877" fmla="val 2459520"/>
                              <a:gd name="f878" fmla="val 1766887"/>
                              <a:gd name="f879" fmla="val 2472460"/>
                              <a:gd name="f880" fmla="val 1674043"/>
                              <a:gd name="f881" fmla="val 2444672"/>
                              <a:gd name="f882" fmla="val 1749965"/>
                              <a:gd name="f883" fmla="val 2427321"/>
                              <a:gd name="f884" fmla="val 1790989"/>
                              <a:gd name="f885" fmla="val 2407787"/>
                              <a:gd name="f886" fmla="val 1830865"/>
                              <a:gd name="f887" fmla="val 2386218"/>
                              <a:gd name="f888" fmla="val 1869449"/>
                              <a:gd name="f889" fmla="val 2377660"/>
                              <a:gd name="f890" fmla="val 1882980"/>
                              <a:gd name="f891" fmla="val 2377605"/>
                              <a:gd name="f892" fmla="val 1883092"/>
                              <a:gd name="f893" fmla="val 2373795"/>
                              <a:gd name="f894" fmla="val 2366175"/>
                              <a:gd name="f895" fmla="val 2357602"/>
                              <a:gd name="f896" fmla="val 2349030"/>
                              <a:gd name="f897" fmla="val 2341410"/>
                              <a:gd name="f898" fmla="val 2337600"/>
                              <a:gd name="f899" fmla="val 2330932"/>
                              <a:gd name="f900" fmla="val 1963102"/>
                              <a:gd name="f901" fmla="val 2322360"/>
                              <a:gd name="f902" fmla="val 1972627"/>
                              <a:gd name="f903" fmla="val 2314740"/>
                              <a:gd name="f904" fmla="val 1983105"/>
                              <a:gd name="f905" fmla="val 2307120"/>
                              <a:gd name="f906" fmla="val 2300452"/>
                              <a:gd name="f907" fmla="val 2005012"/>
                              <a:gd name="f908" fmla="val 2295690"/>
                              <a:gd name="f909" fmla="val 2015490"/>
                              <a:gd name="f910" fmla="val 2268067"/>
                              <a:gd name="f911" fmla="val 2053590"/>
                              <a:gd name="f912" fmla="val 2223300"/>
                              <a:gd name="f913" fmla="val 2102167"/>
                              <a:gd name="f914" fmla="val 2183295"/>
                              <a:gd name="f915" fmla="val 2142172"/>
                              <a:gd name="f916" fmla="val 2170912"/>
                              <a:gd name="f917" fmla="val 2152650"/>
                              <a:gd name="f918" fmla="val 2158530"/>
                              <a:gd name="f919" fmla="val 2146147"/>
                              <a:gd name="f920" fmla="val 2173605"/>
                              <a:gd name="f921" fmla="val 2142583"/>
                              <a:gd name="f922" fmla="val 2176315"/>
                              <a:gd name="f923" fmla="val 2141046"/>
                              <a:gd name="f924" fmla="val 2177871"/>
                              <a:gd name="f925" fmla="val 2125512"/>
                              <a:gd name="f926" fmla="val 2190534"/>
                              <a:gd name="f927" fmla="val 2112810"/>
                              <a:gd name="f928" fmla="val 2205037"/>
                              <a:gd name="f929" fmla="val 2097570"/>
                              <a:gd name="f930" fmla="val 2217420"/>
                              <a:gd name="f931" fmla="val 2082330"/>
                              <a:gd name="f932" fmla="val 2228850"/>
                              <a:gd name="f933" fmla="val 2066137"/>
                              <a:gd name="f934" fmla="val 2240280"/>
                              <a:gd name="f935" fmla="val 2058824"/>
                              <a:gd name="f936" fmla="val 2244900"/>
                              <a:gd name="f937" fmla="val 2038960"/>
                              <a:gd name="f938" fmla="val 2261093"/>
                              <a:gd name="f939" fmla="val 2036092"/>
                              <a:gd name="f940" fmla="val 2262956"/>
                              <a:gd name="f941" fmla="val 2031847"/>
                              <a:gd name="f942" fmla="val 2266950"/>
                              <a:gd name="f943" fmla="val 2019465"/>
                              <a:gd name="f944" fmla="val 2007082"/>
                              <a:gd name="f945" fmla="val 2284095"/>
                              <a:gd name="f946" fmla="val 1994700"/>
                              <a:gd name="f947" fmla="val 2291715"/>
                              <a:gd name="f948" fmla="val 1982317"/>
                              <a:gd name="f949" fmla="val 2299335"/>
                              <a:gd name="f950" fmla="val 2306955"/>
                              <a:gd name="f951" fmla="val 1957552"/>
                              <a:gd name="f952" fmla="val 1953300"/>
                              <a:gd name="f953" fmla="val 2316730"/>
                              <a:gd name="f954" fmla="val 1928148"/>
                              <a:gd name="f955" fmla="val 2333067"/>
                              <a:gd name="f956" fmla="val 1920351"/>
                              <a:gd name="f957" fmla="val 2337000"/>
                              <a:gd name="f958" fmla="val 1912785"/>
                              <a:gd name="f959" fmla="val 2342197"/>
                              <a:gd name="f960" fmla="val 1905165"/>
                              <a:gd name="f961" fmla="val 1896592"/>
                              <a:gd name="f962" fmla="val 2351722"/>
                              <a:gd name="f963" fmla="val 1887067"/>
                              <a:gd name="f964" fmla="val 2356485"/>
                              <a:gd name="f965" fmla="val 1863038"/>
                              <a:gd name="f966" fmla="val 2365909"/>
                              <a:gd name="f967" fmla="val 1809483"/>
                              <a:gd name="f968" fmla="val 2392922"/>
                              <a:gd name="f969" fmla="val 1768715"/>
                              <a:gd name="f970" fmla="val 2410756"/>
                              <a:gd name="f971" fmla="val 1726785"/>
                              <a:gd name="f972" fmla="val 2426426"/>
                              <a:gd name="f973" fmla="val 1683836"/>
                              <a:gd name="f974" fmla="val 2439784"/>
                              <a:gd name="f975" fmla="val 1596280"/>
                              <a:gd name="f976" fmla="val 2462297"/>
                              <a:gd name="f977" fmla="val 1667040"/>
                              <a:gd name="f978" fmla="val 1671802"/>
                              <a:gd name="f979" fmla="val 2447924"/>
                              <a:gd name="f980" fmla="val 1675612"/>
                              <a:gd name="f981" fmla="val 2446972"/>
                              <a:gd name="f982" fmla="val 1680375"/>
                              <a:gd name="f983" fmla="val 2446019"/>
                              <a:gd name="f984" fmla="val 1690852"/>
                              <a:gd name="f985" fmla="val 1711807"/>
                              <a:gd name="f986" fmla="val 2432684"/>
                              <a:gd name="f987" fmla="val 1723237"/>
                              <a:gd name="f988" fmla="val 2430779"/>
                              <a:gd name="f989" fmla="val 1732762"/>
                              <a:gd name="f990" fmla="val 1742287"/>
                              <a:gd name="f991" fmla="val 2425064"/>
                              <a:gd name="f992" fmla="val 1749907"/>
                              <a:gd name="f993" fmla="val 2422207"/>
                              <a:gd name="f994" fmla="val 1761337"/>
                              <a:gd name="f995" fmla="val 2411729"/>
                              <a:gd name="f996" fmla="val 1783245"/>
                              <a:gd name="f997" fmla="val 2406014"/>
                              <a:gd name="f998" fmla="val 1792770"/>
                              <a:gd name="f999" fmla="val 2400299"/>
                              <a:gd name="f1000" fmla="val 1808962"/>
                              <a:gd name="f1001" fmla="val 2394584"/>
                              <a:gd name="f1002" fmla="val 1825155"/>
                              <a:gd name="f1003" fmla="val 2388869"/>
                              <a:gd name="f1004" fmla="val 1841347"/>
                              <a:gd name="f1005" fmla="val 2383154"/>
                              <a:gd name="f1006" fmla="val 1872470"/>
                              <a:gd name="f1007" fmla="val 2370949"/>
                              <a:gd name="f1008" fmla="val 2363152"/>
                              <a:gd name="f1009" fmla="val 1898496"/>
                              <a:gd name="f1010" fmla="val 2359343"/>
                              <a:gd name="f1011" fmla="val 1915642"/>
                              <a:gd name="f1012" fmla="val 2349817"/>
                              <a:gd name="f1013" fmla="val 1920147"/>
                              <a:gd name="f1014" fmla="val 2346686"/>
                              <a:gd name="f1015" fmla="val 1931835"/>
                              <a:gd name="f1016" fmla="val 2335530"/>
                              <a:gd name="f1017" fmla="val 1939455"/>
                              <a:gd name="f1018" fmla="val 2330767"/>
                              <a:gd name="f1019" fmla="val 1948980"/>
                              <a:gd name="f1020" fmla="val 2320290"/>
                              <a:gd name="f1021" fmla="val 1986810"/>
                              <a:gd name="f1022" fmla="val 2305948"/>
                              <a:gd name="f1023" fmla="val 1997557"/>
                              <a:gd name="f1024" fmla="val 2299334"/>
                              <a:gd name="f1025" fmla="val 2009940"/>
                              <a:gd name="f1026" fmla="val 2022322"/>
                              <a:gd name="f1027" fmla="val 2283142"/>
                              <a:gd name="f1028" fmla="val 2034705"/>
                              <a:gd name="f1029" fmla="val 2037562"/>
                              <a:gd name="f1030" fmla="val 2044230"/>
                              <a:gd name="f1031" fmla="val 2264092"/>
                              <a:gd name="f1032" fmla="val 2050897"/>
                              <a:gd name="f1033" fmla="val 2259329"/>
                              <a:gd name="f1034" fmla="val 2057565"/>
                              <a:gd name="f1035" fmla="val 2254567"/>
                              <a:gd name="f1036" fmla="val 2064232"/>
                              <a:gd name="f1037" fmla="val 2249804"/>
                              <a:gd name="f1038" fmla="val 2068995"/>
                              <a:gd name="f1039" fmla="val 2247899"/>
                              <a:gd name="f1040" fmla="val 2084235"/>
                              <a:gd name="f1041" fmla="val 2236469"/>
                              <a:gd name="f1042" fmla="val 2100427"/>
                              <a:gd name="f1043" fmla="val 2115667"/>
                              <a:gd name="f1044" fmla="val 2121382"/>
                              <a:gd name="f1045" fmla="val 2199322"/>
                              <a:gd name="f1046" fmla="val 2139480"/>
                              <a:gd name="f1047" fmla="val 2149005"/>
                              <a:gd name="f1048" fmla="val 2181224"/>
                              <a:gd name="f1049" fmla="val 2161387"/>
                              <a:gd name="f1050" fmla="val 2170747"/>
                              <a:gd name="f1051" fmla="val 2173770"/>
                              <a:gd name="f1052" fmla="val 2160269"/>
                              <a:gd name="f1053" fmla="val 2186152"/>
                              <a:gd name="f1054" fmla="val 2226157"/>
                              <a:gd name="f1055" fmla="val 2109787"/>
                              <a:gd name="f1056" fmla="val 2270925"/>
                              <a:gd name="f1057" fmla="val 2061209"/>
                              <a:gd name="f1058" fmla="val 2298547"/>
                              <a:gd name="f1059" fmla="val 2023109"/>
                              <a:gd name="f1060" fmla="val 2314015"/>
                              <a:gd name="f1061" fmla="val 1996814"/>
                              <a:gd name="f1062" fmla="val 1994534"/>
                              <a:gd name="f1063" fmla="val 1983104"/>
                              <a:gd name="f1064" fmla="val 2331885"/>
                              <a:gd name="f1065" fmla="val 1969769"/>
                              <a:gd name="f1066" fmla="val 2339505"/>
                              <a:gd name="f1067" fmla="val 1956434"/>
                              <a:gd name="f1068" fmla="val 1952624"/>
                              <a:gd name="f1069" fmla="val 2344268"/>
                              <a:gd name="f1070" fmla="val 1948814"/>
                              <a:gd name="f1071" fmla="val 2347125"/>
                              <a:gd name="f1072" fmla="val 1945004"/>
                              <a:gd name="f1073" fmla="val 2357257"/>
                              <a:gd name="f1074" fmla="val 1930951"/>
                              <a:gd name="f1075" fmla="val 2360460"/>
                              <a:gd name="f1076" fmla="val 2369032"/>
                              <a:gd name="f1077" fmla="val 1900237"/>
                              <a:gd name="f1078" fmla="val 2380462"/>
                              <a:gd name="f1079" fmla="val 1890712"/>
                              <a:gd name="f1080" fmla="val 2395702"/>
                              <a:gd name="f1081" fmla="val 1864042"/>
                              <a:gd name="f1082" fmla="val 2407132"/>
                              <a:gd name="f1083" fmla="val 1837372"/>
                              <a:gd name="f1084" fmla="val 2419515"/>
                              <a:gd name="f1085" fmla="val 1809749"/>
                              <a:gd name="f1086" fmla="val 2430945"/>
                              <a:gd name="f1087" fmla="val 1782127"/>
                              <a:gd name="f1088" fmla="val 2443327"/>
                              <a:gd name="f1089" fmla="val 1754504"/>
                              <a:gd name="f1090" fmla="val 1723072"/>
                              <a:gd name="f1091" fmla="val 2459044"/>
                              <a:gd name="f1092" fmla="val 1714500"/>
                              <a:gd name="f1093" fmla="val 2464759"/>
                              <a:gd name="f1094" fmla="val 1699974"/>
                              <a:gd name="f1095" fmla="val 2468807"/>
                              <a:gd name="f1096" fmla="val 1687829"/>
                              <a:gd name="f1097" fmla="val 2576677"/>
                              <a:gd name="f1098" fmla="val 1589722"/>
                              <a:gd name="f1099" fmla="val 2573820"/>
                              <a:gd name="f1100" fmla="val 1591627"/>
                              <a:gd name="f1101" fmla="val 2585674"/>
                              <a:gd name="f1102" fmla="val 1533271"/>
                              <a:gd name="f1103" fmla="val 2585332"/>
                              <a:gd name="f1104" fmla="val 1534956"/>
                              <a:gd name="f1105" fmla="val 2588107"/>
                              <a:gd name="f1106" fmla="val 1538287"/>
                              <a:gd name="f1107" fmla="val 2590965"/>
                              <a:gd name="f1108" fmla="val 1541145"/>
                              <a:gd name="f1109" fmla="val 2593822"/>
                              <a:gd name="f1110" fmla="val 1544955"/>
                              <a:gd name="f1111" fmla="val 2596680"/>
                              <a:gd name="f1112" fmla="val 1547812"/>
                              <a:gd name="f1113" fmla="val 2598585"/>
                              <a:gd name="f1114" fmla="val 1545907"/>
                              <a:gd name="f1115" fmla="val 2600490"/>
                              <a:gd name="f1116" fmla="val 1544002"/>
                              <a:gd name="f1117" fmla="val 2602395"/>
                              <a:gd name="f1118" fmla="val 2602539"/>
                              <a:gd name="f1119" fmla="val 1543271"/>
                              <a:gd name="f1120" fmla="val 2594775"/>
                              <a:gd name="f1121" fmla="val 2591918"/>
                              <a:gd name="f1122" fmla="val 1540192"/>
                              <a:gd name="f1123" fmla="val 2589060"/>
                              <a:gd name="f1124" fmla="val 1537334"/>
                              <a:gd name="f1125" fmla="val 2577184"/>
                              <a:gd name="f1126" fmla="val 1425070"/>
                              <a:gd name="f1127" fmla="val 2576519"/>
                              <a:gd name="f1128" fmla="val 1425107"/>
                              <a:gd name="f1129" fmla="val 2575314"/>
                              <a:gd name="f1130" fmla="val 1425174"/>
                              <a:gd name="f1131" fmla="val 2575725"/>
                              <a:gd name="f1132" fmla="val 1429702"/>
                              <a:gd name="f1133" fmla="val 1438275"/>
                              <a:gd name="f1134" fmla="val 1444942"/>
                              <a:gd name="f1135" fmla="val 2574773"/>
                              <a:gd name="f1136" fmla="val 1453515"/>
                              <a:gd name="f1137" fmla="val 1458277"/>
                              <a:gd name="f1138" fmla="val 2572868"/>
                              <a:gd name="f1139" fmla="val 1462087"/>
                              <a:gd name="f1140" fmla="val 2570963"/>
                              <a:gd name="f1141" fmla="val 1467802"/>
                              <a:gd name="f1142" fmla="val 2563343"/>
                              <a:gd name="f1143" fmla="val 1480185"/>
                              <a:gd name="f1144" fmla="val 2555723"/>
                              <a:gd name="f1145" fmla="val 1492567"/>
                              <a:gd name="f1146" fmla="val 2548103"/>
                              <a:gd name="f1147" fmla="val 1503997"/>
                              <a:gd name="f1148" fmla="val 2546198"/>
                              <a:gd name="f1149" fmla="val 1515427"/>
                              <a:gd name="f1150" fmla="val 2545245"/>
                              <a:gd name="f1151" fmla="val 1524952"/>
                              <a:gd name="f1152" fmla="val 2542388"/>
                              <a:gd name="f1153" fmla="val 1535430"/>
                              <a:gd name="f1154" fmla="val 2536673"/>
                              <a:gd name="f1155" fmla="val 2533815"/>
                              <a:gd name="f1156" fmla="val 1561147"/>
                              <a:gd name="f1157" fmla="val 2530958"/>
                              <a:gd name="f1158" fmla="val 1575435"/>
                              <a:gd name="f1159" fmla="val 2527148"/>
                              <a:gd name="f1160" fmla="val 2523338"/>
                              <a:gd name="f1161" fmla="val 1604010"/>
                              <a:gd name="f1162" fmla="val 2520480"/>
                              <a:gd name="f1163" fmla="val 1615440"/>
                              <a:gd name="f1164" fmla="val 2516670"/>
                              <a:gd name="f1165" fmla="val 1627822"/>
                              <a:gd name="f1166" fmla="val 2512860"/>
                              <a:gd name="f1167" fmla="val 1640205"/>
                              <a:gd name="f1168" fmla="val 2510003"/>
                              <a:gd name="f1169" fmla="val 1651635"/>
                              <a:gd name="f1170" fmla="val 2505240"/>
                              <a:gd name="f1171" fmla="val 1663065"/>
                              <a:gd name="f1172" fmla="val 1672590"/>
                              <a:gd name="f1173" fmla="val 2501430"/>
                              <a:gd name="f1174" fmla="val 1681162"/>
                              <a:gd name="f1175" fmla="val 2498573"/>
                              <a:gd name="f1176" fmla="val 1690687"/>
                              <a:gd name="f1177" fmla="val 1700212"/>
                              <a:gd name="f1178" fmla="val 2494763"/>
                              <a:gd name="f1179" fmla="val 1709737"/>
                              <a:gd name="f1180" fmla="val 2490953"/>
                              <a:gd name="f1181" fmla="val 1719262"/>
                              <a:gd name="f1182" fmla="val 2497030"/>
                              <a:gd name="f1183" fmla="val 1709810"/>
                              <a:gd name="f1184" fmla="val 2502383"/>
                              <a:gd name="f1185" fmla="val 1689734"/>
                              <a:gd name="f1186" fmla="val 1679257"/>
                              <a:gd name="f1187" fmla="val 1670684"/>
                              <a:gd name="f1188" fmla="val 1661159"/>
                              <a:gd name="f1189" fmla="val 2510955"/>
                              <a:gd name="f1190" fmla="val 1649729"/>
                              <a:gd name="f1191" fmla="val 1637347"/>
                              <a:gd name="f1192" fmla="val 1625917"/>
                              <a:gd name="f1193" fmla="val 2522385"/>
                              <a:gd name="f1194" fmla="val 1613534"/>
                              <a:gd name="f1195" fmla="val 2525243"/>
                              <a:gd name="f1196" fmla="val 1602104"/>
                              <a:gd name="f1197" fmla="val 2529053"/>
                              <a:gd name="f1198" fmla="val 2532863"/>
                              <a:gd name="f1199" fmla="val 1574482"/>
                              <a:gd name="f1200" fmla="val 2534768"/>
                              <a:gd name="f1201" fmla="val 1560194"/>
                              <a:gd name="f1202" fmla="val 2538578"/>
                              <a:gd name="f1203" fmla="val 2544293"/>
                              <a:gd name="f1204" fmla="val 1533524"/>
                              <a:gd name="f1205" fmla="val 2547150"/>
                              <a:gd name="f1206" fmla="val 1523047"/>
                              <a:gd name="f1207" fmla="val 1513522"/>
                              <a:gd name="f1208" fmla="val 2550008"/>
                              <a:gd name="f1209" fmla="val 1502092"/>
                              <a:gd name="f1210" fmla="val 2557628"/>
                              <a:gd name="f1211" fmla="val 1489709"/>
                              <a:gd name="f1212" fmla="val 2565248"/>
                              <a:gd name="f1213" fmla="val 1478279"/>
                              <a:gd name="f1214" fmla="val 1465897"/>
                              <a:gd name="f1215" fmla="val 2568105"/>
                              <a:gd name="f1216" fmla="val 1490662"/>
                              <a:gd name="f1217" fmla="val 1514474"/>
                              <a:gd name="f1218" fmla="val 1539239"/>
                              <a:gd name="f1219" fmla="val 1562099"/>
                              <a:gd name="f1220" fmla="val 1593532"/>
                              <a:gd name="f1221" fmla="val 1600199"/>
                              <a:gd name="f1222" fmla="val 2537625"/>
                              <a:gd name="f1223" fmla="val 1626869"/>
                              <a:gd name="f1224" fmla="val 2530005"/>
                              <a:gd name="f1225" fmla="val 1652587"/>
                              <a:gd name="f1226" fmla="val 1678304"/>
                              <a:gd name="f1227" fmla="val 2515393"/>
                              <a:gd name="f1228" fmla="val 1686218"/>
                              <a:gd name="f1229" fmla="val 2513218"/>
                              <a:gd name="f1230" fmla="val 1698069"/>
                              <a:gd name="f1231" fmla="val 2512146"/>
                              <a:gd name="f1232" fmla="val 1704261"/>
                              <a:gd name="f1233" fmla="val 2510479"/>
                              <a:gd name="f1234" fmla="val 1710690"/>
                              <a:gd name="f1235" fmla="val 2506193"/>
                              <a:gd name="f1236" fmla="val 1718310"/>
                              <a:gd name="f1237" fmla="val 2492858"/>
                              <a:gd name="f1238" fmla="val 1737360"/>
                              <a:gd name="f1239" fmla="val 1756410"/>
                              <a:gd name="f1240" fmla="val 1776412"/>
                              <a:gd name="f1241" fmla="val 1785937"/>
                              <a:gd name="f1242" fmla="val 1796415"/>
                              <a:gd name="f1243" fmla="val 2467140"/>
                              <a:gd name="f1244" fmla="val 1812607"/>
                              <a:gd name="f1245" fmla="val 2462378"/>
                              <a:gd name="f1246" fmla="val 1817370"/>
                              <a:gd name="f1247" fmla="val 1823085"/>
                              <a:gd name="f1248" fmla="val 2456663"/>
                              <a:gd name="f1249" fmla="val 1828800"/>
                              <a:gd name="f1250" fmla="val 2453805"/>
                              <a:gd name="f1251" fmla="val 1834515"/>
                              <a:gd name="f1252" fmla="val 2449995"/>
                              <a:gd name="f1253" fmla="val 1840230"/>
                              <a:gd name="f1254" fmla="val 2441423"/>
                              <a:gd name="f1255" fmla="val 1855470"/>
                              <a:gd name="f1256" fmla="val 2424278"/>
                              <a:gd name="f1257" fmla="val 2417610"/>
                              <a:gd name="f1258" fmla="val 1903095"/>
                              <a:gd name="f1259" fmla="val 2406180"/>
                              <a:gd name="f1260" fmla="val 1930717"/>
                              <a:gd name="f1261" fmla="val 1948815"/>
                              <a:gd name="f1262" fmla="val 1970722"/>
                              <a:gd name="f1263" fmla="val 2361413"/>
                              <a:gd name="f1264" fmla="val 1990725"/>
                              <a:gd name="f1265" fmla="val 2010727"/>
                              <a:gd name="f1266" fmla="val 2332838"/>
                              <a:gd name="f1267" fmla="val 2049780"/>
                              <a:gd name="f1268" fmla="val 2313788"/>
                              <a:gd name="f1269" fmla="val 2061210"/>
                              <a:gd name="f1270" fmla="val 2305215"/>
                              <a:gd name="f1271" fmla="val 2072640"/>
                              <a:gd name="f1272" fmla="val 2296643"/>
                              <a:gd name="f1273" fmla="val 2083117"/>
                              <a:gd name="f1274" fmla="val 2287118"/>
                              <a:gd name="f1275" fmla="val 2093595"/>
                              <a:gd name="f1276" fmla="val 2278545"/>
                              <a:gd name="f1277" fmla="val 2104072"/>
                              <a:gd name="f1278" fmla="val 2269020"/>
                              <a:gd name="f1279" fmla="val 2115502"/>
                              <a:gd name="f1280" fmla="val 2266163"/>
                              <a:gd name="f1281" fmla="val 2120265"/>
                              <a:gd name="f1282" fmla="val 2262353"/>
                              <a:gd name="f1283" fmla="val 2124075"/>
                              <a:gd name="f1284" fmla="val 2259495"/>
                              <a:gd name="f1285" fmla="val 2255685"/>
                              <a:gd name="f1286" fmla="val 2133600"/>
                              <a:gd name="f1287" fmla="val 2252828"/>
                              <a:gd name="f1288" fmla="val 2137410"/>
                              <a:gd name="f1289" fmla="val 2249018"/>
                              <a:gd name="f1290" fmla="val 2243303"/>
                              <a:gd name="f1291" fmla="val 2146935"/>
                              <a:gd name="f1292" fmla="val 2237588"/>
                              <a:gd name="f1293" fmla="val 2151697"/>
                              <a:gd name="f1294" fmla="val 2232825"/>
                              <a:gd name="f1295" fmla="val 2206342"/>
                              <a:gd name="f1296" fmla="val 2184829"/>
                              <a:gd name="f1297" fmla="val 2207107"/>
                              <a:gd name="f1298" fmla="val 2195677"/>
                              <a:gd name="f1299" fmla="val 2200275"/>
                              <a:gd name="f1300" fmla="val 2188057"/>
                              <a:gd name="f1301" fmla="val 2169960"/>
                              <a:gd name="f1302" fmla="val 2223135"/>
                              <a:gd name="f1303" fmla="val 2159482"/>
                              <a:gd name="f1304" fmla="val 2229802"/>
                              <a:gd name="f1305" fmla="val 2149957"/>
                              <a:gd name="f1306" fmla="val 2126145"/>
                              <a:gd name="f1307" fmla="val 2256472"/>
                              <a:gd name="f1308" fmla="val 2103587"/>
                              <a:gd name="f1309" fmla="val 2272957"/>
                              <a:gd name="f1310" fmla="val 2107095"/>
                              <a:gd name="f1311" fmla="val 2272665"/>
                              <a:gd name="f1312" fmla="val 2131860"/>
                              <a:gd name="f1313" fmla="val 2155673"/>
                              <a:gd name="f1314" fmla="val 2165198"/>
                              <a:gd name="f1315" fmla="val 2222182"/>
                              <a:gd name="f1316" fmla="val 2185200"/>
                              <a:gd name="f1317" fmla="val 2214562"/>
                              <a:gd name="f1318" fmla="val 2192820"/>
                              <a:gd name="f1319" fmla="val 2201393"/>
                              <a:gd name="f1320" fmla="val 2198370"/>
                              <a:gd name="f1321" fmla="val 2212823"/>
                              <a:gd name="f1322" fmla="val 2185035"/>
                              <a:gd name="f1323" fmla="val 2211870"/>
                              <a:gd name="f1324" fmla="val 2182177"/>
                              <a:gd name="f1325" fmla="val 2221395"/>
                              <a:gd name="f1326" fmla="val 2172652"/>
                              <a:gd name="f1327" fmla="val 2229968"/>
                              <a:gd name="f1328" fmla="val 2238540"/>
                              <a:gd name="f1329" fmla="val 2148840"/>
                              <a:gd name="f1330" fmla="val 2144077"/>
                              <a:gd name="f1331" fmla="val 2254733"/>
                              <a:gd name="f1332" fmla="val 2139315"/>
                              <a:gd name="f1333" fmla="val 2257590"/>
                              <a:gd name="f1334" fmla="val 2135505"/>
                              <a:gd name="f1335" fmla="val 2261400"/>
                              <a:gd name="f1336" fmla="val 2130742"/>
                              <a:gd name="f1337" fmla="val 2265210"/>
                              <a:gd name="f1338" fmla="val 2125980"/>
                              <a:gd name="f1339" fmla="val 2268068"/>
                              <a:gd name="f1340" fmla="val 2121217"/>
                              <a:gd name="f1341" fmla="val 2271878"/>
                              <a:gd name="f1342" fmla="val 2116455"/>
                              <a:gd name="f1343" fmla="val 2274735"/>
                              <a:gd name="f1344" fmla="val 2112645"/>
                              <a:gd name="f1345" fmla="val 2284260"/>
                              <a:gd name="f1346" fmla="val 2292833"/>
                              <a:gd name="f1347" fmla="val 2090737"/>
                              <a:gd name="f1348" fmla="val 2080260"/>
                              <a:gd name="f1349" fmla="val 2310930"/>
                              <a:gd name="f1350" fmla="val 2069782"/>
                              <a:gd name="f1351" fmla="val 2319503"/>
                              <a:gd name="f1352" fmla="val 2058352"/>
                              <a:gd name="f1353" fmla="val 2328075"/>
                              <a:gd name="f1354" fmla="val 2046922"/>
                              <a:gd name="f1355" fmla="val 2338553"/>
                              <a:gd name="f1356" fmla="val 2028825"/>
                              <a:gd name="f1357" fmla="val 2367128"/>
                              <a:gd name="f1358" fmla="val 1987867"/>
                              <a:gd name="f1359" fmla="val 2381415"/>
                              <a:gd name="f1360" fmla="val 1966912"/>
                              <a:gd name="f1361" fmla="val 2394750"/>
                              <a:gd name="f1362" fmla="val 1945957"/>
                              <a:gd name="f1363" fmla="val 2402370"/>
                              <a:gd name="f1364" fmla="val 1927860"/>
                              <a:gd name="f1365" fmla="val 2411895"/>
                              <a:gd name="f1366" fmla="val 2423325"/>
                              <a:gd name="f1367" fmla="val 2429993"/>
                              <a:gd name="f1368" fmla="val 2438565"/>
                              <a:gd name="f1369" fmla="val 1868805"/>
                              <a:gd name="f1370" fmla="val 2447138"/>
                              <a:gd name="f1371" fmla="val 1851660"/>
                              <a:gd name="f1372" fmla="val 2455710"/>
                              <a:gd name="f1373" fmla="val 1831657"/>
                              <a:gd name="f1374" fmla="val 1825942"/>
                              <a:gd name="f1375" fmla="val 1820227"/>
                              <a:gd name="f1376" fmla="val 2468093"/>
                              <a:gd name="f1377" fmla="val 1814512"/>
                              <a:gd name="f1378" fmla="val 1808797"/>
                              <a:gd name="f1379" fmla="val 2472855"/>
                              <a:gd name="f1380" fmla="val 1804035"/>
                              <a:gd name="f1381" fmla="val 2477618"/>
                              <a:gd name="f1382" fmla="val 1793557"/>
                              <a:gd name="f1383" fmla="val 2481428"/>
                              <a:gd name="f1384" fmla="val 1783080"/>
                              <a:gd name="f1385" fmla="val 2485238"/>
                              <a:gd name="f1386" fmla="val 1773555"/>
                              <a:gd name="f1387" fmla="val 1753552"/>
                              <a:gd name="f1388" fmla="val 2499525"/>
                              <a:gd name="f1389" fmla="val 1734502"/>
                              <a:gd name="f1390" fmla="val 2511908"/>
                              <a:gd name="f1391" fmla="val 1715452"/>
                              <a:gd name="f1392" fmla="val 1688782"/>
                              <a:gd name="f1393" fmla="val 1676400"/>
                              <a:gd name="f1394" fmla="val 1650682"/>
                              <a:gd name="f1395" fmla="val 2539530"/>
                              <a:gd name="f1396" fmla="val 1624965"/>
                              <a:gd name="f1397" fmla="val 1598295"/>
                              <a:gd name="f1398" fmla="val 1590675"/>
                              <a:gd name="f1399" fmla="val 1560195"/>
                              <a:gd name="f1400" fmla="val 2559533"/>
                              <a:gd name="f1401" fmla="val 1537335"/>
                              <a:gd name="f1402" fmla="val 2570010"/>
                              <a:gd name="f1403" fmla="val 1488757"/>
                              <a:gd name="f1404" fmla="val 1463992"/>
                              <a:gd name="f1405" fmla="val 2578209"/>
                              <a:gd name="f1406" fmla="val 1451109"/>
                              <a:gd name="f1407" fmla="val 1450657"/>
                              <a:gd name="f1408" fmla="val 1443037"/>
                              <a:gd name="f1409" fmla="val 1436370"/>
                              <a:gd name="f1410" fmla="val 1426845"/>
                              <a:gd name="f1411" fmla="val 2597632"/>
                              <a:gd name="f1412" fmla="val 1404937"/>
                              <a:gd name="f1413" fmla="val 2586541"/>
                              <a:gd name="f1414" fmla="val 1451152"/>
                              <a:gd name="f1415" fmla="val 2586542"/>
                              <a:gd name="f1416" fmla="val 2597633"/>
                              <a:gd name="f1417" fmla="val 1404938"/>
                              <a:gd name="f1418" fmla="val 2606205"/>
                              <a:gd name="f1419" fmla="val 1395412"/>
                              <a:gd name="f1420" fmla="val 2604300"/>
                              <a:gd name="f1421" fmla="val 1399222"/>
                              <a:gd name="f1422" fmla="val 1402080"/>
                              <a:gd name="f1423" fmla="val 1407795"/>
                              <a:gd name="f1424" fmla="val 2599181"/>
                              <a:gd name="f1425" fmla="val 1433750"/>
                              <a:gd name="f1426" fmla="val 2599062"/>
                              <a:gd name="f1427" fmla="val 1441132"/>
                              <a:gd name="f1428" fmla="val 1448276"/>
                              <a:gd name="f1429" fmla="val 1487586"/>
                              <a:gd name="f1430" fmla="val 1490934"/>
                              <a:gd name="f1431" fmla="val 2601443"/>
                              <a:gd name="f1432" fmla="val 1438274"/>
                              <a:gd name="f1433" fmla="val 1407794"/>
                              <a:gd name="f1434" fmla="val 2606836"/>
                              <a:gd name="f1435" fmla="val 1398173"/>
                              <a:gd name="f1436" fmla="val 2565247"/>
                              <a:gd name="f1437" fmla="val 1354454"/>
                              <a:gd name="f1438" fmla="val 2559006"/>
                              <a:gd name="f1439" fmla="val 1369207"/>
                              <a:gd name="f1440" fmla="val 2556675"/>
                              <a:gd name="f1441" fmla="val 1390650"/>
                              <a:gd name="f1442" fmla="val 2553670"/>
                              <a:gd name="f1443" fmla="val 1380633"/>
                              <a:gd name="f1444" fmla="val 2552571"/>
                              <a:gd name="f1445" fmla="val 1382047"/>
                              <a:gd name="f1446" fmla="val 1392555"/>
                              <a:gd name="f1447" fmla="val 2554770"/>
                              <a:gd name="f1448" fmla="val 1397317"/>
                              <a:gd name="f1449" fmla="val 2553818"/>
                              <a:gd name="f1450" fmla="val 1410652"/>
                              <a:gd name="f1451" fmla="val 1415415"/>
                              <a:gd name="f1452" fmla="val 1420177"/>
                              <a:gd name="f1453" fmla="val 2560581"/>
                              <a:gd name="f1454" fmla="val 1420013"/>
                              <a:gd name="f1455" fmla="val 2558580"/>
                              <a:gd name="f1456" fmla="val 1413509"/>
                              <a:gd name="f1457" fmla="val 2559532"/>
                              <a:gd name="f1458" fmla="val 1403032"/>
                              <a:gd name="f1459" fmla="val 2560485"/>
                              <a:gd name="f1460" fmla="val 1398269"/>
                              <a:gd name="f1461" fmla="val 2562390"/>
                              <a:gd name="f1462" fmla="val 1384934"/>
                              <a:gd name="f1463" fmla="val 2563342"/>
                              <a:gd name="f1464" fmla="val 1369694"/>
                              <a:gd name="f1465" fmla="val 2645258"/>
                              <a:gd name="f1466" fmla="val 1328737"/>
                              <a:gd name="f1467" fmla="val 2646210"/>
                              <a:gd name="f1468" fmla="val 1329689"/>
                              <a:gd name="f1469" fmla="val 2647163"/>
                              <a:gd name="f1470" fmla="val 1345882"/>
                              <a:gd name="f1471" fmla="val 1359217"/>
                              <a:gd name="f1472" fmla="val 1380172"/>
                              <a:gd name="f1473" fmla="val 1388744"/>
                              <a:gd name="f1474" fmla="val 2648115"/>
                              <a:gd name="f1475" fmla="val 1425892"/>
                              <a:gd name="f1476" fmla="val 2644305"/>
                              <a:gd name="f1477" fmla="val 1447799"/>
                              <a:gd name="f1478" fmla="val 1453514"/>
                              <a:gd name="f1479" fmla="val 2643353"/>
                              <a:gd name="f1480" fmla="val 1463039"/>
                              <a:gd name="f1481" fmla="val 2641448"/>
                              <a:gd name="f1482" fmla="val 1476374"/>
                              <a:gd name="f1483" fmla="val 2638590"/>
                              <a:gd name="f1484" fmla="val 2635733"/>
                              <a:gd name="f1485" fmla="val 2632875"/>
                              <a:gd name="f1486" fmla="val 1518284"/>
                              <a:gd name="f1487" fmla="val 2631923"/>
                              <a:gd name="f1488" fmla="val 1529714"/>
                              <a:gd name="f1489" fmla="val 1542097"/>
                              <a:gd name="f1490" fmla="val 2630018"/>
                              <a:gd name="f1491" fmla="val 1553527"/>
                              <a:gd name="f1492" fmla="val 2623350"/>
                              <a:gd name="f1493" fmla="val 2622398"/>
                              <a:gd name="f1494" fmla="val 2615730"/>
                              <a:gd name="f1495" fmla="val 1618297"/>
                              <a:gd name="f1496" fmla="val 2610968"/>
                              <a:gd name="f1497" fmla="val 2607158"/>
                              <a:gd name="f1498" fmla="val 1656397"/>
                              <a:gd name="f1499" fmla="val 1674494"/>
                              <a:gd name="f1500" fmla="val 1685924"/>
                              <a:gd name="f1501" fmla="val 1668779"/>
                              <a:gd name="f1502" fmla="val 2578583"/>
                              <a:gd name="f1503" fmla="val 1684972"/>
                              <a:gd name="f1504" fmla="val 1684019"/>
                              <a:gd name="f1505" fmla="val 2579535"/>
                              <a:gd name="f1506" fmla="val 1680209"/>
                              <a:gd name="f1507" fmla="val 2580488"/>
                              <a:gd name="f1508" fmla="val 2581440"/>
                              <a:gd name="f1509" fmla="val 1664017"/>
                              <a:gd name="f1510" fmla="val 2577630"/>
                              <a:gd name="f1511" fmla="val 1661160"/>
                              <a:gd name="f1512" fmla="val 2584298"/>
                              <a:gd name="f1513" fmla="val 1639252"/>
                              <a:gd name="f1514" fmla="val 1611630"/>
                              <a:gd name="f1515" fmla="val 1597342"/>
                              <a:gd name="f1516" fmla="val 2610015"/>
                              <a:gd name="f1517" fmla="val 1590674"/>
                              <a:gd name="f1518" fmla="val 2618588"/>
                              <a:gd name="f1519" fmla="val 1552574"/>
                              <a:gd name="f1520" fmla="val 2624303"/>
                              <a:gd name="f1521" fmla="val 1506854"/>
                              <a:gd name="f1522" fmla="val 2627160"/>
                              <a:gd name="f1523" fmla="val 1495424"/>
                              <a:gd name="f1524" fmla="val 2629065"/>
                              <a:gd name="f1525" fmla="val 1483994"/>
                              <a:gd name="f1526" fmla="val 2630970"/>
                              <a:gd name="f1527" fmla="val 1472564"/>
                              <a:gd name="f1528" fmla="val 1460182"/>
                              <a:gd name="f1529" fmla="val 2634780"/>
                              <a:gd name="f1530" fmla="val 1448752"/>
                              <a:gd name="f1531" fmla="val 2636685"/>
                              <a:gd name="f1532" fmla="val 1437322"/>
                              <a:gd name="f1533" fmla="val 2637638"/>
                              <a:gd name="f1534" fmla="val 2639543"/>
                              <a:gd name="f1535" fmla="val 1415414"/>
                              <a:gd name="f1536" fmla="val 2640495"/>
                              <a:gd name="f1537" fmla="val 1394459"/>
                              <a:gd name="f1538" fmla="val 1383982"/>
                              <a:gd name="f1539" fmla="val 1376362"/>
                              <a:gd name="f1540" fmla="val 1366837"/>
                              <a:gd name="f1541" fmla="val 2642400"/>
                              <a:gd name="f1542" fmla="val 1357312"/>
                              <a:gd name="f1543" fmla="val 1352549"/>
                              <a:gd name="f1544" fmla="val 1347787"/>
                              <a:gd name="f1545" fmla="val 1343024"/>
                              <a:gd name="f1546" fmla="val 1338262"/>
                              <a:gd name="f1547" fmla="val 1333499"/>
                              <a:gd name="f1548" fmla="val 134151"/>
                              <a:gd name="f1549" fmla="val 887095"/>
                              <a:gd name="f1550" fmla="val 134625"/>
                              <a:gd name="f1551" fmla="val 887332"/>
                              <a:gd name="f1552" fmla="val 134670"/>
                              <a:gd name="f1553" fmla="val 887199"/>
                              <a:gd name="f1554" fmla="val 191618"/>
                              <a:gd name="f1555" fmla="val 750570"/>
                              <a:gd name="f1556" fmla="val 176378"/>
                              <a:gd name="f1557" fmla="val 775335"/>
                              <a:gd name="f1558" fmla="val 173520"/>
                              <a:gd name="f1559" fmla="val 782955"/>
                              <a:gd name="f1560" fmla="val 170663"/>
                              <a:gd name="f1561" fmla="val 789622"/>
                              <a:gd name="f1562" fmla="val 164948"/>
                              <a:gd name="f1563" fmla="val 795337"/>
                              <a:gd name="f1564" fmla="val 160185"/>
                              <a:gd name="f1565" fmla="val 801052"/>
                              <a:gd name="f1566" fmla="val 153518"/>
                              <a:gd name="f1567" fmla="val 803910"/>
                              <a:gd name="f1568" fmla="val 153477"/>
                              <a:gd name="f1569" fmla="val 804822"/>
                              <a:gd name="f1570" fmla="val 151819"/>
                              <a:gd name="f1571" fmla="val 841286"/>
                              <a:gd name="f1572" fmla="val 151867"/>
                              <a:gd name="f1573" fmla="val 841199"/>
                              <a:gd name="f1574" fmla="val 804862"/>
                              <a:gd name="f1575" fmla="val 159233"/>
                              <a:gd name="f1576" fmla="val 790574"/>
                              <a:gd name="f1577" fmla="val 783907"/>
                              <a:gd name="f1578" fmla="val 177330"/>
                              <a:gd name="f1579" fmla="val 776287"/>
                              <a:gd name="f1580" fmla="val 751522"/>
                              <a:gd name="f1581" fmla="val 192332"/>
                              <a:gd name="f1582" fmla="val 751998"/>
                              <a:gd name="f1583" fmla="val 192689"/>
                              <a:gd name="f1584" fmla="val 751284"/>
                              <a:gd name="f1585" fmla="val 203047"/>
                              <a:gd name="f1586" fmla="val 667702"/>
                              <a:gd name="f1587" fmla="val 199237"/>
                              <a:gd name="f1588" fmla="val 670560"/>
                              <a:gd name="f1589" fmla="val 194475"/>
                              <a:gd name="f1590" fmla="val 673417"/>
                              <a:gd name="f1591" fmla="val 189712"/>
                              <a:gd name="f1592" fmla="val 677227"/>
                              <a:gd name="f1593" fmla="val 183045"/>
                              <a:gd name="f1594" fmla="val 689610"/>
                              <a:gd name="f1595" fmla="val 178282"/>
                              <a:gd name="f1596" fmla="val 700087"/>
                              <a:gd name="f1597" fmla="val 169710"/>
                              <a:gd name="f1598" fmla="val 719137"/>
                              <a:gd name="f1599" fmla="val 174286"/>
                              <a:gd name="f1600" fmla="val 722798"/>
                              <a:gd name="f1601" fmla="val 174435"/>
                              <a:gd name="f1602" fmla="val 722155"/>
                              <a:gd name="f1603" fmla="val 179235"/>
                              <a:gd name="f1604" fmla="val 183998"/>
                              <a:gd name="f1605" fmla="val 689609"/>
                              <a:gd name="f1606" fmla="val 190665"/>
                              <a:gd name="f1607" fmla="val 202473"/>
                              <a:gd name="f1608" fmla="val 668793"/>
                              <a:gd name="f1609" fmla="val 276390"/>
                              <a:gd name="f1610" fmla="val 613410"/>
                              <a:gd name="f1611" fmla="val 275187"/>
                              <a:gd name="f1612" fmla="val 614373"/>
                              <a:gd name="f1613" fmla="val 270080"/>
                              <a:gd name="f1614" fmla="val 634008"/>
                              <a:gd name="f1615" fmla="val 268770"/>
                              <a:gd name="f1616" fmla="val 638413"/>
                              <a:gd name="f1617" fmla="val 267818"/>
                              <a:gd name="f1618" fmla="val 641033"/>
                              <a:gd name="f1619" fmla="val 266865"/>
                              <a:gd name="f1620" fmla="val 643890"/>
                              <a:gd name="f1621" fmla="val 230670"/>
                              <a:gd name="f1622" fmla="val 692467"/>
                              <a:gd name="f1623" fmla="val 209715"/>
                              <a:gd name="f1624" fmla="val 757237"/>
                              <a:gd name="f1625" fmla="val 175425"/>
                              <a:gd name="f1626" fmla="val 816292"/>
                              <a:gd name="f1627" fmla="val 171615"/>
                              <a:gd name="f1628" fmla="val 829627"/>
                              <a:gd name="f1629" fmla="val 166852"/>
                              <a:gd name="f1630" fmla="val 842962"/>
                              <a:gd name="f1631" fmla="val 162090"/>
                              <a:gd name="f1632" fmla="val 856297"/>
                              <a:gd name="f1633" fmla="val 159232"/>
                              <a:gd name="f1634" fmla="val 869632"/>
                              <a:gd name="f1635" fmla="val 155422"/>
                              <a:gd name="f1636" fmla="val 882967"/>
                              <a:gd name="f1637" fmla="val 145897"/>
                              <a:gd name="f1638" fmla="val 911542"/>
                              <a:gd name="f1639" fmla="val 131610"/>
                              <a:gd name="f1640" fmla="val 942022"/>
                              <a:gd name="f1641" fmla="val 130657"/>
                              <a:gd name="f1642" fmla="val 966787"/>
                              <a:gd name="f1643" fmla="val 124942"/>
                              <a:gd name="f1644" fmla="val 985837"/>
                              <a:gd name="f1645" fmla="val 119227"/>
                              <a:gd name="f1646" fmla="val 1004887"/>
                              <a:gd name="f1647" fmla="val 114465"/>
                              <a:gd name="f1648" fmla="val 1023937"/>
                              <a:gd name="f1649" fmla="val 111607"/>
                              <a:gd name="f1650" fmla="val 1038225"/>
                              <a:gd name="f1651" fmla="val 109702"/>
                              <a:gd name="f1652" fmla="val 1052512"/>
                              <a:gd name="f1653" fmla="val 106845"/>
                              <a:gd name="f1654" fmla="val 1066800"/>
                              <a:gd name="f1655" fmla="val 103035"/>
                              <a:gd name="f1656" fmla="val 1088707"/>
                              <a:gd name="f1657" fmla="val 102082"/>
                              <a:gd name="f1658" fmla="val 1096327"/>
                              <a:gd name="f1659" fmla="val 101130"/>
                              <a:gd name="f1660" fmla="val 1102995"/>
                              <a:gd name="f1661" fmla="val 100177"/>
                              <a:gd name="f1662" fmla="val 1110615"/>
                              <a:gd name="f1663" fmla="val 97320"/>
                              <a:gd name="f1664" fmla="val 1130617"/>
                              <a:gd name="f1665" fmla="val 93510"/>
                              <a:gd name="f1666" fmla="val 1149667"/>
                              <a:gd name="f1667" fmla="val 91605"/>
                              <a:gd name="f1668" fmla="val 1169670"/>
                              <a:gd name="f1669" fmla="val 90652"/>
                              <a:gd name="f1670" fmla="val 1182052"/>
                              <a:gd name="f1671" fmla="val 89700"/>
                              <a:gd name="f1672" fmla="val 1192530"/>
                              <a:gd name="f1673" fmla="val 88747"/>
                              <a:gd name="f1674" fmla="val 1205865"/>
                              <a:gd name="f1675" fmla="val 1215390"/>
                              <a:gd name="f1676" fmla="val 1224915"/>
                              <a:gd name="f1677" fmla="val 1243965"/>
                              <a:gd name="f1678" fmla="val 95742"/>
                              <a:gd name="f1679" fmla="val 1223205"/>
                              <a:gd name="f1680" fmla="val 95415"/>
                              <a:gd name="f1681" fmla="val 1216342"/>
                              <a:gd name="f1682" fmla="val 96367"/>
                              <a:gd name="f1683" fmla="val 1203007"/>
                              <a:gd name="f1684" fmla="val 98272"/>
                              <a:gd name="f1685" fmla="val 1188719"/>
                              <a:gd name="f1686" fmla="val 99225"/>
                              <a:gd name="f1687" fmla="val 1176337"/>
                              <a:gd name="f1688" fmla="val 1156334"/>
                              <a:gd name="f1689" fmla="val 104940"/>
                              <a:gd name="f1690" fmla="val 1137284"/>
                              <a:gd name="f1691" fmla="val 107797"/>
                              <a:gd name="f1692" fmla="val 1117282"/>
                              <a:gd name="f1693" fmla="val 114596"/>
                              <a:gd name="f1694" fmla="val 1109123"/>
                              <a:gd name="f1695" fmla="val 124469"/>
                              <a:gd name="f1696" fmla="val 1043051"/>
                              <a:gd name="f1697" fmla="val 123990"/>
                              <a:gd name="f1698" fmla="val 1031557"/>
                              <a:gd name="f1699" fmla="val 133400"/>
                              <a:gd name="f1700" fmla="val 1004580"/>
                              <a:gd name="f1701" fmla="val 138999"/>
                              <a:gd name="f1702" fmla="val 981931"/>
                              <a:gd name="f1703" fmla="val 137325"/>
                              <a:gd name="f1704" fmla="val 135420"/>
                              <a:gd name="f1705" fmla="val 984885"/>
                              <a:gd name="f1706" fmla="val 133515"/>
                              <a:gd name="f1707" fmla="val 983932"/>
                              <a:gd name="f1708" fmla="val 126847"/>
                              <a:gd name="f1709" fmla="val 996315"/>
                              <a:gd name="f1710" fmla="val 122085"/>
                              <a:gd name="f1711" fmla="val 1010602"/>
                              <a:gd name="f1712" fmla="val 117322"/>
                              <a:gd name="f1713" fmla="val 1024890"/>
                              <a:gd name="f1714" fmla="val 1039177"/>
                              <a:gd name="f1715" fmla="val 118275"/>
                              <a:gd name="f1716" fmla="val 1047750"/>
                              <a:gd name="f1717" fmla="val 115417"/>
                              <a:gd name="f1718" fmla="val 1062990"/>
                              <a:gd name="f1719" fmla="val 113512"/>
                              <a:gd name="f1720" fmla="val 1076325"/>
                              <a:gd name="f1721" fmla="val 1091565"/>
                              <a:gd name="f1722" fmla="val 1093470"/>
                              <a:gd name="f1723" fmla="val 110655"/>
                              <a:gd name="f1724" fmla="val 1099185"/>
                              <a:gd name="f1725" fmla="val 1106805"/>
                              <a:gd name="f1726" fmla="val 103987"/>
                              <a:gd name="f1727" fmla="val 112560"/>
                              <a:gd name="f1728" fmla="val 121132"/>
                              <a:gd name="f1729" fmla="val 132562"/>
                              <a:gd name="f1730" fmla="val 146850"/>
                              <a:gd name="f1731" fmla="val 912495"/>
                              <a:gd name="f1732" fmla="val 156375"/>
                              <a:gd name="f1733" fmla="val 163042"/>
                              <a:gd name="f1734" fmla="val 167805"/>
                              <a:gd name="f1735" fmla="val 176377"/>
                              <a:gd name="f1736" fmla="val 817245"/>
                              <a:gd name="f1737" fmla="val 180187"/>
                              <a:gd name="f1738" fmla="val 210667"/>
                              <a:gd name="f1739" fmla="val 267817"/>
                              <a:gd name="f1740" fmla="val 269722"/>
                              <a:gd name="f1741" fmla="val 637222"/>
                              <a:gd name="f1742" fmla="val 271627"/>
                              <a:gd name="f1743" fmla="val 633412"/>
                              <a:gd name="f1744" fmla="val 293536"/>
                              <a:gd name="f1745" fmla="val 518160"/>
                              <a:gd name="f1746" fmla="val 293535"/>
                              <a:gd name="f1747" fmla="val 298297"/>
                              <a:gd name="f1748" fmla="val 521970"/>
                              <a:gd name="f1749" fmla="val 521969"/>
                              <a:gd name="f1750" fmla="val 465169"/>
                              <a:gd name="f1751" fmla="val 382550"/>
                              <a:gd name="f1752" fmla="val 464986"/>
                              <a:gd name="f1753" fmla="val 382696"/>
                              <a:gd name="f1754" fmla="val 464430"/>
                              <a:gd name="f1755" fmla="val 383325"/>
                              <a:gd name="f1756" fmla="val 456651"/>
                              <a:gd name="f1757" fmla="val 391477"/>
                              <a:gd name="f1758" fmla="val 454684"/>
                              <a:gd name="f1759" fmla="val 394338"/>
                              <a:gd name="f1760" fmla="val 453399"/>
                              <a:gd name="f1761" fmla="val 395790"/>
                              <a:gd name="f1762" fmla="val 451546"/>
                              <a:gd name="f1763" fmla="val 398815"/>
                              <a:gd name="f1764" fmla="val 450698"/>
                              <a:gd name="f1765" fmla="val 401003"/>
                              <a:gd name="f1766" fmla="val 403860"/>
                              <a:gd name="f1767" fmla="val 428790"/>
                              <a:gd name="f1768" fmla="val 425767"/>
                              <a:gd name="f1769" fmla="val 408788"/>
                              <a:gd name="f1770" fmla="val 447675"/>
                              <a:gd name="f1771" fmla="val 389738"/>
                              <a:gd name="f1772" fmla="val 472440"/>
                              <a:gd name="f1773" fmla="val 479107"/>
                              <a:gd name="f1774" fmla="val 378308"/>
                              <a:gd name="f1775" fmla="val 484822"/>
                              <a:gd name="f1776" fmla="val 491490"/>
                              <a:gd name="f1777" fmla="val 367830"/>
                              <a:gd name="f1778" fmla="val 498157"/>
                              <a:gd name="f1779" fmla="val 363068"/>
                              <a:gd name="f1780" fmla="val 504825"/>
                              <a:gd name="f1781" fmla="val 357353"/>
                              <a:gd name="f1782" fmla="val 511492"/>
                              <a:gd name="f1783" fmla="val 285752"/>
                              <a:gd name="f1784" fmla="val 590631"/>
                              <a:gd name="f1785" fmla="val 358305"/>
                              <a:gd name="f1786" fmla="val 510540"/>
                              <a:gd name="f1787" fmla="val 364020"/>
                              <a:gd name="f1788" fmla="val 503872"/>
                              <a:gd name="f1789" fmla="val 368782"/>
                              <a:gd name="f1790" fmla="val 497205"/>
                              <a:gd name="f1791" fmla="val 374497"/>
                              <a:gd name="f1792" fmla="val 490537"/>
                              <a:gd name="f1793" fmla="val 380212"/>
                              <a:gd name="f1794" fmla="val 483870"/>
                              <a:gd name="f1795" fmla="val 385927"/>
                              <a:gd name="f1796" fmla="val 478155"/>
                              <a:gd name="f1797" fmla="val 390690"/>
                              <a:gd name="f1798" fmla="val 471487"/>
                              <a:gd name="f1799" fmla="val 446722"/>
                              <a:gd name="f1800" fmla="val 429742"/>
                              <a:gd name="f1801" fmla="val 448792"/>
                              <a:gd name="f1802" fmla="val 402907"/>
                              <a:gd name="f1803" fmla="val 489348"/>
                              <a:gd name="f1804" fmla="val 316869"/>
                              <a:gd name="f1805" fmla="val 487763"/>
                              <a:gd name="f1806" fmla="val 316669"/>
                              <a:gd name="f1807" fmla="val 484470"/>
                              <a:gd name="f1808" fmla="val 318176"/>
                              <a:gd name="f1809" fmla="val 481127"/>
                              <a:gd name="f1810" fmla="val 319733"/>
                              <a:gd name="f1811" fmla="val 475013"/>
                              <a:gd name="f1812" fmla="val 322003"/>
                              <a:gd name="f1813" fmla="val 473558"/>
                              <a:gd name="f1814" fmla="val 323849"/>
                              <a:gd name="f1815" fmla="val 469748"/>
                              <a:gd name="f1816" fmla="val 326707"/>
                              <a:gd name="f1817" fmla="val 465938"/>
                              <a:gd name="f1818" fmla="val 329564"/>
                              <a:gd name="f1819" fmla="val 463080"/>
                              <a:gd name="f1820" fmla="val 333374"/>
                              <a:gd name="f1821" fmla="val 453555"/>
                              <a:gd name="f1822" fmla="val 339089"/>
                              <a:gd name="f1823" fmla="val 445935"/>
                              <a:gd name="f1824" fmla="val 343852"/>
                              <a:gd name="f1825" fmla="val 436410"/>
                              <a:gd name="f1826" fmla="val 350519"/>
                              <a:gd name="f1827" fmla="val 418313"/>
                              <a:gd name="f1828" fmla="val 370522"/>
                              <a:gd name="f1829" fmla="val 390524"/>
                              <a:gd name="f1830" fmla="val 397358"/>
                              <a:gd name="f1831" fmla="val 393382"/>
                              <a:gd name="f1832" fmla="val 396239"/>
                              <a:gd name="f1833" fmla="val 401002"/>
                              <a:gd name="f1834" fmla="val 389350"/>
                              <a:gd name="f1835" fmla="val 400516"/>
                              <a:gd name="f1836" fmla="val 378546"/>
                              <a:gd name="f1837" fmla="val 413504"/>
                              <a:gd name="f1838" fmla="val 374736"/>
                              <a:gd name="f1839" fmla="val 418862"/>
                              <a:gd name="f1840" fmla="val 425768"/>
                              <a:gd name="f1841" fmla="val 360210"/>
                              <a:gd name="f1842" fmla="val 436245"/>
                              <a:gd name="f1843" fmla="val 330683"/>
                              <a:gd name="f1844" fmla="val 468630"/>
                              <a:gd name="f1845" fmla="val 335445"/>
                              <a:gd name="f1846" fmla="val 474344"/>
                              <a:gd name="f1847" fmla="val 335536"/>
                              <a:gd name="f1848" fmla="val 474264"/>
                              <a:gd name="f1849" fmla="val 331635"/>
                              <a:gd name="f1850" fmla="val 469582"/>
                              <a:gd name="f1851" fmla="val 459105"/>
                              <a:gd name="f1852" fmla="val 352590"/>
                              <a:gd name="f1853" fmla="val 361162"/>
                              <a:gd name="f1854" fmla="val 437197"/>
                              <a:gd name="f1855" fmla="val 416242"/>
                              <a:gd name="f1856" fmla="val 409575"/>
                              <a:gd name="f1857" fmla="val 395452"/>
                              <a:gd name="f1858" fmla="val 396240"/>
                              <a:gd name="f1859" fmla="val 399262"/>
                              <a:gd name="f1860" fmla="val 402120"/>
                              <a:gd name="f1861" fmla="val 390525"/>
                              <a:gd name="f1862" fmla="val 419265"/>
                              <a:gd name="f1863" fmla="val 437362"/>
                              <a:gd name="f1864" fmla="val 350520"/>
                              <a:gd name="f1865" fmla="val 446887"/>
                              <a:gd name="f1866" fmla="val 344805"/>
                              <a:gd name="f1867" fmla="val 454507"/>
                              <a:gd name="f1868" fmla="val 340042"/>
                              <a:gd name="f1869" fmla="val 464032"/>
                              <a:gd name="f1870" fmla="val 333375"/>
                              <a:gd name="f1871" fmla="val 467842"/>
                              <a:gd name="f1872" fmla="val 330517"/>
                              <a:gd name="f1873" fmla="val 471652"/>
                              <a:gd name="f1874" fmla="val 474510"/>
                              <a:gd name="f1875" fmla="val 323850"/>
                              <a:gd name="f1876" fmla="val 476415"/>
                              <a:gd name="f1877" fmla="val 324326"/>
                              <a:gd name="f1878" fmla="val 481654"/>
                              <a:gd name="f1879" fmla="val 321469"/>
                              <a:gd name="f1880" fmla="val 485940"/>
                              <a:gd name="f1881" fmla="val 319564"/>
                              <a:gd name="f1882" fmla="val 489548"/>
                              <a:gd name="f1883" fmla="val 318444"/>
                              <a:gd name="f1884" fmla="val 1868970"/>
                              <a:gd name="f1885" fmla="val 144780"/>
                              <a:gd name="f1886" fmla="val 1890877"/>
                              <a:gd name="f1887" fmla="val 153352"/>
                              <a:gd name="f1888" fmla="val 1906117"/>
                              <a:gd name="f1889" fmla="val 160020"/>
                              <a:gd name="f1890" fmla="val 1917547"/>
                              <a:gd name="f1891" fmla="val 166687"/>
                              <a:gd name="f1892" fmla="val 172402"/>
                              <a:gd name="f1893" fmla="val 1935645"/>
                              <a:gd name="f1894" fmla="val 178117"/>
                              <a:gd name="f1895" fmla="val 1938502"/>
                              <a:gd name="f1896" fmla="val 183832"/>
                              <a:gd name="f1897" fmla="val 1920405"/>
                              <a:gd name="f1898" fmla="val 174307"/>
                              <a:gd name="f1899" fmla="val 1904212"/>
                              <a:gd name="f1900" fmla="val 167640"/>
                              <a:gd name="f1901" fmla="val 160972"/>
                              <a:gd name="f1902" fmla="val 1879447"/>
                              <a:gd name="f1903" fmla="val 154305"/>
                              <a:gd name="f1904" fmla="val 1871827"/>
                              <a:gd name="f1905" fmla="val 148590"/>
                              <a:gd name="f1906" fmla="val 75247"/>
                              <a:gd name="f1907" fmla="val 1719427"/>
                              <a:gd name="f1908" fmla="val 1733715"/>
                              <a:gd name="f1909" fmla="val 78104"/>
                              <a:gd name="f1910" fmla="val 83819"/>
                              <a:gd name="f1911" fmla="val 1765147"/>
                              <a:gd name="f1912" fmla="val 90487"/>
                              <a:gd name="f1913" fmla="val 100012"/>
                              <a:gd name="f1914" fmla="val 110489"/>
                              <a:gd name="f1915" fmla="val 1750860"/>
                              <a:gd name="f1916" fmla="val 94297"/>
                              <a:gd name="f1917" fmla="val 1716570"/>
                              <a:gd name="f1918" fmla="val 1137451"/>
                              <a:gd name="f1919" fmla="val 68937"/>
                              <a:gd name="f1920" fmla="val 1133641"/>
                              <a:gd name="f1921" fmla="val 68580"/>
                              <a:gd name="f1922" fmla="val 1127926"/>
                              <a:gd name="f1923" fmla="val 69056"/>
                              <a:gd name="f1924" fmla="val 1117448"/>
                              <a:gd name="f1925" fmla="val 71437"/>
                              <a:gd name="f1926" fmla="val 1104113"/>
                              <a:gd name="f1927" fmla="val 73342"/>
                              <a:gd name="f1928" fmla="val 1088873"/>
                              <a:gd name="f1929" fmla="val 1074585"/>
                              <a:gd name="f1930" fmla="val 77152"/>
                              <a:gd name="f1931" fmla="val 1061250"/>
                              <a:gd name="f1932" fmla="val 80010"/>
                              <a:gd name="f1933" fmla="val 1046010"/>
                              <a:gd name="f1934" fmla="val 83820"/>
                              <a:gd name="f1935" fmla="val 1032675"/>
                              <a:gd name="f1936" fmla="val 86677"/>
                              <a:gd name="f1937" fmla="val 1026960"/>
                              <a:gd name="f1938" fmla="val 88582"/>
                              <a:gd name="f1939" fmla="val 1021245"/>
                              <a:gd name="f1940" fmla="val 1014578"/>
                              <a:gd name="f1941" fmla="val 92392"/>
                              <a:gd name="f1942" fmla="val 1007910"/>
                              <a:gd name="f1943" fmla="val 1001243"/>
                              <a:gd name="f1944" fmla="val 96202"/>
                              <a:gd name="f1945" fmla="val 993623"/>
                              <a:gd name="f1946" fmla="val 98107"/>
                              <a:gd name="f1947" fmla="val 947769"/>
                              <a:gd name="f1948" fmla="val 107115"/>
                              <a:gd name="f1949" fmla="val 939330"/>
                              <a:gd name="f1950" fmla="val 110490"/>
                              <a:gd name="f1951" fmla="val 920280"/>
                              <a:gd name="f1952" fmla="val 117157"/>
                              <a:gd name="f1953" fmla="val 900278"/>
                              <a:gd name="f1954" fmla="val 122872"/>
                              <a:gd name="f1955" fmla="val 881228"/>
                              <a:gd name="f1956" fmla="val 130492"/>
                              <a:gd name="f1957" fmla="val 862178"/>
                              <a:gd name="f1958" fmla="val 138112"/>
                              <a:gd name="f1959" fmla="val 843128"/>
                              <a:gd name="f1960" fmla="val 824078"/>
                              <a:gd name="f1961" fmla="val 809790"/>
                              <a:gd name="f1962" fmla="val 165735"/>
                              <a:gd name="f1963" fmla="val 784073"/>
                              <a:gd name="f1964" fmla="val 171450"/>
                              <a:gd name="f1965" fmla="val 775500"/>
                              <a:gd name="f1966" fmla="val 173355"/>
                              <a:gd name="f1967" fmla="val 765975"/>
                              <a:gd name="f1968" fmla="val 757403"/>
                              <a:gd name="f1969" fmla="val 181927"/>
                              <a:gd name="f1970" fmla="val 734543"/>
                              <a:gd name="f1971" fmla="val 190500"/>
                              <a:gd name="f1972" fmla="val 713588"/>
                              <a:gd name="f1973" fmla="val 201930"/>
                              <a:gd name="f1974" fmla="val 691680"/>
                              <a:gd name="f1975" fmla="val 212407"/>
                              <a:gd name="f1976" fmla="val 681203"/>
                              <a:gd name="f1977" fmla="val 218122"/>
                              <a:gd name="f1978" fmla="val 670725"/>
                              <a:gd name="f1979" fmla="val 225742"/>
                              <a:gd name="f1980" fmla="val 660248"/>
                              <a:gd name="f1981" fmla="val 232410"/>
                              <a:gd name="f1982" fmla="val 649770"/>
                              <a:gd name="f1983" fmla="val 239077"/>
                              <a:gd name="f1984" fmla="val 639293"/>
                              <a:gd name="f1985" fmla="val 245745"/>
                              <a:gd name="f1986" fmla="val 629768"/>
                              <a:gd name="f1987" fmla="val 252412"/>
                              <a:gd name="f1988" fmla="val 618338"/>
                              <a:gd name="f1989" fmla="val 263842"/>
                              <a:gd name="f1990" fmla="val 597383"/>
                              <a:gd name="f1991" fmla="val 280035"/>
                              <a:gd name="f1992" fmla="val 581190"/>
                              <a:gd name="f1993" fmla="val 288607"/>
                              <a:gd name="f1994" fmla="val 565950"/>
                              <a:gd name="f1995" fmla="val 300037"/>
                              <a:gd name="f1996" fmla="val 550710"/>
                              <a:gd name="f1997" fmla="val 312420"/>
                              <a:gd name="f1998" fmla="val 535470"/>
                              <a:gd name="f1999" fmla="val 324802"/>
                              <a:gd name="f2000" fmla="val 491713"/>
                              <a:gd name="f2001" fmla="val 362974"/>
                              <a:gd name="f2002" fmla="val 495465"/>
                              <a:gd name="f2003" fmla="val 367665"/>
                              <a:gd name="f2004" fmla="val 497370"/>
                              <a:gd name="f2005" fmla="val 366713"/>
                              <a:gd name="f2006" fmla="val 500764"/>
                              <a:gd name="f2007" fmla="val 364272"/>
                              <a:gd name="f2008" fmla="val 504752"/>
                              <a:gd name="f2009" fmla="val 361295"/>
                              <a:gd name="f2010" fmla="val 512657"/>
                              <a:gd name="f2011" fmla="val 355403"/>
                              <a:gd name="f2012" fmla="val 541185"/>
                              <a:gd name="f2013" fmla="val 556425"/>
                              <a:gd name="f2014" fmla="val 318134"/>
                              <a:gd name="f2015" fmla="val 306704"/>
                              <a:gd name="f2016" fmla="val 586905"/>
                              <a:gd name="f2017" fmla="val 294322"/>
                              <a:gd name="f2018" fmla="val 603097"/>
                              <a:gd name="f2019" fmla="val 285749"/>
                              <a:gd name="f2020" fmla="val 623100"/>
                              <a:gd name="f2021" fmla="val 269557"/>
                              <a:gd name="f2022" fmla="val 635482"/>
                              <a:gd name="f2023" fmla="val 258127"/>
                              <a:gd name="f2024" fmla="val 645960"/>
                              <a:gd name="f2025" fmla="val 251459"/>
                              <a:gd name="f2026" fmla="val 244792"/>
                              <a:gd name="f2027" fmla="val 665962"/>
                              <a:gd name="f2028" fmla="val 238124"/>
                              <a:gd name="f2029" fmla="val 676440"/>
                              <a:gd name="f2030" fmla="val 231457"/>
                              <a:gd name="f2031" fmla="val 685965"/>
                              <a:gd name="f2032" fmla="val 224789"/>
                              <a:gd name="f2033" fmla="val 697395"/>
                              <a:gd name="f2034" fmla="val 719302"/>
                              <a:gd name="f2035" fmla="val 207644"/>
                              <a:gd name="f2036" fmla="val 196214"/>
                              <a:gd name="f2037" fmla="val 763117"/>
                              <a:gd name="f2038" fmla="val 187642"/>
                              <a:gd name="f2039" fmla="val 771690"/>
                              <a:gd name="f2040" fmla="val 781215"/>
                              <a:gd name="f2041" fmla="val 179069"/>
                              <a:gd name="f2042" fmla="val 788835"/>
                              <a:gd name="f2043" fmla="val 801217"/>
                              <a:gd name="f2044" fmla="val 168592"/>
                              <a:gd name="f2045" fmla="val 162877"/>
                              <a:gd name="f2046" fmla="val 828840"/>
                              <a:gd name="f2047" fmla="val 156209"/>
                              <a:gd name="f2048" fmla="val 847890"/>
                              <a:gd name="f2049" fmla="val 147637"/>
                              <a:gd name="f2050" fmla="val 866940"/>
                              <a:gd name="f2051" fmla="val 140969"/>
                              <a:gd name="f2052" fmla="val 133349"/>
                              <a:gd name="f2053" fmla="val 905040"/>
                              <a:gd name="f2054" fmla="val 125729"/>
                              <a:gd name="f2055" fmla="val 120014"/>
                              <a:gd name="f2056" fmla="val 944092"/>
                              <a:gd name="f2057" fmla="val 113347"/>
                              <a:gd name="f2058" fmla="val 968499"/>
                              <a:gd name="f2059" fmla="val 108553"/>
                              <a:gd name="f2060" fmla="val 980289"/>
                              <a:gd name="f2061" fmla="val 104524"/>
                              <a:gd name="f2062" fmla="val 1140765"/>
                              <a:gd name="f2063" fmla="val 69904"/>
                              <a:gd name="f2064" fmla="val 1478088"/>
                              <a:gd name="f2065" fmla="val 48458"/>
                              <a:gd name="f2066" fmla="val 1484636"/>
                              <a:gd name="f2067" fmla="val 48815"/>
                              <a:gd name="f2068" fmla="val 1491780"/>
                              <a:gd name="f2069" fmla="val 49530"/>
                              <a:gd name="f2070" fmla="val 50482"/>
                              <a:gd name="f2071" fmla="val 1511782"/>
                              <a:gd name="f2072" fmla="val 52387"/>
                              <a:gd name="f2073" fmla="val 1523212"/>
                              <a:gd name="f2074" fmla="val 56197"/>
                              <a:gd name="f2075" fmla="val 1526070"/>
                              <a:gd name="f2076" fmla="val 60007"/>
                              <a:gd name="f2077" fmla="val 1520355"/>
                              <a:gd name="f2078" fmla="val 59055"/>
                              <a:gd name="f2079" fmla="val 1514640"/>
                              <a:gd name="f2080" fmla="val 58102"/>
                              <a:gd name="f2081" fmla="val 1505115"/>
                              <a:gd name="f2082" fmla="val 57150"/>
                              <a:gd name="f2083" fmla="val 1495590"/>
                              <a:gd name="f2084" fmla="val 1482255"/>
                              <a:gd name="f2085" fmla="val 53340"/>
                              <a:gd name="f2086" fmla="val 1461300"/>
                              <a:gd name="f2087" fmla="val 48577"/>
                              <a:gd name="f2088" fmla="val 1465586"/>
                              <a:gd name="f2089" fmla="val 48101"/>
                              <a:gd name="f2090" fmla="val 1471539"/>
                              <a:gd name="f2091" fmla="val 40957"/>
                              <a:gd name="f2092" fmla="val 1602270"/>
                              <a:gd name="f2093" fmla="val 41909"/>
                              <a:gd name="f2094" fmla="val 1614652"/>
                              <a:gd name="f2095" fmla="val 42862"/>
                              <a:gd name="f2096" fmla="val 1627987"/>
                              <a:gd name="f2097" fmla="val 43814"/>
                              <a:gd name="f2098" fmla="val 1659420"/>
                              <a:gd name="f2099" fmla="val 62864"/>
                              <a:gd name="f2100" fmla="val 1652752"/>
                              <a:gd name="f2101" fmla="val 1631797"/>
                              <a:gd name="f2102" fmla="val 55244"/>
                              <a:gd name="f2103" fmla="val 1590840"/>
                              <a:gd name="f2104" fmla="val 44767"/>
                              <a:gd name="f2105" fmla="val 1270324"/>
                              <a:gd name="f2106" fmla="val 40719"/>
                              <a:gd name="f2107" fmla="val 1233653"/>
                              <a:gd name="f2108" fmla="val 1196981"/>
                              <a:gd name="f2109" fmla="val 1160310"/>
                              <a:gd name="f2110" fmla="val 46672"/>
                              <a:gd name="f2111" fmla="val 1135545"/>
                              <a:gd name="f2112" fmla="val 47624"/>
                              <a:gd name="f2113" fmla="val 1109827"/>
                              <a:gd name="f2114" fmla="val 1084110"/>
                              <a:gd name="f2115" fmla="val 57149"/>
                              <a:gd name="f2116" fmla="val 1071727"/>
                              <a:gd name="f2117" fmla="val 59054"/>
                              <a:gd name="f2118" fmla="val 1059345"/>
                              <a:gd name="f2119" fmla="val 1047915"/>
                              <a:gd name="f2120" fmla="val 66674"/>
                              <a:gd name="f2121" fmla="val 1036485"/>
                              <a:gd name="f2122" fmla="val 70484"/>
                              <a:gd name="f2123" fmla="val 74294"/>
                              <a:gd name="f2124" fmla="val 1016482"/>
                              <a:gd name="f2125" fmla="val 1001242"/>
                              <a:gd name="f2126" fmla="val 80009"/>
                              <a:gd name="f2127" fmla="val 987907"/>
                              <a:gd name="f2128" fmla="val 81914"/>
                              <a:gd name="f2129" fmla="val 972667"/>
                              <a:gd name="f2130" fmla="val 914565"/>
                              <a:gd name="f2131" fmla="val 101917"/>
                              <a:gd name="f2132" fmla="val 123824"/>
                              <a:gd name="f2133" fmla="val 155257"/>
                              <a:gd name="f2134" fmla="val 165734"/>
                              <a:gd name="f2135" fmla="val 746925"/>
                              <a:gd name="f2136" fmla="val 176212"/>
                              <a:gd name="f2137" fmla="val 734542"/>
                              <a:gd name="f2138" fmla="val 728827"/>
                              <a:gd name="f2139" fmla="val 180974"/>
                              <a:gd name="f2140" fmla="val 723112"/>
                              <a:gd name="f2141" fmla="val 717397"/>
                              <a:gd name="f2142" fmla="val 186689"/>
                              <a:gd name="f2143" fmla="val 712635"/>
                              <a:gd name="f2144" fmla="val 189547"/>
                              <a:gd name="f2145" fmla="val 702157"/>
                              <a:gd name="f2146" fmla="val 195262"/>
                              <a:gd name="f2147" fmla="val 200977"/>
                              <a:gd name="f2148" fmla="val 682155"/>
                              <a:gd name="f2149" fmla="val 205739"/>
                              <a:gd name="f2150" fmla="val 663105"/>
                              <a:gd name="f2151" fmla="val 216217"/>
                              <a:gd name="f2152" fmla="val 647865"/>
                              <a:gd name="f2153" fmla="val 634530"/>
                              <a:gd name="f2154" fmla="val 230504"/>
                              <a:gd name="f2155" fmla="val 619290"/>
                              <a:gd name="f2156" fmla="val 610717"/>
                              <a:gd name="f2157" fmla="val 248602"/>
                              <a:gd name="f2158" fmla="val 598335"/>
                              <a:gd name="f2159" fmla="val 259079"/>
                              <a:gd name="f2160" fmla="val 555472"/>
                              <a:gd name="f2161" fmla="val 283844"/>
                              <a:gd name="f2162" fmla="val 517372"/>
                              <a:gd name="f2163" fmla="val 493560"/>
                              <a:gd name="f2164" fmla="val 340994"/>
                              <a:gd name="f2165" fmla="val 471664"/>
                              <a:gd name="f2166" fmla="val 360034"/>
                              <a:gd name="f2167" fmla="val 450243"/>
                              <a:gd name="f2168" fmla="val 379593"/>
                              <a:gd name="f2169" fmla="val 380047"/>
                              <a:gd name="f2170" fmla="val 439102"/>
                              <a:gd name="f2171" fmla="val 334492"/>
                              <a:gd name="f2172" fmla="val 285915"/>
                              <a:gd name="f2173" fmla="val 573404"/>
                              <a:gd name="f2174" fmla="val 593407"/>
                              <a:gd name="f2175" fmla="val 260197"/>
                              <a:gd name="f2176" fmla="val 607694"/>
                              <a:gd name="f2177" fmla="val 252577"/>
                              <a:gd name="f2178" fmla="val 619124"/>
                              <a:gd name="f2179" fmla="val 244957"/>
                              <a:gd name="f2180" fmla="val 630554"/>
                              <a:gd name="f2181" fmla="val 240195"/>
                              <a:gd name="f2182" fmla="val 639127"/>
                              <a:gd name="f2183" fmla="val 237337"/>
                              <a:gd name="f2184" fmla="val 646747"/>
                              <a:gd name="f2185" fmla="val 232575"/>
                              <a:gd name="f2186" fmla="val 655319"/>
                              <a:gd name="f2187" fmla="val 226860"/>
                              <a:gd name="f2188" fmla="val 663892"/>
                              <a:gd name="f2189" fmla="val 222097"/>
                              <a:gd name="f2190" fmla="val 672464"/>
                              <a:gd name="f2191" fmla="val 212572"/>
                              <a:gd name="f2192" fmla="val 690562"/>
                              <a:gd name="f2193" fmla="val 708659"/>
                              <a:gd name="f2194" fmla="val 193522"/>
                              <a:gd name="f2195" fmla="val 725804"/>
                              <a:gd name="f2196" fmla="val 162439"/>
                              <a:gd name="f2197" fmla="val 774785"/>
                              <a:gd name="f2198" fmla="val 158280"/>
                              <a:gd name="f2199" fmla="val 784860"/>
                              <a:gd name="f2200" fmla="val 151612"/>
                              <a:gd name="f2201" fmla="val 148755"/>
                              <a:gd name="f2202" fmla="val 810577"/>
                              <a:gd name="f2203" fmla="val 814387"/>
                              <a:gd name="f2204" fmla="val 143992"/>
                              <a:gd name="f2205" fmla="val 818197"/>
                              <a:gd name="f2206" fmla="val 142087"/>
                              <a:gd name="f2207" fmla="val 820102"/>
                              <a:gd name="f2208" fmla="val 133634"/>
                              <a:gd name="f2209" fmla="val 848201"/>
                              <a:gd name="f2210" fmla="val 132087"/>
                              <a:gd name="f2211" fmla="val 855345"/>
                              <a:gd name="f2212" fmla="val 860584"/>
                              <a:gd name="f2213" fmla="val 864870"/>
                              <a:gd name="f2214" fmla="val 873442"/>
                              <a:gd name="f2215" fmla="val 879157"/>
                              <a:gd name="f2216" fmla="val 129705"/>
                              <a:gd name="f2217" fmla="val 888682"/>
                              <a:gd name="f2218" fmla="val 902017"/>
                              <a:gd name="f2219" fmla="val 914400"/>
                              <a:gd name="f2220" fmla="val 116370"/>
                              <a:gd name="f2221" fmla="val 927735"/>
                              <a:gd name="f2222" fmla="val 941070"/>
                              <a:gd name="f2223" fmla="val 953452"/>
                              <a:gd name="f2224" fmla="val 986790"/>
                              <a:gd name="f2225" fmla="val 87795"/>
                              <a:gd name="f2226" fmla="val 1042035"/>
                              <a:gd name="f2227" fmla="val 85890"/>
                              <a:gd name="f2228" fmla="val 1059180"/>
                              <a:gd name="f2229" fmla="val 83032"/>
                              <a:gd name="f2230" fmla="val 80175"/>
                              <a:gd name="f2231" fmla="val 79222"/>
                              <a:gd name="f2232" fmla="val 1111567"/>
                              <a:gd name="f2233" fmla="val 78270"/>
                              <a:gd name="f2234" fmla="val 1128712"/>
                              <a:gd name="f2235" fmla="val 81127"/>
                              <a:gd name="f2236" fmla="val 1115377"/>
                              <a:gd name="f2237" fmla="val 84937"/>
                              <a:gd name="f2238" fmla="val 1092517"/>
                              <a:gd name="f2239" fmla="val 85555"/>
                              <a:gd name="f2240" fmla="val 1089530"/>
                              <a:gd name="f2241" fmla="val 86842"/>
                              <a:gd name="f2242" fmla="val 1075372"/>
                              <a:gd name="f2243" fmla="val 1058227"/>
                              <a:gd name="f2244" fmla="val 1040130"/>
                              <a:gd name="f2245" fmla="val 94462"/>
                              <a:gd name="f2246" fmla="val 1022985"/>
                              <a:gd name="f2247" fmla="val 96848"/>
                              <a:gd name="f2248" fmla="val 1023781"/>
                              <a:gd name="f2249" fmla="val 97055"/>
                              <a:gd name="f2250" fmla="val 1022896"/>
                              <a:gd name="f2251" fmla="val 94463"/>
                              <a:gd name="f2252" fmla="val 1022032"/>
                              <a:gd name="f2253" fmla="val 1002029"/>
                              <a:gd name="f2254" fmla="val 107798"/>
                              <a:gd name="f2255" fmla="val 964882"/>
                              <a:gd name="f2256" fmla="val 111608"/>
                              <a:gd name="f2257" fmla="val 951547"/>
                              <a:gd name="f2258" fmla="val 115418"/>
                              <a:gd name="f2259" fmla="val 938212"/>
                              <a:gd name="f2260" fmla="val 120180"/>
                              <a:gd name="f2261" fmla="val 925829"/>
                              <a:gd name="f2262" fmla="val 133454"/>
                              <a:gd name="f2263" fmla="val 886956"/>
                              <a:gd name="f2264" fmla="val 132563"/>
                              <a:gd name="f2265" fmla="val 886777"/>
                              <a:gd name="f2266" fmla="val 877252"/>
                              <a:gd name="f2267" fmla="val 134468"/>
                              <a:gd name="f2268" fmla="val 871537"/>
                              <a:gd name="f2269" fmla="val 862965"/>
                              <a:gd name="f2270" fmla="val 854392"/>
                              <a:gd name="f2271" fmla="val 842010"/>
                              <a:gd name="f2272" fmla="val 144945"/>
                              <a:gd name="f2273" fmla="val 809625"/>
                              <a:gd name="f2274" fmla="val 152565"/>
                              <a:gd name="f2275" fmla="val 152821"/>
                              <a:gd name="f2276" fmla="val 804166"/>
                              <a:gd name="f2277" fmla="val 163043"/>
                              <a:gd name="f2278" fmla="val 759142"/>
                              <a:gd name="f2279" fmla="val 742950"/>
                              <a:gd name="f2280" fmla="val 726757"/>
                              <a:gd name="f2281" fmla="val 204000"/>
                              <a:gd name="f2282" fmla="val 708660"/>
                              <a:gd name="f2283" fmla="val 212573"/>
                              <a:gd name="f2284" fmla="val 223050"/>
                              <a:gd name="f2285" fmla="val 227813"/>
                              <a:gd name="f2286" fmla="val 665797"/>
                              <a:gd name="f2287" fmla="val 233528"/>
                              <a:gd name="f2288" fmla="val 656272"/>
                              <a:gd name="f2289" fmla="val 238290"/>
                              <a:gd name="f2290" fmla="val 647700"/>
                              <a:gd name="f2291" fmla="val 241148"/>
                              <a:gd name="f2292" fmla="val 640080"/>
                              <a:gd name="f2293" fmla="val 245910"/>
                              <a:gd name="f2294" fmla="val 631507"/>
                              <a:gd name="f2295" fmla="val 253530"/>
                              <a:gd name="f2296" fmla="val 620077"/>
                              <a:gd name="f2297" fmla="val 261150"/>
                              <a:gd name="f2298" fmla="val 608647"/>
                              <a:gd name="f2299" fmla="val 272580"/>
                              <a:gd name="f2300" fmla="val 594360"/>
                              <a:gd name="f2301" fmla="val 286868"/>
                              <a:gd name="f2302" fmla="val 574357"/>
                              <a:gd name="f2303" fmla="val 440055"/>
                              <a:gd name="f2304" fmla="val 451650"/>
                              <a:gd name="f2305" fmla="val 381000"/>
                              <a:gd name="f2306" fmla="val 466890"/>
                              <a:gd name="f2307" fmla="val 479273"/>
                              <a:gd name="f2308" fmla="val 354330"/>
                              <a:gd name="f2309" fmla="val 340995"/>
                              <a:gd name="f2310" fmla="val 519278"/>
                              <a:gd name="f2311" fmla="val 318135"/>
                              <a:gd name="f2312" fmla="val 557378"/>
                              <a:gd name="f2313" fmla="val 283845"/>
                              <a:gd name="f2314" fmla="val 600240"/>
                              <a:gd name="f2315" fmla="val 259080"/>
                              <a:gd name="f2316" fmla="val 612623"/>
                              <a:gd name="f2317" fmla="val 249555"/>
                              <a:gd name="f2318" fmla="val 621195"/>
                              <a:gd name="f2319" fmla="val 230505"/>
                              <a:gd name="f2320" fmla="val 665010"/>
                              <a:gd name="f2321" fmla="val 684060"/>
                              <a:gd name="f2322" fmla="val 205740"/>
                              <a:gd name="f2323" fmla="val 693585"/>
                              <a:gd name="f2324" fmla="val 704063"/>
                              <a:gd name="f2325" fmla="val 714540"/>
                              <a:gd name="f2326" fmla="val 720255"/>
                              <a:gd name="f2327" fmla="val 186690"/>
                              <a:gd name="f2328" fmla="val 725018"/>
                              <a:gd name="f2329" fmla="val 730733"/>
                              <a:gd name="f2330" fmla="val 180975"/>
                              <a:gd name="f2331" fmla="val 736448"/>
                              <a:gd name="f2332" fmla="val 742163"/>
                              <a:gd name="f2333" fmla="val 748830"/>
                              <a:gd name="f2334" fmla="val 767880"/>
                              <a:gd name="f2335" fmla="val 164782"/>
                              <a:gd name="f2336" fmla="val 808838"/>
                              <a:gd name="f2337" fmla="val 860273"/>
                              <a:gd name="f2338" fmla="val 123825"/>
                              <a:gd name="f2339" fmla="val 974573"/>
                              <a:gd name="f2340" fmla="val 989813"/>
                              <a:gd name="f2341" fmla="val 81915"/>
                              <a:gd name="f2342" fmla="val 1003148"/>
                              <a:gd name="f2343" fmla="val 1018388"/>
                              <a:gd name="f2344" fmla="val 78105"/>
                              <a:gd name="f2345" fmla="val 1027913"/>
                              <a:gd name="f2346" fmla="val 74295"/>
                              <a:gd name="f2347" fmla="val 1038390"/>
                              <a:gd name="f2348" fmla="val 70485"/>
                              <a:gd name="f2349" fmla="val 66675"/>
                              <a:gd name="f2350" fmla="val 62865"/>
                              <a:gd name="f2351" fmla="val 1073633"/>
                              <a:gd name="f2352" fmla="val 1086015"/>
                              <a:gd name="f2353" fmla="val 1111733"/>
                              <a:gd name="f2354" fmla="val 1138403"/>
                              <a:gd name="f2355" fmla="val 47625"/>
                              <a:gd name="f2356" fmla="val 1162215"/>
                              <a:gd name="f2357" fmla="val 1198887"/>
                              <a:gd name="f2358" fmla="val 43338"/>
                              <a:gd name="f2359" fmla="val 1235558"/>
                              <a:gd name="f2360" fmla="val 41433"/>
                              <a:gd name="f2361" fmla="val 1272229"/>
                              <a:gd name="f2362" fmla="val 41076"/>
                              <a:gd name="f2363" fmla="val 1360655"/>
                              <a:gd name="f2364" fmla="val 44043"/>
                              <a:gd name="f2365" fmla="val 1404150"/>
                              <a:gd name="f2366" fmla="val 1418437"/>
                              <a:gd name="f2367" fmla="val 952"/>
                              <a:gd name="f2368" fmla="val 1434630"/>
                              <a:gd name="f2369" fmla="val 1905"/>
                              <a:gd name="f2370" fmla="val 1448917"/>
                              <a:gd name="f2371" fmla="val 2857"/>
                              <a:gd name="f2372" fmla="val 3810"/>
                              <a:gd name="f2373" fmla="val 5715"/>
                              <a:gd name="f2374" fmla="val 1494637"/>
                              <a:gd name="f2375" fmla="val 7620"/>
                              <a:gd name="f2376" fmla="val 1509877"/>
                              <a:gd name="f2377" fmla="val 8572"/>
                              <a:gd name="f2378" fmla="val 11430"/>
                              <a:gd name="f2379" fmla="val 1525117"/>
                              <a:gd name="f2380" fmla="val 15240"/>
                              <a:gd name="f2381" fmla="val 1531785"/>
                              <a:gd name="f2382" fmla="val 19050"/>
                              <a:gd name="f2383" fmla="val 1536547"/>
                              <a:gd name="f2384" fmla="val 22860"/>
                              <a:gd name="f2385" fmla="val 1545120"/>
                              <a:gd name="f2386" fmla="val 24765"/>
                              <a:gd name="f2387" fmla="val 1558455"/>
                              <a:gd name="f2388" fmla="val 1552740"/>
                              <a:gd name="f2389" fmla="val 17145"/>
                              <a:gd name="f2390" fmla="val 1569885"/>
                              <a:gd name="f2391" fmla="val 20002"/>
                              <a:gd name="f2392" fmla="val 1582267"/>
                              <a:gd name="f2393" fmla="val 21907"/>
                              <a:gd name="f2394" fmla="val 1594650"/>
                              <a:gd name="f2395" fmla="val 25717"/>
                              <a:gd name="f2396" fmla="val 1607032"/>
                              <a:gd name="f2397" fmla="val 28575"/>
                              <a:gd name="f2398" fmla="val 30480"/>
                              <a:gd name="f2399" fmla="val 1622272"/>
                              <a:gd name="f2400" fmla="val 33337"/>
                              <a:gd name="f2401" fmla="val 1629892"/>
                              <a:gd name="f2402" fmla="val 35242"/>
                              <a:gd name="f2403" fmla="val 36195"/>
                              <a:gd name="f2404" fmla="val 1628940"/>
                              <a:gd name="f2405" fmla="val 39052"/>
                              <a:gd name="f2406" fmla="val 41910"/>
                              <a:gd name="f2407" fmla="val 40005"/>
                              <a:gd name="f2408" fmla="val 1584172"/>
                              <a:gd name="f2409" fmla="val 1580362"/>
                              <a:gd name="f2410" fmla="val 38100"/>
                              <a:gd name="f2411" fmla="val 1575600"/>
                              <a:gd name="f2412" fmla="val 1570837"/>
                              <a:gd name="f2413" fmla="val 1567027"/>
                              <a:gd name="f2414" fmla="val 34290"/>
                              <a:gd name="f2415" fmla="val 1562265"/>
                              <a:gd name="f2416" fmla="val 1553692"/>
                              <a:gd name="f2417" fmla="val 31432"/>
                              <a:gd name="f2418" fmla="val 29527"/>
                              <a:gd name="f2419" fmla="val 27622"/>
                              <a:gd name="f2420" fmla="val 1527975"/>
                              <a:gd name="f2421" fmla="val 1519402"/>
                              <a:gd name="f2422" fmla="val 23812"/>
                              <a:gd name="f2423" fmla="val 1510830"/>
                              <a:gd name="f2424" fmla="val 1502257"/>
                              <a:gd name="f2425" fmla="val 20955"/>
                              <a:gd name="f2426" fmla="val 1493685"/>
                              <a:gd name="f2427" fmla="val 18097"/>
                              <a:gd name="f2428" fmla="val 1454633"/>
                              <a:gd name="f2429" fmla="val 1437488"/>
                              <a:gd name="f2430" fmla="val 1430820"/>
                              <a:gd name="f2431" fmla="val 1416533"/>
                              <a:gd name="f2432" fmla="val 1405103"/>
                              <a:gd name="f2433" fmla="val 1393673"/>
                              <a:gd name="f2434" fmla="val 1391928"/>
                              <a:gd name="f2435" fmla="val 17540"/>
                              <a:gd name="f2436" fmla="val 1367002"/>
                              <a:gd name="f2437" fmla="val 28574"/>
                              <a:gd name="f2438" fmla="val 1391767"/>
                              <a:gd name="f2439" fmla="val 30479"/>
                              <a:gd name="f2440" fmla="val 1381290"/>
                              <a:gd name="f2441" fmla="val 1401292"/>
                              <a:gd name="f2442" fmla="val 1421295"/>
                              <a:gd name="f2443" fmla="val 1438440"/>
                              <a:gd name="f2444" fmla="val 1413008"/>
                              <a:gd name="f2445" fmla="val 47116"/>
                              <a:gd name="f2446" fmla="val 1413437"/>
                              <a:gd name="f2447" fmla="val 47149"/>
                              <a:gd name="f2448" fmla="val 1423677"/>
                              <a:gd name="f2449" fmla="val 47863"/>
                              <a:gd name="f2450" fmla="val 1433202"/>
                              <a:gd name="f2451" fmla="val 1447965"/>
                              <a:gd name="f2452" fmla="val 1455585"/>
                              <a:gd name="f2453" fmla="val 1463205"/>
                              <a:gd name="f2454" fmla="val 54292"/>
                              <a:gd name="f2455" fmla="val 1497495"/>
                              <a:gd name="f2456" fmla="val 1507020"/>
                              <a:gd name="f2457" fmla="val 1522260"/>
                              <a:gd name="f2458" fmla="val 60960"/>
                              <a:gd name="f2459" fmla="val 1539405"/>
                              <a:gd name="f2460" fmla="val 63817"/>
                              <a:gd name="f2461" fmla="val 1563218"/>
                              <a:gd name="f2462" fmla="val 1587030"/>
                              <a:gd name="f2463" fmla="val 1599413"/>
                              <a:gd name="f2464" fmla="val 76200"/>
                              <a:gd name="f2465" fmla="val 1610843"/>
                              <a:gd name="f2466" fmla="val 79057"/>
                              <a:gd name="f2467" fmla="val 1623225"/>
                              <a:gd name="f2468" fmla="val 84772"/>
                              <a:gd name="f2469" fmla="val 1669898"/>
                              <a:gd name="f2470" fmla="val 95250"/>
                              <a:gd name="f2471" fmla="val 1704188"/>
                              <a:gd name="f2472" fmla="val 105727"/>
                              <a:gd name="f2473" fmla="val 1704409"/>
                              <a:gd name="f2474" fmla="val 105929"/>
                              <a:gd name="f2475" fmla="val 1716704"/>
                              <a:gd name="f2476" fmla="val 108049"/>
                              <a:gd name="f2477" fmla="val 1727330"/>
                              <a:gd name="f2478" fmla="val 110549"/>
                              <a:gd name="f2479" fmla="val 1739921"/>
                              <a:gd name="f2480" fmla="val 114716"/>
                              <a:gd name="f2481" fmla="val 1746499"/>
                              <a:gd name="f2482" fmla="val 119121"/>
                              <a:gd name="f2483" fmla="val 1750661"/>
                              <a:gd name="f2484" fmla="val 125427"/>
                              <a:gd name="f2485" fmla="val 1751813"/>
                              <a:gd name="f2486" fmla="val 125730"/>
                              <a:gd name="f2487" fmla="val 1760385"/>
                              <a:gd name="f2488" fmla="val 129540"/>
                              <a:gd name="f2489" fmla="val 133350"/>
                              <a:gd name="f2490" fmla="val 136207"/>
                              <a:gd name="f2491" fmla="val 1786103"/>
                              <a:gd name="f2492" fmla="val 139065"/>
                              <a:gd name="f2493" fmla="val 1793723"/>
                              <a:gd name="f2494" fmla="val 141922"/>
                              <a:gd name="f2495" fmla="val 1801343"/>
                              <a:gd name="f2496" fmla="val 145732"/>
                              <a:gd name="f2497" fmla="val 1808963"/>
                              <a:gd name="f2498" fmla="val 149542"/>
                              <a:gd name="f2499" fmla="val 152400"/>
                              <a:gd name="f2500" fmla="val 1824203"/>
                              <a:gd name="f2501" fmla="val 156210"/>
                              <a:gd name="f2502" fmla="val 1828013"/>
                              <a:gd name="f2503" fmla="val 159067"/>
                              <a:gd name="f2504" fmla="val 1833728"/>
                              <a:gd name="f2505" fmla="val 161925"/>
                              <a:gd name="f2506" fmla="val 1841348"/>
                              <a:gd name="f2507" fmla="val 1845158"/>
                              <a:gd name="f2508" fmla="val 1848968"/>
                              <a:gd name="f2509" fmla="val 169545"/>
                              <a:gd name="f2510" fmla="val 1852778"/>
                              <a:gd name="f2511" fmla="val 1856588"/>
                              <a:gd name="f2512" fmla="val 1861350"/>
                              <a:gd name="f2513" fmla="val 175260"/>
                              <a:gd name="f2514" fmla="val 1865160"/>
                              <a:gd name="f2515" fmla="val 1882305"/>
                              <a:gd name="f2516" fmla="val 1924215"/>
                              <a:gd name="f2517" fmla="val 213360"/>
                              <a:gd name="f2518" fmla="val 223837"/>
                              <a:gd name="f2519" fmla="val 1960410"/>
                              <a:gd name="f2520" fmla="val 236220"/>
                              <a:gd name="f2521" fmla="val 1968983"/>
                              <a:gd name="f2522" fmla="val 241935"/>
                              <a:gd name="f2523" fmla="val 1978508"/>
                              <a:gd name="f2524" fmla="val 1988033"/>
                              <a:gd name="f2525" fmla="val 255270"/>
                              <a:gd name="f2526" fmla="val 1988833"/>
                              <a:gd name="f2527" fmla="val 255841"/>
                              <a:gd name="f2528" fmla="val 2002949"/>
                              <a:gd name="f2529" fmla="val 264417"/>
                              <a:gd name="f2530" fmla="val 2327259"/>
                              <a:gd name="f2531" fmla="val 483516"/>
                              <a:gd name="f2532" fmla="val 2540483"/>
                              <a:gd name="f2533" fmla="val 854556"/>
                              <a:gd name="f2534" fmla="val 1275397"/>
                              <a:gd name="f2535" fmla="val 2540081"/>
                              <a:gd name="f2536" fmla="val 1283368"/>
                              <a:gd name="f2537" fmla="val 2550960"/>
                              <a:gd name="f2538" fmla="val 1284922"/>
                              <a:gd name="f2539" fmla="val 1287779"/>
                              <a:gd name="f2540" fmla="val 2557627"/>
                              <a:gd name="f2541" fmla="val 1289684"/>
                              <a:gd name="f2542" fmla="val 2561437"/>
                              <a:gd name="f2543" fmla="val 1292542"/>
                              <a:gd name="f2544" fmla="val 1303019"/>
                              <a:gd name="f2545" fmla="val 2564295"/>
                              <a:gd name="f2546" fmla="val 1305877"/>
                              <a:gd name="f2547" fmla="val 2566200"/>
                              <a:gd name="f2548" fmla="val 1318259"/>
                              <a:gd name="f2549" fmla="val 2571915"/>
                              <a:gd name="f2550" fmla="val 2578582"/>
                              <a:gd name="f2551" fmla="val 1339214"/>
                              <a:gd name="f2552" fmla="val 2584297"/>
                              <a:gd name="f2553" fmla="val 1348739"/>
                              <a:gd name="f2554" fmla="val 1349432"/>
                              <a:gd name="f2555" fmla="val 1342072"/>
                              <a:gd name="f2556" fmla="val 2599661"/>
                              <a:gd name="f2557" fmla="val 1320563"/>
                              <a:gd name="f2558" fmla="val 2599537"/>
                              <a:gd name="f2559" fmla="val 1316355"/>
                              <a:gd name="f2560" fmla="val 1287780"/>
                              <a:gd name="f2561" fmla="val 1288732"/>
                              <a:gd name="f2562" fmla="val 2607157"/>
                              <a:gd name="f2563" fmla="val 1290637"/>
                              <a:gd name="f2564" fmla="val 2610967"/>
                              <a:gd name="f2565" fmla="val 1289685"/>
                              <a:gd name="f2566" fmla="val 2614777"/>
                              <a:gd name="f2567" fmla="val 2617635"/>
                              <a:gd name="f2568" fmla="val 1286827"/>
                              <a:gd name="f2569" fmla="val 2628112"/>
                              <a:gd name="f2570" fmla="val 1282065"/>
                              <a:gd name="f2571" fmla="val 2633827"/>
                              <a:gd name="f2572" fmla="val 1280160"/>
                              <a:gd name="f2573" fmla="val 1294447"/>
                              <a:gd name="f2574" fmla="val 1306830"/>
                              <a:gd name="f2575" fmla="val 2635732"/>
                              <a:gd name="f2576" fmla="val 1322070"/>
                              <a:gd name="f2577" fmla="val 1335405"/>
                              <a:gd name="f2578" fmla="val 1348740"/>
                              <a:gd name="f2579" fmla="val 1355407"/>
                              <a:gd name="f2580" fmla="val 2625255"/>
                              <a:gd name="f2581" fmla="val 1361122"/>
                              <a:gd name="f2582" fmla="val 2624302"/>
                              <a:gd name="f2583" fmla="val 1371600"/>
                              <a:gd name="f2584" fmla="val 1382077"/>
                              <a:gd name="f2585" fmla="val 2622397"/>
                              <a:gd name="f2586" fmla="val 2621445"/>
                              <a:gd name="f2587" fmla="val 1408747"/>
                              <a:gd name="f2588" fmla="val 2620492"/>
                              <a:gd name="f2589" fmla="val 1414462"/>
                              <a:gd name="f2590" fmla="val 1419225"/>
                              <a:gd name="f2591" fmla="val 2619540"/>
                              <a:gd name="f2592" fmla="val 1424940"/>
                              <a:gd name="f2593" fmla="val 2615479"/>
                              <a:gd name="f2594" fmla="val 1427648"/>
                              <a:gd name="f2595" fmla="val 1428749"/>
                              <a:gd name="f2596" fmla="val 2619621"/>
                              <a:gd name="f2597" fmla="val 1426155"/>
                              <a:gd name="f2598" fmla="val 1394460"/>
                              <a:gd name="f2599" fmla="val 1373505"/>
                              <a:gd name="f2600" fmla="val 1363027"/>
                              <a:gd name="f2601" fmla="val 1350645"/>
                              <a:gd name="f2602" fmla="val 1343977"/>
                              <a:gd name="f2603" fmla="val 1337310"/>
                              <a:gd name="f2604" fmla="val 1330642"/>
                              <a:gd name="f2605" fmla="val 1323975"/>
                              <a:gd name="f2606" fmla="val 1325880"/>
                              <a:gd name="f2607" fmla="val 1327785"/>
                              <a:gd name="f2608" fmla="val 2643352"/>
                              <a:gd name="f2609" fmla="val 1329690"/>
                              <a:gd name="f2610" fmla="val 1334452"/>
                              <a:gd name="f2611" fmla="val 1339215"/>
                              <a:gd name="f2612" fmla="val 2641447"/>
                              <a:gd name="f2613" fmla="val 1353502"/>
                              <a:gd name="f2614" fmla="val 1358265"/>
                              <a:gd name="f2615" fmla="val 2639542"/>
                              <a:gd name="f2616" fmla="val 1367790"/>
                              <a:gd name="f2617" fmla="val 1384935"/>
                              <a:gd name="f2618" fmla="val 2637637"/>
                              <a:gd name="f2619" fmla="val 1416367"/>
                              <a:gd name="f2620" fmla="val 1449705"/>
                              <a:gd name="f2621" fmla="val 1461135"/>
                              <a:gd name="f2622" fmla="val 2630017"/>
                              <a:gd name="f2623" fmla="val 1472565"/>
                              <a:gd name="f2624" fmla="val 1484947"/>
                              <a:gd name="f2625" fmla="val 1496377"/>
                              <a:gd name="f2626" fmla="val 1507807"/>
                              <a:gd name="f2627" fmla="val 1519237"/>
                              <a:gd name="f2628" fmla="val 2613825"/>
                              <a:gd name="f2629" fmla="val 2608110"/>
                              <a:gd name="f2630" fmla="val 1595437"/>
                              <a:gd name="f2631" fmla="val 2592870"/>
                              <a:gd name="f2632" fmla="val 2587155"/>
                              <a:gd name="f2633" fmla="val 1626870"/>
                              <a:gd name="f2634" fmla="val 2582392"/>
                              <a:gd name="f2635" fmla="val 1662112"/>
                              <a:gd name="f2636" fmla="val 2580487"/>
                              <a:gd name="f2637" fmla="val 1664970"/>
                              <a:gd name="f2638" fmla="val 1680210"/>
                              <a:gd name="f2639" fmla="val 1682115"/>
                              <a:gd name="f2640" fmla="val 1685925"/>
                              <a:gd name="f2641" fmla="val 2570962"/>
                              <a:gd name="f2642" fmla="val 1701165"/>
                              <a:gd name="f2643" fmla="val 1716405"/>
                              <a:gd name="f2644" fmla="val 1729740"/>
                              <a:gd name="f2645" fmla="val 1731645"/>
                              <a:gd name="f2646" fmla="val 1732597"/>
                              <a:gd name="f2647" fmla="val 2555722"/>
                              <a:gd name="f2648" fmla="val 1733550"/>
                              <a:gd name="f2649" fmla="val 2549055"/>
                              <a:gd name="f2650" fmla="val 1748790"/>
                              <a:gd name="f2651" fmla="val 2542387"/>
                              <a:gd name="f2652" fmla="val 1764982"/>
                              <a:gd name="f2653" fmla="val 2535720"/>
                              <a:gd name="f2654" fmla="val 1780222"/>
                              <a:gd name="f2655" fmla="val 2543340"/>
                              <a:gd name="f2656" fmla="val 2550007"/>
                              <a:gd name="f2657" fmla="val 2553817"/>
                              <a:gd name="f2658" fmla="val 1770697"/>
                              <a:gd name="f2659" fmla="val 2541435"/>
                              <a:gd name="f2660" fmla="val 2530957"/>
                              <a:gd name="f2661" fmla="val 1816417"/>
                              <a:gd name="f2662" fmla="val 2525242"/>
                              <a:gd name="f2663" fmla="val 2519527"/>
                              <a:gd name="f2664" fmla="val 1824990"/>
                              <a:gd name="f2665" fmla="val 2511407"/>
                              <a:gd name="f2666" fmla="val 1831707"/>
                              <a:gd name="f2667" fmla="val 1832609"/>
                              <a:gd name="f2668" fmla="val 1830704"/>
                              <a:gd name="f2669" fmla="val 2513813"/>
                              <a:gd name="f2670" fmla="val 1827847"/>
                              <a:gd name="f2671" fmla="val 2515718"/>
                              <a:gd name="f2672" fmla="val 1824989"/>
                              <a:gd name="f2673" fmla="val 1823084"/>
                              <a:gd name="f2674" fmla="val 2526195"/>
                              <a:gd name="f2675" fmla="val 2531910"/>
                              <a:gd name="f2676" fmla="val 1826894"/>
                              <a:gd name="f2677" fmla="val 1840229"/>
                              <a:gd name="f2678" fmla="val 1848802"/>
                              <a:gd name="f2679" fmla="val 1874519"/>
                              <a:gd name="f2680" fmla="val 1886902"/>
                              <a:gd name="f2681" fmla="val 2495715"/>
                              <a:gd name="f2682" fmla="val 1893569"/>
                              <a:gd name="f2683" fmla="val 1899284"/>
                              <a:gd name="f2684" fmla="val 2489048"/>
                              <a:gd name="f2685" fmla="val 1905952"/>
                              <a:gd name="f2686" fmla="val 1918334"/>
                              <a:gd name="f2687" fmla="val 2474760"/>
                              <a:gd name="f2688" fmla="val 1933574"/>
                              <a:gd name="f2689" fmla="val 2469045"/>
                              <a:gd name="f2690" fmla="val 1939289"/>
                              <a:gd name="f2691" fmla="val 1957387"/>
                              <a:gd name="f2692" fmla="val 2443328"/>
                              <a:gd name="f2693" fmla="val 2003107"/>
                              <a:gd name="f2694" fmla="val 2013584"/>
                              <a:gd name="f2695" fmla="val 2022157"/>
                              <a:gd name="f2696" fmla="val 2415705"/>
                              <a:gd name="f2697" fmla="val 2030729"/>
                              <a:gd name="f2698" fmla="val 2408085"/>
                              <a:gd name="f2699" fmla="val 2401418"/>
                              <a:gd name="f2700" fmla="val 2048827"/>
                              <a:gd name="f2701" fmla="val 2402291"/>
                              <a:gd name="f2702" fmla="val 2047029"/>
                              <a:gd name="f2703" fmla="val 2378557"/>
                              <a:gd name="f2704" fmla="val 2079307"/>
                              <a:gd name="f2705" fmla="val 2372842"/>
                              <a:gd name="f2706" fmla="val 2073592"/>
                              <a:gd name="f2707" fmla="val 2118360"/>
                              <a:gd name="f2708" fmla="val 2327122"/>
                              <a:gd name="f2709" fmla="val 2316996"/>
                              <a:gd name="f2710" fmla="val 2151085"/>
                              <a:gd name="f2711" fmla="val 2136457"/>
                              <a:gd name="f2712" fmla="val 2120264"/>
                              <a:gd name="f2713" fmla="val 2075497"/>
                              <a:gd name="f2714" fmla="val 2080259"/>
                              <a:gd name="f2715" fmla="val 2100262"/>
                              <a:gd name="f2716" fmla="val 2348077"/>
                              <a:gd name="f2717" fmla="val 2125979"/>
                              <a:gd name="f2718" fmla="val 2139314"/>
                              <a:gd name="f2719" fmla="val 2148363"/>
                              <a:gd name="f2720" fmla="val 2325456"/>
                              <a:gd name="f2721" fmla="val 2155031"/>
                              <a:gd name="f2722" fmla="val 2319383"/>
                              <a:gd name="f2723" fmla="val 2160389"/>
                              <a:gd name="f2724" fmla="val 2303230"/>
                              <a:gd name="f2725" fmla="val 2172263"/>
                              <a:gd name="f2726" fmla="val 2302357"/>
                              <a:gd name="f2727" fmla="val 2292258"/>
                              <a:gd name="f2728" fmla="val 2181374"/>
                              <a:gd name="f2729" fmla="val 2291880"/>
                              <a:gd name="f2730" fmla="val 2277592"/>
                              <a:gd name="f2731" fmla="val 2263305"/>
                              <a:gd name="f2732" fmla="val 2215515"/>
                              <a:gd name="f2733" fmla="val 2247112"/>
                              <a:gd name="f2734" fmla="val 2231872"/>
                              <a:gd name="f2735" fmla="val 2216632"/>
                              <a:gd name="f2736" fmla="val 2260282"/>
                              <a:gd name="f2737" fmla="val 2199487"/>
                              <a:gd name="f2738" fmla="val 2273617"/>
                              <a:gd name="f2739" fmla="val 2197285"/>
                              <a:gd name="f2740" fmla="val 2275215"/>
                              <a:gd name="f2741" fmla="val 2181390"/>
                              <a:gd name="f2742" fmla="val 2295524"/>
                              <a:gd name="f2743" fmla="val 2306002"/>
                              <a:gd name="f2744" fmla="val 2156625"/>
                              <a:gd name="f2745" fmla="val 2314574"/>
                              <a:gd name="f2746" fmla="val 2143290"/>
                              <a:gd name="f2747" fmla="val 2324099"/>
                              <a:gd name="f2748" fmla="val 2107681"/>
                              <a:gd name="f2749" fmla="val 2350806"/>
                              <a:gd name="f2750" fmla="val 2107553"/>
                              <a:gd name="f2751" fmla="val 2350961"/>
                              <a:gd name="f2752" fmla="val 2155672"/>
                              <a:gd name="f2753" fmla="val 2169007"/>
                              <a:gd name="f2754" fmla="val 2296477"/>
                              <a:gd name="f2755" fmla="val 2309812"/>
                              <a:gd name="f2756" fmla="val 2318384"/>
                              <a:gd name="f2757" fmla="val 2327909"/>
                              <a:gd name="f2758" fmla="val 2139004"/>
                              <a:gd name="f2759" fmla="val 2337911"/>
                              <a:gd name="f2760" fmla="val 2131146"/>
                              <a:gd name="f2761" fmla="val 2341959"/>
                              <a:gd name="f2762" fmla="val 2124359"/>
                              <a:gd name="f2763" fmla="val 2344578"/>
                              <a:gd name="f2764" fmla="val 2106651"/>
                              <a:gd name="f2765" fmla="val 2352057"/>
                              <a:gd name="f2766" fmla="val 2106142"/>
                              <a:gd name="f2767" fmla="val 2357437"/>
                              <a:gd name="f2768" fmla="val 2093760"/>
                              <a:gd name="f2769" fmla="val 2361247"/>
                              <a:gd name="f2770" fmla="val 2087092"/>
                              <a:gd name="f2771" fmla="val 2365057"/>
                              <a:gd name="f2772" fmla="val 2079914"/>
                              <a:gd name="f2773" fmla="val 2368384"/>
                              <a:gd name="f2774" fmla="val 2061852"/>
                              <a:gd name="f2775" fmla="val 2383036"/>
                              <a:gd name="f2776" fmla="val 2055184"/>
                              <a:gd name="f2777" fmla="val 2388156"/>
                              <a:gd name="f2778" fmla="val 2049469"/>
                              <a:gd name="f2779" fmla="val 2392204"/>
                              <a:gd name="f2780" fmla="val 2027085"/>
                              <a:gd name="f2781" fmla="val 2014703"/>
                              <a:gd name="f2782" fmla="val 2411730"/>
                              <a:gd name="f2783" fmla="val 2008988"/>
                              <a:gd name="f2784" fmla="val 1999460"/>
                              <a:gd name="f2785" fmla="val 2417870"/>
                              <a:gd name="f2786" fmla="val 1997979"/>
                              <a:gd name="f2787" fmla="val 2418995"/>
                              <a:gd name="f2788" fmla="val 2414587"/>
                              <a:gd name="f2789" fmla="val 2015655"/>
                              <a:gd name="f2790" fmla="val 2410777"/>
                              <a:gd name="f2791" fmla="val 2018513"/>
                              <a:gd name="f2792" fmla="val 2011845"/>
                              <a:gd name="f2793" fmla="val 2423160"/>
                              <a:gd name="f2794" fmla="val 1998510"/>
                              <a:gd name="f2795" fmla="val 2431732"/>
                              <a:gd name="f2796" fmla="val 1984223"/>
                              <a:gd name="f2797" fmla="val 2439352"/>
                              <a:gd name="f2798" fmla="val 1976603"/>
                              <a:gd name="f2799" fmla="val 2443162"/>
                              <a:gd name="f2800" fmla="val 1962315"/>
                              <a:gd name="f2801" fmla="val 2450783"/>
                              <a:gd name="f2802" fmla="val 1954695"/>
                              <a:gd name="f2803" fmla="val 1947075"/>
                              <a:gd name="f2804" fmla="val 1940408"/>
                              <a:gd name="f2805" fmla="val 2461260"/>
                              <a:gd name="f2806" fmla="val 1924934"/>
                              <a:gd name="f2807" fmla="val 2463581"/>
                              <a:gd name="f2808" fmla="val 2465070"/>
                              <a:gd name="f2809" fmla="val 1898497"/>
                              <a:gd name="f2810" fmla="val 2486025"/>
                              <a:gd name="f2811" fmla="val 1849920"/>
                              <a:gd name="f2812" fmla="val 1846229"/>
                              <a:gd name="f2813" fmla="val 2497341"/>
                              <a:gd name="f2814" fmla="val 1829918"/>
                              <a:gd name="f2815" fmla="val 2512695"/>
                              <a:gd name="f2816" fmla="val 1832775"/>
                              <a:gd name="f2817" fmla="val 1836585"/>
                              <a:gd name="f2818" fmla="val 2515552"/>
                              <a:gd name="f2819" fmla="val 1819440"/>
                              <a:gd name="f2820" fmla="val 1796580"/>
                              <a:gd name="f2821" fmla="val 1790865"/>
                              <a:gd name="f2822" fmla="val 1791818"/>
                              <a:gd name="f2823" fmla="val 2531745"/>
                              <a:gd name="f2824" fmla="val 1794675"/>
                              <a:gd name="f2825" fmla="val 2522220"/>
                              <a:gd name="f2826" fmla="val 1789913"/>
                              <a:gd name="f2827" fmla="val 2527935"/>
                              <a:gd name="f2828" fmla="val 1774673"/>
                              <a:gd name="f2829" fmla="val 2532697"/>
                              <a:gd name="f2830" fmla="val 1755623"/>
                              <a:gd name="f2831" fmla="val 1745145"/>
                              <a:gd name="f2832" fmla="val 1735620"/>
                              <a:gd name="f2833" fmla="val 1731675"/>
                              <a:gd name="f2834" fmla="val 2537487"/>
                              <a:gd name="f2835" fmla="val 1717522"/>
                              <a:gd name="f2836" fmla="val 1706092"/>
                              <a:gd name="f2837" fmla="val 1700377"/>
                              <a:gd name="f2838" fmla="val 1688947"/>
                              <a:gd name="f2839" fmla="val 1676565"/>
                              <a:gd name="f2840" fmla="val 1665135"/>
                              <a:gd name="f2841" fmla="val 2552700"/>
                              <a:gd name="f2842" fmla="val 1663973"/>
                              <a:gd name="f2843" fmla="val 2553240"/>
                              <a:gd name="f2844" fmla="val 1697520"/>
                              <a:gd name="f2845" fmla="val 1703235"/>
                              <a:gd name="f2846" fmla="val 1708950"/>
                              <a:gd name="f2847" fmla="val 1714665"/>
                              <a:gd name="f2848" fmla="val 1720380"/>
                              <a:gd name="f2849" fmla="val 1725142"/>
                              <a:gd name="f2850" fmla="val 1728952"/>
                              <a:gd name="f2851" fmla="val 1731810"/>
                              <a:gd name="f2852" fmla="val 1734667"/>
                              <a:gd name="f2853" fmla="val 1754670"/>
                              <a:gd name="f2854" fmla="val 1768957"/>
                              <a:gd name="f2855" fmla="val 2531744"/>
                              <a:gd name="f2856" fmla="val 1778482"/>
                              <a:gd name="f2857" fmla="val 2528887"/>
                              <a:gd name="f2858" fmla="val 1788007"/>
                              <a:gd name="f2859" fmla="val 1793722"/>
                              <a:gd name="f2860" fmla="val 1789912"/>
                              <a:gd name="f2861" fmla="val 1776577"/>
                              <a:gd name="f2862" fmla="val 1763242"/>
                              <a:gd name="f2863" fmla="val 2548889"/>
                              <a:gd name="f2864" fmla="val 2555557"/>
                              <a:gd name="f2865" fmla="val 1747946"/>
                              <a:gd name="f2866" fmla="val 2555008"/>
                              <a:gd name="f2867" fmla="val 2566034"/>
                              <a:gd name="f2868" fmla="val 1711808"/>
                              <a:gd name="f2869" fmla="val 1683233"/>
                              <a:gd name="f2870" fmla="val 1672755"/>
                              <a:gd name="f2871" fmla="val 1663230"/>
                              <a:gd name="f2872" fmla="val 2581274"/>
                              <a:gd name="f2873" fmla="val 1663707"/>
                              <a:gd name="f2874" fmla="val 2578893"/>
                              <a:gd name="f2875" fmla="val 1657754"/>
                              <a:gd name="f2876" fmla="val 1649062"/>
                              <a:gd name="f2877" fmla="val 2580084"/>
                              <a:gd name="f2878" fmla="val 1619428"/>
                              <a:gd name="f2879" fmla="val 2585850"/>
                              <a:gd name="f2880" fmla="val 1618462"/>
                              <a:gd name="f2881" fmla="val 1593697"/>
                              <a:gd name="f2882" fmla="val 1566075"/>
                              <a:gd name="f2883" fmla="val 2598419"/>
                              <a:gd name="f2884" fmla="val 2603182"/>
                              <a:gd name="f2885" fmla="val 1530832"/>
                              <a:gd name="f2886" fmla="val 2602229"/>
                              <a:gd name="f2887" fmla="val 2600324"/>
                              <a:gd name="f2888" fmla="val 1521307"/>
                              <a:gd name="f2889" fmla="val 1506067"/>
                              <a:gd name="f2890" fmla="val 2601277"/>
                              <a:gd name="f2891" fmla="val 1488922"/>
                              <a:gd name="f2892" fmla="val 2604134"/>
                              <a:gd name="f2893" fmla="val 1479397"/>
                              <a:gd name="f2894" fmla="val 2606992"/>
                              <a:gd name="f2895" fmla="val 2607944"/>
                              <a:gd name="f2896" fmla="val 2608897"/>
                              <a:gd name="f2897" fmla="val 2609849"/>
                              <a:gd name="f2898" fmla="val 1431772"/>
                              <a:gd name="f2899" fmla="val 1429185"/>
                              <a:gd name="f2900" fmla="val 2608741"/>
                              <a:gd name="f2901" fmla="val 1407484"/>
                              <a:gd name="f2902" fmla="val 2612588"/>
                              <a:gd name="f2903" fmla="val 1399626"/>
                              <a:gd name="f2904" fmla="val 2612707"/>
                              <a:gd name="f2905" fmla="val 1391768"/>
                              <a:gd name="f2906" fmla="val 2611278"/>
                              <a:gd name="f2907" fmla="val 1382243"/>
                              <a:gd name="f2908" fmla="val 1384148"/>
                              <a:gd name="f2909" fmla="val 1385100"/>
                              <a:gd name="f2910" fmla="val 2599372"/>
                              <a:gd name="f2911" fmla="val 1371765"/>
                              <a:gd name="f2912" fmla="val 1365098"/>
                              <a:gd name="f2913" fmla="val 2597467"/>
                              <a:gd name="f2914" fmla="val 1367955"/>
                              <a:gd name="f2915" fmla="val 1372718"/>
                              <a:gd name="f2916" fmla="val 1386053"/>
                              <a:gd name="f2917" fmla="val 1396530"/>
                              <a:gd name="f2918" fmla="val 1407008"/>
                              <a:gd name="f2919" fmla="val 2590799"/>
                              <a:gd name="f2920" fmla="val 1417485"/>
                              <a:gd name="f2921" fmla="val 2589847"/>
                              <a:gd name="f2922" fmla="val 1481302"/>
                              <a:gd name="f2923" fmla="val 2584132"/>
                              <a:gd name="f2924" fmla="val 1550835"/>
                              <a:gd name="f2925" fmla="val 2579369"/>
                              <a:gd name="f2926" fmla="val 2575559"/>
                              <a:gd name="f2927" fmla="val 1585125"/>
                              <a:gd name="f2928" fmla="val 1596555"/>
                              <a:gd name="f2929" fmla="val 1617510"/>
                              <a:gd name="f2930" fmla="val 1627035"/>
                              <a:gd name="f2931" fmla="val 1635607"/>
                              <a:gd name="f2932" fmla="val 1637595"/>
                              <a:gd name="f2933" fmla="val 2565111"/>
                              <a:gd name="f2934" fmla="val 1609890"/>
                              <a:gd name="f2935" fmla="val 2566035"/>
                              <a:gd name="f2936" fmla="val 1599412"/>
                              <a:gd name="f2937" fmla="val 1534642"/>
                              <a:gd name="f2938" fmla="val 1420342"/>
                              <a:gd name="f2939" fmla="val 1409865"/>
                              <a:gd name="f2940" fmla="val 1399387"/>
                              <a:gd name="f2941" fmla="val 1388910"/>
                              <a:gd name="f2942" fmla="val 1386052"/>
                              <a:gd name="f2943" fmla="val 1679422"/>
                              <a:gd name="f2944" fmla="val 2508885"/>
                              <a:gd name="f2945" fmla="val 1814677"/>
                              <a:gd name="f2946" fmla="val 1893735"/>
                              <a:gd name="f2947" fmla="val 1911832"/>
                              <a:gd name="f2948" fmla="val 2435542"/>
                              <a:gd name="f2949" fmla="val 1930882"/>
                              <a:gd name="f2950" fmla="val 2426017"/>
                              <a:gd name="f2951" fmla="val 1940407"/>
                              <a:gd name="f2952" fmla="val 1980412"/>
                              <a:gd name="f2953" fmla="val 1990890"/>
                              <a:gd name="f2954" fmla="val 2010892"/>
                              <a:gd name="f2955" fmla="val 2029942"/>
                              <a:gd name="f2956" fmla="val 2371725"/>
                              <a:gd name="f2957" fmla="val 2048040"/>
                              <a:gd name="f2958" fmla="val 2081377"/>
                              <a:gd name="f2959" fmla="val 2336482"/>
                              <a:gd name="f2960" fmla="val 2122335"/>
                              <a:gd name="f2961" fmla="val 2304097"/>
                              <a:gd name="f2962" fmla="val 2150910"/>
                              <a:gd name="f2963" fmla="val 2251710"/>
                              <a:gd name="f2964" fmla="val 2245995"/>
                              <a:gd name="f2965" fmla="val 2203297"/>
                              <a:gd name="f2966" fmla="val 2239327"/>
                              <a:gd name="f2967" fmla="val 2210917"/>
                              <a:gd name="f2968" fmla="val 2232660"/>
                              <a:gd name="f2969" fmla="val 2218537"/>
                              <a:gd name="f2970" fmla="val 2225992"/>
                              <a:gd name="f2971" fmla="val 2219325"/>
                              <a:gd name="f2972" fmla="val 2249017"/>
                              <a:gd name="f2973" fmla="val 2260447"/>
                              <a:gd name="f2974" fmla="val 2171700"/>
                              <a:gd name="f2975" fmla="val 2164080"/>
                              <a:gd name="f2976" fmla="val 2295258"/>
                              <a:gd name="f2977" fmla="val 2145267"/>
                              <a:gd name="f2978" fmla="val 2295423"/>
                              <a:gd name="f2979" fmla="val 2144085"/>
                              <a:gd name="f2980" fmla="val 2275688"/>
                              <a:gd name="f2981" fmla="val 2162175"/>
                              <a:gd name="f2982" fmla="val 2169795"/>
                              <a:gd name="f2983" fmla="val 2177415"/>
                              <a:gd name="f2984" fmla="val 2249970"/>
                              <a:gd name="f2985" fmla="val 2239493"/>
                              <a:gd name="f2986" fmla="val 2227110"/>
                              <a:gd name="f2987" fmla="val 2219490"/>
                              <a:gd name="f2988" fmla="val 2224087"/>
                              <a:gd name="f2989" fmla="val 2230755"/>
                              <a:gd name="f2990" fmla="val 2204250"/>
                              <a:gd name="f2991" fmla="val 2196630"/>
                              <a:gd name="f2992" fmla="val 2244090"/>
                              <a:gd name="f2993" fmla="val 2189010"/>
                              <a:gd name="f2994" fmla="val 2249805"/>
                              <a:gd name="f2995" fmla="val 2180438"/>
                              <a:gd name="f2996" fmla="val 2151863"/>
                              <a:gd name="f2997" fmla="val 2280285"/>
                              <a:gd name="f2998" fmla="val 2124240"/>
                              <a:gd name="f2999" fmla="val 2302192"/>
                              <a:gd name="f3000" fmla="val 2094713"/>
                              <a:gd name="f3001" fmla="val 2323147"/>
                              <a:gd name="f3002" fmla="val 2334577"/>
                              <a:gd name="f3003" fmla="val 2066138"/>
                              <a:gd name="f3004" fmla="val 2048993"/>
                              <a:gd name="f3005" fmla="val 2358390"/>
                              <a:gd name="f3006" fmla="val 2030895"/>
                              <a:gd name="f3007" fmla="val 2369820"/>
                              <a:gd name="f3008" fmla="val 2382202"/>
                              <a:gd name="f3009" fmla="val 1991843"/>
                              <a:gd name="f3010" fmla="val 1981365"/>
                              <a:gd name="f3011" fmla="val 1971840"/>
                              <a:gd name="f3012" fmla="val 1961363"/>
                              <a:gd name="f3013" fmla="val 1951838"/>
                              <a:gd name="f3014" fmla="val 1941360"/>
                              <a:gd name="f3015" fmla="val 2419350"/>
                              <a:gd name="f3016" fmla="val 2424112"/>
                              <a:gd name="f3017" fmla="val 1894688"/>
                              <a:gd name="f3018" fmla="val 1879448"/>
                              <a:gd name="f3019" fmla="val 1815630"/>
                              <a:gd name="f3020" fmla="val 2482215"/>
                              <a:gd name="f3021" fmla="val 1749908"/>
                              <a:gd name="f3022" fmla="val 1586078"/>
                              <a:gd name="f3023" fmla="val 1370813"/>
                              <a:gd name="f3024" fmla="val 1364145"/>
                              <a:gd name="f3025" fmla="val 1362240"/>
                              <a:gd name="f3026" fmla="val 2567940"/>
                              <a:gd name="f3027" fmla="val 1348905"/>
                              <a:gd name="f3028" fmla="val 1339380"/>
                              <a:gd name="f3029" fmla="val 1330808"/>
                              <a:gd name="f3030" fmla="val 1319378"/>
                              <a:gd name="f3031" fmla="val 1294613"/>
                              <a:gd name="f3032" fmla="val 1275563"/>
                              <a:gd name="f3033" fmla="val 1257465"/>
                              <a:gd name="f3034" fmla="val 1240320"/>
                              <a:gd name="f3035" fmla="val 1226033"/>
                              <a:gd name="f3036" fmla="val 1212698"/>
                              <a:gd name="f3037" fmla="val 1205078"/>
                              <a:gd name="f3038" fmla="val 1198410"/>
                              <a:gd name="f3039" fmla="val 1190790"/>
                              <a:gd name="f3040" fmla="val 1183170"/>
                              <a:gd name="f3041" fmla="val 1175550"/>
                              <a:gd name="f3042" fmla="val 1168883"/>
                              <a:gd name="f3043" fmla="val 1182080"/>
                              <a:gd name="f3044" fmla="val 2554816"/>
                              <a:gd name="f3045" fmla="val 1179360"/>
                              <a:gd name="f3046" fmla="val 1130192"/>
                              <a:gd name="f3047" fmla="val 2546452"/>
                              <a:gd name="f3048" fmla="val 1090778"/>
                              <a:gd name="f3049" fmla="val 1060298"/>
                              <a:gd name="f3050" fmla="val 1033628"/>
                              <a:gd name="f3051" fmla="val 1020293"/>
                              <a:gd name="f3052" fmla="val 996480"/>
                              <a:gd name="f3053" fmla="val 985050"/>
                              <a:gd name="f3054" fmla="val 951713"/>
                              <a:gd name="f3055" fmla="val 938378"/>
                              <a:gd name="f3056" fmla="val 925043"/>
                              <a:gd name="f3057" fmla="val 2498407"/>
                              <a:gd name="f3058" fmla="val 911708"/>
                              <a:gd name="f3059" fmla="val 2493645"/>
                              <a:gd name="f3060" fmla="val 897420"/>
                              <a:gd name="f3061" fmla="val 2487930"/>
                              <a:gd name="f3062" fmla="val 876465"/>
                              <a:gd name="f3063" fmla="val 2473642"/>
                              <a:gd name="f3064" fmla="val 825983"/>
                              <a:gd name="f3065" fmla="val 2460307"/>
                              <a:gd name="f3066" fmla="val 846938"/>
                              <a:gd name="f3067" fmla="val 858368"/>
                              <a:gd name="f3068" fmla="val 869798"/>
                              <a:gd name="f3069" fmla="val 875513"/>
                              <a:gd name="f3070" fmla="val 880275"/>
                              <a:gd name="f3071" fmla="val 885038"/>
                              <a:gd name="f3072" fmla="val 898373"/>
                              <a:gd name="f3073" fmla="val 912660"/>
                              <a:gd name="f3074" fmla="val 937425"/>
                              <a:gd name="f3075" fmla="val 975525"/>
                              <a:gd name="f3076" fmla="val 2503170"/>
                              <a:gd name="f3077" fmla="val 1006958"/>
                              <a:gd name="f3078" fmla="val 1041248"/>
                              <a:gd name="f3079" fmla="val 1058393"/>
                              <a:gd name="f3080" fmla="val 1075538"/>
                              <a:gd name="f3081" fmla="val 1085063"/>
                              <a:gd name="f3082" fmla="val 1094588"/>
                              <a:gd name="f3083" fmla="val 1114590"/>
                              <a:gd name="f3084" fmla="val 1125068"/>
                              <a:gd name="f3085" fmla="val 1158657"/>
                              <a:gd name="f3086" fmla="val 2539008"/>
                              <a:gd name="f3087" fmla="val 1161262"/>
                              <a:gd name="f3088" fmla="val 1171740"/>
                              <a:gd name="f3089" fmla="val 1181265"/>
                              <a:gd name="f3090" fmla="val 1192695"/>
                              <a:gd name="f3091" fmla="val 1193647"/>
                              <a:gd name="f3092" fmla="val 1208887"/>
                              <a:gd name="f3093" fmla="val 1225080"/>
                              <a:gd name="f3094" fmla="val 1239367"/>
                              <a:gd name="f3095" fmla="val 1242225"/>
                              <a:gd name="f3096" fmla="val 1246035"/>
                              <a:gd name="f3097" fmla="val 1246987"/>
                              <a:gd name="f3098" fmla="val 1294612"/>
                              <a:gd name="f3099" fmla="val 1317472"/>
                              <a:gd name="f3100" fmla="val 1335570"/>
                              <a:gd name="f3101" fmla="val 1368907"/>
                              <a:gd name="f3102" fmla="val 1389862"/>
                              <a:gd name="f3103" fmla="val 1410817"/>
                              <a:gd name="f3104" fmla="val 1429867"/>
                              <a:gd name="f3105" fmla="val 1432725"/>
                              <a:gd name="f3106" fmla="val 1436535"/>
                              <a:gd name="f3107" fmla="val 1437487"/>
                              <a:gd name="f3108" fmla="val 1468920"/>
                              <a:gd name="f3109" fmla="val 1486065"/>
                              <a:gd name="f3110" fmla="val 1500352"/>
                              <a:gd name="f3111" fmla="val 2539365"/>
                              <a:gd name="f3112" fmla="val 1540357"/>
                              <a:gd name="f3113" fmla="val 1555597"/>
                              <a:gd name="f3114" fmla="val 1563217"/>
                              <a:gd name="f3115" fmla="val 1567980"/>
                              <a:gd name="f3116" fmla="val 1572742"/>
                              <a:gd name="f3117" fmla="val 1577505"/>
                              <a:gd name="f3118" fmla="val 1598460"/>
                              <a:gd name="f3119" fmla="val 1608937"/>
                              <a:gd name="f3120" fmla="val 1626082"/>
                              <a:gd name="f3121" fmla="val 2514600"/>
                              <a:gd name="f3122" fmla="val 1643227"/>
                              <a:gd name="f3123" fmla="val 1651800"/>
                              <a:gd name="f3124" fmla="val 1660372"/>
                              <a:gd name="f3125" fmla="val 1707545"/>
                              <a:gd name="f3126" fmla="val 2497863"/>
                              <a:gd name="f3127" fmla="val 2495550"/>
                              <a:gd name="f3128" fmla="val 2501265"/>
                              <a:gd name="f3129" fmla="val 1664183"/>
                              <a:gd name="f3130" fmla="val 2504122"/>
                              <a:gd name="f3131" fmla="val 1655610"/>
                              <a:gd name="f3132" fmla="val 1647038"/>
                              <a:gd name="f3133" fmla="val 1638465"/>
                              <a:gd name="f3134" fmla="val 1629893"/>
                              <a:gd name="f3135" fmla="val 1621320"/>
                              <a:gd name="f3136" fmla="val 1612748"/>
                              <a:gd name="f3137" fmla="val 1601318"/>
                              <a:gd name="f3138" fmla="val 1592745"/>
                              <a:gd name="f3139" fmla="val 1581315"/>
                              <a:gd name="f3140" fmla="val 1576553"/>
                              <a:gd name="f3141" fmla="val 1567028"/>
                              <a:gd name="f3142" fmla="val 1559408"/>
                              <a:gd name="f3143" fmla="val 1544168"/>
                              <a:gd name="f3144" fmla="val 1517498"/>
                              <a:gd name="f3145" fmla="val 1498448"/>
                              <a:gd name="f3146" fmla="val 1467015"/>
                              <a:gd name="f3147" fmla="val 2537460"/>
                              <a:gd name="f3148" fmla="val 1413675"/>
                              <a:gd name="f3149" fmla="val 1392720"/>
                              <a:gd name="f3150" fmla="val 1355573"/>
                              <a:gd name="f3151" fmla="val 1338428"/>
                              <a:gd name="f3152" fmla="val 1320330"/>
                              <a:gd name="f3153" fmla="val 1297470"/>
                              <a:gd name="f3154" fmla="val 1274610"/>
                              <a:gd name="f3155" fmla="val 1249845"/>
                              <a:gd name="f3156" fmla="val 1247940"/>
                              <a:gd name="f3157" fmla="val 1245083"/>
                              <a:gd name="f3158" fmla="val 1231748"/>
                              <a:gd name="f3159" fmla="val 1224128"/>
                              <a:gd name="f3160" fmla="val 1207935"/>
                              <a:gd name="f3161" fmla="val 1201268"/>
                              <a:gd name="f3162" fmla="val 1196505"/>
                              <a:gd name="f3163" fmla="val 1196464"/>
                              <a:gd name="f3164" fmla="val 2539447"/>
                              <a:gd name="f3165" fmla="val 1221270"/>
                              <a:gd name="f3166" fmla="val 2535554"/>
                              <a:gd name="f3167" fmla="val 1229843"/>
                              <a:gd name="f3168" fmla="val 2539364"/>
                              <a:gd name="f3169" fmla="val 1239368"/>
                              <a:gd name="f3170" fmla="val 1193648"/>
                              <a:gd name="f3171" fmla="val 1194008"/>
                              <a:gd name="f3172" fmla="val 2541036"/>
                              <a:gd name="f3173" fmla="val 1164120"/>
                              <a:gd name="f3174" fmla="val 1151738"/>
                              <a:gd name="f3175" fmla="val 1140308"/>
                              <a:gd name="f3176" fmla="val 1128878"/>
                              <a:gd name="f3177" fmla="val 1118400"/>
                              <a:gd name="f3178" fmla="val 1107923"/>
                              <a:gd name="f3179" fmla="val 1098398"/>
                              <a:gd name="f3180" fmla="val 1079348"/>
                              <a:gd name="f3181" fmla="val 1070775"/>
                              <a:gd name="f3182" fmla="val 1062203"/>
                              <a:gd name="f3183" fmla="val 1045058"/>
                              <a:gd name="f3184" fmla="val 1010768"/>
                              <a:gd name="f3185" fmla="val 979335"/>
                              <a:gd name="f3186" fmla="val 2500312"/>
                              <a:gd name="f3187" fmla="val 941235"/>
                              <a:gd name="f3188" fmla="val 902183"/>
                              <a:gd name="f3189" fmla="val 2474595"/>
                              <a:gd name="f3190" fmla="val 888848"/>
                              <a:gd name="f3191" fmla="val 2470785"/>
                              <a:gd name="f3192" fmla="val 883133"/>
                              <a:gd name="f3193" fmla="val 878370"/>
                              <a:gd name="f3194" fmla="val 873608"/>
                              <a:gd name="f3195" fmla="val 850748"/>
                              <a:gd name="f3196" fmla="val 838365"/>
                              <a:gd name="f3197" fmla="val 820268"/>
                              <a:gd name="f3198" fmla="val 804075"/>
                              <a:gd name="f3199" fmla="val 785978"/>
                              <a:gd name="f3200" fmla="val 780263"/>
                              <a:gd name="f3201" fmla="val 770738"/>
                              <a:gd name="f3202" fmla="val 751688"/>
                              <a:gd name="f3203" fmla="val 2415540"/>
                              <a:gd name="f3204" fmla="val 2406967"/>
                              <a:gd name="f3205" fmla="val 716445"/>
                              <a:gd name="f3206" fmla="val 2391727"/>
                              <a:gd name="f3207" fmla="val 709778"/>
                              <a:gd name="f3208" fmla="val 706920"/>
                              <a:gd name="f3209" fmla="val 707873"/>
                              <a:gd name="f3210" fmla="val 708825"/>
                              <a:gd name="f3211" fmla="val 2379345"/>
                              <a:gd name="f3212" fmla="val 719303"/>
                              <a:gd name="f3213" fmla="val 753593"/>
                              <a:gd name="f3214" fmla="val 764070"/>
                              <a:gd name="f3215" fmla="val 779310"/>
                              <a:gd name="f3216" fmla="val 785025"/>
                              <a:gd name="f3217" fmla="val 2401252"/>
                              <a:gd name="f3218" fmla="val 755498"/>
                              <a:gd name="f3219" fmla="val 745973"/>
                              <a:gd name="f3220" fmla="val 2384107"/>
                              <a:gd name="f3221" fmla="val 2376487"/>
                              <a:gd name="f3222" fmla="val 726923"/>
                              <a:gd name="f3223" fmla="val 686918"/>
                              <a:gd name="f3224" fmla="val 2350770"/>
                              <a:gd name="f3225" fmla="val 678345"/>
                              <a:gd name="f3226" fmla="val 668820"/>
                              <a:gd name="f3227" fmla="val 2344102"/>
                              <a:gd name="f3228" fmla="val 643103"/>
                              <a:gd name="f3229" fmla="val 630720"/>
                              <a:gd name="f3230" fmla="val 2319337"/>
                              <a:gd name="f3231" fmla="val 608813"/>
                              <a:gd name="f3232" fmla="val 570713"/>
                              <a:gd name="f3233" fmla="val 2293620"/>
                              <a:gd name="f3234" fmla="val 563093"/>
                              <a:gd name="f3235" fmla="val 2287905"/>
                              <a:gd name="f3236" fmla="val 2282190"/>
                              <a:gd name="f3237" fmla="val 547853"/>
                              <a:gd name="f3238" fmla="val 2274570"/>
                              <a:gd name="f3239" fmla="val 549758"/>
                              <a:gd name="f3240" fmla="val 552615"/>
                              <a:gd name="f3241" fmla="val 561188"/>
                              <a:gd name="f3242" fmla="val 2277427"/>
                              <a:gd name="f3243" fmla="val 575475"/>
                              <a:gd name="f3244" fmla="val 2279332"/>
                              <a:gd name="f3245" fmla="val 559283"/>
                              <a:gd name="f3246" fmla="val 2261235"/>
                              <a:gd name="f3247" fmla="val 2253615"/>
                              <a:gd name="f3248" fmla="val 518325"/>
                              <a:gd name="f3249" fmla="val 509753"/>
                              <a:gd name="f3250" fmla="val 501180"/>
                              <a:gd name="f3251" fmla="val 2207895"/>
                              <a:gd name="f3252" fmla="val 2193607"/>
                              <a:gd name="f3253" fmla="val 470700"/>
                              <a:gd name="f3254" fmla="val 455460"/>
                              <a:gd name="f3255" fmla="val 2174557"/>
                              <a:gd name="f3256" fmla="val 444983"/>
                              <a:gd name="f3257" fmla="val 2160270"/>
                              <a:gd name="f3258" fmla="val 2143125"/>
                              <a:gd name="f3259" fmla="val 415455"/>
                              <a:gd name="f3260" fmla="val 2126932"/>
                              <a:gd name="f3261" fmla="val 399263"/>
                              <a:gd name="f3262" fmla="val 396126"/>
                              <a:gd name="f3263" fmla="val 2099983"/>
                              <a:gd name="f3264" fmla="val 386880"/>
                              <a:gd name="f3265" fmla="val 376403"/>
                              <a:gd name="f3266" fmla="val 365925"/>
                              <a:gd name="f3267" fmla="val 2068830"/>
                              <a:gd name="f3268" fmla="val 355448"/>
                              <a:gd name="f3269" fmla="val 2056447"/>
                              <a:gd name="f3270" fmla="val 353543"/>
                              <a:gd name="f3271" fmla="val 339255"/>
                              <a:gd name="f3272" fmla="val 351638"/>
                              <a:gd name="f3273" fmla="val 2039302"/>
                              <a:gd name="f3274" fmla="val 2033587"/>
                              <a:gd name="f3275" fmla="val 343065"/>
                              <a:gd name="f3276" fmla="val 2026920"/>
                              <a:gd name="f3277" fmla="val 337780"/>
                              <a:gd name="f3278" fmla="val 2019844"/>
                              <a:gd name="f3279" fmla="val 323062"/>
                              <a:gd name="f3280" fmla="val 2009774"/>
                              <a:gd name="f3281" fmla="val 311632"/>
                              <a:gd name="f3282" fmla="val 1996439"/>
                              <a:gd name="f3283" fmla="val 302107"/>
                              <a:gd name="f3284" fmla="val 294487"/>
                              <a:gd name="f3285" fmla="val 1968817"/>
                              <a:gd name="f3286" fmla="val 286867"/>
                              <a:gd name="f3287" fmla="val 281152"/>
                              <a:gd name="f3288" fmla="val 278295"/>
                              <a:gd name="f3289" fmla="val 254483"/>
                              <a:gd name="f3290" fmla="val 1888807"/>
                              <a:gd name="f3291" fmla="val 247815"/>
                              <a:gd name="f3292" fmla="val 1874520"/>
                              <a:gd name="f3293" fmla="val 1846897"/>
                              <a:gd name="f3294" fmla="val 225908"/>
                              <a:gd name="f3295" fmla="val 1830705"/>
                              <a:gd name="f3296" fmla="val 218288"/>
                              <a:gd name="f3297" fmla="val 211620"/>
                              <a:gd name="f3298" fmla="val 1798320"/>
                              <a:gd name="f3299" fmla="val 204953"/>
                              <a:gd name="f3300" fmla="val 198285"/>
                              <a:gd name="f3301" fmla="val 199238"/>
                              <a:gd name="f3302" fmla="val 1759267"/>
                              <a:gd name="f3303" fmla="val 205905"/>
                              <a:gd name="f3304" fmla="val 1769745"/>
                              <a:gd name="f3305" fmla="val 217335"/>
                              <a:gd name="f3306" fmla="val 1794510"/>
                              <a:gd name="f3307" fmla="val 1807845"/>
                              <a:gd name="f3308" fmla="val 231623"/>
                              <a:gd name="f3309" fmla="val 1824037"/>
                              <a:gd name="f3310" fmla="val 235433"/>
                              <a:gd name="f3311" fmla="val 1829752"/>
                              <a:gd name="f3312" fmla="val 236385"/>
                              <a:gd name="f3313" fmla="val 1839277"/>
                              <a:gd name="f3314" fmla="val 241046"/>
                              <a:gd name="f3315" fmla="val 1850938"/>
                              <a:gd name="f3316" fmla="val 237654"/>
                              <a:gd name="f3317" fmla="val 1833303"/>
                              <a:gd name="f3318" fmla="val 228809"/>
                              <a:gd name="f3319" fmla="val 1817250"/>
                              <a:gd name="f3320" fmla="val 214411"/>
                              <a:gd name="f3321" fmla="val 1784874"/>
                              <a:gd name="f3322" fmla="val 197332"/>
                              <a:gd name="f3323" fmla="val 1756409"/>
                              <a:gd name="f3324" fmla="val 1737359"/>
                              <a:gd name="f3325" fmla="val 1718309"/>
                              <a:gd name="f3326" fmla="val 1699259"/>
                              <a:gd name="f3327" fmla="val 158424"/>
                              <a:gd name="f3328" fmla="val 1640674"/>
                              <a:gd name="f3329" fmla="val 152529"/>
                              <a:gd name="f3330" fmla="val 1623596"/>
                              <a:gd name="f3331" fmla="val 142540"/>
                              <a:gd name="f3332" fmla="val 1590017"/>
                              <a:gd name="f3333" fmla="val 133959"/>
                              <a:gd name="f3334" fmla="val 1555831"/>
                              <a:gd name="f3335" fmla="val 126853"/>
                              <a:gd name="f3336" fmla="val 1521108"/>
                              <a:gd name="f3337" fmla="val 115498"/>
                              <a:gd name="f3338" fmla="val 1446707"/>
                              <a:gd name="f3339" fmla="val 1457325"/>
                              <a:gd name="f3340" fmla="val 1475422"/>
                              <a:gd name="f3341" fmla="val 1486852"/>
                              <a:gd name="f3342" fmla="val 1499235"/>
                              <a:gd name="f3343" fmla="val 123037"/>
                              <a:gd name="f3344" fmla="val 1511617"/>
                              <a:gd name="f3345" fmla="val 1524000"/>
                              <a:gd name="f3346" fmla="val 1526857"/>
                              <a:gd name="f3347" fmla="val 1491615"/>
                              <a:gd name="f3348" fmla="val 1478280"/>
                              <a:gd name="f3349" fmla="val 105892"/>
                              <a:gd name="f3350" fmla="val 1443990"/>
                              <a:gd name="f3351" fmla="val 1427797"/>
                              <a:gd name="f3352" fmla="val 1412557"/>
                              <a:gd name="f3353" fmla="val 1389697"/>
                              <a:gd name="f3354" fmla="val 1383030"/>
                              <a:gd name="f3355" fmla="val 75412"/>
                              <a:gd name="f3356" fmla="val 69697"/>
                              <a:gd name="f3357" fmla="val 1365885"/>
                              <a:gd name="f3358" fmla="val 67792"/>
                              <a:gd name="f3359" fmla="val 66840"/>
                              <a:gd name="f3360" fmla="val 64935"/>
                              <a:gd name="f3361" fmla="val 63030"/>
                              <a:gd name="f3362" fmla="val 1360170"/>
                              <a:gd name="f3363" fmla="val 61125"/>
                              <a:gd name="f3364" fmla="val 1351597"/>
                              <a:gd name="f3365" fmla="val 60172"/>
                              <a:gd name="f3366" fmla="val 59220"/>
                              <a:gd name="f3367" fmla="val 1332547"/>
                              <a:gd name="f3368" fmla="val 58267"/>
                              <a:gd name="f3369" fmla="val 1311592"/>
                              <a:gd name="f3370" fmla="val 1291590"/>
                              <a:gd name="f3371" fmla="val 1273492"/>
                              <a:gd name="f3372" fmla="val 62077"/>
                              <a:gd name="f3373" fmla="val 1268730"/>
                              <a:gd name="f3374" fmla="val 1263015"/>
                              <a:gd name="f3375" fmla="val 1258252"/>
                              <a:gd name="f3376" fmla="val 63982"/>
                              <a:gd name="f3377" fmla="val 1253490"/>
                              <a:gd name="f3378" fmla="val 67226"/>
                              <a:gd name="f3379" fmla="val 1243037"/>
                              <a:gd name="f3380" fmla="val 65649"/>
                              <a:gd name="f3381" fmla="val 1219200"/>
                              <a:gd name="f3382" fmla="val 65887"/>
                              <a:gd name="f3383" fmla="val 1207294"/>
                              <a:gd name="f3384" fmla="val 66839"/>
                              <a:gd name="f3385" fmla="val 1194911"/>
                              <a:gd name="f3386" fmla="val 1183957"/>
                              <a:gd name="f3387" fmla="val 71602"/>
                              <a:gd name="f3388" fmla="val 1176814"/>
                              <a:gd name="f3389" fmla="val 1172527"/>
                              <a:gd name="f3390" fmla="val 1178242"/>
                              <a:gd name="f3391" fmla="val 1186815"/>
                              <a:gd name="f3392" fmla="val 1183005"/>
                              <a:gd name="f3393" fmla="val 1181100"/>
                              <a:gd name="f3394" fmla="val 57315"/>
                              <a:gd name="f3395" fmla="val 1177290"/>
                              <a:gd name="f3396" fmla="val 53505"/>
                              <a:gd name="f3397" fmla="val 1171575"/>
                              <a:gd name="f3398" fmla="val 54457"/>
                              <a:gd name="f3399" fmla="val 1120140"/>
                              <a:gd name="f3400" fmla="val 44932"/>
                              <a:gd name="f3401" fmla="val 1160145"/>
                              <a:gd name="f3402" fmla="val 42670"/>
                              <a:gd name="f3403" fmla="val 1146572"/>
                              <a:gd name="f3404" fmla="val 42075"/>
                              <a:gd name="f3405" fmla="val 1147762"/>
                              <a:gd name="f3406" fmla="val 41122"/>
                              <a:gd name="f3407" fmla="val 39217"/>
                              <a:gd name="f3408" fmla="val 1173480"/>
                              <a:gd name="f3409" fmla="val 38265"/>
                              <a:gd name="f3410" fmla="val 1185862"/>
                              <a:gd name="f3411" fmla="val 37312"/>
                              <a:gd name="f3412" fmla="val 1198245"/>
                              <a:gd name="f3413" fmla="val 35407"/>
                              <a:gd name="f3414" fmla="val 1211580"/>
                              <a:gd name="f3415" fmla="val 1223962"/>
                              <a:gd name="f3416" fmla="val 34455"/>
                              <a:gd name="f3417" fmla="val 1233487"/>
                              <a:gd name="f3418" fmla="val 33502"/>
                              <a:gd name="f3419" fmla="val 32550"/>
                              <a:gd name="f3420" fmla="val 1314449"/>
                              <a:gd name="f3421" fmla="val 1324927"/>
                              <a:gd name="f3422" fmla="val 1335404"/>
                              <a:gd name="f3423" fmla="val 1356359"/>
                              <a:gd name="f3424" fmla="val 1377314"/>
                              <a:gd name="f3425" fmla="val 31597"/>
                              <a:gd name="f3426" fmla="val 1378267"/>
                              <a:gd name="f3427" fmla="val 26835"/>
                              <a:gd name="f3428" fmla="val 1406842"/>
                              <a:gd name="f3429" fmla="val 25882"/>
                              <a:gd name="f3430" fmla="val 24930"/>
                              <a:gd name="f3431" fmla="val 19215"/>
                              <a:gd name="f3432" fmla="val 1385887"/>
                              <a:gd name="f3433" fmla="val 1367789"/>
                              <a:gd name="f3434" fmla="val 1349692"/>
                              <a:gd name="f3435" fmla="val 1331594"/>
                              <a:gd name="f3436" fmla="val 22072"/>
                              <a:gd name="f3437" fmla="val 1313497"/>
                              <a:gd name="f3438" fmla="val 20167"/>
                              <a:gd name="f3439" fmla="val 1274444"/>
                              <a:gd name="f3440" fmla="val 1260157"/>
                              <a:gd name="f3441" fmla="val 23977"/>
                              <a:gd name="f3442" fmla="val 1244917"/>
                              <a:gd name="f3443" fmla="val 32546"/>
                              <a:gd name="f3444" fmla="val 1253485"/>
                              <a:gd name="f3445" fmla="val 23025"/>
                              <a:gd name="f3446" fmla="val 1234440"/>
                              <a:gd name="f3447" fmla="val 1209675"/>
                              <a:gd name="f3448" fmla="val 1195387"/>
                              <a:gd name="f3449" fmla="val 1157287"/>
                              <a:gd name="f3450" fmla="val 1152525"/>
                              <a:gd name="f3451" fmla="val 1143000"/>
                              <a:gd name="f3452" fmla="val 1135380"/>
                              <a:gd name="f3453" fmla="val 27787"/>
                              <a:gd name="f3454" fmla="val 1126807"/>
                              <a:gd name="f3455" fmla="val 28740"/>
                              <a:gd name="f3456" fmla="val 1119187"/>
                              <a:gd name="f3457" fmla="val 1105852"/>
                              <a:gd name="f3458" fmla="val 36360"/>
                              <a:gd name="f3459" fmla="val 1089660"/>
                              <a:gd name="f3460" fmla="val 40170"/>
                              <a:gd name="f3461" fmla="val 45865"/>
                              <a:gd name="f3462" fmla="val 1047851"/>
                              <a:gd name="f3463" fmla="val 43980"/>
                              <a:gd name="f3464" fmla="val 1041082"/>
                              <a:gd name="f3465" fmla="val 1053465"/>
                              <a:gd name="f3466" fmla="val 1064895"/>
                              <a:gd name="f3467" fmla="val 1079182"/>
                              <a:gd name="f3468" fmla="val 29692"/>
                              <a:gd name="f3469" fmla="val 1108710"/>
                              <a:gd name="f3470" fmla="val 1122045"/>
                              <a:gd name="f3471" fmla="val 1129665"/>
                              <a:gd name="f3472" fmla="val 1138237"/>
                              <a:gd name="f3473" fmla="val 1145857"/>
                              <a:gd name="f3474" fmla="val 1150620"/>
                              <a:gd name="f3475" fmla="val 1155382"/>
                              <a:gd name="f3476" fmla="val 21120"/>
                              <a:gd name="f3477" fmla="val 1212532"/>
                              <a:gd name="f3478" fmla="val 1226820"/>
                              <a:gd name="f3479" fmla="val 1237297"/>
                              <a:gd name="f3480" fmla="val 1246822"/>
                              <a:gd name="f3481" fmla="val 18262"/>
                              <a:gd name="f3482" fmla="val 1277302"/>
                              <a:gd name="f3483" fmla="val 17310"/>
                              <a:gd name="f3484" fmla="val 1315402"/>
                              <a:gd name="f3485" fmla="val 1333500"/>
                              <a:gd name="f3486" fmla="val 1369695"/>
                              <a:gd name="f3487" fmla="val 1387792"/>
                              <a:gd name="f3488" fmla="val 1463040"/>
                              <a:gd name="f3489" fmla="val 48742"/>
                              <a:gd name="f3490" fmla="val 1539240"/>
                              <a:gd name="f3491" fmla="val 60410"/>
                              <a:gd name="f3492" fmla="val 1580673"/>
                              <a:gd name="f3493" fmla="val 74876"/>
                              <a:gd name="f3494" fmla="val 1623893"/>
                              <a:gd name="f3495" fmla="val 80770"/>
                              <a:gd name="f3496" fmla="val 1651843"/>
                              <a:gd name="f3497" fmla="val 82734"/>
                              <a:gd name="f3498" fmla="val 1670685"/>
                              <a:gd name="f3499" fmla="val 86843"/>
                              <a:gd name="f3500" fmla="val 1697355"/>
                              <a:gd name="f3501" fmla="val 103988"/>
                              <a:gd name="f3502" fmla="val 1711642"/>
                              <a:gd name="f3503" fmla="val 1721167"/>
                              <a:gd name="f3504" fmla="val 1730692"/>
                              <a:gd name="f3505" fmla="val 1746885"/>
                              <a:gd name="f3506" fmla="val 1745932"/>
                              <a:gd name="f3507" fmla="val 1736407"/>
                              <a:gd name="f3508" fmla="val 1724977"/>
                              <a:gd name="f3509" fmla="val 1713547"/>
                              <a:gd name="f3510" fmla="val 90653"/>
                              <a:gd name="f3511" fmla="val 81128"/>
                              <a:gd name="f3512" fmla="val 1678305"/>
                              <a:gd name="f3513" fmla="val 1712595"/>
                              <a:gd name="f3514" fmla="val 84938"/>
                              <a:gd name="f3515" fmla="val 76651"/>
                              <a:gd name="f3516" fmla="val 1674524"/>
                              <a:gd name="f3517" fmla="val 70650"/>
                              <a:gd name="f3518" fmla="val 1675447"/>
                              <a:gd name="f3519" fmla="val 1667827"/>
                              <a:gd name="f3520" fmla="val 1660207"/>
                              <a:gd name="f3521" fmla="val 1653540"/>
                              <a:gd name="f3522" fmla="val 1643062"/>
                              <a:gd name="f3523" fmla="val 45885"/>
                              <a:gd name="f3524" fmla="val 1621155"/>
                              <a:gd name="f3525" fmla="val 1601152"/>
                              <a:gd name="f3526" fmla="val 1581150"/>
                              <a:gd name="f3527" fmla="val 1562100"/>
                              <a:gd name="f3528" fmla="val 1554480"/>
                              <a:gd name="f3529" fmla="val 1500187"/>
                              <a:gd name="f3530" fmla="val 1469707"/>
                              <a:gd name="f3531" fmla="val 1454467"/>
                              <a:gd name="f3532" fmla="val 16357"/>
                              <a:gd name="f3533" fmla="val 1439227"/>
                              <a:gd name="f3534" fmla="val 14452"/>
                              <a:gd name="f3535" fmla="val 1423987"/>
                              <a:gd name="f3536" fmla="val 10642"/>
                              <a:gd name="f3537" fmla="val 6832"/>
                              <a:gd name="f3538" fmla="val 3975"/>
                              <a:gd name="f3539" fmla="+- 0 0 1740"/>
                              <a:gd name="f3540" fmla="+- 0 0 2693"/>
                              <a:gd name="f3541" fmla="val 1250632"/>
                              <a:gd name="f3542" fmla="val 1213485"/>
                              <a:gd name="f3543" fmla="val 11595"/>
                              <a:gd name="f3544" fmla="val 1197292"/>
                              <a:gd name="f3545" fmla="val 12547"/>
                              <a:gd name="f3546" fmla="val 1167765"/>
                              <a:gd name="f3547" fmla="val 15405"/>
                              <a:gd name="f3548" fmla="val 1159192"/>
                              <a:gd name="f3549" fmla="val 13500"/>
                              <a:gd name="f3550" fmla="val 1151572"/>
                              <a:gd name="f3551" fmla="val 1074420"/>
                              <a:gd name="f3552" fmla="val 1067752"/>
                              <a:gd name="f3553" fmla="val 1034415"/>
                              <a:gd name="f3554" fmla="val 1018222"/>
                              <a:gd name="f3555" fmla="val 1002982"/>
                              <a:gd name="f3556" fmla="val 989647"/>
                              <a:gd name="f3557" fmla="val 967740"/>
                              <a:gd name="f3558" fmla="val 962977"/>
                              <a:gd name="f3559" fmla="val 973455"/>
                              <a:gd name="f3560" fmla="val 46837"/>
                              <a:gd name="f3561" fmla="val 1000125"/>
                              <a:gd name="f3562" fmla="val 1017270"/>
                              <a:gd name="f3563" fmla="val 53503"/>
                              <a:gd name="f3564" fmla="val 1007964"/>
                              <a:gd name="f3565" fmla="val 56362"/>
                              <a:gd name="f3566" fmla="val 985718"/>
                              <a:gd name="f3567" fmla="val 975597"/>
                              <a:gd name="f3568" fmla="val 59696"/>
                              <a:gd name="f3569" fmla="val 966311"/>
                              <a:gd name="f3570" fmla="val 961072"/>
                              <a:gd name="f3571" fmla="val 949642"/>
                              <a:gd name="f3572" fmla="val 941069"/>
                              <a:gd name="f3573" fmla="val 929639"/>
                              <a:gd name="f3574" fmla="val 914399"/>
                              <a:gd name="f3575" fmla="val 74460"/>
                              <a:gd name="f3576" fmla="val 898207"/>
                              <a:gd name="f3577" fmla="val 882014"/>
                              <a:gd name="f3578" fmla="val 83985"/>
                              <a:gd name="f3579" fmla="val 865822"/>
                              <a:gd name="f3580" fmla="val 849629"/>
                              <a:gd name="f3581" fmla="val 833437"/>
                              <a:gd name="f3582" fmla="val 96628"/>
                              <a:gd name="f3583" fmla="val 832072"/>
                              <a:gd name="f3584" fmla="val 793432"/>
                              <a:gd name="f3585" fmla="val 785812"/>
                              <a:gd name="f3586" fmla="val 775334"/>
                              <a:gd name="f3587" fmla="val 765809"/>
                              <a:gd name="f3588" fmla="val 756284"/>
                              <a:gd name="f3589" fmla="val 123038"/>
                              <a:gd name="f3590" fmla="val 748664"/>
                              <a:gd name="f3591" fmla="val 126848"/>
                              <a:gd name="f3592" fmla="val 742949"/>
                              <a:gd name="f3593" fmla="val 142088"/>
                              <a:gd name="f3594" fmla="val 710564"/>
                              <a:gd name="f3595" fmla="val 151613"/>
                              <a:gd name="f3596" fmla="val 695324"/>
                              <a:gd name="f3597" fmla="val 680084"/>
                              <a:gd name="f3598" fmla="val 652462"/>
                              <a:gd name="f3599" fmla="val 172568"/>
                              <a:gd name="f3600" fmla="val 614362"/>
                              <a:gd name="f3601" fmla="val 200190"/>
                              <a:gd name="f3602" fmla="val 597217"/>
                              <a:gd name="f3603" fmla="val 591502"/>
                              <a:gd name="f3604" fmla="val 210668"/>
                              <a:gd name="f3605" fmla="val 585787"/>
                              <a:gd name="f3606" fmla="val 221145"/>
                              <a:gd name="f3607" fmla="val 559117"/>
                              <a:gd name="f3608" fmla="val 548639"/>
                              <a:gd name="f3609" fmla="val 540067"/>
                              <a:gd name="f3610" fmla="val 243053"/>
                              <a:gd name="f3611" fmla="val 531494"/>
                              <a:gd name="f3612" fmla="val 525779"/>
                              <a:gd name="f3613" fmla="val 252578"/>
                              <a:gd name="f3614" fmla="val 519112"/>
                              <a:gd name="f3615" fmla="val 258293"/>
                              <a:gd name="f3616" fmla="val 513397"/>
                              <a:gd name="f3617" fmla="val 510539"/>
                              <a:gd name="f3618" fmla="val 270675"/>
                              <a:gd name="f3619" fmla="val 507682"/>
                              <a:gd name="f3620" fmla="val 271628"/>
                              <a:gd name="f3621" fmla="val 505777"/>
                              <a:gd name="f3622" fmla="val 495299"/>
                              <a:gd name="f3623" fmla="val 281153"/>
                              <a:gd name="f3624" fmla="val 485774"/>
                              <a:gd name="f3625" fmla="val 475297"/>
                              <a:gd name="f3626" fmla="val 296393"/>
                              <a:gd name="f3627" fmla="val 464819"/>
                              <a:gd name="f3628" fmla="val 307823"/>
                              <a:gd name="f3629" fmla="val 316395"/>
                              <a:gd name="f3630" fmla="val 441007"/>
                              <a:gd name="f3631" fmla="val 309966"/>
                              <a:gd name="f3632" fmla="val 453151"/>
                              <a:gd name="f3633" fmla="val 316932"/>
                              <a:gd name="f3634" fmla="val 450829"/>
                              <a:gd name="f3635" fmla="val 317199"/>
                              <a:gd name="f3636" fmla="val 455339"/>
                              <a:gd name="f3637" fmla="val 315045"/>
                              <a:gd name="f3638" fmla="val 461363"/>
                              <a:gd name="f3639" fmla="val 345922"/>
                              <a:gd name="f3640" fmla="val 429577"/>
                              <a:gd name="f3641" fmla="val 348780"/>
                              <a:gd name="f3642" fmla="val 423862"/>
                              <a:gd name="f3643" fmla="val 417195"/>
                              <a:gd name="f3644" fmla="val 382889"/>
                              <a:gd name="f3645" fmla="val 392440"/>
                              <a:gd name="f3646" fmla="val 382904"/>
                              <a:gd name="f3647" fmla="val 398310"/>
                              <a:gd name="f3648" fmla="val 374332"/>
                              <a:gd name="f3649" fmla="val 406883"/>
                              <a:gd name="f3650" fmla="val 366712"/>
                              <a:gd name="f3651" fmla="val 359092"/>
                              <a:gd name="f3652" fmla="val 351472"/>
                              <a:gd name="f3653" fmla="val 448793"/>
                              <a:gd name="f3654" fmla="val 458318"/>
                              <a:gd name="f3655" fmla="val 315277"/>
                              <a:gd name="f3656" fmla="val 305752"/>
                              <a:gd name="f3657" fmla="val 296227"/>
                              <a:gd name="f3658" fmla="val 287654"/>
                              <a:gd name="f3659" fmla="val 508800"/>
                              <a:gd name="f3660" fmla="val 277177"/>
                              <a:gd name="f3661" fmla="val 267652"/>
                              <a:gd name="f3662" fmla="val 559389"/>
                              <a:gd name="f3663" fmla="val 241440"/>
                              <a:gd name="f3664" fmla="val 226694"/>
                              <a:gd name="f3665" fmla="val 585000"/>
                              <a:gd name="f3666" fmla="val 220979"/>
                              <a:gd name="f3667" fmla="val 594525"/>
                              <a:gd name="f3668" fmla="val 215264"/>
                              <a:gd name="f3669" fmla="val 604050"/>
                              <a:gd name="f3670" fmla="val 209549"/>
                              <a:gd name="f3671" fmla="val 203834"/>
                              <a:gd name="f3672" fmla="val 624052"/>
                              <a:gd name="f3673" fmla="val 199072"/>
                              <a:gd name="f3674" fmla="val 193357"/>
                              <a:gd name="f3675" fmla="val 638565"/>
                              <a:gd name="f3676" fmla="val 191282"/>
                              <a:gd name="f3677" fmla="val 648937"/>
                              <a:gd name="f3678" fmla="val 181094"/>
                              <a:gd name="f3679" fmla="val 654771"/>
                              <a:gd name="f3680" fmla="val 176688"/>
                              <a:gd name="f3681" fmla="val 661201"/>
                              <a:gd name="f3682" fmla="val 665963"/>
                              <a:gd name="f3683" fmla="val 673583"/>
                              <a:gd name="f3684" fmla="val 679298"/>
                              <a:gd name="f3685" fmla="val 160496"/>
                              <a:gd name="f3686" fmla="val 684656"/>
                              <a:gd name="f3687" fmla="val 697880"/>
                              <a:gd name="f3688" fmla="val 156023"/>
                              <a:gd name="f3689" fmla="val 700252"/>
                              <a:gd name="f3690" fmla="val 154304"/>
                              <a:gd name="f3691" fmla="val 782167"/>
                              <a:gd name="f3692" fmla="val 109537"/>
                              <a:gd name="f3693" fmla="val 869797"/>
                              <a:gd name="f3694" fmla="val 959332"/>
                              <a:gd name="f3695" fmla="val 49529"/>
                              <a:gd name="f3696" fmla="val 968945"/>
                              <a:gd name="f3697" fmla="val 47439"/>
                              <a:gd name="f3698" fmla="val 995527"/>
                              <a:gd name="f3699" fmla="val 38099"/>
                              <a:gd name="f3700" fmla="val 1001719"/>
                              <a:gd name="f3701" fmla="val 36194"/>
                              <a:gd name="f3702" fmla="val 1008148"/>
                              <a:gd name="f3703" fmla="val 35003"/>
                              <a:gd name="f3704" fmla="val 1013863"/>
                              <a:gd name="f3705" fmla="val 34408"/>
                              <a:gd name="f3706" fmla="val 1023424"/>
                              <a:gd name="f3707" fmla="val 34327"/>
                              <a:gd name="f3708" fmla="val 1097445"/>
                              <a:gd name="f3709" fmla="val 17144"/>
                              <a:gd name="f3710" fmla="val 7619"/>
                              <a:gd name="f3711" fmla="val 1244130"/>
                              <a:gd name="f3712" fmla="val 4762"/>
                              <a:gd name="f3713" fmla="val 1262704"/>
                              <a:gd name="f3714" fmla="val 5238"/>
                              <a:gd name="f3715" fmla="val 1283897"/>
                              <a:gd name="f3716" fmla="val 1305804"/>
                              <a:gd name="f3717" fmla="val 4524"/>
                              <a:gd name="f3718" fmla="val 1327712"/>
                              <a:gd name="f3719" fmla="val 4285"/>
                              <a:gd name="f3720" fmla="val 1350334"/>
                              <a:gd name="f3721" fmla="val 5714"/>
                              <a:gd name="f3722" fmla="val 1372993"/>
                              <a:gd name="f3723" fmla="val 6635"/>
                              <a:gd name="f3724" fmla="val 1415580"/>
                              <a:gd name="f3725" fmla="val 1425105"/>
                              <a:gd name="f3726" fmla="val 1444155"/>
                              <a:gd name="f3727" fmla="val 9524"/>
                              <a:gd name="f3728" fmla="val 1453680"/>
                              <a:gd name="f3729" fmla="val 10477"/>
                              <a:gd name="f3730" fmla="val 1464158"/>
                              <a:gd name="f3731" fmla="val 13334"/>
                              <a:gd name="f3732" fmla="val 1479392"/>
                              <a:gd name="f3733" fmla="val 16797"/>
                              <a:gd name="f3734" fmla="val 12382"/>
                              <a:gd name="f3735" fmla="val 1443202"/>
                              <a:gd name="f3736" fmla="val 1433677"/>
                              <a:gd name="f3737" fmla="val 6667"/>
                              <a:gd name="f3738" fmla="val 1424152"/>
                              <a:gd name="f3739" fmla="val 1414627"/>
                              <a:gd name="f3740" fmla="+- 0 0 -90"/>
                              <a:gd name="f3741" fmla="*/ f3 1 2647519"/>
                              <a:gd name="f3742" fmla="*/ f4 1 2612594"/>
                              <a:gd name="f3743" fmla="+- f7 0 f5"/>
                              <a:gd name="f3744" fmla="+- f6 0 f5"/>
                              <a:gd name="f3745" fmla="*/ f3740 f0 1"/>
                              <a:gd name="f3746" fmla="*/ f3744 1 2647519"/>
                              <a:gd name="f3747" fmla="*/ f3743 1 2612594"/>
                              <a:gd name="f3748" fmla="*/ 1439383 f3744 1"/>
                              <a:gd name="f3749" fmla="*/ 2598425 f3743 1"/>
                              <a:gd name="f3750" fmla="*/ 1427010 f3744 1"/>
                              <a:gd name="f3751" fmla="*/ 2605087 f3743 1"/>
                              <a:gd name="f3752" fmla="*/ 1427751 f3744 1"/>
                              <a:gd name="f3753" fmla="*/ 2605405 f3743 1"/>
                              <a:gd name="f3754" fmla="*/ 1542263 f3744 1"/>
                              <a:gd name="f3755" fmla="*/ 2530792 f3743 1"/>
                              <a:gd name="f3756" fmla="*/ 1502258 f3744 1"/>
                              <a:gd name="f3757" fmla="*/ 2540317 f3743 1"/>
                              <a:gd name="f3758" fmla="*/ 1442250 f3744 1"/>
                              <a:gd name="f3759" fmla="*/ 2547937 f3743 1"/>
                              <a:gd name="f3760" fmla="*/ 1439393 f3744 1"/>
                              <a:gd name="f3761" fmla="*/ 1481303 f3744 1"/>
                              <a:gd name="f3762" fmla="*/ 2536507 f3743 1"/>
                              <a:gd name="f3763" fmla="*/ 1646324 f3744 1"/>
                              <a:gd name="f3764" fmla="*/ 2520821 f3743 1"/>
                              <a:gd name="f3765" fmla="*/ 1643880 f3744 1"/>
                              <a:gd name="f3766" fmla="*/ 2521511 f3743 1"/>
                              <a:gd name="f3767" fmla="*/ 1645133 f3744 1"/>
                              <a:gd name="f3768" fmla="*/ 2521267 f3743 1"/>
                              <a:gd name="f3769" fmla="*/ 899801 f3744 1"/>
                              <a:gd name="f3770" fmla="*/ 2506503 f3743 1"/>
                              <a:gd name="f3771" fmla="*/ 942187 f3744 1"/>
                              <a:gd name="f3772" fmla="*/ 2517457 f3743 1"/>
                              <a:gd name="f3773" fmla="*/ 960285 f3744 1"/>
                              <a:gd name="f3774" fmla="*/ 2518409 f3743 1"/>
                              <a:gd name="f3775" fmla="*/ 1010767 f3744 1"/>
                              <a:gd name="f3776" fmla="*/ 2543175 f3743 1"/>
                              <a:gd name="f3777" fmla="*/ 1033627 f3744 1"/>
                              <a:gd name="f3778" fmla="*/ 1035057 f3744 1"/>
                              <a:gd name="f3779" fmla="*/ 2548414 f3743 1"/>
                              <a:gd name="f3780" fmla="*/ 1040295 f3744 1"/>
                              <a:gd name="f3781" fmla="*/ 1060297 f3744 1"/>
                              <a:gd name="f3782" fmla="*/ 2548890 f3743 1"/>
                              <a:gd name="f3783" fmla="*/ 1080300 f3744 1"/>
                              <a:gd name="f3784" fmla="*/ 2553652 f3743 1"/>
                              <a:gd name="f3785" fmla="*/ 1119713 f3744 1"/>
                              <a:gd name="f3786" fmla="*/ 2562818 f3743 1"/>
                              <a:gd name="f3787" fmla="*/ 1120305 f3744 1"/>
                              <a:gd name="f3788" fmla="*/ 2562225 f3743 1"/>
                              <a:gd name="f3789" fmla="*/ 1166025 f3744 1"/>
                              <a:gd name="f3790" fmla="*/ 2569845 f3743 1"/>
                              <a:gd name="f3791" fmla="*/ 1187932 f3744 1"/>
                              <a:gd name="f3792" fmla="*/ 2573655 f3743 1"/>
                              <a:gd name="f3793" fmla="*/ 1209840 f3744 1"/>
                              <a:gd name="f3794" fmla="*/ 2575560 f3743 1"/>
                              <a:gd name="f3795" fmla="*/ 1254607 f3744 1"/>
                              <a:gd name="f3796" fmla="*/ 2577465 f3743 1"/>
                              <a:gd name="f3797" fmla="*/ 1315567 f3744 1"/>
                              <a:gd name="f3798" fmla="*/ 2576512 f3743 1"/>
                              <a:gd name="f3799" fmla="*/ 1318213 f3744 1"/>
                              <a:gd name="f3800" fmla="*/ 1324140 f3744 1"/>
                              <a:gd name="f3801" fmla="*/ 2573178 f3743 1"/>
                              <a:gd name="f3802" fmla="*/ 1337475 f3744 1"/>
                              <a:gd name="f3803" fmla="*/ 2568892 f3743 1"/>
                              <a:gd name="f3804" fmla="*/ 1351048 f3744 1"/>
                              <a:gd name="f3805" fmla="*/ 2568654 f3743 1"/>
                              <a:gd name="f3806" fmla="*/ 1360335 f3744 1"/>
                              <a:gd name="f3807" fmla="*/ 2569844 f3743 1"/>
                              <a:gd name="f3808" fmla="*/ 1362835 f3744 1"/>
                              <a:gd name="f3809" fmla="*/ 1384147 f3744 1"/>
                              <a:gd name="f3810" fmla="*/ 1377480 f3744 1"/>
                              <a:gd name="f3811" fmla="*/ 2586037 f3743 1"/>
                              <a:gd name="f3812" fmla="*/ 1373670 f3744 1"/>
                              <a:gd name="f3813" fmla="*/ 2590800 f3743 1"/>
                              <a:gd name="f3814" fmla="*/ 1361287 f3744 1"/>
                              <a:gd name="f3815" fmla="*/ 2596515 f3743 1"/>
                              <a:gd name="f3816" fmla="*/ 1338427 f3744 1"/>
                              <a:gd name="f3817" fmla="*/ 1308900 f3744 1"/>
                              <a:gd name="f3818" fmla="*/ 2594610 f3743 1"/>
                              <a:gd name="f3819" fmla="*/ 1245082 f3744 1"/>
                              <a:gd name="f3820" fmla="*/ 2592705 f3743 1"/>
                              <a:gd name="f3821" fmla="*/ 1197457 f3744 1"/>
                              <a:gd name="f3822" fmla="*/ 2588895 f3743 1"/>
                              <a:gd name="f3823" fmla="*/ 1155547 f3744 1"/>
                              <a:gd name="f3824" fmla="*/ 2583180 f3743 1"/>
                              <a:gd name="f3825" fmla="*/ 1113637 f3744 1"/>
                              <a:gd name="f3826" fmla="*/ 1049820 f3744 1"/>
                              <a:gd name="f3827" fmla="*/ 2566987 f3743 1"/>
                              <a:gd name="f3828" fmla="*/ 1000290 f3744 1"/>
                              <a:gd name="f3829" fmla="*/ 2550795 f3743 1"/>
                              <a:gd name="f3830" fmla="*/ 1000863 f3744 1"/>
                              <a:gd name="f3831" fmla="*/ 2550379 f3743 1"/>
                              <a:gd name="f3832" fmla="*/ 971715 f3744 1"/>
                              <a:gd name="f3833" fmla="*/ 2541270 f3743 1"/>
                              <a:gd name="f3834" fmla="*/ 945997 f3744 1"/>
                              <a:gd name="f3835" fmla="*/ 2529840 f3743 1"/>
                              <a:gd name="f3836" fmla="*/ 916470 f3744 1"/>
                              <a:gd name="f3837" fmla="*/ 2520315 f3743 1"/>
                              <a:gd name="f3838" fmla="*/ 885990 f3744 1"/>
                              <a:gd name="f3839" fmla="*/ 2509837 f3743 1"/>
                              <a:gd name="f3840" fmla="*/ 1460492 f3744 1"/>
                              <a:gd name="f3841" fmla="*/ 2486082 f3743 1"/>
                              <a:gd name="f3842" fmla="*/ 1445939 f3744 1"/>
                              <a:gd name="f3843" fmla="*/ 2488303 f3743 1"/>
                              <a:gd name="f3844" fmla="*/ 1345293 f3744 1"/>
                              <a:gd name="f3845" fmla="*/ 2493385 f3743 1"/>
                              <a:gd name="f3846" fmla="*/ 1378432 f3744 1"/>
                              <a:gd name="f3847" fmla="*/ 2497454 f3743 1"/>
                              <a:gd name="f3848" fmla="*/ 1387005 f3744 1"/>
                              <a:gd name="f3849" fmla="*/ 2495549 f3743 1"/>
                              <a:gd name="f3850" fmla="*/ 1446060 f3744 1"/>
                              <a:gd name="f3851" fmla="*/ 2488882 f3743 1"/>
                              <a:gd name="f3852" fmla="*/ 1455778 f3744 1"/>
                              <a:gd name="f3853" fmla="*/ 2486992 f3743 1"/>
                              <a:gd name="f3854" fmla="*/ 1550918 f3744 1"/>
                              <a:gd name="f3855" fmla="*/ 2472281 f3743 1"/>
                              <a:gd name="f3856" fmla="*/ 1501488 f3744 1"/>
                              <a:gd name="f3857" fmla="*/ 2479825 f3743 1"/>
                              <a:gd name="f3858" fmla="*/ 1518450 f3744 1"/>
                              <a:gd name="f3859" fmla="*/ 2480309 f3743 1"/>
                              <a:gd name="f3860" fmla="*/ 1542858 f3744 1"/>
                              <a:gd name="f3861" fmla="*/ 2475785 f3743 1"/>
                              <a:gd name="f3862" fmla="*/ 1731355 f3744 1"/>
                              <a:gd name="f3863" fmla="*/ 2470078 f3743 1"/>
                              <a:gd name="f3864" fmla="*/ 1576323 f3744 1"/>
                              <a:gd name="f3865" fmla="*/ 2511364 f3743 1"/>
                              <a:gd name="f3866" fmla="*/ 1654777 f3744 1"/>
                              <a:gd name="f3867" fmla="*/ 2493883 f3743 1"/>
                              <a:gd name="f3868" fmla="*/ 737400 f3744 1"/>
                              <a:gd name="f3869" fmla="*/ 2450782 f3743 1"/>
                              <a:gd name="f3870" fmla="*/ 846937 f3744 1"/>
                              <a:gd name="f3871" fmla="*/ 915517 f3744 1"/>
                              <a:gd name="f3872" fmla="*/ 2520314 f3743 1"/>
                              <a:gd name="f3873" fmla="*/ 945045 f3744 1"/>
                              <a:gd name="f3874" fmla="*/ 2529839 f3743 1"/>
                              <a:gd name="f3875" fmla="*/ 970762 f3744 1"/>
                              <a:gd name="f3876" fmla="*/ 2541269 f3743 1"/>
                              <a:gd name="f3877" fmla="*/ 965047 f3744 1"/>
                              <a:gd name="f3878" fmla="*/ 2546032 f3743 1"/>
                              <a:gd name="f3879" fmla="*/ 949807 f3744 1"/>
                              <a:gd name="f3880" fmla="*/ 2543174 f3743 1"/>
                              <a:gd name="f3881" fmla="*/ 895515 f3744 1"/>
                              <a:gd name="f3882" fmla="*/ 2523172 f3743 1"/>
                              <a:gd name="f3883" fmla="*/ 868845 f3744 1"/>
                              <a:gd name="f3884" fmla="*/ 2512694 f3743 1"/>
                              <a:gd name="f3885" fmla="*/ 842175 f3744 1"/>
                              <a:gd name="f3886" fmla="*/ 2501264 f3743 1"/>
                              <a:gd name="f3887" fmla="*/ 806932 f3744 1"/>
                              <a:gd name="f3888" fmla="*/ 776452 f3744 1"/>
                              <a:gd name="f3889" fmla="*/ 2475547 f3743 1"/>
                              <a:gd name="f3890" fmla="*/ 752640 f3744 1"/>
                              <a:gd name="f3891" fmla="*/ 2463164 f3743 1"/>
                              <a:gd name="f3892" fmla="*/ 782168 f3744 1"/>
                              <a:gd name="f3893" fmla="*/ 2426970 f3743 1"/>
                              <a:gd name="f3894" fmla="*/ 834555 f3744 1"/>
                              <a:gd name="f3895" fmla="*/ 2453640 f3743 1"/>
                              <a:gd name="f3896" fmla="*/ 827888 f3744 1"/>
                              <a:gd name="f3897" fmla="*/ 2457450 f3743 1"/>
                              <a:gd name="f3898" fmla="*/ 766928 f3744 1"/>
                              <a:gd name="f3899" fmla="*/ 2427922 f3743 1"/>
                              <a:gd name="f3900" fmla="*/ 588810 f3744 1"/>
                              <a:gd name="f3901" fmla="*/ 2362200 f3743 1"/>
                              <a:gd name="f3902" fmla="*/ 653580 f3744 1"/>
                              <a:gd name="f3903" fmla="*/ 2398395 f3743 1"/>
                              <a:gd name="f3904" fmla="*/ 666915 f3744 1"/>
                              <a:gd name="f3905" fmla="*/ 2413635 f3743 1"/>
                              <a:gd name="f3906" fmla="*/ 636435 f3744 1"/>
                              <a:gd name="f3907" fmla="*/ 2397442 f3743 1"/>
                              <a:gd name="f3908" fmla="*/ 613575 f3744 1"/>
                              <a:gd name="f3909" fmla="*/ 2383155 f3743 1"/>
                              <a:gd name="f3910" fmla="*/ 702387 f3744 1"/>
                              <a:gd name="f3911" fmla="*/ 2337759 f3743 1"/>
                              <a:gd name="f3912" fmla="*/ 702396 f3744 1"/>
                              <a:gd name="f3913" fmla="*/ 2338030 f3743 1"/>
                              <a:gd name="f3914" fmla="*/ 705613 f3744 1"/>
                              <a:gd name="f3915" fmla="*/ 2341924 f3743 1"/>
                              <a:gd name="f3916" fmla="*/ 705967 f3744 1"/>
                              <a:gd name="f3917" fmla="*/ 2340292 f3743 1"/>
                              <a:gd name="f3918" fmla="*/ 2093409 f3744 1"/>
                              <a:gd name="f3919" fmla="*/ 2275234 f3743 1"/>
                              <a:gd name="f3920" fmla="*/ 2089950 f3744 1"/>
                              <a:gd name="f3921" fmla="*/ 2275522 f3743 1"/>
                              <a:gd name="f3922" fmla="*/ 2032800 f3744 1"/>
                              <a:gd name="f3923" fmla="*/ 2316480 f3743 1"/>
                              <a:gd name="f3924" fmla="*/ 1976602 f3744 1"/>
                              <a:gd name="f3925" fmla="*/ 2346960 f3743 1"/>
                              <a:gd name="f3926" fmla="*/ 1936597 f3744 1"/>
                              <a:gd name="f3927" fmla="*/ 2370772 f3743 1"/>
                              <a:gd name="f3928" fmla="*/ 1914690 f3744 1"/>
                              <a:gd name="f3929" fmla="*/ 2380297 f3743 1"/>
                              <a:gd name="f3930" fmla="*/ 1891830 f3744 1"/>
                              <a:gd name="f3931" fmla="*/ 2389822 f3743 1"/>
                              <a:gd name="f3932" fmla="*/ 1864207 f3744 1"/>
                              <a:gd name="f3933" fmla="*/ 2404110 f3743 1"/>
                              <a:gd name="f3934" fmla="*/ 1843252 f3744 1"/>
                              <a:gd name="f3935" fmla="*/ 2416492 f3743 1"/>
                              <a:gd name="f3936" fmla="*/ 1812772 f3744 1"/>
                              <a:gd name="f3937" fmla="*/ 2428875 f3743 1"/>
                              <a:gd name="f3938" fmla="*/ 1781340 f3744 1"/>
                              <a:gd name="f3939" fmla="*/ 2440305 f3743 1"/>
                              <a:gd name="f3940" fmla="*/ 1772767 f3744 1"/>
                              <a:gd name="f3941" fmla="*/ 2448877 f3743 1"/>
                              <a:gd name="f3942" fmla="*/ 1759432 f3744 1"/>
                              <a:gd name="f3943" fmla="*/ 1726095 f3744 1"/>
                              <a:gd name="f3944" fmla="*/ 2459355 f3743 1"/>
                              <a:gd name="f3945" fmla="*/ 1683232 f3744 1"/>
                              <a:gd name="f3946" fmla="*/ 2472690 f3743 1"/>
                              <a:gd name="f3947" fmla="*/ 1644180 f3744 1"/>
                              <a:gd name="f3948" fmla="*/ 2485072 f3743 1"/>
                              <a:gd name="f3949" fmla="*/ 1601317 f3744 1"/>
                              <a:gd name="f3950" fmla="*/ 2497455 f3743 1"/>
                              <a:gd name="f3951" fmla="*/ 1547977 f3744 1"/>
                              <a:gd name="f3952" fmla="*/ 2510790 f3743 1"/>
                              <a:gd name="f3953" fmla="*/ 1472730 f3744 1"/>
                              <a:gd name="f3954" fmla="*/ 1470825 f3744 1"/>
                              <a:gd name="f3955" fmla="*/ 2526030 f3743 1"/>
                              <a:gd name="f3956" fmla="*/ 1434646 f3744 1"/>
                              <a:gd name="f3957" fmla="*/ 2535075 f3743 1"/>
                              <a:gd name="f3958" fmla="*/ 1435583 f3744 1"/>
                              <a:gd name="f3959" fmla="*/ 2535555 f3743 1"/>
                              <a:gd name="f3960" fmla="*/ 1475761 f3744 1"/>
                              <a:gd name="f3961" fmla="*/ 2525510 f3743 1"/>
                              <a:gd name="f3962" fmla="*/ 1476540 f3744 1"/>
                              <a:gd name="f3963" fmla="*/ 1551788 f3744 1"/>
                              <a:gd name="f3964" fmla="*/ 1605128 f3744 1"/>
                              <a:gd name="f3965" fmla="*/ 1647990 f3744 1"/>
                              <a:gd name="f3966" fmla="*/ 1687043 f3744 1"/>
                              <a:gd name="f3967" fmla="*/ 1729905 f3744 1"/>
                              <a:gd name="f3968" fmla="*/ 1763243 f3744 1"/>
                              <a:gd name="f3969" fmla="*/ 1740675 f3744 1"/>
                              <a:gd name="f3970" fmla="*/ 2467181 f3743 1"/>
                              <a:gd name="f3971" fmla="*/ 1741335 f3744 1"/>
                              <a:gd name="f3972" fmla="*/ 2466975 f3743 1"/>
                              <a:gd name="f3973" fmla="*/ 1765148 f3744 1"/>
                              <a:gd name="f3974" fmla="*/ 2452687 f3743 1"/>
                              <a:gd name="f3975" fmla="*/ 1778483 f3744 1"/>
                              <a:gd name="f3976" fmla="*/ 2447925 f3743 1"/>
                              <a:gd name="f3977" fmla="*/ 1779371 f3744 1"/>
                              <a:gd name="f3978" fmla="*/ 2447679 f3743 1"/>
                              <a:gd name="f3979" fmla="*/ 1785150 f3744 1"/>
                              <a:gd name="f3980" fmla="*/ 2441257 f3743 1"/>
                              <a:gd name="f3981" fmla="*/ 1816583 f3744 1"/>
                              <a:gd name="f3982" fmla="*/ 2429827 f3743 1"/>
                              <a:gd name="f3983" fmla="*/ 1847063 f3744 1"/>
                              <a:gd name="f3984" fmla="*/ 2417445 f3743 1"/>
                              <a:gd name="f3985" fmla="*/ 1868018 f3744 1"/>
                              <a:gd name="f3986" fmla="*/ 2405062 f3743 1"/>
                              <a:gd name="f3987" fmla="*/ 1895640 f3744 1"/>
                              <a:gd name="f3988" fmla="*/ 2390775 f3743 1"/>
                              <a:gd name="f3989" fmla="*/ 1918500 f3744 1"/>
                              <a:gd name="f3990" fmla="*/ 2381250 f3743 1"/>
                              <a:gd name="f3991" fmla="*/ 1934176 f3744 1"/>
                              <a:gd name="f3992" fmla="*/ 2374435 f3743 1"/>
                              <a:gd name="f3993" fmla="*/ 1942313 f3744 1"/>
                              <a:gd name="f3994" fmla="*/ 2368867 f3743 1"/>
                              <a:gd name="f3995" fmla="*/ 1982318 f3744 1"/>
                              <a:gd name="f3996" fmla="*/ 2345055 f3743 1"/>
                              <a:gd name="f3997" fmla="*/ 2038515 f3744 1"/>
                              <a:gd name="f3998" fmla="*/ 2314575 f3743 1"/>
                              <a:gd name="f3999" fmla="*/ 460060 f3744 1"/>
                              <a:gd name="f4000" fmla="*/ 2262062 f3743 1"/>
                              <a:gd name="f4001" fmla="*/ 463676 f3744 1"/>
                              <a:gd name="f4002" fmla="*/ 2265164 f3743 1"/>
                              <a:gd name="f4003" fmla="*/ 464911 f3744 1"/>
                              <a:gd name="f4004" fmla="*/ 2265793 f3743 1"/>
                              <a:gd name="f4005" fmla="*/ 2099802 f3744 1"/>
                              <a:gd name="f4006" fmla="*/ 2237197 f3743 1"/>
                              <a:gd name="f4007" fmla="*/ 2099475 f3744 1"/>
                              <a:gd name="f4008" fmla="*/ 2237422 f3743 1"/>
                              <a:gd name="f4009" fmla="*/ 2237694 f3743 1"/>
                              <a:gd name="f4010" fmla="*/ 2100989 f3744 1"/>
                              <a:gd name="f4011" fmla="*/ 2237910 f3743 1"/>
                              <a:gd name="f4012" fmla="*/ 2101380 f3744 1"/>
                              <a:gd name="f4013" fmla="*/ 2120380 f3744 1"/>
                              <a:gd name="f4014" fmla="*/ 2222979 f3743 1"/>
                              <a:gd name="f4015" fmla="*/ 2114756 f3744 1"/>
                              <a:gd name="f4016" fmla="*/ 2226864 f3743 1"/>
                              <a:gd name="f4017" fmla="*/ 2113762 f3744 1"/>
                              <a:gd name="f4018" fmla="*/ 2227897 f3743 1"/>
                              <a:gd name="f4019" fmla="*/ 2117618 f3744 1"/>
                              <a:gd name="f4020" fmla="*/ 2225429 f3743 1"/>
                              <a:gd name="f4021" fmla="*/ 382287 f3744 1"/>
                              <a:gd name="f4022" fmla="*/ 2175002 f3743 1"/>
                              <a:gd name="f4023" fmla="*/ 418261 f3744 1"/>
                              <a:gd name="f4024" fmla="*/ 2217358 f3743 1"/>
                              <a:gd name="f4025" fmla="*/ 389737 f3744 1"/>
                              <a:gd name="f4026" fmla="*/ 2183129 f3743 1"/>
                              <a:gd name="f4027" fmla="*/ 2187820 f3744 1"/>
                              <a:gd name="f4028" fmla="*/ 2174974 f3743 1"/>
                              <a:gd name="f4029" fmla="*/ 2187735 f3744 1"/>
                              <a:gd name="f4030" fmla="*/ 2175004 f3743 1"/>
                              <a:gd name="f4031" fmla="*/ 2187105 f3744 1"/>
                              <a:gd name="f4032" fmla="*/ 2179320 f3743 1"/>
                              <a:gd name="f4033" fmla="*/ 2171865 f3744 1"/>
                              <a:gd name="f4034" fmla="*/ 2196465 f3743 1"/>
                              <a:gd name="f4035" fmla="*/ 2153767 f3744 1"/>
                              <a:gd name="f4036" fmla="*/ 2216467 f3743 1"/>
                              <a:gd name="f4037" fmla="*/ 2154858 f3744 1"/>
                              <a:gd name="f4038" fmla="*/ 2216216 f3743 1"/>
                              <a:gd name="f4039" fmla="*/ 2197417 f3743 1"/>
                              <a:gd name="f4040" fmla="*/ 2180272 f3743 1"/>
                              <a:gd name="f4041" fmla="*/ 475386 f3744 1"/>
                              <a:gd name="f4042" fmla="*/ 2153525 f3743 1"/>
                              <a:gd name="f4043" fmla="*/ 477272 f3744 1"/>
                              <a:gd name="f4044" fmla="*/ 2155822 f3743 1"/>
                              <a:gd name="f4045" fmla="*/ 477367 f3744 1"/>
                              <a:gd name="f4046" fmla="*/ 2155507 f3743 1"/>
                              <a:gd name="f4047" fmla="*/ 334493 f3744 1"/>
                              <a:gd name="f4048" fmla="*/ 2131694 f3743 1"/>
                              <a:gd name="f4049" fmla="*/ 359258 f3744 1"/>
                              <a:gd name="f4050" fmla="*/ 2147887 f3743 1"/>
                              <a:gd name="f4051" fmla="*/ 360474 f3744 1"/>
                              <a:gd name="f4052" fmla="*/ 2149319 f3743 1"/>
                              <a:gd name="f4053" fmla="*/ 371759 f3744 1"/>
                              <a:gd name="f4054" fmla="*/ 2151816 f3743 1"/>
                              <a:gd name="f4055" fmla="*/ 397357 f3744 1"/>
                              <a:gd name="f4056" fmla="*/ 2175509 f3743 1"/>
                              <a:gd name="f4057" fmla="*/ 432600 f3744 1"/>
                              <a:gd name="f4058" fmla="*/ 2204084 f3743 1"/>
                              <a:gd name="f4059" fmla="*/ 447840 f3744 1"/>
                              <a:gd name="f4060" fmla="*/ 2225039 f3743 1"/>
                              <a:gd name="f4061" fmla="*/ 456412 f3744 1"/>
                              <a:gd name="f4062" fmla="*/ 2235517 f3743 1"/>
                              <a:gd name="f4063" fmla="*/ 492607 f3744 1"/>
                              <a:gd name="f4064" fmla="*/ 2265997 f3743 1"/>
                              <a:gd name="f4065" fmla="*/ 482130 f3744 1"/>
                              <a:gd name="f4066" fmla="*/ 2274569 f3743 1"/>
                              <a:gd name="f4067" fmla="*/ 448422 f3744 1"/>
                              <a:gd name="f4068" fmla="*/ 2237115 f3743 1"/>
                              <a:gd name="f4069" fmla="*/ 446888 f3744 1"/>
                              <a:gd name="f4070" fmla="*/ 478787 f3744 1"/>
                              <a:gd name="f4071" fmla="*/ 2272865 f3743 1"/>
                              <a:gd name="f4072" fmla="*/ 492608 f3744 1"/>
                              <a:gd name="f4073" fmla="*/ 583095 f3744 1"/>
                              <a:gd name="f4074" fmla="*/ 2337434 f3743 1"/>
                              <a:gd name="f4075" fmla="*/ 564998 f3744 1"/>
                              <a:gd name="f4076" fmla="*/ 2343149 f3743 1"/>
                              <a:gd name="f4077" fmla="*/ 571665 f3744 1"/>
                              <a:gd name="f4078" fmla="*/ 2347912 f3743 1"/>
                              <a:gd name="f4079" fmla="*/ 544995 f3744 1"/>
                              <a:gd name="f4080" fmla="*/ 2348864 f3743 1"/>
                              <a:gd name="f4081" fmla="*/ 527850 f3744 1"/>
                              <a:gd name="f4082" fmla="*/ 511658 f3744 1"/>
                              <a:gd name="f4083" fmla="*/ 2325052 f3743 1"/>
                              <a:gd name="f4084" fmla="*/ 471653 f3744 1"/>
                              <a:gd name="f4085" fmla="*/ 2291714 f3743 1"/>
                              <a:gd name="f4086" fmla="*/ 434505 f3744 1"/>
                              <a:gd name="f4087" fmla="*/ 2258377 f3743 1"/>
                              <a:gd name="f4088" fmla="*/ 400215 f3744 1"/>
                              <a:gd name="f4089" fmla="*/ 384023 f3744 1"/>
                              <a:gd name="f4090" fmla="*/ 2208847 f3743 1"/>
                              <a:gd name="f4091" fmla="*/ 368783 f3744 1"/>
                              <a:gd name="f4092" fmla="*/ 2191702 f3743 1"/>
                              <a:gd name="f4093" fmla="*/ 374498 f3744 1"/>
                              <a:gd name="f4094" fmla="*/ 2184082 f3743 1"/>
                              <a:gd name="f4095" fmla="*/ 393548 f3744 1"/>
                              <a:gd name="f4096" fmla="*/ 2201227 f3743 1"/>
                              <a:gd name="f4097" fmla="*/ 414503 f3744 1"/>
                              <a:gd name="f4098" fmla="*/ 2217419 f3743 1"/>
                              <a:gd name="f4099" fmla="*/ 440220 f3744 1"/>
                              <a:gd name="f4100" fmla="*/ 2245042 f3743 1"/>
                              <a:gd name="f4101" fmla="*/ 442406 f3744 1"/>
                              <a:gd name="f4102" fmla="*/ 2246917 f3743 1"/>
                              <a:gd name="f4103" fmla="*/ 394500 f3744 1"/>
                              <a:gd name="f4104" fmla="*/ 375450 f3744 1"/>
                              <a:gd name="f4105" fmla="*/ 354495 f3744 1"/>
                              <a:gd name="f4106" fmla="*/ 2158364 f3743 1"/>
                              <a:gd name="f4107" fmla="*/ 2432850 f3744 1"/>
                              <a:gd name="f4108" fmla="*/ 1980247 f3743 1"/>
                              <a:gd name="f4109" fmla="*/ 2432367 f3744 1"/>
                              <a:gd name="f4110" fmla="*/ 1980454 f3743 1"/>
                              <a:gd name="f4111" fmla="*/ 2421964 f3744 1"/>
                              <a:gd name="f4112" fmla="*/ 2005422 f3743 1"/>
                              <a:gd name="f4113" fmla="*/ 2422850 f3744 1"/>
                              <a:gd name="f4114" fmla="*/ 1860918 f3743 1"/>
                              <a:gd name="f4115" fmla="*/ 2397608 f3744 1"/>
                              <a:gd name="f4116" fmla="*/ 1897379 f3743 1"/>
                              <a:gd name="f4117" fmla="*/ 2385225 f3744 1"/>
                              <a:gd name="f4118" fmla="*/ 1920239 f3743 1"/>
                              <a:gd name="f4119" fmla="*/ 2372843 f3744 1"/>
                              <a:gd name="f4120" fmla="*/ 1941194 f3743 1"/>
                              <a:gd name="f4121" fmla="*/ 2343315 f3744 1"/>
                              <a:gd name="f4122" fmla="*/ 2317598 f3744 1"/>
                              <a:gd name="f4123" fmla="*/ 2019299 f3743 1"/>
                              <a:gd name="f4124" fmla="*/ 2294738 f3744 1"/>
                              <a:gd name="f4125" fmla="*/ 2050732 f3743 1"/>
                              <a:gd name="f4126" fmla="*/ 2292832 f3744 1"/>
                              <a:gd name="f4127" fmla="*/ 2051897 f3743 1"/>
                              <a:gd name="f4128" fmla="*/ 2291272 f3744 1"/>
                              <a:gd name="f4129" fmla="*/ 2054208 f3743 1"/>
                              <a:gd name="f4130" fmla="*/ 2293785 f3744 1"/>
                              <a:gd name="f4131" fmla="*/ 2052637 f3743 1"/>
                              <a:gd name="f4132" fmla="*/ 2316645 f3744 1"/>
                              <a:gd name="f4133" fmla="*/ 2021205 f3743 1"/>
                              <a:gd name="f4134" fmla="*/ 2342363 f3744 1"/>
                              <a:gd name="f4135" fmla="*/ 1982152 f3743 1"/>
                              <a:gd name="f4136" fmla="*/ 2371890 f3744 1"/>
                              <a:gd name="f4137" fmla="*/ 1943100 f3743 1"/>
                              <a:gd name="f4138" fmla="*/ 2384273 f3744 1"/>
                              <a:gd name="f4139" fmla="*/ 1922145 f3743 1"/>
                              <a:gd name="f4140" fmla="*/ 2396655 f3744 1"/>
                              <a:gd name="f4141" fmla="*/ 1899285 f3743 1"/>
                              <a:gd name="f4142" fmla="*/ 2422373 f3744 1"/>
                              <a:gd name="f4143" fmla="*/ 1862137 f3743 1"/>
                              <a:gd name="f4144" fmla="*/ 2521433 f3744 1"/>
                              <a:gd name="f4145" fmla="*/ 1847850 f3743 1"/>
                              <a:gd name="f4146" fmla="*/ 2509050 f3744 1"/>
                              <a:gd name="f4147" fmla="*/ 1884997 f3743 1"/>
                              <a:gd name="f4148" fmla="*/ 2487143 f3744 1"/>
                              <a:gd name="f4149" fmla="*/ 1925002 f3743 1"/>
                              <a:gd name="f4150" fmla="*/ 2465235 f3744 1"/>
                              <a:gd name="f4151" fmla="*/ 1965960 f3743 1"/>
                              <a:gd name="f4152" fmla="*/ 2445233 f3744 1"/>
                              <a:gd name="f4153" fmla="*/ 1991677 f3743 1"/>
                              <a:gd name="f4154" fmla="*/ 2458568 f3744 1"/>
                              <a:gd name="f4155" fmla="*/ 1965007 f3743 1"/>
                              <a:gd name="f4156" fmla="*/ 2469998 f3744 1"/>
                              <a:gd name="f4157" fmla="*/ 1938337 f3743 1"/>
                              <a:gd name="f4158" fmla="*/ 2478570 f3744 1"/>
                              <a:gd name="f4159" fmla="*/ 1924050 f3743 1"/>
                              <a:gd name="f4160" fmla="*/ 2490000 f3744 1"/>
                              <a:gd name="f4161" fmla="*/ 1905000 f3743 1"/>
                              <a:gd name="f4162" fmla="*/ 2500478 f3744 1"/>
                              <a:gd name="f4163" fmla="*/ 1885950 f3743 1"/>
                              <a:gd name="f4164" fmla="*/ 2459780 f3744 1"/>
                              <a:gd name="f4165" fmla="*/ 1766202 f3743 1"/>
                              <a:gd name="f4166" fmla="*/ 2436660 f3744 1"/>
                              <a:gd name="f4167" fmla="*/ 1806892 f3743 1"/>
                              <a:gd name="f4168" fmla="*/ 2436235 f3744 1"/>
                              <a:gd name="f4169" fmla="*/ 1807870 f3743 1"/>
                              <a:gd name="f4170" fmla="*/ 2459520 f3744 1"/>
                              <a:gd name="f4171" fmla="*/ 1766887 f3743 1"/>
                              <a:gd name="f4172" fmla="*/ 2472460 f3744 1"/>
                              <a:gd name="f4173" fmla="*/ 1674043 f3743 1"/>
                              <a:gd name="f4174" fmla="*/ 2444672 f3744 1"/>
                              <a:gd name="f4175" fmla="*/ 1749965 f3743 1"/>
                              <a:gd name="f4176" fmla="*/ 2386218 f3744 1"/>
                              <a:gd name="f4177" fmla="*/ 1869449 f3743 1"/>
                              <a:gd name="f4178" fmla="*/ 2377660 f3744 1"/>
                              <a:gd name="f4179" fmla="*/ 1882980 f3743 1"/>
                              <a:gd name="f4180" fmla="*/ 2377605 f3744 1"/>
                              <a:gd name="f4181" fmla="*/ 1883092 f3743 1"/>
                              <a:gd name="f4182" fmla="*/ 2357602 f3744 1"/>
                              <a:gd name="f4183" fmla="*/ 1917382 f3743 1"/>
                              <a:gd name="f4184" fmla="*/ 2337600 f3744 1"/>
                              <a:gd name="f4185" fmla="*/ 1954530 f3743 1"/>
                              <a:gd name="f4186" fmla="*/ 2314740 f3744 1"/>
                              <a:gd name="f4187" fmla="*/ 1983105 f3743 1"/>
                              <a:gd name="f4188" fmla="*/ 2295690 f3744 1"/>
                              <a:gd name="f4189" fmla="*/ 2015490 f3743 1"/>
                              <a:gd name="f4190" fmla="*/ 2183295 f3744 1"/>
                              <a:gd name="f4191" fmla="*/ 2142172 f3743 1"/>
                              <a:gd name="f4192" fmla="*/ 2146147 f3744 1"/>
                              <a:gd name="f4193" fmla="*/ 2173605 f3743 1"/>
                              <a:gd name="f4194" fmla="*/ 2142583 f3744 1"/>
                              <a:gd name="f4195" fmla="*/ 2176315 f3743 1"/>
                              <a:gd name="f4196" fmla="*/ 2141046 f3744 1"/>
                              <a:gd name="f4197" fmla="*/ 2177871 f3743 1"/>
                              <a:gd name="f4198" fmla="*/ 2125512 f3744 1"/>
                              <a:gd name="f4199" fmla="*/ 2190534 f3743 1"/>
                              <a:gd name="f4200" fmla="*/ 2112810 f3744 1"/>
                              <a:gd name="f4201" fmla="*/ 2205037 f3743 1"/>
                              <a:gd name="f4202" fmla="*/ 2066137 f3744 1"/>
                              <a:gd name="f4203" fmla="*/ 2240280 f3743 1"/>
                              <a:gd name="f4204" fmla="*/ 2058824 f3744 1"/>
                              <a:gd name="f4205" fmla="*/ 2244900 f3743 1"/>
                              <a:gd name="f4206" fmla="*/ 2038960 f3744 1"/>
                              <a:gd name="f4207" fmla="*/ 2261093 f3743 1"/>
                              <a:gd name="f4208" fmla="*/ 2036092 f3744 1"/>
                              <a:gd name="f4209" fmla="*/ 2262956 f3743 1"/>
                              <a:gd name="f4210" fmla="*/ 2031847 f3744 1"/>
                              <a:gd name="f4211" fmla="*/ 2266950 f3743 1"/>
                              <a:gd name="f4212" fmla="*/ 1994700 f3744 1"/>
                              <a:gd name="f4213" fmla="*/ 2291715 f3743 1"/>
                              <a:gd name="f4214" fmla="*/ 1957552 f3744 1"/>
                              <a:gd name="f4215" fmla="*/ 1953300 f3744 1"/>
                              <a:gd name="f4216" fmla="*/ 2316730 f3743 1"/>
                              <a:gd name="f4217" fmla="*/ 1928148 f3744 1"/>
                              <a:gd name="f4218" fmla="*/ 2333067 f3743 1"/>
                              <a:gd name="f4219" fmla="*/ 1920351 f3744 1"/>
                              <a:gd name="f4220" fmla="*/ 2337000 f3743 1"/>
                              <a:gd name="f4221" fmla="*/ 1912785 f3744 1"/>
                              <a:gd name="f4222" fmla="*/ 2342197 f3743 1"/>
                              <a:gd name="f4223" fmla="*/ 1887067 f3744 1"/>
                              <a:gd name="f4224" fmla="*/ 2356485 f3743 1"/>
                              <a:gd name="f4225" fmla="*/ 1863038 f3744 1"/>
                              <a:gd name="f4226" fmla="*/ 2365909 f3743 1"/>
                              <a:gd name="f4227" fmla="*/ 1809483 f3744 1"/>
                              <a:gd name="f4228" fmla="*/ 2392922 f3743 1"/>
                              <a:gd name="f4229" fmla="*/ 1683836 f3744 1"/>
                              <a:gd name="f4230" fmla="*/ 2439784 f3743 1"/>
                              <a:gd name="f4231" fmla="*/ 1596280 f3744 1"/>
                              <a:gd name="f4232" fmla="*/ 2462297 f3743 1"/>
                              <a:gd name="f4233" fmla="*/ 1667040 f3744 1"/>
                              <a:gd name="f4234" fmla="*/ 1680375 f3744 1"/>
                              <a:gd name="f4235" fmla="*/ 2446019 f3743 1"/>
                              <a:gd name="f4236" fmla="*/ 1723237 f3744 1"/>
                              <a:gd name="f4237" fmla="*/ 2430779 f3743 1"/>
                              <a:gd name="f4238" fmla="*/ 1749907 f3744 1"/>
                              <a:gd name="f4239" fmla="*/ 2422207 f3743 1"/>
                              <a:gd name="f4240" fmla="*/ 1792770 f3744 1"/>
                              <a:gd name="f4241" fmla="*/ 2400299 f3743 1"/>
                              <a:gd name="f4242" fmla="*/ 1841347 f3744 1"/>
                              <a:gd name="f4243" fmla="*/ 2383154 f3743 1"/>
                              <a:gd name="f4244" fmla="*/ 1872470 f3744 1"/>
                              <a:gd name="f4245" fmla="*/ 2370949 f3743 1"/>
                              <a:gd name="f4246" fmla="*/ 1886115 f3744 1"/>
                              <a:gd name="f4247" fmla="*/ 2363152 f3743 1"/>
                              <a:gd name="f4248" fmla="*/ 1898496 f3744 1"/>
                              <a:gd name="f4249" fmla="*/ 2359343 f3743 1"/>
                              <a:gd name="f4250" fmla="*/ 1915642 f3744 1"/>
                              <a:gd name="f4251" fmla="*/ 2349817 f3743 1"/>
                              <a:gd name="f4252" fmla="*/ 1920147 f3744 1"/>
                              <a:gd name="f4253" fmla="*/ 2346686 f3743 1"/>
                              <a:gd name="f4254" fmla="*/ 1931835 f3744 1"/>
                              <a:gd name="f4255" fmla="*/ 2335530 f3743 1"/>
                              <a:gd name="f4256" fmla="*/ 2320290 f3743 1"/>
                              <a:gd name="f4257" fmla="*/ 1986810 f3744 1"/>
                              <a:gd name="f4258" fmla="*/ 2305948 f3743 1"/>
                              <a:gd name="f4259" fmla="*/ 1997557 f3744 1"/>
                              <a:gd name="f4260" fmla="*/ 2299334 f3743 1"/>
                              <a:gd name="f4261" fmla="*/ 2034705 f3744 1"/>
                              <a:gd name="f4262" fmla="*/ 2050897 f3744 1"/>
                              <a:gd name="f4263" fmla="*/ 2259329 f3743 1"/>
                              <a:gd name="f4264" fmla="*/ 2068995 f3744 1"/>
                              <a:gd name="f4265" fmla="*/ 2247899 f3743 1"/>
                              <a:gd name="f4266" fmla="*/ 2115667 f3744 1"/>
                              <a:gd name="f4267" fmla="*/ 2212657 f3743 1"/>
                              <a:gd name="f4268" fmla="*/ 2149005 f3744 1"/>
                              <a:gd name="f4269" fmla="*/ 2181224 f3743 1"/>
                              <a:gd name="f4270" fmla="*/ 2186152 f3744 1"/>
                              <a:gd name="f4271" fmla="*/ 2149792 f3743 1"/>
                              <a:gd name="f4272" fmla="*/ 2298547 f3744 1"/>
                              <a:gd name="f4273" fmla="*/ 2023109 f3743 1"/>
                              <a:gd name="f4274" fmla="*/ 2314015 f3744 1"/>
                              <a:gd name="f4275" fmla="*/ 1996814 f3743 1"/>
                              <a:gd name="f4276" fmla="*/ 1994534 f3743 1"/>
                              <a:gd name="f4277" fmla="*/ 2339505 f3744 1"/>
                              <a:gd name="f4278" fmla="*/ 1956434 f3743 1"/>
                              <a:gd name="f4279" fmla="*/ 2347125 f3744 1"/>
                              <a:gd name="f4280" fmla="*/ 1945004 f3743 1"/>
                              <a:gd name="f4281" fmla="*/ 2357257 f3744 1"/>
                              <a:gd name="f4282" fmla="*/ 1930951 f3743 1"/>
                              <a:gd name="f4283" fmla="*/ 2360460 f3744 1"/>
                              <a:gd name="f4284" fmla="*/ 2380462 f3744 1"/>
                              <a:gd name="f4285" fmla="*/ 1890712 f3743 1"/>
                              <a:gd name="f4286" fmla="*/ 2419515 f3744 1"/>
                              <a:gd name="f4287" fmla="*/ 1809749 f3743 1"/>
                              <a:gd name="f4288" fmla="*/ 2457615 f3744 1"/>
                              <a:gd name="f4289" fmla="*/ 1723072 f3743 1"/>
                              <a:gd name="f4290" fmla="*/ 2468807 f3744 1"/>
                              <a:gd name="f4291" fmla="*/ 1687829 f3743 1"/>
                              <a:gd name="f4292" fmla="*/ 2576677 f3744 1"/>
                              <a:gd name="f4293" fmla="*/ 1589722 f3743 1"/>
                              <a:gd name="f4294" fmla="*/ 2573820 f3744 1"/>
                              <a:gd name="f4295" fmla="*/ 1591627 f3743 1"/>
                              <a:gd name="f4296" fmla="*/ 2585674 f3744 1"/>
                              <a:gd name="f4297" fmla="*/ 1533271 f3743 1"/>
                              <a:gd name="f4298" fmla="*/ 2585332 f3744 1"/>
                              <a:gd name="f4299" fmla="*/ 1534956 f3743 1"/>
                              <a:gd name="f4300" fmla="*/ 2588107 f3744 1"/>
                              <a:gd name="f4301" fmla="*/ 1538287 f3743 1"/>
                              <a:gd name="f4302" fmla="*/ 2596680 f3744 1"/>
                              <a:gd name="f4303" fmla="*/ 1547812 f3743 1"/>
                              <a:gd name="f4304" fmla="*/ 2602395 f3744 1"/>
                              <a:gd name="f4305" fmla="*/ 1544002 f3743 1"/>
                              <a:gd name="f4306" fmla="*/ 2602539 f3744 1"/>
                              <a:gd name="f4307" fmla="*/ 1543271 f3743 1"/>
                              <a:gd name="f4308" fmla="*/ 2598585 f3744 1"/>
                              <a:gd name="f4309" fmla="*/ 1545907 f3743 1"/>
                              <a:gd name="f4310" fmla="*/ 2589060 f3744 1"/>
                              <a:gd name="f4311" fmla="*/ 1537334 f3743 1"/>
                              <a:gd name="f4312" fmla="*/ 2577184 f3744 1"/>
                              <a:gd name="f4313" fmla="*/ 1425070 f3743 1"/>
                              <a:gd name="f4314" fmla="*/ 2576519 f3744 1"/>
                              <a:gd name="f4315" fmla="*/ 1425107 f3743 1"/>
                              <a:gd name="f4316" fmla="*/ 2575314 f3744 1"/>
                              <a:gd name="f4317" fmla="*/ 1425174 f3743 1"/>
                              <a:gd name="f4318" fmla="*/ 2575725 f3744 1"/>
                              <a:gd name="f4319" fmla="*/ 1429702 f3743 1"/>
                              <a:gd name="f4320" fmla="*/ 2574773 f3744 1"/>
                              <a:gd name="f4321" fmla="*/ 1453515 f3743 1"/>
                              <a:gd name="f4322" fmla="*/ 2570963 f3744 1"/>
                              <a:gd name="f4323" fmla="*/ 1467802 f3743 1"/>
                              <a:gd name="f4324" fmla="*/ 2548103 f3744 1"/>
                              <a:gd name="f4325" fmla="*/ 1503997 f3743 1"/>
                              <a:gd name="f4326" fmla="*/ 2542388 f3744 1"/>
                              <a:gd name="f4327" fmla="*/ 1535430 f3743 1"/>
                              <a:gd name="f4328" fmla="*/ 2536673 f3744 1"/>
                              <a:gd name="f4329" fmla="*/ 2527148 f3744 1"/>
                              <a:gd name="f4330" fmla="*/ 2516670 f3744 1"/>
                              <a:gd name="f4331" fmla="*/ 1627822 f3743 1"/>
                              <a:gd name="f4332" fmla="*/ 2505240 f3744 1"/>
                              <a:gd name="f4333" fmla="*/ 1663065 f3743 1"/>
                              <a:gd name="f4334" fmla="*/ 2498573 f3744 1"/>
                              <a:gd name="f4335" fmla="*/ 1690687 f3743 1"/>
                              <a:gd name="f4336" fmla="*/ 2490953 f3744 1"/>
                              <a:gd name="f4337" fmla="*/ 1719262 f3743 1"/>
                              <a:gd name="f4338" fmla="*/ 2497030 f3744 1"/>
                              <a:gd name="f4339" fmla="*/ 1709810 f3743 1"/>
                              <a:gd name="f4340" fmla="*/ 2502383 f3744 1"/>
                              <a:gd name="f4341" fmla="*/ 1689734 f3743 1"/>
                              <a:gd name="f4342" fmla="*/ 2507145 f3744 1"/>
                              <a:gd name="f4343" fmla="*/ 1661159 f3743 1"/>
                              <a:gd name="f4344" fmla="*/ 2518575 f3744 1"/>
                              <a:gd name="f4345" fmla="*/ 1625917 f3743 1"/>
                              <a:gd name="f4346" fmla="*/ 2529053 f3744 1"/>
                              <a:gd name="f4347" fmla="*/ 2538578 f3744 1"/>
                              <a:gd name="f4348" fmla="*/ 2544293 f3744 1"/>
                              <a:gd name="f4349" fmla="*/ 1533524 f3743 1"/>
                              <a:gd name="f4350" fmla="*/ 2550008 f3744 1"/>
                              <a:gd name="f4351" fmla="*/ 1502092 f3743 1"/>
                              <a:gd name="f4352" fmla="*/ 2572868 f3744 1"/>
                              <a:gd name="f4353" fmla="*/ 1465897 f3743 1"/>
                              <a:gd name="f4354" fmla="*/ 2557628 f3744 1"/>
                              <a:gd name="f4355" fmla="*/ 1539239 f3743 1"/>
                              <a:gd name="f4356" fmla="*/ 2546198 f3744 1"/>
                              <a:gd name="f4357" fmla="*/ 1600199 f3743 1"/>
                              <a:gd name="f4358" fmla="*/ 2520480 f3744 1"/>
                              <a:gd name="f4359" fmla="*/ 1678304 f3743 1"/>
                              <a:gd name="f4360" fmla="*/ 2515393 f3744 1"/>
                              <a:gd name="f4361" fmla="*/ 1686218 f3743 1"/>
                              <a:gd name="f4362" fmla="*/ 2513218 f3744 1"/>
                              <a:gd name="f4363" fmla="*/ 1698069 f3743 1"/>
                              <a:gd name="f4364" fmla="*/ 2506193 f3744 1"/>
                              <a:gd name="f4365" fmla="*/ 1718310 f3743 1"/>
                              <a:gd name="f4366" fmla="*/ 2479523 f3744 1"/>
                              <a:gd name="f4367" fmla="*/ 1776412 f3743 1"/>
                              <a:gd name="f4368" fmla="*/ 2467140 f3744 1"/>
                              <a:gd name="f4369" fmla="*/ 1823085 f3743 1"/>
                              <a:gd name="f4370" fmla="*/ 2449995 f3744 1"/>
                              <a:gd name="f4371" fmla="*/ 1840230 f3743 1"/>
                              <a:gd name="f4372" fmla="*/ 2424278 f3744 1"/>
                              <a:gd name="f4373" fmla="*/ 1930717 f3743 1"/>
                              <a:gd name="f4374" fmla="*/ 2361413 f3744 1"/>
                              <a:gd name="f4375" fmla="*/ 1990725 f3743 1"/>
                              <a:gd name="f4376" fmla="*/ 2322360 f3744 1"/>
                              <a:gd name="f4377" fmla="*/ 2049780 f3743 1"/>
                              <a:gd name="f4378" fmla="*/ 2296643 f3744 1"/>
                              <a:gd name="f4379" fmla="*/ 2083117 f3743 1"/>
                              <a:gd name="f4380" fmla="*/ 2269020 f3744 1"/>
                              <a:gd name="f4381" fmla="*/ 2115502 f3743 1"/>
                              <a:gd name="f4382" fmla="*/ 2259495 f3744 1"/>
                              <a:gd name="f4383" fmla="*/ 2128837 f3743 1"/>
                              <a:gd name="f4384" fmla="*/ 2249018 f3744 1"/>
                              <a:gd name="f4385" fmla="*/ 2232825 f3744 1"/>
                              <a:gd name="f4386" fmla="*/ 2206342 f3744 1"/>
                              <a:gd name="f4387" fmla="*/ 2184829 f3743 1"/>
                              <a:gd name="f4388" fmla="*/ 2207107 f3744 1"/>
                              <a:gd name="f4389" fmla="*/ 2187892 f3743 1"/>
                              <a:gd name="f4390" fmla="*/ 2179485 f3744 1"/>
                              <a:gd name="f4391" fmla="*/ 2149957 f3744 1"/>
                              <a:gd name="f4392" fmla="*/ 2126145 f3744 1"/>
                              <a:gd name="f4393" fmla="*/ 2256472 f3743 1"/>
                              <a:gd name="f4394" fmla="*/ 2103587 f3744 1"/>
                              <a:gd name="f4395" fmla="*/ 2272957 f3743 1"/>
                              <a:gd name="f4396" fmla="*/ 2107095 f3744 1"/>
                              <a:gd name="f4397" fmla="*/ 2272665 f3743 1"/>
                              <a:gd name="f4398" fmla="*/ 2131860 f3744 1"/>
                              <a:gd name="f4399" fmla="*/ 2254567 f3743 1"/>
                              <a:gd name="f4400" fmla="*/ 2155673 f3744 1"/>
                              <a:gd name="f4401" fmla="*/ 2185200 f3744 1"/>
                              <a:gd name="f4402" fmla="*/ 2214562 f3743 1"/>
                              <a:gd name="f4403" fmla="*/ 2212823 f3744 1"/>
                              <a:gd name="f4404" fmla="*/ 2185987 f3743 1"/>
                              <a:gd name="f4405" fmla="*/ 2211870 f3744 1"/>
                              <a:gd name="f4406" fmla="*/ 2182177 f3743 1"/>
                              <a:gd name="f4407" fmla="*/ 2238540 f3744 1"/>
                              <a:gd name="f4408" fmla="*/ 2152650 f3743 1"/>
                              <a:gd name="f4409" fmla="*/ 2254733 f3744 1"/>
                              <a:gd name="f4410" fmla="*/ 2139315 f3743 1"/>
                              <a:gd name="f4411" fmla="*/ 2265210 f3744 1"/>
                              <a:gd name="f4412" fmla="*/ 2125980 f3743 1"/>
                              <a:gd name="f4413" fmla="*/ 2274735 f3744 1"/>
                              <a:gd name="f4414" fmla="*/ 2112645 f3743 1"/>
                              <a:gd name="f4415" fmla="*/ 2302358 f3744 1"/>
                              <a:gd name="f4416" fmla="*/ 2080260 f3743 1"/>
                              <a:gd name="f4417" fmla="*/ 2328075 f3744 1"/>
                              <a:gd name="f4418" fmla="*/ 2046922 f3743 1"/>
                              <a:gd name="f4419" fmla="*/ 2367128 f3744 1"/>
                              <a:gd name="f4420" fmla="*/ 1987867 f3743 1"/>
                              <a:gd name="f4421" fmla="*/ 2402370 f3744 1"/>
                              <a:gd name="f4422" fmla="*/ 1927860 f3743 1"/>
                              <a:gd name="f4423" fmla="*/ 2429993 f3744 1"/>
                              <a:gd name="f4424" fmla="*/ 2455710 f3744 1"/>
                              <a:gd name="f4425" fmla="*/ 1837372 f3743 1"/>
                              <a:gd name="f4426" fmla="*/ 1820227 f3743 1"/>
                              <a:gd name="f4427" fmla="*/ 2472855 f3744 1"/>
                              <a:gd name="f4428" fmla="*/ 1804035 f3743 1"/>
                              <a:gd name="f4429" fmla="*/ 2485238 f3744 1"/>
                              <a:gd name="f4430" fmla="*/ 1773555 f3743 1"/>
                              <a:gd name="f4431" fmla="*/ 2511908 f3744 1"/>
                              <a:gd name="f4432" fmla="*/ 1715452 f3743 1"/>
                              <a:gd name="f4433" fmla="*/ 2522385 f3744 1"/>
                              <a:gd name="f4434" fmla="*/ 1676400 f3743 1"/>
                              <a:gd name="f4435" fmla="*/ 1598295 f3743 1"/>
                              <a:gd name="f4436" fmla="*/ 2559533 f3744 1"/>
                              <a:gd name="f4437" fmla="*/ 1537335 f3743 1"/>
                              <a:gd name="f4438" fmla="*/ 1463992 f3743 1"/>
                              <a:gd name="f4439" fmla="*/ 2578209 f3744 1"/>
                              <a:gd name="f4440" fmla="*/ 1451109 f3743 1"/>
                              <a:gd name="f4441" fmla="*/ 1450657 f3743 1"/>
                              <a:gd name="f4442" fmla="*/ 1426845 f3743 1"/>
                              <a:gd name="f4443" fmla="*/ 2597632 f3744 1"/>
                              <a:gd name="f4444" fmla="*/ 1404937 f3743 1"/>
                              <a:gd name="f4445" fmla="*/ 2586541 f3744 1"/>
                              <a:gd name="f4446" fmla="*/ 1451152 f3743 1"/>
                              <a:gd name="f4447" fmla="*/ 2586542 f3744 1"/>
                              <a:gd name="f4448" fmla="*/ 2597633 f3744 1"/>
                              <a:gd name="f4449" fmla="*/ 1404938 f3743 1"/>
                              <a:gd name="f4450" fmla="*/ 2606205 f3744 1"/>
                              <a:gd name="f4451" fmla="*/ 1395412 f3743 1"/>
                              <a:gd name="f4452" fmla="*/ 2600490 f3744 1"/>
                              <a:gd name="f4453" fmla="*/ 1407795 f3743 1"/>
                              <a:gd name="f4454" fmla="*/ 2599181 f3744 1"/>
                              <a:gd name="f4455" fmla="*/ 1433750 f3743 1"/>
                              <a:gd name="f4456" fmla="*/ 1458277 f3743 1"/>
                              <a:gd name="f4457" fmla="*/ 1487586 f3743 1"/>
                              <a:gd name="f4458" fmla="*/ 1490934 f3743 1"/>
                              <a:gd name="f4459" fmla="*/ 1407794 f3743 1"/>
                              <a:gd name="f4460" fmla="*/ 2606836 f3744 1"/>
                              <a:gd name="f4461" fmla="*/ 1398173 f3743 1"/>
                              <a:gd name="f4462" fmla="*/ 2565247 f3744 1"/>
                              <a:gd name="f4463" fmla="*/ 1354454 f3743 1"/>
                              <a:gd name="f4464" fmla="*/ 2559006 f3744 1"/>
                              <a:gd name="f4465" fmla="*/ 1369207 f3743 1"/>
                              <a:gd name="f4466" fmla="*/ 2556675 f3744 1"/>
                              <a:gd name="f4467" fmla="*/ 1390650 f3743 1"/>
                              <a:gd name="f4468" fmla="*/ 2553670 f3744 1"/>
                              <a:gd name="f4469" fmla="*/ 1380633 f3743 1"/>
                              <a:gd name="f4470" fmla="*/ 2552571 f3744 1"/>
                              <a:gd name="f4471" fmla="*/ 1382047 f3743 1"/>
                              <a:gd name="f4472" fmla="*/ 2555723 f3744 1"/>
                              <a:gd name="f4473" fmla="*/ 1392555 f3743 1"/>
                              <a:gd name="f4474" fmla="*/ 2553818 f3744 1"/>
                              <a:gd name="f4475" fmla="*/ 1420177 f3743 1"/>
                              <a:gd name="f4476" fmla="*/ 2560581 f3744 1"/>
                              <a:gd name="f4477" fmla="*/ 1420013 f3743 1"/>
                              <a:gd name="f4478" fmla="*/ 2558580 f3744 1"/>
                              <a:gd name="f4479" fmla="*/ 1413509 f3743 1"/>
                              <a:gd name="f4480" fmla="*/ 2560485 f3744 1"/>
                              <a:gd name="f4481" fmla="*/ 1398269 f3743 1"/>
                              <a:gd name="f4482" fmla="*/ 2645258 f3744 1"/>
                              <a:gd name="f4483" fmla="*/ 1328737 f3743 1"/>
                              <a:gd name="f4484" fmla="*/ 2647163 f3744 1"/>
                              <a:gd name="f4485" fmla="*/ 1329689 f3743 1"/>
                              <a:gd name="f4486" fmla="*/ 2646210 f3744 1"/>
                              <a:gd name="f4487" fmla="*/ 1369694 f3743 1"/>
                              <a:gd name="f4488" fmla="*/ 1397317 f3743 1"/>
                              <a:gd name="f4489" fmla="*/ 2644305 f3744 1"/>
                              <a:gd name="f4490" fmla="*/ 1447799 f3743 1"/>
                              <a:gd name="f4491" fmla="*/ 2641448 f3744 1"/>
                              <a:gd name="f4492" fmla="*/ 1476374 f3743 1"/>
                              <a:gd name="f4493" fmla="*/ 2632875 f3744 1"/>
                              <a:gd name="f4494" fmla="*/ 1518284 f3743 1"/>
                              <a:gd name="f4495" fmla="*/ 2630018 f3744 1"/>
                              <a:gd name="f4496" fmla="*/ 1553527 f3743 1"/>
                              <a:gd name="f4497" fmla="*/ 2615730 f3744 1"/>
                              <a:gd name="f4498" fmla="*/ 1618297 f3743 1"/>
                              <a:gd name="f4499" fmla="*/ 1674494 f3743 1"/>
                              <a:gd name="f4500" fmla="*/ 2578583 f3744 1"/>
                              <a:gd name="f4501" fmla="*/ 1684972 f3743 1"/>
                              <a:gd name="f4502" fmla="*/ 2580488 f3744 1"/>
                              <a:gd name="f4503" fmla="*/ 1679257 f3743 1"/>
                              <a:gd name="f4504" fmla="*/ 2584298 f3744 1"/>
                              <a:gd name="f4505" fmla="*/ 1639252 f3743 1"/>
                              <a:gd name="f4506" fmla="*/ 1597342 f3743 1"/>
                              <a:gd name="f4507" fmla="*/ 2610015 f3744 1"/>
                              <a:gd name="f4508" fmla="*/ 1590675 f3743 1"/>
                              <a:gd name="f4509" fmla="*/ 1590674 f3743 1"/>
                              <a:gd name="f4510" fmla="*/ 2622398 f3744 1"/>
                              <a:gd name="f4511" fmla="*/ 2629065 f3744 1"/>
                              <a:gd name="f4512" fmla="*/ 1483994 f3743 1"/>
                              <a:gd name="f4513" fmla="*/ 2634780 f3744 1"/>
                              <a:gd name="f4514" fmla="*/ 1448752 f3743 1"/>
                              <a:gd name="f4515" fmla="*/ 2639543 f3744 1"/>
                              <a:gd name="f4516" fmla="*/ 1415414 f3743 1"/>
                              <a:gd name="f4517" fmla="*/ 1383982 f3743 1"/>
                              <a:gd name="f4518" fmla="*/ 2642400 f3744 1"/>
                              <a:gd name="f4519" fmla="*/ 1357312 f3743 1"/>
                              <a:gd name="f4520" fmla="*/ 1343024 f3743 1"/>
                              <a:gd name="f4521" fmla="*/ 134151 f3744 1"/>
                              <a:gd name="f4522" fmla="*/ 887095 f3743 1"/>
                              <a:gd name="f4523" fmla="*/ 134625 f3744 1"/>
                              <a:gd name="f4524" fmla="*/ 887332 f3743 1"/>
                              <a:gd name="f4525" fmla="*/ 134670 f3744 1"/>
                              <a:gd name="f4526" fmla="*/ 887199 f3743 1"/>
                              <a:gd name="f4527" fmla="*/ 191618 f3744 1"/>
                              <a:gd name="f4528" fmla="*/ 750570 f3743 1"/>
                              <a:gd name="f4529" fmla="*/ 170663 f3744 1"/>
                              <a:gd name="f4530" fmla="*/ 789622 f3743 1"/>
                              <a:gd name="f4531" fmla="*/ 153518 f3744 1"/>
                              <a:gd name="f4532" fmla="*/ 803910 f3743 1"/>
                              <a:gd name="f4533" fmla="*/ 153477 f3744 1"/>
                              <a:gd name="f4534" fmla="*/ 804822 f3743 1"/>
                              <a:gd name="f4535" fmla="*/ 151819 f3744 1"/>
                              <a:gd name="f4536" fmla="*/ 841286 f3743 1"/>
                              <a:gd name="f4537" fmla="*/ 151867 f3744 1"/>
                              <a:gd name="f4538" fmla="*/ 841199 f3743 1"/>
                              <a:gd name="f4539" fmla="*/ 804862 f3743 1"/>
                              <a:gd name="f4540" fmla="*/ 790574 f3743 1"/>
                              <a:gd name="f4541" fmla="*/ 751522 f3743 1"/>
                              <a:gd name="f4542" fmla="*/ 192332 f3744 1"/>
                              <a:gd name="f4543" fmla="*/ 751998 f3743 1"/>
                              <a:gd name="f4544" fmla="*/ 192689 f3744 1"/>
                              <a:gd name="f4545" fmla="*/ 751284 f3743 1"/>
                              <a:gd name="f4546" fmla="*/ 203047 f3744 1"/>
                              <a:gd name="f4547" fmla="*/ 667702 f3743 1"/>
                              <a:gd name="f4548" fmla="*/ 189712 f3744 1"/>
                              <a:gd name="f4549" fmla="*/ 677227 f3743 1"/>
                              <a:gd name="f4550" fmla="*/ 169710 f3744 1"/>
                              <a:gd name="f4551" fmla="*/ 719137 f3743 1"/>
                              <a:gd name="f4552" fmla="*/ 174286 f3744 1"/>
                              <a:gd name="f4553" fmla="*/ 722798 f3743 1"/>
                              <a:gd name="f4554" fmla="*/ 174435 f3744 1"/>
                              <a:gd name="f4555" fmla="*/ 722155 f3743 1"/>
                              <a:gd name="f4556" fmla="*/ 190665 f3744 1"/>
                              <a:gd name="f4557" fmla="*/ 202473 f3744 1"/>
                              <a:gd name="f4558" fmla="*/ 668793 f3743 1"/>
                              <a:gd name="f4559" fmla="*/ 276390 f3744 1"/>
                              <a:gd name="f4560" fmla="*/ 613410 f3743 1"/>
                              <a:gd name="f4561" fmla="*/ 275187 f3744 1"/>
                              <a:gd name="f4562" fmla="*/ 614373 f3743 1"/>
                              <a:gd name="f4563" fmla="*/ 270080 f3744 1"/>
                              <a:gd name="f4564" fmla="*/ 634008 f3743 1"/>
                              <a:gd name="f4565" fmla="*/ 266865 f3744 1"/>
                              <a:gd name="f4566" fmla="*/ 643890 f3743 1"/>
                              <a:gd name="f4567" fmla="*/ 179235 f3744 1"/>
                              <a:gd name="f4568" fmla="*/ 166852 f3744 1"/>
                              <a:gd name="f4569" fmla="*/ 842962 f3743 1"/>
                              <a:gd name="f4570" fmla="*/ 155422 f3744 1"/>
                              <a:gd name="f4571" fmla="*/ 882967 f3743 1"/>
                              <a:gd name="f4572" fmla="*/ 130657 f3744 1"/>
                              <a:gd name="f4573" fmla="*/ 966787 f3743 1"/>
                              <a:gd name="f4574" fmla="*/ 114465 f3744 1"/>
                              <a:gd name="f4575" fmla="*/ 1023937 f3743 1"/>
                              <a:gd name="f4576" fmla="*/ 106845 f3744 1"/>
                              <a:gd name="f4577" fmla="*/ 1066800 f3743 1"/>
                              <a:gd name="f4578" fmla="*/ 103035 f3744 1"/>
                              <a:gd name="f4579" fmla="*/ 1088707 f3743 1"/>
                              <a:gd name="f4580" fmla="*/ 100177 f3744 1"/>
                              <a:gd name="f4581" fmla="*/ 1110615 f3743 1"/>
                              <a:gd name="f4582" fmla="*/ 91605 f3744 1"/>
                              <a:gd name="f4583" fmla="*/ 1169670 f3743 1"/>
                              <a:gd name="f4584" fmla="*/ 88747 f3744 1"/>
                              <a:gd name="f4585" fmla="*/ 1205865 f3743 1"/>
                              <a:gd name="f4586" fmla="*/ 93510 f3744 1"/>
                              <a:gd name="f4587" fmla="*/ 1243965 f3743 1"/>
                              <a:gd name="f4588" fmla="*/ 95742 f3744 1"/>
                              <a:gd name="f4589" fmla="*/ 1223205 f3743 1"/>
                              <a:gd name="f4590" fmla="*/ 95415 f3744 1"/>
                              <a:gd name="f4591" fmla="*/ 1216342 f3743 1"/>
                              <a:gd name="f4592" fmla="*/ 99225 f3744 1"/>
                              <a:gd name="f4593" fmla="*/ 1176337 f3743 1"/>
                              <a:gd name="f4594" fmla="*/ 107797 f3744 1"/>
                              <a:gd name="f4595" fmla="*/ 1117282 f3743 1"/>
                              <a:gd name="f4596" fmla="*/ 114596 f3744 1"/>
                              <a:gd name="f4597" fmla="*/ 1109123 f3743 1"/>
                              <a:gd name="f4598" fmla="*/ 124469 f3744 1"/>
                              <a:gd name="f4599" fmla="*/ 1043051 f3743 1"/>
                              <a:gd name="f4600" fmla="*/ 123990 f3744 1"/>
                              <a:gd name="f4601" fmla="*/ 1031557 f3743 1"/>
                              <a:gd name="f4602" fmla="*/ 133400 f3744 1"/>
                              <a:gd name="f4603" fmla="*/ 1004580 f3743 1"/>
                              <a:gd name="f4604" fmla="*/ 138999 f3744 1"/>
                              <a:gd name="f4605" fmla="*/ 981931 f3743 1"/>
                              <a:gd name="f4606" fmla="*/ 137325 f3744 1"/>
                              <a:gd name="f4607" fmla="*/ 985837 f3743 1"/>
                              <a:gd name="f4608" fmla="*/ 131610 f3744 1"/>
                              <a:gd name="f4609" fmla="*/ 983932 f3743 1"/>
                              <a:gd name="f4610" fmla="*/ 117322 f3744 1"/>
                              <a:gd name="f4611" fmla="*/ 1024890 f3743 1"/>
                              <a:gd name="f4612" fmla="*/ 118275 f3744 1"/>
                              <a:gd name="f4613" fmla="*/ 1047750 f3743 1"/>
                              <a:gd name="f4614" fmla="*/ 111607 f3744 1"/>
                              <a:gd name="f4615" fmla="*/ 1091565 f3743 1"/>
                              <a:gd name="f4616" fmla="*/ 110655 f3744 1"/>
                              <a:gd name="f4617" fmla="*/ 1099185 f3743 1"/>
                              <a:gd name="f4618" fmla="*/ 101130 f3744 1"/>
                              <a:gd name="f4619" fmla="*/ 103987 f3744 1"/>
                              <a:gd name="f4620" fmla="*/ 115417 f3744 1"/>
                              <a:gd name="f4621" fmla="*/ 156375 f3744 1"/>
                              <a:gd name="f4622" fmla="*/ 167805 f3744 1"/>
                              <a:gd name="f4623" fmla="*/ 180187 f3744 1"/>
                              <a:gd name="f4624" fmla="*/ 267817 f3744 1"/>
                              <a:gd name="f4625" fmla="*/ 293536 f3744 1"/>
                              <a:gd name="f4626" fmla="*/ 518160 f3743 1"/>
                              <a:gd name="f4627" fmla="*/ 293535 f3744 1"/>
                              <a:gd name="f4628" fmla="*/ 298297 f3744 1"/>
                              <a:gd name="f4629" fmla="*/ 521970 f3743 1"/>
                              <a:gd name="f4630" fmla="*/ 521969 f3743 1"/>
                              <a:gd name="f4631" fmla="*/ 465169 f3744 1"/>
                              <a:gd name="f4632" fmla="*/ 382550 f3743 1"/>
                              <a:gd name="f4633" fmla="*/ 464986 f3744 1"/>
                              <a:gd name="f4634" fmla="*/ 382696 f3743 1"/>
                              <a:gd name="f4635" fmla="*/ 464430 f3744 1"/>
                              <a:gd name="f4636" fmla="*/ 383325 f3743 1"/>
                              <a:gd name="f4637" fmla="*/ 456651 f3744 1"/>
                              <a:gd name="f4638" fmla="*/ 391477 f3743 1"/>
                              <a:gd name="f4639" fmla="*/ 454684 f3744 1"/>
                              <a:gd name="f4640" fmla="*/ 394338 f3743 1"/>
                              <a:gd name="f4641" fmla="*/ 453399 f3744 1"/>
                              <a:gd name="f4642" fmla="*/ 395790 f3743 1"/>
                              <a:gd name="f4643" fmla="*/ 403860 f3743 1"/>
                              <a:gd name="f4644" fmla="*/ 389738 f3744 1"/>
                              <a:gd name="f4645" fmla="*/ 472440 f3743 1"/>
                              <a:gd name="f4646" fmla="*/ 373545 f3744 1"/>
                              <a:gd name="f4647" fmla="*/ 491490 f3743 1"/>
                              <a:gd name="f4648" fmla="*/ 357353 f3744 1"/>
                              <a:gd name="f4649" fmla="*/ 511492 f3743 1"/>
                              <a:gd name="f4650" fmla="*/ 285752 f3744 1"/>
                              <a:gd name="f4651" fmla="*/ 590631 f3743 1"/>
                              <a:gd name="f4652" fmla="*/ 358305 f3744 1"/>
                              <a:gd name="f4653" fmla="*/ 510540 f3743 1"/>
                              <a:gd name="f4654" fmla="*/ 374497 f3744 1"/>
                              <a:gd name="f4655" fmla="*/ 490537 f3743 1"/>
                              <a:gd name="f4656" fmla="*/ 390690 f3744 1"/>
                              <a:gd name="f4657" fmla="*/ 471487 f3743 1"/>
                              <a:gd name="f4658" fmla="*/ 448792 f3744 1"/>
                              <a:gd name="f4659" fmla="*/ 402907 f3743 1"/>
                              <a:gd name="f4660" fmla="*/ 489348 f3744 1"/>
                              <a:gd name="f4661" fmla="*/ 316869 f3743 1"/>
                              <a:gd name="f4662" fmla="*/ 481127 f3744 1"/>
                              <a:gd name="f4663" fmla="*/ 319733 f3743 1"/>
                              <a:gd name="f4664" fmla="*/ 475013 f3744 1"/>
                              <a:gd name="f4665" fmla="*/ 322003 f3743 1"/>
                              <a:gd name="f4666" fmla="*/ 473558 f3744 1"/>
                              <a:gd name="f4667" fmla="*/ 323849 f3743 1"/>
                              <a:gd name="f4668" fmla="*/ 463080 f3744 1"/>
                              <a:gd name="f4669" fmla="*/ 333374 f3743 1"/>
                              <a:gd name="f4670" fmla="*/ 436410 f3744 1"/>
                              <a:gd name="f4671" fmla="*/ 350519 f3743 1"/>
                              <a:gd name="f4672" fmla="*/ 418313 f3744 1"/>
                              <a:gd name="f4673" fmla="*/ 370522 f3743 1"/>
                              <a:gd name="f4674" fmla="*/ 401168 f3744 1"/>
                              <a:gd name="f4675" fmla="*/ 390524 f3743 1"/>
                              <a:gd name="f4676" fmla="*/ 401002 f3743 1"/>
                              <a:gd name="f4677" fmla="*/ 389350 f3744 1"/>
                              <a:gd name="f4678" fmla="*/ 400516 f3743 1"/>
                              <a:gd name="f4679" fmla="*/ 378546 f3744 1"/>
                              <a:gd name="f4680" fmla="*/ 413504 f3743 1"/>
                              <a:gd name="f4681" fmla="*/ 360210 f3744 1"/>
                              <a:gd name="f4682" fmla="*/ 436245 f3743 1"/>
                              <a:gd name="f4683" fmla="*/ 330683 f3744 1"/>
                              <a:gd name="f4684" fmla="*/ 468630 f3743 1"/>
                              <a:gd name="f4685" fmla="*/ 335445 f3744 1"/>
                              <a:gd name="f4686" fmla="*/ 474344 f3743 1"/>
                              <a:gd name="f4687" fmla="*/ 335536 f3744 1"/>
                              <a:gd name="f4688" fmla="*/ 474264 f3743 1"/>
                              <a:gd name="f4689" fmla="*/ 331635 f3744 1"/>
                              <a:gd name="f4690" fmla="*/ 469582 f3743 1"/>
                              <a:gd name="f4691" fmla="*/ 361162 f3744 1"/>
                              <a:gd name="f4692" fmla="*/ 437197 f3743 1"/>
                              <a:gd name="f4693" fmla="*/ 402120 f3744 1"/>
                              <a:gd name="f4694" fmla="*/ 390525 f3743 1"/>
                              <a:gd name="f4695" fmla="*/ 419265 f3744 1"/>
                              <a:gd name="f4696" fmla="*/ 437362 f3744 1"/>
                              <a:gd name="f4697" fmla="*/ 350520 f3743 1"/>
                              <a:gd name="f4698" fmla="*/ 464032 f3744 1"/>
                              <a:gd name="f4699" fmla="*/ 333375 f3743 1"/>
                              <a:gd name="f4700" fmla="*/ 474510 f3744 1"/>
                              <a:gd name="f4701" fmla="*/ 323850 f3743 1"/>
                              <a:gd name="f4702" fmla="*/ 485940 f3744 1"/>
                              <a:gd name="f4703" fmla="*/ 319564 f3743 1"/>
                              <a:gd name="f4704" fmla="*/ 489548 f3744 1"/>
                              <a:gd name="f4705" fmla="*/ 318444 f3743 1"/>
                              <a:gd name="f4706" fmla="*/ 1868970 f3744 1"/>
                              <a:gd name="f4707" fmla="*/ 144780 f3743 1"/>
                              <a:gd name="f4708" fmla="*/ 1917547 f3744 1"/>
                              <a:gd name="f4709" fmla="*/ 166687 f3743 1"/>
                              <a:gd name="f4710" fmla="*/ 1938502 f3744 1"/>
                              <a:gd name="f4711" fmla="*/ 183832 f3743 1"/>
                              <a:gd name="f4712" fmla="*/ 160972 f3743 1"/>
                              <a:gd name="f4713" fmla="*/ 1710855 f3744 1"/>
                              <a:gd name="f4714" fmla="*/ 75247 f3743 1"/>
                              <a:gd name="f4715" fmla="*/ 1748955 f3744 1"/>
                              <a:gd name="f4716" fmla="*/ 83819 f3743 1"/>
                              <a:gd name="f4717" fmla="*/ 1802295 f3744 1"/>
                              <a:gd name="f4718" fmla="*/ 110489 f3743 1"/>
                              <a:gd name="f4719" fmla="*/ 1137451 f3744 1"/>
                              <a:gd name="f4720" fmla="*/ 68937 f3743 1"/>
                              <a:gd name="f4721" fmla="*/ 1117448 f3744 1"/>
                              <a:gd name="f4722" fmla="*/ 71437 f3743 1"/>
                              <a:gd name="f4723" fmla="*/ 1074585 f3744 1"/>
                              <a:gd name="f4724" fmla="*/ 77152 f3743 1"/>
                              <a:gd name="f4725" fmla="*/ 1032675 f3744 1"/>
                              <a:gd name="f4726" fmla="*/ 86677 f3743 1"/>
                              <a:gd name="f4727" fmla="*/ 1014578 f3744 1"/>
                              <a:gd name="f4728" fmla="*/ 92392 f3743 1"/>
                              <a:gd name="f4729" fmla="*/ 993623 f3744 1"/>
                              <a:gd name="f4730" fmla="*/ 98107 f3743 1"/>
                              <a:gd name="f4731" fmla="*/ 947769 f3744 1"/>
                              <a:gd name="f4732" fmla="*/ 107115 f3743 1"/>
                              <a:gd name="f4733" fmla="*/ 939330 f3744 1"/>
                              <a:gd name="f4734" fmla="*/ 110490 f3743 1"/>
                              <a:gd name="f4735" fmla="*/ 881228 f3744 1"/>
                              <a:gd name="f4736" fmla="*/ 130492 f3743 1"/>
                              <a:gd name="f4737" fmla="*/ 824078 f3744 1"/>
                              <a:gd name="f4738" fmla="*/ 153352 f3743 1"/>
                              <a:gd name="f4739" fmla="*/ 784073 f3744 1"/>
                              <a:gd name="f4740" fmla="*/ 171450 f3743 1"/>
                              <a:gd name="f4741" fmla="*/ 757403 f3744 1"/>
                              <a:gd name="f4742" fmla="*/ 181927 f3743 1"/>
                              <a:gd name="f4743" fmla="*/ 691680 f3744 1"/>
                              <a:gd name="f4744" fmla="*/ 212407 f3743 1"/>
                              <a:gd name="f4745" fmla="*/ 660248 f3744 1"/>
                              <a:gd name="f4746" fmla="*/ 232410 f3743 1"/>
                              <a:gd name="f4747" fmla="*/ 629768 f3744 1"/>
                              <a:gd name="f4748" fmla="*/ 252412 f3743 1"/>
                              <a:gd name="f4749" fmla="*/ 581190 f3744 1"/>
                              <a:gd name="f4750" fmla="*/ 288607 f3743 1"/>
                              <a:gd name="f4751" fmla="*/ 535470 f3744 1"/>
                              <a:gd name="f4752" fmla="*/ 324802 f3743 1"/>
                              <a:gd name="f4753" fmla="*/ 491713 f3744 1"/>
                              <a:gd name="f4754" fmla="*/ 362974 f3743 1"/>
                              <a:gd name="f4755" fmla="*/ 495465 f3744 1"/>
                              <a:gd name="f4756" fmla="*/ 367665 f3743 1"/>
                              <a:gd name="f4757" fmla="*/ 504752 f3744 1"/>
                              <a:gd name="f4758" fmla="*/ 361295 f3743 1"/>
                              <a:gd name="f4759" fmla="*/ 512657 f3744 1"/>
                              <a:gd name="f4760" fmla="*/ 355403 f3743 1"/>
                              <a:gd name="f4761" fmla="*/ 541185 f3744 1"/>
                              <a:gd name="f4762" fmla="*/ 330517 f3743 1"/>
                              <a:gd name="f4763" fmla="*/ 586905 f3744 1"/>
                              <a:gd name="f4764" fmla="*/ 294322 f3743 1"/>
                              <a:gd name="f4765" fmla="*/ 635482 f3744 1"/>
                              <a:gd name="f4766" fmla="*/ 258127 f3743 1"/>
                              <a:gd name="f4767" fmla="*/ 665962 f3744 1"/>
                              <a:gd name="f4768" fmla="*/ 238124 f3743 1"/>
                              <a:gd name="f4769" fmla="*/ 697395 f3744 1"/>
                              <a:gd name="f4770" fmla="*/ 218122 f3743 1"/>
                              <a:gd name="f4771" fmla="*/ 763117 f3744 1"/>
                              <a:gd name="f4772" fmla="*/ 187642 f3743 1"/>
                              <a:gd name="f4773" fmla="*/ 788835 f3744 1"/>
                              <a:gd name="f4774" fmla="*/ 174307 f3743 1"/>
                              <a:gd name="f4775" fmla="*/ 828840 f3744 1"/>
                              <a:gd name="f4776" fmla="*/ 156209 f3743 1"/>
                              <a:gd name="f4777" fmla="*/ 133349 f3743 1"/>
                              <a:gd name="f4778" fmla="*/ 944092 f3744 1"/>
                              <a:gd name="f4779" fmla="*/ 113347 f3743 1"/>
                              <a:gd name="f4780" fmla="*/ 968499 f3744 1"/>
                              <a:gd name="f4781" fmla="*/ 108553 f3743 1"/>
                              <a:gd name="f4782" fmla="*/ 980289 f3744 1"/>
                              <a:gd name="f4783" fmla="*/ 104524 f3743 1"/>
                              <a:gd name="f4784" fmla="*/ 1140765 f3744 1"/>
                              <a:gd name="f4785" fmla="*/ 69904 f3743 1"/>
                              <a:gd name="f4786" fmla="*/ 1478088 f3744 1"/>
                              <a:gd name="f4787" fmla="*/ 48458 f3743 1"/>
                              <a:gd name="f4788" fmla="*/ 1498447 f3744 1"/>
                              <a:gd name="f4789" fmla="*/ 50482 f3743 1"/>
                              <a:gd name="f4790" fmla="*/ 1526070 f3744 1"/>
                              <a:gd name="f4791" fmla="*/ 60007 f3743 1"/>
                              <a:gd name="f4792" fmla="*/ 1505115 f3744 1"/>
                              <a:gd name="f4793" fmla="*/ 57150 f3743 1"/>
                              <a:gd name="f4794" fmla="*/ 1461300 f3744 1"/>
                              <a:gd name="f4795" fmla="*/ 48577 f3743 1"/>
                              <a:gd name="f4796" fmla="*/ 1588935 f3744 1"/>
                              <a:gd name="f4797" fmla="*/ 40957 f3743 1"/>
                              <a:gd name="f4798" fmla="*/ 1627987 f3744 1"/>
                              <a:gd name="f4799" fmla="*/ 43814 f3743 1"/>
                              <a:gd name="f4800" fmla="*/ 1675612 f3744 1"/>
                              <a:gd name="f4801" fmla="*/ 62864 f3743 1"/>
                              <a:gd name="f4802" fmla="*/ 1616557 f3744 1"/>
                              <a:gd name="f4803" fmla="*/ 52387 f3743 1"/>
                              <a:gd name="f4804" fmla="*/ 1270324 f3744 1"/>
                              <a:gd name="f4805" fmla="*/ 40719 f3743 1"/>
                              <a:gd name="f4806" fmla="*/ 1160310 f3744 1"/>
                              <a:gd name="f4807" fmla="*/ 46672 f3743 1"/>
                              <a:gd name="f4808" fmla="*/ 1084110 f3744 1"/>
                              <a:gd name="f4809" fmla="*/ 57149 f3743 1"/>
                              <a:gd name="f4810" fmla="*/ 1047915 f3744 1"/>
                              <a:gd name="f4811" fmla="*/ 66674 f3743 1"/>
                              <a:gd name="f4812" fmla="*/ 1016482 f3744 1"/>
                              <a:gd name="f4813" fmla="*/ 78104 f3743 1"/>
                              <a:gd name="f4814" fmla="*/ 972667 f3744 1"/>
                              <a:gd name="f4815" fmla="*/ 147637 f3743 1"/>
                              <a:gd name="f4816" fmla="*/ 746925 f3744 1"/>
                              <a:gd name="f4817" fmla="*/ 728827 f3744 1"/>
                              <a:gd name="f4818" fmla="*/ 180974 f3743 1"/>
                              <a:gd name="f4819" fmla="*/ 712635 f3744 1"/>
                              <a:gd name="f4820" fmla="*/ 189547 f3743 1"/>
                              <a:gd name="f4821" fmla="*/ 682155 f3744 1"/>
                              <a:gd name="f4822" fmla="*/ 205739 f3743 1"/>
                              <a:gd name="f4823" fmla="*/ 634530 f3744 1"/>
                              <a:gd name="f4824" fmla="*/ 230504 f3743 1"/>
                              <a:gd name="f4825" fmla="*/ 598335 f3744 1"/>
                              <a:gd name="f4826" fmla="*/ 259079 f3743 1"/>
                              <a:gd name="f4827" fmla="*/ 493560 f3744 1"/>
                              <a:gd name="f4828" fmla="*/ 340994 f3743 1"/>
                              <a:gd name="f4829" fmla="*/ 471664 f3744 1"/>
                              <a:gd name="f4830" fmla="*/ 360034 f3743 1"/>
                              <a:gd name="f4831" fmla="*/ 450243 f3744 1"/>
                              <a:gd name="f4832" fmla="*/ 379593 f3743 1"/>
                              <a:gd name="f4833" fmla="*/ 450697 f3744 1"/>
                              <a:gd name="f4834" fmla="*/ 380047 f3743 1"/>
                              <a:gd name="f4835" fmla="*/ 285915 f3744 1"/>
                              <a:gd name="f4836" fmla="*/ 573404 f3743 1"/>
                              <a:gd name="f4837" fmla="*/ 252577 f3744 1"/>
                              <a:gd name="f4838" fmla="*/ 619124 f3743 1"/>
                              <a:gd name="f4839" fmla="*/ 237337 f3744 1"/>
                              <a:gd name="f4840" fmla="*/ 646747 f3743 1"/>
                              <a:gd name="f4841" fmla="*/ 222097 f3744 1"/>
                              <a:gd name="f4842" fmla="*/ 672464 f3743 1"/>
                              <a:gd name="f4843" fmla="*/ 193522 f3744 1"/>
                              <a:gd name="f4844" fmla="*/ 725804 f3743 1"/>
                              <a:gd name="f4845" fmla="*/ 162439 f3744 1"/>
                              <a:gd name="f4846" fmla="*/ 774785 f3743 1"/>
                              <a:gd name="f4847" fmla="*/ 162090 f3744 1"/>
                              <a:gd name="f4848" fmla="*/ 776287 f3743 1"/>
                              <a:gd name="f4849" fmla="*/ 151612 f3744 1"/>
                              <a:gd name="f4850" fmla="*/ 143992 f3744 1"/>
                              <a:gd name="f4851" fmla="*/ 818197 f3743 1"/>
                              <a:gd name="f4852" fmla="*/ 142087 f3744 1"/>
                              <a:gd name="f4853" fmla="*/ 820102 f3743 1"/>
                              <a:gd name="f4854" fmla="*/ 133634 f3744 1"/>
                              <a:gd name="f4855" fmla="*/ 848201 f3743 1"/>
                              <a:gd name="f4856" fmla="*/ 864870 f3743 1"/>
                              <a:gd name="f4857" fmla="*/ 129705 f3744 1"/>
                              <a:gd name="f4858" fmla="*/ 888682 f3743 1"/>
                              <a:gd name="f4859" fmla="*/ 116370 f3744 1"/>
                              <a:gd name="f4860" fmla="*/ 927735 f3743 1"/>
                              <a:gd name="f4861" fmla="*/ 90652 f3744 1"/>
                              <a:gd name="f4862" fmla="*/ 83032 f3744 1"/>
                              <a:gd name="f4863" fmla="*/ 1076325 f3743 1"/>
                              <a:gd name="f4864" fmla="*/ 78270 f3744 1"/>
                              <a:gd name="f4865" fmla="*/ 1128712 f3743 1"/>
                              <a:gd name="f4866" fmla="*/ 84937 f3744 1"/>
                              <a:gd name="f4867" fmla="*/ 1092517 f3743 1"/>
                              <a:gd name="f4868" fmla="*/ 85555 f3744 1"/>
                              <a:gd name="f4869" fmla="*/ 1089530 f3743 1"/>
                              <a:gd name="f4870" fmla="*/ 86842 f3744 1"/>
                              <a:gd name="f4871" fmla="*/ 1075372 f3743 1"/>
                              <a:gd name="f4872" fmla="*/ 94462 f3744 1"/>
                              <a:gd name="f4873" fmla="*/ 1022985 f3743 1"/>
                              <a:gd name="f4874" fmla="*/ 96848 f3744 1"/>
                              <a:gd name="f4875" fmla="*/ 1023781 f3743 1"/>
                              <a:gd name="f4876" fmla="*/ 97055 f3744 1"/>
                              <a:gd name="f4877" fmla="*/ 1022896 f3743 1"/>
                              <a:gd name="f4878" fmla="*/ 94463 f3744 1"/>
                              <a:gd name="f4879" fmla="*/ 1022032 f3743 1"/>
                              <a:gd name="f4880" fmla="*/ 107798 f3744 1"/>
                              <a:gd name="f4881" fmla="*/ 964882 f3743 1"/>
                              <a:gd name="f4882" fmla="*/ 120180 f3744 1"/>
                              <a:gd name="f4883" fmla="*/ 925829 f3743 1"/>
                              <a:gd name="f4884" fmla="*/ 133454 f3744 1"/>
                              <a:gd name="f4885" fmla="*/ 886956 f3743 1"/>
                              <a:gd name="f4886" fmla="*/ 132563 f3744 1"/>
                              <a:gd name="f4887" fmla="*/ 886777 f3743 1"/>
                              <a:gd name="f4888" fmla="*/ 134468 f3744 1"/>
                              <a:gd name="f4889" fmla="*/ 862965 f3743 1"/>
                              <a:gd name="f4890" fmla="*/ 144945 f3744 1"/>
                              <a:gd name="f4891" fmla="*/ 152565 f3744 1"/>
                              <a:gd name="f4892" fmla="*/ 152821 f3744 1"/>
                              <a:gd name="f4893" fmla="*/ 804166 f3743 1"/>
                              <a:gd name="f4894" fmla="*/ 163043 f3744 1"/>
                              <a:gd name="f4895" fmla="*/ 194475 f3744 1"/>
                              <a:gd name="f4896" fmla="*/ 726757 f3743 1"/>
                              <a:gd name="f4897" fmla="*/ 223050 f3744 1"/>
                              <a:gd name="f4898" fmla="*/ 673417 f3743 1"/>
                              <a:gd name="f4899" fmla="*/ 238290 f3744 1"/>
                              <a:gd name="f4900" fmla="*/ 647700 f3743 1"/>
                              <a:gd name="f4901" fmla="*/ 253530 f3744 1"/>
                              <a:gd name="f4902" fmla="*/ 620077 f3743 1"/>
                              <a:gd name="f4903" fmla="*/ 286868 f3744 1"/>
                              <a:gd name="f4904" fmla="*/ 574357 f3743 1"/>
                              <a:gd name="f4905" fmla="*/ 451650 f3744 1"/>
                              <a:gd name="f4906" fmla="*/ 381000 f3743 1"/>
                              <a:gd name="f4907" fmla="*/ 340995 f3743 1"/>
                              <a:gd name="f4908" fmla="*/ 600240 f3744 1"/>
                              <a:gd name="f4909" fmla="*/ 259080 f3743 1"/>
                              <a:gd name="f4910" fmla="*/ 230505 f3743 1"/>
                              <a:gd name="f4911" fmla="*/ 684060 f3744 1"/>
                              <a:gd name="f4912" fmla="*/ 205740 f3743 1"/>
                              <a:gd name="f4913" fmla="*/ 714540 f3744 1"/>
                              <a:gd name="f4914" fmla="*/ 730733 f3744 1"/>
                              <a:gd name="f4915" fmla="*/ 180975 f3743 1"/>
                              <a:gd name="f4916" fmla="*/ 748830 f3744 1"/>
                              <a:gd name="f4917" fmla="*/ 808838 f3744 1"/>
                              <a:gd name="f4918" fmla="*/ 974573 f3744 1"/>
                              <a:gd name="f4919" fmla="*/ 83820 f3743 1"/>
                              <a:gd name="f4920" fmla="*/ 1018388 f3744 1"/>
                              <a:gd name="f4921" fmla="*/ 78105 f3743 1"/>
                              <a:gd name="f4922" fmla="*/ 66675 f3743 1"/>
                              <a:gd name="f4923" fmla="*/ 1086015 f3744 1"/>
                              <a:gd name="f4924" fmla="*/ 1162215 f3744 1"/>
                              <a:gd name="f4925" fmla="*/ 1272229 f3744 1"/>
                              <a:gd name="f4926" fmla="*/ 41076 f3743 1"/>
                              <a:gd name="f4927" fmla="*/ 1360655 f3744 1"/>
                              <a:gd name="f4928" fmla="*/ 44043 f3743 1"/>
                              <a:gd name="f4929" fmla="*/ 1404150 f3744 1"/>
                              <a:gd name="f4930" fmla="*/ 0 f3743 1"/>
                              <a:gd name="f4931" fmla="*/ 1448917 f3744 1"/>
                              <a:gd name="f4932" fmla="*/ 2857 f3743 1"/>
                              <a:gd name="f4933" fmla="*/ 1494637 f3744 1"/>
                              <a:gd name="f4934" fmla="*/ 7620 f3743 1"/>
                              <a:gd name="f4935" fmla="*/ 1525117 f3744 1"/>
                              <a:gd name="f4936" fmla="*/ 15240 f3743 1"/>
                              <a:gd name="f4937" fmla="*/ 1545120 f3744 1"/>
                              <a:gd name="f4938" fmla="*/ 24765 f3743 1"/>
                              <a:gd name="f4939" fmla="*/ 1569885 f3744 1"/>
                              <a:gd name="f4940" fmla="*/ 20002 f3743 1"/>
                              <a:gd name="f4941" fmla="*/ 1607032 f3744 1"/>
                              <a:gd name="f4942" fmla="*/ 28575 f3743 1"/>
                              <a:gd name="f4943" fmla="*/ 1629892 f3744 1"/>
                              <a:gd name="f4944" fmla="*/ 35242 f3743 1"/>
                              <a:gd name="f4945" fmla="*/ 1628940 f3744 1"/>
                              <a:gd name="f4946" fmla="*/ 36195 f3743 1"/>
                              <a:gd name="f4947" fmla="*/ 42862 f3743 1"/>
                              <a:gd name="f4948" fmla="*/ 40005 f3743 1"/>
                              <a:gd name="f4949" fmla="*/ 1575600 f3744 1"/>
                              <a:gd name="f4950" fmla="*/ 1562265 f3744 1"/>
                              <a:gd name="f4951" fmla="*/ 33337 f3743 1"/>
                              <a:gd name="f4952" fmla="*/ 1536547 f3744 1"/>
                              <a:gd name="f4953" fmla="*/ 27622 f3743 1"/>
                              <a:gd name="f4954" fmla="*/ 1510830 f3744 1"/>
                              <a:gd name="f4955" fmla="*/ 21907 f3743 1"/>
                              <a:gd name="f4956" fmla="*/ 1484160 f3744 1"/>
                              <a:gd name="f4957" fmla="*/ 18097 f3743 1"/>
                              <a:gd name="f4958" fmla="*/ 1454633 f3744 1"/>
                              <a:gd name="f4959" fmla="*/ 1430820 f3744 1"/>
                              <a:gd name="f4960" fmla="*/ 1393673 f3744 1"/>
                              <a:gd name="f4961" fmla="*/ 1391928 f3744 1"/>
                              <a:gd name="f4962" fmla="*/ 17540 f3743 1"/>
                              <a:gd name="f4963" fmla="*/ 1375575 f3744 1"/>
                              <a:gd name="f4964" fmla="*/ 25717 f3743 1"/>
                              <a:gd name="f4965" fmla="*/ 1381290 f3744 1"/>
                              <a:gd name="f4966" fmla="*/ 1438440 f3744 1"/>
                              <a:gd name="f4967" fmla="*/ 1413008 f3744 1"/>
                              <a:gd name="f4968" fmla="*/ 47116 f3743 1"/>
                              <a:gd name="f4969" fmla="*/ 1413437 f3744 1"/>
                              <a:gd name="f4970" fmla="*/ 47149 f3743 1"/>
                              <a:gd name="f4971" fmla="*/ 1440345 f3744 1"/>
                              <a:gd name="f4972" fmla="*/ 1463205 f3744 1"/>
                              <a:gd name="f4973" fmla="*/ 49530 f3743 1"/>
                              <a:gd name="f4974" fmla="*/ 1507020 f3744 1"/>
                              <a:gd name="f4975" fmla="*/ 58102 f3743 1"/>
                              <a:gd name="f4976" fmla="*/ 1527975 f3744 1"/>
                              <a:gd name="f4977" fmla="*/ 60960 f3743 1"/>
                              <a:gd name="f4978" fmla="*/ 1563218 f3744 1"/>
                              <a:gd name="f4979" fmla="*/ 68580 f3743 1"/>
                              <a:gd name="f4980" fmla="*/ 1599413 f3744 1"/>
                              <a:gd name="f4981" fmla="*/ 76200 f3743 1"/>
                              <a:gd name="f4982" fmla="*/ 1634655 f3744 1"/>
                              <a:gd name="f4983" fmla="*/ 84772 f3743 1"/>
                              <a:gd name="f4984" fmla="*/ 1669898 f3744 1"/>
                              <a:gd name="f4985" fmla="*/ 95250 f3743 1"/>
                              <a:gd name="f4986" fmla="*/ 100012 f3743 1"/>
                              <a:gd name="f4987" fmla="*/ 1704188 f3744 1"/>
                              <a:gd name="f4988" fmla="*/ 105727 f3743 1"/>
                              <a:gd name="f4989" fmla="*/ 1704409 f3744 1"/>
                              <a:gd name="f4990" fmla="*/ 105929 f3743 1"/>
                              <a:gd name="f4991" fmla="*/ 1716704 f3744 1"/>
                              <a:gd name="f4992" fmla="*/ 108049 f3743 1"/>
                              <a:gd name="f4993" fmla="*/ 1746499 f3744 1"/>
                              <a:gd name="f4994" fmla="*/ 119121 f3743 1"/>
                              <a:gd name="f4995" fmla="*/ 1750661 f3744 1"/>
                              <a:gd name="f4996" fmla="*/ 125427 f3743 1"/>
                              <a:gd name="f4997" fmla="*/ 1751813 f3744 1"/>
                              <a:gd name="f4998" fmla="*/ 125730 f3743 1"/>
                              <a:gd name="f4999" fmla="*/ 136207 f3743 1"/>
                              <a:gd name="f5000" fmla="*/ 1801343 f3744 1"/>
                              <a:gd name="f5001" fmla="*/ 145732 f3743 1"/>
                              <a:gd name="f5002" fmla="*/ 1824203 f3744 1"/>
                              <a:gd name="f5003" fmla="*/ 156210 f3743 1"/>
                              <a:gd name="f5004" fmla="*/ 1841348 f3744 1"/>
                              <a:gd name="f5005" fmla="*/ 165735 f3743 1"/>
                              <a:gd name="f5006" fmla="*/ 1852778 f3744 1"/>
                              <a:gd name="f5007" fmla="*/ 1865160 f3744 1"/>
                              <a:gd name="f5008" fmla="*/ 178117 f3743 1"/>
                              <a:gd name="f5009" fmla="*/ 1907070 f3744 1"/>
                              <a:gd name="f5010" fmla="*/ 201930 f3743 1"/>
                              <a:gd name="f5011" fmla="*/ 1960410 f3744 1"/>
                              <a:gd name="f5012" fmla="*/ 236220 f3743 1"/>
                              <a:gd name="f5013" fmla="*/ 1988033 f3744 1"/>
                              <a:gd name="f5014" fmla="*/ 255270 f3743 1"/>
                              <a:gd name="f5015" fmla="*/ 1988833 f3744 1"/>
                              <a:gd name="f5016" fmla="*/ 255841 f3743 1"/>
                              <a:gd name="f5017" fmla="*/ 2002949 f3744 1"/>
                              <a:gd name="f5018" fmla="*/ 264417 f3743 1"/>
                              <a:gd name="f5019" fmla="*/ 2540483 f3744 1"/>
                              <a:gd name="f5020" fmla="*/ 1275397 f3743 1"/>
                              <a:gd name="f5021" fmla="*/ 2540081 f3744 1"/>
                              <a:gd name="f5022" fmla="*/ 1283368 f3743 1"/>
                              <a:gd name="f5023" fmla="*/ 2550960 f3744 1"/>
                              <a:gd name="f5024" fmla="*/ 1284922 f3743 1"/>
                              <a:gd name="f5025" fmla="*/ 2561437 f3744 1"/>
                              <a:gd name="f5026" fmla="*/ 1292542 f3743 1"/>
                              <a:gd name="f5027" fmla="*/ 2566200 f3744 1"/>
                              <a:gd name="f5028" fmla="*/ 1318259 f3743 1"/>
                              <a:gd name="f5029" fmla="*/ 2584297 f3744 1"/>
                              <a:gd name="f5030" fmla="*/ 1348739 f3743 1"/>
                              <a:gd name="f5031" fmla="*/ 2591918 f3744 1"/>
                              <a:gd name="f5032" fmla="*/ 1349432 f3743 1"/>
                              <a:gd name="f5033" fmla="*/ 1342072 f3743 1"/>
                              <a:gd name="f5034" fmla="*/ 2599661 f3744 1"/>
                              <a:gd name="f5035" fmla="*/ 1320563 f3743 1"/>
                              <a:gd name="f5036" fmla="*/ 2599537 f3744 1"/>
                              <a:gd name="f5037" fmla="*/ 1316355 f3743 1"/>
                              <a:gd name="f5038" fmla="*/ 2607157 f3744 1"/>
                              <a:gd name="f5039" fmla="*/ 1290637 f3743 1"/>
                              <a:gd name="f5040" fmla="*/ 2617635 f3744 1"/>
                              <a:gd name="f5041" fmla="*/ 2633827 f3744 1"/>
                              <a:gd name="f5042" fmla="*/ 1280160 f3743 1"/>
                              <a:gd name="f5043" fmla="*/ 2635732 f3744 1"/>
                              <a:gd name="f5044" fmla="*/ 1322070 f3743 1"/>
                              <a:gd name="f5045" fmla="*/ 2630970 f3744 1"/>
                              <a:gd name="f5046" fmla="*/ 2625255 f3744 1"/>
                              <a:gd name="f5047" fmla="*/ 1361122 f3743 1"/>
                              <a:gd name="f5048" fmla="*/ 2622397 f3744 1"/>
                              <a:gd name="f5049" fmla="*/ 2621445 f3744 1"/>
                              <a:gd name="f5050" fmla="*/ 1408747 f3743 1"/>
                              <a:gd name="f5051" fmla="*/ 2619540 f3744 1"/>
                              <a:gd name="f5052" fmla="*/ 1424940 f3743 1"/>
                              <a:gd name="f5053" fmla="*/ 2615479 f3744 1"/>
                              <a:gd name="f5054" fmla="*/ 1427648 f3743 1"/>
                              <a:gd name="f5055" fmla="*/ 1428749 f3743 1"/>
                              <a:gd name="f5056" fmla="*/ 2619621 f3744 1"/>
                              <a:gd name="f5057" fmla="*/ 1426155 f3743 1"/>
                              <a:gd name="f5058" fmla="*/ 1410652 f3743 1"/>
                              <a:gd name="f5059" fmla="*/ 1394460 f3743 1"/>
                              <a:gd name="f5060" fmla="*/ 1363027 f3743 1"/>
                              <a:gd name="f5061" fmla="*/ 1343977 f3743 1"/>
                              <a:gd name="f5062" fmla="*/ 1323975 f3743 1"/>
                              <a:gd name="f5063" fmla="*/ 2643352 f3744 1"/>
                              <a:gd name="f5064" fmla="*/ 1329690 f3743 1"/>
                              <a:gd name="f5065" fmla="*/ 2640495 f3744 1"/>
                              <a:gd name="f5066" fmla="*/ 1358265 f3743 1"/>
                              <a:gd name="f5067" fmla="*/ 2639542 f3744 1"/>
                              <a:gd name="f5068" fmla="*/ 1384935 f3743 1"/>
                              <a:gd name="f5069" fmla="*/ 2637637 f3744 1"/>
                              <a:gd name="f5070" fmla="*/ 1416367 f3743 1"/>
                              <a:gd name="f5071" fmla="*/ 1449705 f3743 1"/>
                              <a:gd name="f5072" fmla="*/ 2627160 f3744 1"/>
                              <a:gd name="f5073" fmla="*/ 1484947 f3743 1"/>
                              <a:gd name="f5074" fmla="*/ 2620492 f3744 1"/>
                              <a:gd name="f5075" fmla="*/ 1519237 f3743 1"/>
                              <a:gd name="f5076" fmla="*/ 2608110 f3744 1"/>
                              <a:gd name="f5077" fmla="*/ 2582392 f3744 1"/>
                              <a:gd name="f5078" fmla="*/ 1640205 f3743 1"/>
                              <a:gd name="f5079" fmla="*/ 2578582 f3744 1"/>
                              <a:gd name="f5080" fmla="*/ 1680210 f3743 1"/>
                              <a:gd name="f5081" fmla="*/ 1685925 f3743 1"/>
                              <a:gd name="f5082" fmla="*/ 1729740 f3743 1"/>
                              <a:gd name="f5083" fmla="*/ 2555722 f3744 1"/>
                              <a:gd name="f5084" fmla="*/ 1733550 f3743 1"/>
                              <a:gd name="f5085" fmla="*/ 2535720 f3744 1"/>
                              <a:gd name="f5086" fmla="*/ 1780222 f3743 1"/>
                              <a:gd name="f5087" fmla="*/ 2530957 f3744 1"/>
                              <a:gd name="f5088" fmla="*/ 1816417 f3743 1"/>
                              <a:gd name="f5089" fmla="*/ 2514765 f3744 1"/>
                              <a:gd name="f5090" fmla="*/ 1824990 f3743 1"/>
                              <a:gd name="f5091" fmla="*/ 2511407 f3744 1"/>
                              <a:gd name="f5092" fmla="*/ 1831707 f3743 1"/>
                              <a:gd name="f5093" fmla="*/ 1832609 f3743 1"/>
                              <a:gd name="f5094" fmla="*/ 2515718 f3744 1"/>
                              <a:gd name="f5095" fmla="*/ 1824989 f3743 1"/>
                              <a:gd name="f5096" fmla="*/ 2531910 f3744 1"/>
                              <a:gd name="f5097" fmla="*/ 1848802 f3743 1"/>
                              <a:gd name="f5098" fmla="*/ 2499525 f3744 1"/>
                              <a:gd name="f5099" fmla="*/ 1886902 f3743 1"/>
                              <a:gd name="f5100" fmla="*/ 2489048 f3744 1"/>
                              <a:gd name="f5101" fmla="*/ 1905952 f3743 1"/>
                              <a:gd name="f5102" fmla="*/ 2477618 f3744 1"/>
                              <a:gd name="f5103" fmla="*/ 2469045 f3744 1"/>
                              <a:gd name="f5104" fmla="*/ 1939289 f3743 1"/>
                              <a:gd name="f5105" fmla="*/ 2456663 f3744 1"/>
                              <a:gd name="f5106" fmla="*/ 1966912 f3743 1"/>
                              <a:gd name="f5107" fmla="*/ 2443328 f3744 1"/>
                              <a:gd name="f5108" fmla="*/ 1993582 f3743 1"/>
                              <a:gd name="f5109" fmla="*/ 2022157 f3743 1"/>
                              <a:gd name="f5110" fmla="*/ 2401418 f3744 1"/>
                              <a:gd name="f5111" fmla="*/ 2048827 f3743 1"/>
                              <a:gd name="f5112" fmla="*/ 2402291 f3744 1"/>
                              <a:gd name="f5113" fmla="*/ 2047029 f3743 1"/>
                              <a:gd name="f5114" fmla="*/ 2378557 f3744 1"/>
                              <a:gd name="f5115" fmla="*/ 2079307 f3743 1"/>
                              <a:gd name="f5116" fmla="*/ 2327122 f3744 1"/>
                              <a:gd name="f5117" fmla="*/ 2135505 f3743 1"/>
                              <a:gd name="f5118" fmla="*/ 2316996 f3744 1"/>
                              <a:gd name="f5119" fmla="*/ 2151085 f3743 1"/>
                              <a:gd name="f5120" fmla="*/ 2136457 f3743 1"/>
                              <a:gd name="f5121" fmla="*/ 2080259 f3743 1"/>
                              <a:gd name="f5122" fmla="*/ 2139314 f3743 1"/>
                              <a:gd name="f5123" fmla="*/ 2319383 f3744 1"/>
                              <a:gd name="f5124" fmla="*/ 2160389 f3743 1"/>
                              <a:gd name="f5125" fmla="*/ 2303230 f3744 1"/>
                              <a:gd name="f5126" fmla="*/ 2172263 f3743 1"/>
                              <a:gd name="f5127" fmla="*/ 2302357 f3744 1"/>
                              <a:gd name="f5128" fmla="*/ 2292258 f3744 1"/>
                              <a:gd name="f5129" fmla="*/ 2181374 f3743 1"/>
                              <a:gd name="f5130" fmla="*/ 2291880 f3744 1"/>
                              <a:gd name="f5131" fmla="*/ 2247112 f3744 1"/>
                              <a:gd name="f5132" fmla="*/ 2229802 f3743 1"/>
                              <a:gd name="f5133" fmla="*/ 2199487 f3744 1"/>
                              <a:gd name="f5134" fmla="*/ 2273617 f3743 1"/>
                              <a:gd name="f5135" fmla="*/ 2197285 f3744 1"/>
                              <a:gd name="f5136" fmla="*/ 2275215 f3743 1"/>
                              <a:gd name="f5137" fmla="*/ 2181390 f3744 1"/>
                              <a:gd name="f5138" fmla="*/ 2295524 f3743 1"/>
                              <a:gd name="f5139" fmla="*/ 2143290 f3744 1"/>
                              <a:gd name="f5140" fmla="*/ 2324099 f3743 1"/>
                              <a:gd name="f5141" fmla="*/ 2107681 f3744 1"/>
                              <a:gd name="f5142" fmla="*/ 2350806 f3743 1"/>
                              <a:gd name="f5143" fmla="*/ 2107553 f3744 1"/>
                              <a:gd name="f5144" fmla="*/ 2350961 f3743 1"/>
                              <a:gd name="f5145" fmla="*/ 2296477 f3743 1"/>
                              <a:gd name="f5146" fmla="*/ 2327909 f3743 1"/>
                              <a:gd name="f5147" fmla="*/ 2124359 f3744 1"/>
                              <a:gd name="f5148" fmla="*/ 2344578 f3743 1"/>
                              <a:gd name="f5149" fmla="*/ 2106651 f3744 1"/>
                              <a:gd name="f5150" fmla="*/ 2352057 f3743 1"/>
                              <a:gd name="f5151" fmla="*/ 2106142 f3744 1"/>
                              <a:gd name="f5152" fmla="*/ 2352675 f3743 1"/>
                              <a:gd name="f5153" fmla="*/ 2087092 f3744 1"/>
                              <a:gd name="f5154" fmla="*/ 2365057 f3743 1"/>
                              <a:gd name="f5155" fmla="*/ 2079914 f3744 1"/>
                              <a:gd name="f5156" fmla="*/ 2368384 f3743 1"/>
                              <a:gd name="f5157" fmla="*/ 2061852 f3744 1"/>
                              <a:gd name="f5158" fmla="*/ 2383036 f3743 1"/>
                              <a:gd name="f5159" fmla="*/ 2044230 f3744 1"/>
                              <a:gd name="f5160" fmla="*/ 2395537 f3743 1"/>
                              <a:gd name="f5161" fmla="*/ 2017560 f3744 1"/>
                              <a:gd name="f5162" fmla="*/ 2412682 f3743 1"/>
                              <a:gd name="f5163" fmla="*/ 2008988 f3744 1"/>
                              <a:gd name="f5164" fmla="*/ 1999460 f3744 1"/>
                              <a:gd name="f5165" fmla="*/ 2417870 f3743 1"/>
                              <a:gd name="f5166" fmla="*/ 1997979 f3744 1"/>
                              <a:gd name="f5167" fmla="*/ 2418995 f3743 1"/>
                              <a:gd name="f5168" fmla="*/ 2009940 f3744 1"/>
                              <a:gd name="f5169" fmla="*/ 2414587 f3743 1"/>
                              <a:gd name="f5170" fmla="*/ 2018513 f3744 1"/>
                              <a:gd name="f5171" fmla="*/ 1984223 f3744 1"/>
                              <a:gd name="f5172" fmla="*/ 2439352 f3743 1"/>
                              <a:gd name="f5173" fmla="*/ 1962315 f3744 1"/>
                              <a:gd name="f5174" fmla="*/ 2450783 f3743 1"/>
                              <a:gd name="f5175" fmla="*/ 1940408 f3744 1"/>
                              <a:gd name="f5176" fmla="*/ 2461260 f3743 1"/>
                              <a:gd name="f5177" fmla="*/ 1924934 f3744 1"/>
                              <a:gd name="f5178" fmla="*/ 2463581 f3743 1"/>
                              <a:gd name="f5179" fmla="*/ 1922310 f3744 1"/>
                              <a:gd name="f5180" fmla="*/ 2465070 f3743 1"/>
                              <a:gd name="f5181" fmla="*/ 1849920 f3744 1"/>
                              <a:gd name="f5182" fmla="*/ 2496502 f3743 1"/>
                              <a:gd name="f5183" fmla="*/ 1846229 f3744 1"/>
                              <a:gd name="f5184" fmla="*/ 2497341 f3743 1"/>
                              <a:gd name="f5185" fmla="*/ 2511742 f3743 1"/>
                              <a:gd name="f5186" fmla="*/ 1836585 f3744 1"/>
                              <a:gd name="f5187" fmla="*/ 2515552 f3743 1"/>
                              <a:gd name="f5188" fmla="*/ 1790865 f3744 1"/>
                              <a:gd name="f5189" fmla="*/ 1794675 f3744 1"/>
                              <a:gd name="f5190" fmla="*/ 2522220 f3743 1"/>
                              <a:gd name="f5191" fmla="*/ 1779435 f3744 1"/>
                              <a:gd name="f5192" fmla="*/ 2527935 f3743 1"/>
                              <a:gd name="f5193" fmla="*/ 2532697 f3743 1"/>
                              <a:gd name="f5194" fmla="*/ 1735620 f3744 1"/>
                              <a:gd name="f5195" fmla="*/ 2542222 f3743 1"/>
                              <a:gd name="f5196" fmla="*/ 1731675 f3744 1"/>
                              <a:gd name="f5197" fmla="*/ 2537487 f3743 1"/>
                              <a:gd name="f5198" fmla="*/ 1717522 f3744 1"/>
                              <a:gd name="f5199" fmla="*/ 1700377 f3744 1"/>
                              <a:gd name="f5200" fmla="*/ 2544127 f3743 1"/>
                              <a:gd name="f5201" fmla="*/ 1665135 f3744 1"/>
                              <a:gd name="f5202" fmla="*/ 2552700 f3743 1"/>
                              <a:gd name="f5203" fmla="*/ 1663973 f3744 1"/>
                              <a:gd name="f5204" fmla="*/ 2553240 f3743 1"/>
                              <a:gd name="f5205" fmla="*/ 1697520 f3744 1"/>
                              <a:gd name="f5206" fmla="*/ 2545079 f3743 1"/>
                              <a:gd name="f5207" fmla="*/ 1714665 f3744 1"/>
                              <a:gd name="f5208" fmla="*/ 1728952 f3744 1"/>
                              <a:gd name="f5209" fmla="*/ 2538412 f3743 1"/>
                              <a:gd name="f5210" fmla="*/ 1734667 f3744 1"/>
                              <a:gd name="f5211" fmla="*/ 1764195 f3744 1"/>
                              <a:gd name="f5212" fmla="*/ 2533649 f3743 1"/>
                              <a:gd name="f5213" fmla="*/ 1778482 f3744 1"/>
                              <a:gd name="f5214" fmla="*/ 2528887 f3743 1"/>
                              <a:gd name="f5215" fmla="*/ 1793722 f3744 1"/>
                              <a:gd name="f5216" fmla="*/ 1789912 f3744 1"/>
                              <a:gd name="f5217" fmla="*/ 2555557 f3743 1"/>
                              <a:gd name="f5218" fmla="*/ 1747946 f3744 1"/>
                              <a:gd name="f5219" fmla="*/ 2555008 f3743 1"/>
                              <a:gd name="f5220" fmla="*/ 1720380 f3744 1"/>
                              <a:gd name="f5221" fmla="*/ 2566034 f3743 1"/>
                              <a:gd name="f5222" fmla="*/ 2572702 f3743 1"/>
                              <a:gd name="f5223" fmla="*/ 1663230 f3744 1"/>
                              <a:gd name="f5224" fmla="*/ 2581274 f3743 1"/>
                              <a:gd name="f5225" fmla="*/ 1649062 f3744 1"/>
                              <a:gd name="f5226" fmla="*/ 2580084 f3743 1"/>
                              <a:gd name="f5227" fmla="*/ 1619428 f3744 1"/>
                              <a:gd name="f5228" fmla="*/ 2585850 f3743 1"/>
                              <a:gd name="f5229" fmla="*/ 1618462 f3744 1"/>
                              <a:gd name="f5230" fmla="*/ 2587942 f3743 1"/>
                              <a:gd name="f5231" fmla="*/ 1539405 f3744 1"/>
                              <a:gd name="f5232" fmla="*/ 2603182 f3743 1"/>
                              <a:gd name="f5233" fmla="*/ 1521307 f3744 1"/>
                              <a:gd name="f5234" fmla="*/ 2598419 f3743 1"/>
                              <a:gd name="f5235" fmla="*/ 1506067 f3744 1"/>
                              <a:gd name="f5236" fmla="*/ 1479397 f3744 1"/>
                              <a:gd name="f5237" fmla="*/ 2606992 f3743 1"/>
                              <a:gd name="f5238" fmla="*/ 1455585 f3744 1"/>
                              <a:gd name="f5239" fmla="*/ 2608897 f3743 1"/>
                              <a:gd name="f5240" fmla="*/ 1431772 f3744 1"/>
                              <a:gd name="f5241" fmla="*/ 2609849 f3743 1"/>
                              <a:gd name="f5242" fmla="*/ 1429185 f3744 1"/>
                              <a:gd name="f5243" fmla="*/ 2608741 f3743 1"/>
                              <a:gd name="f5244" fmla="*/ 1407484 f3744 1"/>
                              <a:gd name="f5245" fmla="*/ 2612588 f3743 1"/>
                              <a:gd name="f5246" fmla="*/ 2607944 f3743 1"/>
                              <a:gd name="f5247" fmla="*/ 1382243 f3744 1"/>
                              <a:gd name="f5248" fmla="*/ 2600324 f3743 1"/>
                              <a:gd name="f5249" fmla="*/ 1365098 f3744 1"/>
                              <a:gd name="f5250" fmla="*/ 2597467 f3743 1"/>
                              <a:gd name="f5251" fmla="*/ 2591752 f3743 1"/>
                              <a:gd name="f5252" fmla="*/ 1407008 f3744 1"/>
                              <a:gd name="f5253" fmla="*/ 2590799 f3743 1"/>
                              <a:gd name="f5254" fmla="*/ 1437488 f3744 1"/>
                              <a:gd name="f5255" fmla="*/ 2589847 f3743 1"/>
                              <a:gd name="f5256" fmla="*/ 1481302 f3744 1"/>
                              <a:gd name="f5257" fmla="*/ 1511782 f3744 1"/>
                              <a:gd name="f5258" fmla="*/ 1568932 f3744 1"/>
                              <a:gd name="f5259" fmla="*/ 2575559 f3743 1"/>
                              <a:gd name="f5260" fmla="*/ 1635607 f3744 1"/>
                              <a:gd name="f5261" fmla="*/ 1637595 f3744 1"/>
                              <a:gd name="f5262" fmla="*/ 2565111 f3743 1"/>
                              <a:gd name="f5263" fmla="*/ 1609890 f3744 1"/>
                              <a:gd name="f5264" fmla="*/ 2566035 f3743 1"/>
                              <a:gd name="f5265" fmla="*/ 1571790 f3744 1"/>
                              <a:gd name="f5266" fmla="*/ 2574607 f3743 1"/>
                              <a:gd name="f5267" fmla="*/ 1514640 f3744 1"/>
                              <a:gd name="f5268" fmla="*/ 2586990 f3743 1"/>
                              <a:gd name="f5269" fmla="*/ 1409865 f3744 1"/>
                              <a:gd name="f5270" fmla="*/ 1379385 f3744 1"/>
                              <a:gd name="f5271" fmla="*/ 1386052 f3744 1"/>
                              <a:gd name="f5272" fmla="*/ 1679422 f3744 1"/>
                              <a:gd name="f5273" fmla="*/ 1878495 f3744 1"/>
                              <a:gd name="f5274" fmla="*/ 1930882 f3744 1"/>
                              <a:gd name="f5275" fmla="*/ 2426017 f3743 1"/>
                              <a:gd name="f5276" fmla="*/ 2410777 f3743 1"/>
                              <a:gd name="f5277" fmla="*/ 1990890 f3744 1"/>
                              <a:gd name="f5278" fmla="*/ 2394585 f3743 1"/>
                              <a:gd name="f5279" fmla="*/ 2048040 f3744 1"/>
                              <a:gd name="f5280" fmla="*/ 2360295 f3743 1"/>
                              <a:gd name="f5281" fmla="*/ 2093760 f3744 1"/>
                              <a:gd name="f5282" fmla="*/ 2203297 f3744 1"/>
                              <a:gd name="f5283" fmla="*/ 2239327 f3743 1"/>
                              <a:gd name="f5284" fmla="*/ 2226157 f3744 1"/>
                              <a:gd name="f5285" fmla="*/ 2219325 f3743 1"/>
                              <a:gd name="f5286" fmla="*/ 2260447 f3744 1"/>
                              <a:gd name="f5287" fmla="*/ 2164080 f3743 1"/>
                              <a:gd name="f5288" fmla="*/ 2295258 f3744 1"/>
                              <a:gd name="f5289" fmla="*/ 2145267 f3743 1"/>
                              <a:gd name="f5290" fmla="*/ 2295423 f3744 1"/>
                              <a:gd name="f5291" fmla="*/ 2144085 f3743 1"/>
                              <a:gd name="f5292" fmla="*/ 2275688 f3744 1"/>
                              <a:gd name="f5293" fmla="*/ 2162175 f3743 1"/>
                              <a:gd name="f5294" fmla="*/ 2261400 f3744 1"/>
                              <a:gd name="f5295" fmla="*/ 2227110 f3744 1"/>
                              <a:gd name="f5296" fmla="*/ 2217420 f3743 1"/>
                              <a:gd name="f5297" fmla="*/ 2204250 f3744 1"/>
                              <a:gd name="f5298" fmla="*/ 2180438 f3744 1"/>
                              <a:gd name="f5299" fmla="*/ 2094713 f3744 1"/>
                              <a:gd name="f5300" fmla="*/ 2323147 f3743 1"/>
                              <a:gd name="f5301" fmla="*/ 2048993 f3744 1"/>
                              <a:gd name="f5302" fmla="*/ 2358390 f3743 1"/>
                              <a:gd name="f5303" fmla="*/ 1991843 f3744 1"/>
                              <a:gd name="f5304" fmla="*/ 2392680 f3743 1"/>
                              <a:gd name="f5305" fmla="*/ 1961363 f3744 1"/>
                              <a:gd name="f5306" fmla="*/ 2408872 f3743 1"/>
                              <a:gd name="f5307" fmla="*/ 2424112 f3743 1"/>
                              <a:gd name="f5308" fmla="*/ 1879448 f3744 1"/>
                              <a:gd name="f5309" fmla="*/ 2451735 f3743 1"/>
                              <a:gd name="f5310" fmla="*/ 2526982 f3743 1"/>
                              <a:gd name="f5311" fmla="*/ 1362240 f3744 1"/>
                              <a:gd name="f5312" fmla="*/ 2567940 f3743 1"/>
                              <a:gd name="f5313" fmla="*/ 1339380 f3744 1"/>
                              <a:gd name="f5314" fmla="*/ 1318425 f3744 1"/>
                              <a:gd name="f5315" fmla="*/ 1257465 f3744 1"/>
                              <a:gd name="f5316" fmla="*/ 1212698 f3744 1"/>
                              <a:gd name="f5317" fmla="*/ 1190790 f3744 1"/>
                              <a:gd name="f5318" fmla="*/ 1168883 f3744 1"/>
                              <a:gd name="f5319" fmla="*/ 1182080 f3744 1"/>
                              <a:gd name="f5320" fmla="*/ 2554816 f3743 1"/>
                              <a:gd name="f5321" fmla="*/ 1179360 f3744 1"/>
                              <a:gd name="f5322" fmla="*/ 1130192 f3744 1"/>
                              <a:gd name="f5323" fmla="*/ 2546452 f3743 1"/>
                              <a:gd name="f5324" fmla="*/ 1127925 f3744 1"/>
                              <a:gd name="f5325" fmla="*/ 2546985 f3743 1"/>
                              <a:gd name="f5326" fmla="*/ 1033628 f3744 1"/>
                              <a:gd name="f5327" fmla="*/ 996480 f3744 1"/>
                              <a:gd name="f5328" fmla="*/ 964095 f3744 1"/>
                              <a:gd name="f5329" fmla="*/ 2516505 f3743 1"/>
                              <a:gd name="f5330" fmla="*/ 925043 f3744 1"/>
                              <a:gd name="f5331" fmla="*/ 2498407 f3743 1"/>
                              <a:gd name="f5332" fmla="*/ 876465 f3744 1"/>
                              <a:gd name="f5333" fmla="*/ 2480310 f3743 1"/>
                              <a:gd name="f5334" fmla="*/ 825983 f3744 1"/>
                              <a:gd name="f5335" fmla="*/ 2460307 f3743 1"/>
                              <a:gd name="f5336" fmla="*/ 869798 f3744 1"/>
                              <a:gd name="f5337" fmla="*/ 885038 f3744 1"/>
                              <a:gd name="f5338" fmla="*/ 2473642 f3743 1"/>
                              <a:gd name="f5339" fmla="*/ 937425 f3744 1"/>
                              <a:gd name="f5340" fmla="*/ 1041248 f3744 1"/>
                              <a:gd name="f5341" fmla="*/ 1066965 f3744 1"/>
                              <a:gd name="f5342" fmla="*/ 1094588 f3744 1"/>
                              <a:gd name="f5343" fmla="*/ 2525077 f3743 1"/>
                              <a:gd name="f5344" fmla="*/ 1125068 f3744 1"/>
                              <a:gd name="f5345" fmla="*/ 2531745 f3743 1"/>
                              <a:gd name="f5346" fmla="*/ 1158657 f3744 1"/>
                              <a:gd name="f5347" fmla="*/ 2539008 f3743 1"/>
                              <a:gd name="f5348" fmla="*/ 1161262 f3744 1"/>
                              <a:gd name="f5349" fmla="*/ 1192695 f3744 1"/>
                              <a:gd name="f5350" fmla="*/ 1193647 f3744 1"/>
                              <a:gd name="f5351" fmla="*/ 1239367 f3744 1"/>
                              <a:gd name="f5352" fmla="*/ 1246987 f3744 1"/>
                              <a:gd name="f5353" fmla="*/ 1317472 f3744 1"/>
                              <a:gd name="f5354" fmla="*/ 1368907 f3744 1"/>
                              <a:gd name="f5355" fmla="*/ 1429867 f3744 1"/>
                              <a:gd name="f5356" fmla="*/ 1437487 f3744 1"/>
                              <a:gd name="f5357" fmla="*/ 1500352 f3744 1"/>
                              <a:gd name="f5358" fmla="*/ 1540357 f3744 1"/>
                              <a:gd name="f5359" fmla="*/ 1563217 f3744 1"/>
                              <a:gd name="f5360" fmla="*/ 1577505 f3744 1"/>
                              <a:gd name="f5361" fmla="*/ 1608937 f3744 1"/>
                              <a:gd name="f5362" fmla="*/ 2518410 f3743 1"/>
                              <a:gd name="f5363" fmla="*/ 2512695 f3743 1"/>
                              <a:gd name="f5364" fmla="*/ 1660372 f3744 1"/>
                              <a:gd name="f5365" fmla="*/ 2506027 f3743 1"/>
                              <a:gd name="f5366" fmla="*/ 1707545 f3744 1"/>
                              <a:gd name="f5367" fmla="*/ 2497863 f3743 1"/>
                              <a:gd name="f5368" fmla="*/ 1713713 f3744 1"/>
                              <a:gd name="f5369" fmla="*/ 2495550 f3743 1"/>
                              <a:gd name="f5370" fmla="*/ 1664183 f3744 1"/>
                              <a:gd name="f5371" fmla="*/ 2504122 f3743 1"/>
                              <a:gd name="f5372" fmla="*/ 1638465 f3744 1"/>
                              <a:gd name="f5373" fmla="*/ 1612748 f3744 1"/>
                              <a:gd name="f5374" fmla="*/ 1581315 f3744 1"/>
                              <a:gd name="f5375" fmla="*/ 2524125 f3743 1"/>
                              <a:gd name="f5376" fmla="*/ 1567028 f3744 1"/>
                              <a:gd name="f5377" fmla="*/ 1544168 f3744 1"/>
                              <a:gd name="f5378" fmla="*/ 1482255 f3744 1"/>
                              <a:gd name="f5379" fmla="*/ 2539365 f3743 1"/>
                              <a:gd name="f5380" fmla="*/ 1432725 f3744 1"/>
                              <a:gd name="f5381" fmla="*/ 1371765 f3744 1"/>
                              <a:gd name="f5382" fmla="*/ 1320330 f3744 1"/>
                              <a:gd name="f5383" fmla="*/ 1249845 f3744 1"/>
                              <a:gd name="f5384" fmla="*/ 1242225 f3744 1"/>
                              <a:gd name="f5385" fmla="*/ 1196505 f3744 1"/>
                              <a:gd name="f5386" fmla="*/ 1196464 f3744 1"/>
                              <a:gd name="f5387" fmla="*/ 2539447 f3743 1"/>
                              <a:gd name="f5388" fmla="*/ 1239368 f3744 1"/>
                              <a:gd name="f5389" fmla="*/ 1193648 f3744 1"/>
                              <a:gd name="f5390" fmla="*/ 1194008 f3744 1"/>
                              <a:gd name="f5391" fmla="*/ 2541036 f3743 1"/>
                              <a:gd name="f5392" fmla="*/ 1164120 f3744 1"/>
                              <a:gd name="f5393" fmla="*/ 1128878 f3744 1"/>
                              <a:gd name="f5394" fmla="*/ 1098398 f3744 1"/>
                              <a:gd name="f5395" fmla="*/ 1070775 f3744 1"/>
                              <a:gd name="f5396" fmla="*/ 1045058 f3744 1"/>
                              <a:gd name="f5397" fmla="*/ 941235 f3744 1"/>
                              <a:gd name="f5398" fmla="*/ 2486025 f3743 1"/>
                              <a:gd name="f5399" fmla="*/ 888848 f3744 1"/>
                              <a:gd name="f5400" fmla="*/ 2470785 f3743 1"/>
                              <a:gd name="f5401" fmla="*/ 873608 f3744 1"/>
                              <a:gd name="f5402" fmla="*/ 838365 f3744 1"/>
                              <a:gd name="f5403" fmla="*/ 785978 f3744 1"/>
                              <a:gd name="f5404" fmla="*/ 770738 f3744 1"/>
                              <a:gd name="f5405" fmla="*/ 2425065 f3743 1"/>
                              <a:gd name="f5406" fmla="*/ 716445 f3744 1"/>
                              <a:gd name="f5407" fmla="*/ 706920 f3744 1"/>
                              <a:gd name="f5408" fmla="*/ 708825 f3744 1"/>
                              <a:gd name="f5409" fmla="*/ 2379345 f3743 1"/>
                              <a:gd name="f5410" fmla="*/ 742163 f3744 1"/>
                              <a:gd name="f5411" fmla="*/ 775500 f3744 1"/>
                              <a:gd name="f5412" fmla="*/ 2415540 f3743 1"/>
                              <a:gd name="f5413" fmla="*/ 785025 f3744 1"/>
                              <a:gd name="f5414" fmla="*/ 2409825 f3743 1"/>
                              <a:gd name="f5415" fmla="*/ 745973 f3744 1"/>
                              <a:gd name="f5416" fmla="*/ 2384107 f3743 1"/>
                              <a:gd name="f5417" fmla="*/ 713588 f3744 1"/>
                              <a:gd name="f5418" fmla="*/ 2369820 f3743 1"/>
                              <a:gd name="f5419" fmla="*/ 668820 f3744 1"/>
                              <a:gd name="f5420" fmla="*/ 2344102 f3743 1"/>
                              <a:gd name="f5421" fmla="*/ 630720 f3744 1"/>
                              <a:gd name="f5422" fmla="*/ 2319337 f3743 1"/>
                              <a:gd name="f5423" fmla="*/ 570713 f3744 1"/>
                              <a:gd name="f5424" fmla="*/ 2293620 f3743 1"/>
                              <a:gd name="f5425" fmla="*/ 547853 f3744 1"/>
                              <a:gd name="f5426" fmla="*/ 2274570 f3743 1"/>
                              <a:gd name="f5427" fmla="*/ 552615 f3744 1"/>
                              <a:gd name="f5428" fmla="*/ 575475 f3744 1"/>
                              <a:gd name="f5429" fmla="*/ 2279332 f3743 1"/>
                              <a:gd name="f5430" fmla="*/ 501180 f3744 1"/>
                              <a:gd name="f5431" fmla="*/ 2207895 f3743 1"/>
                              <a:gd name="f5432" fmla="*/ 476415 f3744 1"/>
                              <a:gd name="f5433" fmla="*/ 444983 f3744 1"/>
                              <a:gd name="f5434" fmla="*/ 2160270 f3743 1"/>
                              <a:gd name="f5435" fmla="*/ 399263 f3744 1"/>
                              <a:gd name="f5436" fmla="*/ 2109787 f3743 1"/>
                              <a:gd name="f5437" fmla="*/ 396126 f3744 1"/>
                              <a:gd name="f5438" fmla="*/ 2099983 f3743 1"/>
                              <a:gd name="f5439" fmla="*/ 386880 f3744 1"/>
                              <a:gd name="f5440" fmla="*/ 2090737 f3743 1"/>
                              <a:gd name="f5441" fmla="*/ 355448 f3744 1"/>
                              <a:gd name="f5442" fmla="*/ 2056447 f3743 1"/>
                              <a:gd name="f5443" fmla="*/ 351638 f3744 1"/>
                              <a:gd name="f5444" fmla="*/ 2039302 f3743 1"/>
                              <a:gd name="f5445" fmla="*/ 339255 f3744 1"/>
                              <a:gd name="f5446" fmla="*/ 337780 f3744 1"/>
                              <a:gd name="f5447" fmla="*/ 2019844 f3743 1"/>
                              <a:gd name="f5448" fmla="*/ 323062 f3744 1"/>
                              <a:gd name="f5449" fmla="*/ 2009774 f3743 1"/>
                              <a:gd name="f5450" fmla="*/ 294487 f3744 1"/>
                              <a:gd name="f5451" fmla="*/ 1968817 f3743 1"/>
                              <a:gd name="f5452" fmla="*/ 278295 f3744 1"/>
                              <a:gd name="f5453" fmla="*/ 254483 f3744 1"/>
                              <a:gd name="f5454" fmla="*/ 1888807 f3743 1"/>
                              <a:gd name="f5455" fmla="*/ 233528 f3744 1"/>
                              <a:gd name="f5456" fmla="*/ 1846897 f3743 1"/>
                              <a:gd name="f5457" fmla="*/ 211620 f3744 1"/>
                              <a:gd name="f5458" fmla="*/ 1798320 f3743 1"/>
                              <a:gd name="f5459" fmla="*/ 1748790 f3743 1"/>
                              <a:gd name="f5460" fmla="*/ 1782127 f3743 1"/>
                              <a:gd name="f5461" fmla="*/ 231623 f3744 1"/>
                              <a:gd name="f5462" fmla="*/ 1824037 f3743 1"/>
                              <a:gd name="f5463" fmla="*/ 241046 f3744 1"/>
                              <a:gd name="f5464" fmla="*/ 1850938 f3743 1"/>
                              <a:gd name="f5465" fmla="*/ 237654 f3744 1"/>
                              <a:gd name="f5466" fmla="*/ 1833303 f3743 1"/>
                              <a:gd name="f5467" fmla="*/ 228809 f3744 1"/>
                              <a:gd name="f5468" fmla="*/ 1817250 f3743 1"/>
                              <a:gd name="f5469" fmla="*/ 214411 f3744 1"/>
                              <a:gd name="f5470" fmla="*/ 1784874 f3743 1"/>
                              <a:gd name="f5471" fmla="*/ 197332 f3744 1"/>
                              <a:gd name="f5472" fmla="*/ 1756409 f3743 1"/>
                              <a:gd name="f5473" fmla="*/ 176377 f3744 1"/>
                              <a:gd name="f5474" fmla="*/ 1699259 f3743 1"/>
                              <a:gd name="f5475" fmla="*/ 158424 f3744 1"/>
                              <a:gd name="f5476" fmla="*/ 1640674 f3743 1"/>
                              <a:gd name="f5477" fmla="*/ 152529 f3744 1"/>
                              <a:gd name="f5478" fmla="*/ 1623596 f3743 1"/>
                              <a:gd name="f5479" fmla="*/ 126853 f3744 1"/>
                              <a:gd name="f5480" fmla="*/ 1521108 f3743 1"/>
                              <a:gd name="f5481" fmla="*/ 115498 f3744 1"/>
                              <a:gd name="f5482" fmla="*/ 1446707 f3743 1"/>
                              <a:gd name="f5483" fmla="*/ 121132 f3744 1"/>
                              <a:gd name="f5484" fmla="*/ 1499235 f3743 1"/>
                              <a:gd name="f5485" fmla="*/ 126847 f3744 1"/>
                              <a:gd name="f5486" fmla="*/ 98272 f3744 1"/>
                              <a:gd name="f5487" fmla="*/ 1427797 f3743 1"/>
                              <a:gd name="f5488" fmla="*/ 85890 f3744 1"/>
                              <a:gd name="f5489" fmla="*/ 1383030 f3743 1"/>
                              <a:gd name="f5490" fmla="*/ 69697 f3744 1"/>
                              <a:gd name="f5491" fmla="*/ 1365885 f3743 1"/>
                              <a:gd name="f5492" fmla="*/ 64935 f3744 1"/>
                              <a:gd name="f5493" fmla="*/ 60172 f3744 1"/>
                              <a:gd name="f5494" fmla="*/ 58267 f3744 1"/>
                              <a:gd name="f5495" fmla="*/ 1311592 f3743 1"/>
                              <a:gd name="f5496" fmla="*/ 62077 f3744 1"/>
                              <a:gd name="f5497" fmla="*/ 1268730 f3743 1"/>
                              <a:gd name="f5498" fmla="*/ 63982 f3744 1"/>
                              <a:gd name="f5499" fmla="*/ 1253490 f3743 1"/>
                              <a:gd name="f5500" fmla="*/ 67226 f3744 1"/>
                              <a:gd name="f5501" fmla="*/ 1243037 f3743 1"/>
                              <a:gd name="f5502" fmla="*/ 65649 f3744 1"/>
                              <a:gd name="f5503" fmla="*/ 1219200 f3743 1"/>
                              <a:gd name="f5504" fmla="*/ 67792 f3744 1"/>
                              <a:gd name="f5505" fmla="*/ 1183957 f3743 1"/>
                              <a:gd name="f5506" fmla="*/ 71602 f3744 1"/>
                              <a:gd name="f5507" fmla="*/ 1176814 f3743 1"/>
                              <a:gd name="f5508" fmla="*/ 1172527 f3743 1"/>
                              <a:gd name="f5509" fmla="*/ 1186815 f3743 1"/>
                              <a:gd name="f5510" fmla="*/ 57315 f3744 1"/>
                              <a:gd name="f5511" fmla="*/ 1177290 f3743 1"/>
                              <a:gd name="f5512" fmla="*/ 44932 f3744 1"/>
                              <a:gd name="f5513" fmla="*/ 1160145 f3743 1"/>
                              <a:gd name="f5514" fmla="*/ 42670 f3744 1"/>
                              <a:gd name="f5515" fmla="*/ 1146572 f3743 1"/>
                              <a:gd name="f5516" fmla="*/ 42075 f3744 1"/>
                              <a:gd name="f5517" fmla="*/ 1147762 f3743 1"/>
                              <a:gd name="f5518" fmla="*/ 38265 f3744 1"/>
                              <a:gd name="f5519" fmla="*/ 1185862 f3743 1"/>
                              <a:gd name="f5520" fmla="*/ 35407 f3744 1"/>
                              <a:gd name="f5521" fmla="*/ 1223962 f3743 1"/>
                              <a:gd name="f5522" fmla="*/ 32550 f3744 1"/>
                              <a:gd name="f5523" fmla="*/ 1314449 f3743 1"/>
                              <a:gd name="f5524" fmla="*/ 33502 f3744 1"/>
                              <a:gd name="f5525" fmla="*/ 1345882 f3743 1"/>
                              <a:gd name="f5526" fmla="*/ 1377314 f3743 1"/>
                              <a:gd name="f5527" fmla="*/ 26835 f3744 1"/>
                              <a:gd name="f5528" fmla="*/ 1406842 f3743 1"/>
                              <a:gd name="f5529" fmla="*/ 24930 f3744 1"/>
                              <a:gd name="f5530" fmla="*/ 19215 f3744 1"/>
                              <a:gd name="f5531" fmla="*/ 1349692 f3743 1"/>
                              <a:gd name="f5532" fmla="*/ 23977 f3744 1"/>
                              <a:gd name="f5533" fmla="*/ 1244917 f3743 1"/>
                              <a:gd name="f5534" fmla="*/ 32546 f3744 1"/>
                              <a:gd name="f5535" fmla="*/ 1253485 f3743 1"/>
                              <a:gd name="f5536" fmla="*/ 23025 f3744 1"/>
                              <a:gd name="f5537" fmla="*/ 1209675 f3743 1"/>
                              <a:gd name="f5538" fmla="*/ 1157287 f3743 1"/>
                              <a:gd name="f5539" fmla="*/ 25882 f3744 1"/>
                              <a:gd name="f5540" fmla="*/ 1143000 f3743 1"/>
                              <a:gd name="f5541" fmla="*/ 28740 f3744 1"/>
                              <a:gd name="f5542" fmla="*/ 1119187 f3743 1"/>
                              <a:gd name="f5543" fmla="*/ 40170 f3744 1"/>
                              <a:gd name="f5544" fmla="*/ 45865 f3744 1"/>
                              <a:gd name="f5545" fmla="*/ 1047851 f3743 1"/>
                              <a:gd name="f5546" fmla="*/ 43980 f3744 1"/>
                              <a:gd name="f5547" fmla="*/ 1041082 f3743 1"/>
                              <a:gd name="f5548" fmla="*/ 37312 f3744 1"/>
                              <a:gd name="f5549" fmla="*/ 1079182 f3743 1"/>
                              <a:gd name="f5550" fmla="*/ 1122045 f3743 1"/>
                              <a:gd name="f5551" fmla="*/ 1145857 f3743 1"/>
                              <a:gd name="f5552" fmla="*/ 22072 f3744 1"/>
                              <a:gd name="f5553" fmla="*/ 20167 f3744 1"/>
                              <a:gd name="f5554" fmla="*/ 1212532 f3743 1"/>
                              <a:gd name="f5555" fmla="*/ 1246822 f3743 1"/>
                              <a:gd name="f5556" fmla="*/ 17310 f3744 1"/>
                              <a:gd name="f5557" fmla="*/ 1351597 f3743 1"/>
                              <a:gd name="f5558" fmla="*/ 1463040 f3743 1"/>
                              <a:gd name="f5559" fmla="*/ 1507807 f3743 1"/>
                              <a:gd name="f5560" fmla="*/ 80770 f3744 1"/>
                              <a:gd name="f5561" fmla="*/ 1651843 f3743 1"/>
                              <a:gd name="f5562" fmla="*/ 82734 f3744 1"/>
                              <a:gd name="f5563" fmla="*/ 1670685 f3743 1"/>
                              <a:gd name="f5564" fmla="*/ 86843 f3744 1"/>
                              <a:gd name="f5565" fmla="*/ 1721167 f3743 1"/>
                              <a:gd name="f5566" fmla="*/ 115418 f3744 1"/>
                              <a:gd name="f5567" fmla="*/ 1746885 f3743 1"/>
                              <a:gd name="f5568" fmla="*/ 1724977 f3743 1"/>
                              <a:gd name="f5569" fmla="*/ 84938 f3744 1"/>
                              <a:gd name="f5570" fmla="*/ 1700212 f3743 1"/>
                              <a:gd name="f5571" fmla="*/ 76651 f3744 1"/>
                              <a:gd name="f5572" fmla="*/ 1674524 f3743 1"/>
                              <a:gd name="f5573" fmla="*/ 70650 f3744 1"/>
                              <a:gd name="f5574" fmla="*/ 1675447 f3743 1"/>
                              <a:gd name="f5575" fmla="*/ 1653540 f3743 1"/>
                              <a:gd name="f5576" fmla="*/ 41122 f3744 1"/>
                              <a:gd name="f5577" fmla="*/ 1601152 f3743 1"/>
                              <a:gd name="f5578" fmla="*/ 1554480 f3743 1"/>
                              <a:gd name="f5579" fmla="*/ 1515427 f3743 1"/>
                              <a:gd name="f5580" fmla="*/ 1469707 f3743 1"/>
                              <a:gd name="f5581" fmla="*/ 14452 f3744 1"/>
                              <a:gd name="f5582" fmla="*/ 1423987 f3743 1"/>
                              <a:gd name="f5583" fmla="*/ 3975 f3744 1"/>
                              <a:gd name="f5584" fmla="*/ 10642 f3744 1"/>
                              <a:gd name="f5585" fmla="*/ 1213485 f3743 1"/>
                              <a:gd name="f5586" fmla="*/ 1167765 f3743 1"/>
                              <a:gd name="f5587" fmla="*/ 11595 f3744 1"/>
                              <a:gd name="f5588" fmla="*/ 1074420 f3743 1"/>
                              <a:gd name="f5589" fmla="*/ 1058227 f3743 1"/>
                              <a:gd name="f5590" fmla="*/ 1002982 f3743 1"/>
                              <a:gd name="f5591" fmla="*/ 53505 f3744 1"/>
                              <a:gd name="f5592" fmla="*/ 962977 f3743 1"/>
                              <a:gd name="f5593" fmla="*/ 48742 f3744 1"/>
                              <a:gd name="f5594" fmla="*/ 1017270 f3743 1"/>
                              <a:gd name="f5595" fmla="*/ 53503 f3744 1"/>
                              <a:gd name="f5596" fmla="*/ 1007964 f3743 1"/>
                              <a:gd name="f5597" fmla="*/ 56362 f3744 1"/>
                              <a:gd name="f5598" fmla="*/ 985718 f3743 1"/>
                              <a:gd name="f5599" fmla="*/ 961072 f3743 1"/>
                              <a:gd name="f5600" fmla="*/ 65887 f3744 1"/>
                              <a:gd name="f5601" fmla="*/ 929639 f3743 1"/>
                              <a:gd name="f5602" fmla="*/ 79222 f3744 1"/>
                              <a:gd name="f5603" fmla="*/ 882014 f3743 1"/>
                              <a:gd name="f5604" fmla="*/ 833437 f3743 1"/>
                              <a:gd name="f5605" fmla="*/ 96628 f3744 1"/>
                              <a:gd name="f5606" fmla="*/ 832072 f3743 1"/>
                              <a:gd name="f5607" fmla="*/ 103988 f3744 1"/>
                              <a:gd name="f5608" fmla="*/ 793432 f3743 1"/>
                              <a:gd name="f5609" fmla="*/ 765809 f3743 1"/>
                              <a:gd name="f5610" fmla="*/ 126848 f3744 1"/>
                              <a:gd name="f5611" fmla="*/ 742949 f3743 1"/>
                              <a:gd name="f5612" fmla="*/ 151613 f3744 1"/>
                              <a:gd name="f5613" fmla="*/ 695324 f3743 1"/>
                              <a:gd name="f5614" fmla="*/ 171615 f3744 1"/>
                              <a:gd name="f5615" fmla="*/ 652462 f3743 1"/>
                              <a:gd name="f5616" fmla="*/ 200190 f3744 1"/>
                              <a:gd name="f5617" fmla="*/ 597217 f3743 1"/>
                              <a:gd name="f5618" fmla="*/ 221145 f3744 1"/>
                              <a:gd name="f5619" fmla="*/ 540067 f3743 1"/>
                              <a:gd name="f5620" fmla="*/ 252578 f3744 1"/>
                              <a:gd name="f5621" fmla="*/ 519112 f3743 1"/>
                              <a:gd name="f5622" fmla="*/ 267818 f3744 1"/>
                              <a:gd name="f5623" fmla="*/ 271628 f3744 1"/>
                              <a:gd name="f5624" fmla="*/ 505777 f3743 1"/>
                              <a:gd name="f5625" fmla="*/ 475297 f3743 1"/>
                              <a:gd name="f5626" fmla="*/ 316395 f3744 1"/>
                              <a:gd name="f5627" fmla="*/ 441007 f3743 1"/>
                              <a:gd name="f5628" fmla="*/ 317199 f3744 1"/>
                              <a:gd name="f5629" fmla="*/ 455339 f3743 1"/>
                              <a:gd name="f5630" fmla="*/ 315045 f3744 1"/>
                              <a:gd name="f5631" fmla="*/ 461363 f3743 1"/>
                              <a:gd name="f5632" fmla="*/ 345922 f3744 1"/>
                              <a:gd name="f5633" fmla="*/ 429577 f3743 1"/>
                              <a:gd name="f5634" fmla="*/ 409575 f3743 1"/>
                              <a:gd name="f5635" fmla="*/ 381165 f3744 1"/>
                              <a:gd name="f5636" fmla="*/ 382889 f3744 1"/>
                              <a:gd name="f5637" fmla="*/ 392440 f3743 1"/>
                              <a:gd name="f5638" fmla="*/ 382118 f3744 1"/>
                              <a:gd name="f5639" fmla="*/ 406883 f3744 1"/>
                              <a:gd name="f5640" fmla="*/ 366712 f3743 1"/>
                              <a:gd name="f5641" fmla="*/ 431648 f3744 1"/>
                              <a:gd name="f5642" fmla="*/ 343852 f3743 1"/>
                              <a:gd name="f5643" fmla="*/ 458318 f3744 1"/>
                              <a:gd name="f5644" fmla="*/ 315277 f3743 1"/>
                              <a:gd name="f5645" fmla="*/ 287654 f3743 1"/>
                              <a:gd name="f5646" fmla="*/ 559389 f3744 1"/>
                              <a:gd name="f5647" fmla="*/ 241440 f3743 1"/>
                              <a:gd name="f5648" fmla="*/ 226694 f3743 1"/>
                              <a:gd name="f5649" fmla="*/ 604050 f3744 1"/>
                              <a:gd name="f5650" fmla="*/ 209549 f3743 1"/>
                              <a:gd name="f5651" fmla="*/ 193357 f3743 1"/>
                              <a:gd name="f5652" fmla="*/ 638565 f3744 1"/>
                              <a:gd name="f5653" fmla="*/ 191282 f3743 1"/>
                              <a:gd name="f5654" fmla="*/ 648937 f3744 1"/>
                              <a:gd name="f5655" fmla="*/ 181094 f3743 1"/>
                              <a:gd name="f5656" fmla="*/ 665963 f3744 1"/>
                              <a:gd name="f5657" fmla="*/ 168592 f3743 1"/>
                              <a:gd name="f5658" fmla="*/ 684656 f3744 1"/>
                              <a:gd name="f5659" fmla="*/ 159067 f3743 1"/>
                              <a:gd name="f5660" fmla="*/ 697880 f3744 1"/>
                              <a:gd name="f5661" fmla="*/ 156023 f3743 1"/>
                              <a:gd name="f5662" fmla="*/ 700252 f3744 1"/>
                              <a:gd name="f5663" fmla="*/ 154304 f3743 1"/>
                              <a:gd name="f5664" fmla="*/ 959332 f3744 1"/>
                              <a:gd name="f5665" fmla="*/ 49529 f3743 1"/>
                              <a:gd name="f5666" fmla="*/ 968945 f3744 1"/>
                              <a:gd name="f5667" fmla="*/ 47439 f3743 1"/>
                              <a:gd name="f5668" fmla="*/ 995527 f3744 1"/>
                              <a:gd name="f5669" fmla="*/ 38099 f3743 1"/>
                              <a:gd name="f5670" fmla="*/ 1013863 f3744 1"/>
                              <a:gd name="f5671" fmla="*/ 34408 f3743 1"/>
                              <a:gd name="f5672" fmla="*/ 1023424 f3744 1"/>
                              <a:gd name="f5673" fmla="*/ 34327 f3743 1"/>
                              <a:gd name="f5674" fmla="*/ 1026960 f3744 1"/>
                              <a:gd name="f5675" fmla="*/ 1244130 f3744 1"/>
                              <a:gd name="f5676" fmla="*/ 4762 f3743 1"/>
                              <a:gd name="f5677" fmla="*/ 1305804 f3744 1"/>
                              <a:gd name="f5678" fmla="*/ 4524 f3743 1"/>
                              <a:gd name="f5679" fmla="*/ 5714 f3743 1"/>
                              <a:gd name="f5680" fmla="*/ 1372993 f3744 1"/>
                              <a:gd name="f5681" fmla="*/ 6635 f3743 1"/>
                              <a:gd name="f5682" fmla="*/ 1405103 f3744 1"/>
                              <a:gd name="f5683" fmla="*/ 1434630 f3744 1"/>
                              <a:gd name="f5684" fmla="*/ 7619 f3743 1"/>
                              <a:gd name="f5685" fmla="*/ 1464158 f3744 1"/>
                              <a:gd name="f5686" fmla="*/ 13334 f3743 1"/>
                              <a:gd name="f5687" fmla="*/ 1479392 f3744 1"/>
                              <a:gd name="f5688" fmla="*/ 16797 f3743 1"/>
                              <a:gd name="f5689" fmla="*/ 12382 f3743 1"/>
                              <a:gd name="f5690" fmla="*/ 1433677 f3744 1"/>
                              <a:gd name="f5691" fmla="*/ 6667 f3743 1"/>
                              <a:gd name="f5692" fmla="*/ 1905 f3743 1"/>
                              <a:gd name="f5693" fmla="*/ f3745 1 f2"/>
                              <a:gd name="f5694" fmla="*/ f3748 1 2647519"/>
                              <a:gd name="f5695" fmla="*/ f3749 1 2612594"/>
                              <a:gd name="f5696" fmla="*/ f3750 1 2647519"/>
                              <a:gd name="f5697" fmla="*/ f3751 1 2612594"/>
                              <a:gd name="f5698" fmla="*/ f3752 1 2647519"/>
                              <a:gd name="f5699" fmla="*/ f3753 1 2612594"/>
                              <a:gd name="f5700" fmla="*/ f3754 1 2647519"/>
                              <a:gd name="f5701" fmla="*/ f3755 1 2612594"/>
                              <a:gd name="f5702" fmla="*/ f3756 1 2647519"/>
                              <a:gd name="f5703" fmla="*/ f3757 1 2612594"/>
                              <a:gd name="f5704" fmla="*/ f3758 1 2647519"/>
                              <a:gd name="f5705" fmla="*/ f3759 1 2612594"/>
                              <a:gd name="f5706" fmla="*/ f3760 1 2647519"/>
                              <a:gd name="f5707" fmla="*/ f3761 1 2647519"/>
                              <a:gd name="f5708" fmla="*/ f3762 1 2612594"/>
                              <a:gd name="f5709" fmla="*/ f3763 1 2647519"/>
                              <a:gd name="f5710" fmla="*/ f3764 1 2612594"/>
                              <a:gd name="f5711" fmla="*/ f3765 1 2647519"/>
                              <a:gd name="f5712" fmla="*/ f3766 1 2612594"/>
                              <a:gd name="f5713" fmla="*/ f3767 1 2647519"/>
                              <a:gd name="f5714" fmla="*/ f3768 1 2612594"/>
                              <a:gd name="f5715" fmla="*/ f3769 1 2647519"/>
                              <a:gd name="f5716" fmla="*/ f3770 1 2612594"/>
                              <a:gd name="f5717" fmla="*/ f3771 1 2647519"/>
                              <a:gd name="f5718" fmla="*/ f3772 1 2612594"/>
                              <a:gd name="f5719" fmla="*/ f3773 1 2647519"/>
                              <a:gd name="f5720" fmla="*/ f3774 1 2612594"/>
                              <a:gd name="f5721" fmla="*/ f3775 1 2647519"/>
                              <a:gd name="f5722" fmla="*/ f3776 1 2612594"/>
                              <a:gd name="f5723" fmla="*/ f3777 1 2647519"/>
                              <a:gd name="f5724" fmla="*/ f3778 1 2647519"/>
                              <a:gd name="f5725" fmla="*/ f3779 1 2612594"/>
                              <a:gd name="f5726" fmla="*/ f3780 1 2647519"/>
                              <a:gd name="f5727" fmla="*/ f3781 1 2647519"/>
                              <a:gd name="f5728" fmla="*/ f3782 1 2612594"/>
                              <a:gd name="f5729" fmla="*/ f3783 1 2647519"/>
                              <a:gd name="f5730" fmla="*/ f3784 1 2612594"/>
                              <a:gd name="f5731" fmla="*/ f3785 1 2647519"/>
                              <a:gd name="f5732" fmla="*/ f3786 1 2612594"/>
                              <a:gd name="f5733" fmla="*/ f3787 1 2647519"/>
                              <a:gd name="f5734" fmla="*/ f3788 1 2612594"/>
                              <a:gd name="f5735" fmla="*/ f3789 1 2647519"/>
                              <a:gd name="f5736" fmla="*/ f3790 1 2612594"/>
                              <a:gd name="f5737" fmla="*/ f3791 1 2647519"/>
                              <a:gd name="f5738" fmla="*/ f3792 1 2612594"/>
                              <a:gd name="f5739" fmla="*/ f3793 1 2647519"/>
                              <a:gd name="f5740" fmla="*/ f3794 1 2612594"/>
                              <a:gd name="f5741" fmla="*/ f3795 1 2647519"/>
                              <a:gd name="f5742" fmla="*/ f3796 1 2612594"/>
                              <a:gd name="f5743" fmla="*/ f3797 1 2647519"/>
                              <a:gd name="f5744" fmla="*/ f3798 1 2612594"/>
                              <a:gd name="f5745" fmla="*/ f3799 1 2647519"/>
                              <a:gd name="f5746" fmla="*/ f3800 1 2647519"/>
                              <a:gd name="f5747" fmla="*/ f3801 1 2612594"/>
                              <a:gd name="f5748" fmla="*/ f3802 1 2647519"/>
                              <a:gd name="f5749" fmla="*/ f3803 1 2612594"/>
                              <a:gd name="f5750" fmla="*/ f3804 1 2647519"/>
                              <a:gd name="f5751" fmla="*/ f3805 1 2612594"/>
                              <a:gd name="f5752" fmla="*/ f3806 1 2647519"/>
                              <a:gd name="f5753" fmla="*/ f3807 1 2612594"/>
                              <a:gd name="f5754" fmla="*/ f3808 1 2647519"/>
                              <a:gd name="f5755" fmla="*/ f3809 1 2647519"/>
                              <a:gd name="f5756" fmla="*/ f3810 1 2647519"/>
                              <a:gd name="f5757" fmla="*/ f3811 1 2612594"/>
                              <a:gd name="f5758" fmla="*/ f3812 1 2647519"/>
                              <a:gd name="f5759" fmla="*/ f3813 1 2612594"/>
                              <a:gd name="f5760" fmla="*/ f3814 1 2647519"/>
                              <a:gd name="f5761" fmla="*/ f3815 1 2612594"/>
                              <a:gd name="f5762" fmla="*/ f3816 1 2647519"/>
                              <a:gd name="f5763" fmla="*/ f3817 1 2647519"/>
                              <a:gd name="f5764" fmla="*/ f3818 1 2612594"/>
                              <a:gd name="f5765" fmla="*/ f3819 1 2647519"/>
                              <a:gd name="f5766" fmla="*/ f3820 1 2612594"/>
                              <a:gd name="f5767" fmla="*/ f3821 1 2647519"/>
                              <a:gd name="f5768" fmla="*/ f3822 1 2612594"/>
                              <a:gd name="f5769" fmla="*/ f3823 1 2647519"/>
                              <a:gd name="f5770" fmla="*/ f3824 1 2612594"/>
                              <a:gd name="f5771" fmla="*/ f3825 1 2647519"/>
                              <a:gd name="f5772" fmla="*/ f3826 1 2647519"/>
                              <a:gd name="f5773" fmla="*/ f3827 1 2612594"/>
                              <a:gd name="f5774" fmla="*/ f3828 1 2647519"/>
                              <a:gd name="f5775" fmla="*/ f3829 1 2612594"/>
                              <a:gd name="f5776" fmla="*/ f3830 1 2647519"/>
                              <a:gd name="f5777" fmla="*/ f3831 1 2612594"/>
                              <a:gd name="f5778" fmla="*/ f3832 1 2647519"/>
                              <a:gd name="f5779" fmla="*/ f3833 1 2612594"/>
                              <a:gd name="f5780" fmla="*/ f3834 1 2647519"/>
                              <a:gd name="f5781" fmla="*/ f3835 1 2612594"/>
                              <a:gd name="f5782" fmla="*/ f3836 1 2647519"/>
                              <a:gd name="f5783" fmla="*/ f3837 1 2612594"/>
                              <a:gd name="f5784" fmla="*/ f3838 1 2647519"/>
                              <a:gd name="f5785" fmla="*/ f3839 1 2612594"/>
                              <a:gd name="f5786" fmla="*/ f3840 1 2647519"/>
                              <a:gd name="f5787" fmla="*/ f3841 1 2612594"/>
                              <a:gd name="f5788" fmla="*/ f3842 1 2647519"/>
                              <a:gd name="f5789" fmla="*/ f3843 1 2612594"/>
                              <a:gd name="f5790" fmla="*/ f3844 1 2647519"/>
                              <a:gd name="f5791" fmla="*/ f3845 1 2612594"/>
                              <a:gd name="f5792" fmla="*/ f3846 1 2647519"/>
                              <a:gd name="f5793" fmla="*/ f3847 1 2612594"/>
                              <a:gd name="f5794" fmla="*/ f3848 1 2647519"/>
                              <a:gd name="f5795" fmla="*/ f3849 1 2612594"/>
                              <a:gd name="f5796" fmla="*/ f3850 1 2647519"/>
                              <a:gd name="f5797" fmla="*/ f3851 1 2612594"/>
                              <a:gd name="f5798" fmla="*/ f3852 1 2647519"/>
                              <a:gd name="f5799" fmla="*/ f3853 1 2612594"/>
                              <a:gd name="f5800" fmla="*/ f3854 1 2647519"/>
                              <a:gd name="f5801" fmla="*/ f3855 1 2612594"/>
                              <a:gd name="f5802" fmla="*/ f3856 1 2647519"/>
                              <a:gd name="f5803" fmla="*/ f3857 1 2612594"/>
                              <a:gd name="f5804" fmla="*/ f3858 1 2647519"/>
                              <a:gd name="f5805" fmla="*/ f3859 1 2612594"/>
                              <a:gd name="f5806" fmla="*/ f3860 1 2647519"/>
                              <a:gd name="f5807" fmla="*/ f3861 1 2612594"/>
                              <a:gd name="f5808" fmla="*/ f3862 1 2647519"/>
                              <a:gd name="f5809" fmla="*/ f3863 1 2612594"/>
                              <a:gd name="f5810" fmla="*/ f3864 1 2647519"/>
                              <a:gd name="f5811" fmla="*/ f3865 1 2612594"/>
                              <a:gd name="f5812" fmla="*/ f3866 1 2647519"/>
                              <a:gd name="f5813" fmla="*/ f3867 1 2612594"/>
                              <a:gd name="f5814" fmla="*/ f3868 1 2647519"/>
                              <a:gd name="f5815" fmla="*/ f3869 1 2612594"/>
                              <a:gd name="f5816" fmla="*/ f3870 1 2647519"/>
                              <a:gd name="f5817" fmla="*/ f3871 1 2647519"/>
                              <a:gd name="f5818" fmla="*/ f3872 1 2612594"/>
                              <a:gd name="f5819" fmla="*/ f3873 1 2647519"/>
                              <a:gd name="f5820" fmla="*/ f3874 1 2612594"/>
                              <a:gd name="f5821" fmla="*/ f3875 1 2647519"/>
                              <a:gd name="f5822" fmla="*/ f3876 1 2612594"/>
                              <a:gd name="f5823" fmla="*/ f3877 1 2647519"/>
                              <a:gd name="f5824" fmla="*/ f3878 1 2612594"/>
                              <a:gd name="f5825" fmla="*/ f3879 1 2647519"/>
                              <a:gd name="f5826" fmla="*/ f3880 1 2612594"/>
                              <a:gd name="f5827" fmla="*/ f3881 1 2647519"/>
                              <a:gd name="f5828" fmla="*/ f3882 1 2612594"/>
                              <a:gd name="f5829" fmla="*/ f3883 1 2647519"/>
                              <a:gd name="f5830" fmla="*/ f3884 1 2612594"/>
                              <a:gd name="f5831" fmla="*/ f3885 1 2647519"/>
                              <a:gd name="f5832" fmla="*/ f3886 1 2612594"/>
                              <a:gd name="f5833" fmla="*/ f3887 1 2647519"/>
                              <a:gd name="f5834" fmla="*/ f3888 1 2647519"/>
                              <a:gd name="f5835" fmla="*/ f3889 1 2612594"/>
                              <a:gd name="f5836" fmla="*/ f3890 1 2647519"/>
                              <a:gd name="f5837" fmla="*/ f3891 1 2612594"/>
                              <a:gd name="f5838" fmla="*/ f3892 1 2647519"/>
                              <a:gd name="f5839" fmla="*/ f3893 1 2612594"/>
                              <a:gd name="f5840" fmla="*/ f3894 1 2647519"/>
                              <a:gd name="f5841" fmla="*/ f3895 1 2612594"/>
                              <a:gd name="f5842" fmla="*/ f3896 1 2647519"/>
                              <a:gd name="f5843" fmla="*/ f3897 1 2612594"/>
                              <a:gd name="f5844" fmla="*/ f3898 1 2647519"/>
                              <a:gd name="f5845" fmla="*/ f3899 1 2612594"/>
                              <a:gd name="f5846" fmla="*/ f3900 1 2647519"/>
                              <a:gd name="f5847" fmla="*/ f3901 1 2612594"/>
                              <a:gd name="f5848" fmla="*/ f3902 1 2647519"/>
                              <a:gd name="f5849" fmla="*/ f3903 1 2612594"/>
                              <a:gd name="f5850" fmla="*/ f3904 1 2647519"/>
                              <a:gd name="f5851" fmla="*/ f3905 1 2612594"/>
                              <a:gd name="f5852" fmla="*/ f3906 1 2647519"/>
                              <a:gd name="f5853" fmla="*/ f3907 1 2612594"/>
                              <a:gd name="f5854" fmla="*/ f3908 1 2647519"/>
                              <a:gd name="f5855" fmla="*/ f3909 1 2612594"/>
                              <a:gd name="f5856" fmla="*/ f3910 1 2647519"/>
                              <a:gd name="f5857" fmla="*/ f3911 1 2612594"/>
                              <a:gd name="f5858" fmla="*/ f3912 1 2647519"/>
                              <a:gd name="f5859" fmla="*/ f3913 1 2612594"/>
                              <a:gd name="f5860" fmla="*/ f3914 1 2647519"/>
                              <a:gd name="f5861" fmla="*/ f3915 1 2612594"/>
                              <a:gd name="f5862" fmla="*/ f3916 1 2647519"/>
                              <a:gd name="f5863" fmla="*/ f3917 1 2612594"/>
                              <a:gd name="f5864" fmla="*/ f3918 1 2647519"/>
                              <a:gd name="f5865" fmla="*/ f3919 1 2612594"/>
                              <a:gd name="f5866" fmla="*/ f3920 1 2647519"/>
                              <a:gd name="f5867" fmla="*/ f3921 1 2612594"/>
                              <a:gd name="f5868" fmla="*/ f3922 1 2647519"/>
                              <a:gd name="f5869" fmla="*/ f3923 1 2612594"/>
                              <a:gd name="f5870" fmla="*/ f3924 1 2647519"/>
                              <a:gd name="f5871" fmla="*/ f3925 1 2612594"/>
                              <a:gd name="f5872" fmla="*/ f3926 1 2647519"/>
                              <a:gd name="f5873" fmla="*/ f3927 1 2612594"/>
                              <a:gd name="f5874" fmla="*/ f3928 1 2647519"/>
                              <a:gd name="f5875" fmla="*/ f3929 1 2612594"/>
                              <a:gd name="f5876" fmla="*/ f3930 1 2647519"/>
                              <a:gd name="f5877" fmla="*/ f3931 1 2612594"/>
                              <a:gd name="f5878" fmla="*/ f3932 1 2647519"/>
                              <a:gd name="f5879" fmla="*/ f3933 1 2612594"/>
                              <a:gd name="f5880" fmla="*/ f3934 1 2647519"/>
                              <a:gd name="f5881" fmla="*/ f3935 1 2612594"/>
                              <a:gd name="f5882" fmla="*/ f3936 1 2647519"/>
                              <a:gd name="f5883" fmla="*/ f3937 1 2612594"/>
                              <a:gd name="f5884" fmla="*/ f3938 1 2647519"/>
                              <a:gd name="f5885" fmla="*/ f3939 1 2612594"/>
                              <a:gd name="f5886" fmla="*/ f3940 1 2647519"/>
                              <a:gd name="f5887" fmla="*/ f3941 1 2612594"/>
                              <a:gd name="f5888" fmla="*/ f3942 1 2647519"/>
                              <a:gd name="f5889" fmla="*/ f3943 1 2647519"/>
                              <a:gd name="f5890" fmla="*/ f3944 1 2612594"/>
                              <a:gd name="f5891" fmla="*/ f3945 1 2647519"/>
                              <a:gd name="f5892" fmla="*/ f3946 1 2612594"/>
                              <a:gd name="f5893" fmla="*/ f3947 1 2647519"/>
                              <a:gd name="f5894" fmla="*/ f3948 1 2612594"/>
                              <a:gd name="f5895" fmla="*/ f3949 1 2647519"/>
                              <a:gd name="f5896" fmla="*/ f3950 1 2612594"/>
                              <a:gd name="f5897" fmla="*/ f3951 1 2647519"/>
                              <a:gd name="f5898" fmla="*/ f3952 1 2612594"/>
                              <a:gd name="f5899" fmla="*/ f3953 1 2647519"/>
                              <a:gd name="f5900" fmla="*/ f3954 1 2647519"/>
                              <a:gd name="f5901" fmla="*/ f3955 1 2612594"/>
                              <a:gd name="f5902" fmla="*/ f3956 1 2647519"/>
                              <a:gd name="f5903" fmla="*/ f3957 1 2612594"/>
                              <a:gd name="f5904" fmla="*/ f3958 1 2647519"/>
                              <a:gd name="f5905" fmla="*/ f3959 1 2612594"/>
                              <a:gd name="f5906" fmla="*/ f3960 1 2647519"/>
                              <a:gd name="f5907" fmla="*/ f3961 1 2612594"/>
                              <a:gd name="f5908" fmla="*/ f3962 1 2647519"/>
                              <a:gd name="f5909" fmla="*/ f3963 1 2647519"/>
                              <a:gd name="f5910" fmla="*/ f3964 1 2647519"/>
                              <a:gd name="f5911" fmla="*/ f3965 1 2647519"/>
                              <a:gd name="f5912" fmla="*/ f3966 1 2647519"/>
                              <a:gd name="f5913" fmla="*/ f3967 1 2647519"/>
                              <a:gd name="f5914" fmla="*/ f3968 1 2647519"/>
                              <a:gd name="f5915" fmla="*/ f3969 1 2647519"/>
                              <a:gd name="f5916" fmla="*/ f3970 1 2612594"/>
                              <a:gd name="f5917" fmla="*/ f3971 1 2647519"/>
                              <a:gd name="f5918" fmla="*/ f3972 1 2612594"/>
                              <a:gd name="f5919" fmla="*/ f3973 1 2647519"/>
                              <a:gd name="f5920" fmla="*/ f3974 1 2612594"/>
                              <a:gd name="f5921" fmla="*/ f3975 1 2647519"/>
                              <a:gd name="f5922" fmla="*/ f3976 1 2612594"/>
                              <a:gd name="f5923" fmla="*/ f3977 1 2647519"/>
                              <a:gd name="f5924" fmla="*/ f3978 1 2612594"/>
                              <a:gd name="f5925" fmla="*/ f3979 1 2647519"/>
                              <a:gd name="f5926" fmla="*/ f3980 1 2612594"/>
                              <a:gd name="f5927" fmla="*/ f3981 1 2647519"/>
                              <a:gd name="f5928" fmla="*/ f3982 1 2612594"/>
                              <a:gd name="f5929" fmla="*/ f3983 1 2647519"/>
                              <a:gd name="f5930" fmla="*/ f3984 1 2612594"/>
                              <a:gd name="f5931" fmla="*/ f3985 1 2647519"/>
                              <a:gd name="f5932" fmla="*/ f3986 1 2612594"/>
                              <a:gd name="f5933" fmla="*/ f3987 1 2647519"/>
                              <a:gd name="f5934" fmla="*/ f3988 1 2612594"/>
                              <a:gd name="f5935" fmla="*/ f3989 1 2647519"/>
                              <a:gd name="f5936" fmla="*/ f3990 1 2612594"/>
                              <a:gd name="f5937" fmla="*/ f3991 1 2647519"/>
                              <a:gd name="f5938" fmla="*/ f3992 1 2612594"/>
                              <a:gd name="f5939" fmla="*/ f3993 1 2647519"/>
                              <a:gd name="f5940" fmla="*/ f3994 1 2612594"/>
                              <a:gd name="f5941" fmla="*/ f3995 1 2647519"/>
                              <a:gd name="f5942" fmla="*/ f3996 1 2612594"/>
                              <a:gd name="f5943" fmla="*/ f3997 1 2647519"/>
                              <a:gd name="f5944" fmla="*/ f3998 1 2612594"/>
                              <a:gd name="f5945" fmla="*/ f3999 1 2647519"/>
                              <a:gd name="f5946" fmla="*/ f4000 1 2612594"/>
                              <a:gd name="f5947" fmla="*/ f4001 1 2647519"/>
                              <a:gd name="f5948" fmla="*/ f4002 1 2612594"/>
                              <a:gd name="f5949" fmla="*/ f4003 1 2647519"/>
                              <a:gd name="f5950" fmla="*/ f4004 1 2612594"/>
                              <a:gd name="f5951" fmla="*/ f4005 1 2647519"/>
                              <a:gd name="f5952" fmla="*/ f4006 1 2612594"/>
                              <a:gd name="f5953" fmla="*/ f4007 1 2647519"/>
                              <a:gd name="f5954" fmla="*/ f4008 1 2612594"/>
                              <a:gd name="f5955" fmla="*/ f4009 1 2612594"/>
                              <a:gd name="f5956" fmla="*/ f4010 1 2647519"/>
                              <a:gd name="f5957" fmla="*/ f4011 1 2612594"/>
                              <a:gd name="f5958" fmla="*/ f4012 1 2647519"/>
                              <a:gd name="f5959" fmla="*/ f4013 1 2647519"/>
                              <a:gd name="f5960" fmla="*/ f4014 1 2612594"/>
                              <a:gd name="f5961" fmla="*/ f4015 1 2647519"/>
                              <a:gd name="f5962" fmla="*/ f4016 1 2612594"/>
                              <a:gd name="f5963" fmla="*/ f4017 1 2647519"/>
                              <a:gd name="f5964" fmla="*/ f4018 1 2612594"/>
                              <a:gd name="f5965" fmla="*/ f4019 1 2647519"/>
                              <a:gd name="f5966" fmla="*/ f4020 1 2612594"/>
                              <a:gd name="f5967" fmla="*/ f4021 1 2647519"/>
                              <a:gd name="f5968" fmla="*/ f4022 1 2612594"/>
                              <a:gd name="f5969" fmla="*/ f4023 1 2647519"/>
                              <a:gd name="f5970" fmla="*/ f4024 1 2612594"/>
                              <a:gd name="f5971" fmla="*/ f4025 1 2647519"/>
                              <a:gd name="f5972" fmla="*/ f4026 1 2612594"/>
                              <a:gd name="f5973" fmla="*/ f4027 1 2647519"/>
                              <a:gd name="f5974" fmla="*/ f4028 1 2612594"/>
                              <a:gd name="f5975" fmla="*/ f4029 1 2647519"/>
                              <a:gd name="f5976" fmla="*/ f4030 1 2612594"/>
                              <a:gd name="f5977" fmla="*/ f4031 1 2647519"/>
                              <a:gd name="f5978" fmla="*/ f4032 1 2612594"/>
                              <a:gd name="f5979" fmla="*/ f4033 1 2647519"/>
                              <a:gd name="f5980" fmla="*/ f4034 1 2612594"/>
                              <a:gd name="f5981" fmla="*/ f4035 1 2647519"/>
                              <a:gd name="f5982" fmla="*/ f4036 1 2612594"/>
                              <a:gd name="f5983" fmla="*/ f4037 1 2647519"/>
                              <a:gd name="f5984" fmla="*/ f4038 1 2612594"/>
                              <a:gd name="f5985" fmla="*/ f4039 1 2612594"/>
                              <a:gd name="f5986" fmla="*/ f4040 1 2612594"/>
                              <a:gd name="f5987" fmla="*/ f4041 1 2647519"/>
                              <a:gd name="f5988" fmla="*/ f4042 1 2612594"/>
                              <a:gd name="f5989" fmla="*/ f4043 1 2647519"/>
                              <a:gd name="f5990" fmla="*/ f4044 1 2612594"/>
                              <a:gd name="f5991" fmla="*/ f4045 1 2647519"/>
                              <a:gd name="f5992" fmla="*/ f4046 1 2612594"/>
                              <a:gd name="f5993" fmla="*/ f4047 1 2647519"/>
                              <a:gd name="f5994" fmla="*/ f4048 1 2612594"/>
                              <a:gd name="f5995" fmla="*/ f4049 1 2647519"/>
                              <a:gd name="f5996" fmla="*/ f4050 1 2612594"/>
                              <a:gd name="f5997" fmla="*/ f4051 1 2647519"/>
                              <a:gd name="f5998" fmla="*/ f4052 1 2612594"/>
                              <a:gd name="f5999" fmla="*/ f4053 1 2647519"/>
                              <a:gd name="f6000" fmla="*/ f4054 1 2612594"/>
                              <a:gd name="f6001" fmla="*/ f4055 1 2647519"/>
                              <a:gd name="f6002" fmla="*/ f4056 1 2612594"/>
                              <a:gd name="f6003" fmla="*/ f4057 1 2647519"/>
                              <a:gd name="f6004" fmla="*/ f4058 1 2612594"/>
                              <a:gd name="f6005" fmla="*/ f4059 1 2647519"/>
                              <a:gd name="f6006" fmla="*/ f4060 1 2612594"/>
                              <a:gd name="f6007" fmla="*/ f4061 1 2647519"/>
                              <a:gd name="f6008" fmla="*/ f4062 1 2612594"/>
                              <a:gd name="f6009" fmla="*/ f4063 1 2647519"/>
                              <a:gd name="f6010" fmla="*/ f4064 1 2612594"/>
                              <a:gd name="f6011" fmla="*/ f4065 1 2647519"/>
                              <a:gd name="f6012" fmla="*/ f4066 1 2612594"/>
                              <a:gd name="f6013" fmla="*/ f4067 1 2647519"/>
                              <a:gd name="f6014" fmla="*/ f4068 1 2612594"/>
                              <a:gd name="f6015" fmla="*/ f4069 1 2647519"/>
                              <a:gd name="f6016" fmla="*/ f4070 1 2647519"/>
                              <a:gd name="f6017" fmla="*/ f4071 1 2612594"/>
                              <a:gd name="f6018" fmla="*/ f4072 1 2647519"/>
                              <a:gd name="f6019" fmla="*/ f4073 1 2647519"/>
                              <a:gd name="f6020" fmla="*/ f4074 1 2612594"/>
                              <a:gd name="f6021" fmla="*/ f4075 1 2647519"/>
                              <a:gd name="f6022" fmla="*/ f4076 1 2612594"/>
                              <a:gd name="f6023" fmla="*/ f4077 1 2647519"/>
                              <a:gd name="f6024" fmla="*/ f4078 1 2612594"/>
                              <a:gd name="f6025" fmla="*/ f4079 1 2647519"/>
                              <a:gd name="f6026" fmla="*/ f4080 1 2612594"/>
                              <a:gd name="f6027" fmla="*/ f4081 1 2647519"/>
                              <a:gd name="f6028" fmla="*/ f4082 1 2647519"/>
                              <a:gd name="f6029" fmla="*/ f4083 1 2612594"/>
                              <a:gd name="f6030" fmla="*/ f4084 1 2647519"/>
                              <a:gd name="f6031" fmla="*/ f4085 1 2612594"/>
                              <a:gd name="f6032" fmla="*/ f4086 1 2647519"/>
                              <a:gd name="f6033" fmla="*/ f4087 1 2612594"/>
                              <a:gd name="f6034" fmla="*/ f4088 1 2647519"/>
                              <a:gd name="f6035" fmla="*/ f4089 1 2647519"/>
                              <a:gd name="f6036" fmla="*/ f4090 1 2612594"/>
                              <a:gd name="f6037" fmla="*/ f4091 1 2647519"/>
                              <a:gd name="f6038" fmla="*/ f4092 1 2612594"/>
                              <a:gd name="f6039" fmla="*/ f4093 1 2647519"/>
                              <a:gd name="f6040" fmla="*/ f4094 1 2612594"/>
                              <a:gd name="f6041" fmla="*/ f4095 1 2647519"/>
                              <a:gd name="f6042" fmla="*/ f4096 1 2612594"/>
                              <a:gd name="f6043" fmla="*/ f4097 1 2647519"/>
                              <a:gd name="f6044" fmla="*/ f4098 1 2612594"/>
                              <a:gd name="f6045" fmla="*/ f4099 1 2647519"/>
                              <a:gd name="f6046" fmla="*/ f4100 1 2612594"/>
                              <a:gd name="f6047" fmla="*/ f4101 1 2647519"/>
                              <a:gd name="f6048" fmla="*/ f4102 1 2612594"/>
                              <a:gd name="f6049" fmla="*/ f4103 1 2647519"/>
                              <a:gd name="f6050" fmla="*/ f4104 1 2647519"/>
                              <a:gd name="f6051" fmla="*/ f4105 1 2647519"/>
                              <a:gd name="f6052" fmla="*/ f4106 1 2612594"/>
                              <a:gd name="f6053" fmla="*/ f4107 1 2647519"/>
                              <a:gd name="f6054" fmla="*/ f4108 1 2612594"/>
                              <a:gd name="f6055" fmla="*/ f4109 1 2647519"/>
                              <a:gd name="f6056" fmla="*/ f4110 1 2612594"/>
                              <a:gd name="f6057" fmla="*/ f4111 1 2647519"/>
                              <a:gd name="f6058" fmla="*/ f4112 1 2612594"/>
                              <a:gd name="f6059" fmla="*/ f4113 1 2647519"/>
                              <a:gd name="f6060" fmla="*/ f4114 1 2612594"/>
                              <a:gd name="f6061" fmla="*/ f4115 1 2647519"/>
                              <a:gd name="f6062" fmla="*/ f4116 1 2612594"/>
                              <a:gd name="f6063" fmla="*/ f4117 1 2647519"/>
                              <a:gd name="f6064" fmla="*/ f4118 1 2612594"/>
                              <a:gd name="f6065" fmla="*/ f4119 1 2647519"/>
                              <a:gd name="f6066" fmla="*/ f4120 1 2612594"/>
                              <a:gd name="f6067" fmla="*/ f4121 1 2647519"/>
                              <a:gd name="f6068" fmla="*/ f4122 1 2647519"/>
                              <a:gd name="f6069" fmla="*/ f4123 1 2612594"/>
                              <a:gd name="f6070" fmla="*/ f4124 1 2647519"/>
                              <a:gd name="f6071" fmla="*/ f4125 1 2612594"/>
                              <a:gd name="f6072" fmla="*/ f4126 1 2647519"/>
                              <a:gd name="f6073" fmla="*/ f4127 1 2612594"/>
                              <a:gd name="f6074" fmla="*/ f4128 1 2647519"/>
                              <a:gd name="f6075" fmla="*/ f4129 1 2612594"/>
                              <a:gd name="f6076" fmla="*/ f4130 1 2647519"/>
                              <a:gd name="f6077" fmla="*/ f4131 1 2612594"/>
                              <a:gd name="f6078" fmla="*/ f4132 1 2647519"/>
                              <a:gd name="f6079" fmla="*/ f4133 1 2612594"/>
                              <a:gd name="f6080" fmla="*/ f4134 1 2647519"/>
                              <a:gd name="f6081" fmla="*/ f4135 1 2612594"/>
                              <a:gd name="f6082" fmla="*/ f4136 1 2647519"/>
                              <a:gd name="f6083" fmla="*/ f4137 1 2612594"/>
                              <a:gd name="f6084" fmla="*/ f4138 1 2647519"/>
                              <a:gd name="f6085" fmla="*/ f4139 1 2612594"/>
                              <a:gd name="f6086" fmla="*/ f4140 1 2647519"/>
                              <a:gd name="f6087" fmla="*/ f4141 1 2612594"/>
                              <a:gd name="f6088" fmla="*/ f4142 1 2647519"/>
                              <a:gd name="f6089" fmla="*/ f4143 1 2612594"/>
                              <a:gd name="f6090" fmla="*/ f4144 1 2647519"/>
                              <a:gd name="f6091" fmla="*/ f4145 1 2612594"/>
                              <a:gd name="f6092" fmla="*/ f4146 1 2647519"/>
                              <a:gd name="f6093" fmla="*/ f4147 1 2612594"/>
                              <a:gd name="f6094" fmla="*/ f4148 1 2647519"/>
                              <a:gd name="f6095" fmla="*/ f4149 1 2612594"/>
                              <a:gd name="f6096" fmla="*/ f4150 1 2647519"/>
                              <a:gd name="f6097" fmla="*/ f4151 1 2612594"/>
                              <a:gd name="f6098" fmla="*/ f4152 1 2647519"/>
                              <a:gd name="f6099" fmla="*/ f4153 1 2612594"/>
                              <a:gd name="f6100" fmla="*/ f4154 1 2647519"/>
                              <a:gd name="f6101" fmla="*/ f4155 1 2612594"/>
                              <a:gd name="f6102" fmla="*/ f4156 1 2647519"/>
                              <a:gd name="f6103" fmla="*/ f4157 1 2612594"/>
                              <a:gd name="f6104" fmla="*/ f4158 1 2647519"/>
                              <a:gd name="f6105" fmla="*/ f4159 1 2612594"/>
                              <a:gd name="f6106" fmla="*/ f4160 1 2647519"/>
                              <a:gd name="f6107" fmla="*/ f4161 1 2612594"/>
                              <a:gd name="f6108" fmla="*/ f4162 1 2647519"/>
                              <a:gd name="f6109" fmla="*/ f4163 1 2612594"/>
                              <a:gd name="f6110" fmla="*/ f4164 1 2647519"/>
                              <a:gd name="f6111" fmla="*/ f4165 1 2612594"/>
                              <a:gd name="f6112" fmla="*/ f4166 1 2647519"/>
                              <a:gd name="f6113" fmla="*/ f4167 1 2612594"/>
                              <a:gd name="f6114" fmla="*/ f4168 1 2647519"/>
                              <a:gd name="f6115" fmla="*/ f4169 1 2612594"/>
                              <a:gd name="f6116" fmla="*/ f4170 1 2647519"/>
                              <a:gd name="f6117" fmla="*/ f4171 1 2612594"/>
                              <a:gd name="f6118" fmla="*/ f4172 1 2647519"/>
                              <a:gd name="f6119" fmla="*/ f4173 1 2612594"/>
                              <a:gd name="f6120" fmla="*/ f4174 1 2647519"/>
                              <a:gd name="f6121" fmla="*/ f4175 1 2612594"/>
                              <a:gd name="f6122" fmla="*/ f4176 1 2647519"/>
                              <a:gd name="f6123" fmla="*/ f4177 1 2612594"/>
                              <a:gd name="f6124" fmla="*/ f4178 1 2647519"/>
                              <a:gd name="f6125" fmla="*/ f4179 1 2612594"/>
                              <a:gd name="f6126" fmla="*/ f4180 1 2647519"/>
                              <a:gd name="f6127" fmla="*/ f4181 1 2612594"/>
                              <a:gd name="f6128" fmla="*/ f4182 1 2647519"/>
                              <a:gd name="f6129" fmla="*/ f4183 1 2612594"/>
                              <a:gd name="f6130" fmla="*/ f4184 1 2647519"/>
                              <a:gd name="f6131" fmla="*/ f4185 1 2612594"/>
                              <a:gd name="f6132" fmla="*/ f4186 1 2647519"/>
                              <a:gd name="f6133" fmla="*/ f4187 1 2612594"/>
                              <a:gd name="f6134" fmla="*/ f4188 1 2647519"/>
                              <a:gd name="f6135" fmla="*/ f4189 1 2612594"/>
                              <a:gd name="f6136" fmla="*/ f4190 1 2647519"/>
                              <a:gd name="f6137" fmla="*/ f4191 1 2612594"/>
                              <a:gd name="f6138" fmla="*/ f4192 1 2647519"/>
                              <a:gd name="f6139" fmla="*/ f4193 1 2612594"/>
                              <a:gd name="f6140" fmla="*/ f4194 1 2647519"/>
                              <a:gd name="f6141" fmla="*/ f4195 1 2612594"/>
                              <a:gd name="f6142" fmla="*/ f4196 1 2647519"/>
                              <a:gd name="f6143" fmla="*/ f4197 1 2612594"/>
                              <a:gd name="f6144" fmla="*/ f4198 1 2647519"/>
                              <a:gd name="f6145" fmla="*/ f4199 1 2612594"/>
                              <a:gd name="f6146" fmla="*/ f4200 1 2647519"/>
                              <a:gd name="f6147" fmla="*/ f4201 1 2612594"/>
                              <a:gd name="f6148" fmla="*/ f4202 1 2647519"/>
                              <a:gd name="f6149" fmla="*/ f4203 1 2612594"/>
                              <a:gd name="f6150" fmla="*/ f4204 1 2647519"/>
                              <a:gd name="f6151" fmla="*/ f4205 1 2612594"/>
                              <a:gd name="f6152" fmla="*/ f4206 1 2647519"/>
                              <a:gd name="f6153" fmla="*/ f4207 1 2612594"/>
                              <a:gd name="f6154" fmla="*/ f4208 1 2647519"/>
                              <a:gd name="f6155" fmla="*/ f4209 1 2612594"/>
                              <a:gd name="f6156" fmla="*/ f4210 1 2647519"/>
                              <a:gd name="f6157" fmla="*/ f4211 1 2612594"/>
                              <a:gd name="f6158" fmla="*/ f4212 1 2647519"/>
                              <a:gd name="f6159" fmla="*/ f4213 1 2612594"/>
                              <a:gd name="f6160" fmla="*/ f4214 1 2647519"/>
                              <a:gd name="f6161" fmla="*/ f4215 1 2647519"/>
                              <a:gd name="f6162" fmla="*/ f4216 1 2612594"/>
                              <a:gd name="f6163" fmla="*/ f4217 1 2647519"/>
                              <a:gd name="f6164" fmla="*/ f4218 1 2612594"/>
                              <a:gd name="f6165" fmla="*/ f4219 1 2647519"/>
                              <a:gd name="f6166" fmla="*/ f4220 1 2612594"/>
                              <a:gd name="f6167" fmla="*/ f4221 1 2647519"/>
                              <a:gd name="f6168" fmla="*/ f4222 1 2612594"/>
                              <a:gd name="f6169" fmla="*/ f4223 1 2647519"/>
                              <a:gd name="f6170" fmla="*/ f4224 1 2612594"/>
                              <a:gd name="f6171" fmla="*/ f4225 1 2647519"/>
                              <a:gd name="f6172" fmla="*/ f4226 1 2612594"/>
                              <a:gd name="f6173" fmla="*/ f4227 1 2647519"/>
                              <a:gd name="f6174" fmla="*/ f4228 1 2612594"/>
                              <a:gd name="f6175" fmla="*/ f4229 1 2647519"/>
                              <a:gd name="f6176" fmla="*/ f4230 1 2612594"/>
                              <a:gd name="f6177" fmla="*/ f4231 1 2647519"/>
                              <a:gd name="f6178" fmla="*/ f4232 1 2612594"/>
                              <a:gd name="f6179" fmla="*/ f4233 1 2647519"/>
                              <a:gd name="f6180" fmla="*/ f4234 1 2647519"/>
                              <a:gd name="f6181" fmla="*/ f4235 1 2612594"/>
                              <a:gd name="f6182" fmla="*/ f4236 1 2647519"/>
                              <a:gd name="f6183" fmla="*/ f4237 1 2612594"/>
                              <a:gd name="f6184" fmla="*/ f4238 1 2647519"/>
                              <a:gd name="f6185" fmla="*/ f4239 1 2612594"/>
                              <a:gd name="f6186" fmla="*/ f4240 1 2647519"/>
                              <a:gd name="f6187" fmla="*/ f4241 1 2612594"/>
                              <a:gd name="f6188" fmla="*/ f4242 1 2647519"/>
                              <a:gd name="f6189" fmla="*/ f4243 1 2612594"/>
                              <a:gd name="f6190" fmla="*/ f4244 1 2647519"/>
                              <a:gd name="f6191" fmla="*/ f4245 1 2612594"/>
                              <a:gd name="f6192" fmla="*/ f4246 1 2647519"/>
                              <a:gd name="f6193" fmla="*/ f4247 1 2612594"/>
                              <a:gd name="f6194" fmla="*/ f4248 1 2647519"/>
                              <a:gd name="f6195" fmla="*/ f4249 1 2612594"/>
                              <a:gd name="f6196" fmla="*/ f4250 1 2647519"/>
                              <a:gd name="f6197" fmla="*/ f4251 1 2612594"/>
                              <a:gd name="f6198" fmla="*/ f4252 1 2647519"/>
                              <a:gd name="f6199" fmla="*/ f4253 1 2612594"/>
                              <a:gd name="f6200" fmla="*/ f4254 1 2647519"/>
                              <a:gd name="f6201" fmla="*/ f4255 1 2612594"/>
                              <a:gd name="f6202" fmla="*/ f4256 1 2612594"/>
                              <a:gd name="f6203" fmla="*/ f4257 1 2647519"/>
                              <a:gd name="f6204" fmla="*/ f4258 1 2612594"/>
                              <a:gd name="f6205" fmla="*/ f4259 1 2647519"/>
                              <a:gd name="f6206" fmla="*/ f4260 1 2612594"/>
                              <a:gd name="f6207" fmla="*/ f4261 1 2647519"/>
                              <a:gd name="f6208" fmla="*/ f4262 1 2647519"/>
                              <a:gd name="f6209" fmla="*/ f4263 1 2612594"/>
                              <a:gd name="f6210" fmla="*/ f4264 1 2647519"/>
                              <a:gd name="f6211" fmla="*/ f4265 1 2612594"/>
                              <a:gd name="f6212" fmla="*/ f4266 1 2647519"/>
                              <a:gd name="f6213" fmla="*/ f4267 1 2612594"/>
                              <a:gd name="f6214" fmla="*/ f4268 1 2647519"/>
                              <a:gd name="f6215" fmla="*/ f4269 1 2612594"/>
                              <a:gd name="f6216" fmla="*/ f4270 1 2647519"/>
                              <a:gd name="f6217" fmla="*/ f4271 1 2612594"/>
                              <a:gd name="f6218" fmla="*/ f4272 1 2647519"/>
                              <a:gd name="f6219" fmla="*/ f4273 1 2612594"/>
                              <a:gd name="f6220" fmla="*/ f4274 1 2647519"/>
                              <a:gd name="f6221" fmla="*/ f4275 1 2612594"/>
                              <a:gd name="f6222" fmla="*/ f4276 1 2612594"/>
                              <a:gd name="f6223" fmla="*/ f4277 1 2647519"/>
                              <a:gd name="f6224" fmla="*/ f4278 1 2612594"/>
                              <a:gd name="f6225" fmla="*/ f4279 1 2647519"/>
                              <a:gd name="f6226" fmla="*/ f4280 1 2612594"/>
                              <a:gd name="f6227" fmla="*/ f4281 1 2647519"/>
                              <a:gd name="f6228" fmla="*/ f4282 1 2612594"/>
                              <a:gd name="f6229" fmla="*/ f4283 1 2647519"/>
                              <a:gd name="f6230" fmla="*/ f4284 1 2647519"/>
                              <a:gd name="f6231" fmla="*/ f4285 1 2612594"/>
                              <a:gd name="f6232" fmla="*/ f4286 1 2647519"/>
                              <a:gd name="f6233" fmla="*/ f4287 1 2612594"/>
                              <a:gd name="f6234" fmla="*/ f4288 1 2647519"/>
                              <a:gd name="f6235" fmla="*/ f4289 1 2612594"/>
                              <a:gd name="f6236" fmla="*/ f4290 1 2647519"/>
                              <a:gd name="f6237" fmla="*/ f4291 1 2612594"/>
                              <a:gd name="f6238" fmla="*/ f4292 1 2647519"/>
                              <a:gd name="f6239" fmla="*/ f4293 1 2612594"/>
                              <a:gd name="f6240" fmla="*/ f4294 1 2647519"/>
                              <a:gd name="f6241" fmla="*/ f4295 1 2612594"/>
                              <a:gd name="f6242" fmla="*/ f4296 1 2647519"/>
                              <a:gd name="f6243" fmla="*/ f4297 1 2612594"/>
                              <a:gd name="f6244" fmla="*/ f4298 1 2647519"/>
                              <a:gd name="f6245" fmla="*/ f4299 1 2612594"/>
                              <a:gd name="f6246" fmla="*/ f4300 1 2647519"/>
                              <a:gd name="f6247" fmla="*/ f4301 1 2612594"/>
                              <a:gd name="f6248" fmla="*/ f4302 1 2647519"/>
                              <a:gd name="f6249" fmla="*/ f4303 1 2612594"/>
                              <a:gd name="f6250" fmla="*/ f4304 1 2647519"/>
                              <a:gd name="f6251" fmla="*/ f4305 1 2612594"/>
                              <a:gd name="f6252" fmla="*/ f4306 1 2647519"/>
                              <a:gd name="f6253" fmla="*/ f4307 1 2612594"/>
                              <a:gd name="f6254" fmla="*/ f4308 1 2647519"/>
                              <a:gd name="f6255" fmla="*/ f4309 1 2612594"/>
                              <a:gd name="f6256" fmla="*/ f4310 1 2647519"/>
                              <a:gd name="f6257" fmla="*/ f4311 1 2612594"/>
                              <a:gd name="f6258" fmla="*/ f4312 1 2647519"/>
                              <a:gd name="f6259" fmla="*/ f4313 1 2612594"/>
                              <a:gd name="f6260" fmla="*/ f4314 1 2647519"/>
                              <a:gd name="f6261" fmla="*/ f4315 1 2612594"/>
                              <a:gd name="f6262" fmla="*/ f4316 1 2647519"/>
                              <a:gd name="f6263" fmla="*/ f4317 1 2612594"/>
                              <a:gd name="f6264" fmla="*/ f4318 1 2647519"/>
                              <a:gd name="f6265" fmla="*/ f4319 1 2612594"/>
                              <a:gd name="f6266" fmla="*/ f4320 1 2647519"/>
                              <a:gd name="f6267" fmla="*/ f4321 1 2612594"/>
                              <a:gd name="f6268" fmla="*/ f4322 1 2647519"/>
                              <a:gd name="f6269" fmla="*/ f4323 1 2612594"/>
                              <a:gd name="f6270" fmla="*/ f4324 1 2647519"/>
                              <a:gd name="f6271" fmla="*/ f4325 1 2612594"/>
                              <a:gd name="f6272" fmla="*/ f4326 1 2647519"/>
                              <a:gd name="f6273" fmla="*/ f4327 1 2612594"/>
                              <a:gd name="f6274" fmla="*/ f4328 1 2647519"/>
                              <a:gd name="f6275" fmla="*/ f4329 1 2647519"/>
                              <a:gd name="f6276" fmla="*/ f4330 1 2647519"/>
                              <a:gd name="f6277" fmla="*/ f4331 1 2612594"/>
                              <a:gd name="f6278" fmla="*/ f4332 1 2647519"/>
                              <a:gd name="f6279" fmla="*/ f4333 1 2612594"/>
                              <a:gd name="f6280" fmla="*/ f4334 1 2647519"/>
                              <a:gd name="f6281" fmla="*/ f4335 1 2612594"/>
                              <a:gd name="f6282" fmla="*/ f4336 1 2647519"/>
                              <a:gd name="f6283" fmla="*/ f4337 1 2612594"/>
                              <a:gd name="f6284" fmla="*/ f4338 1 2647519"/>
                              <a:gd name="f6285" fmla="*/ f4339 1 2612594"/>
                              <a:gd name="f6286" fmla="*/ f4340 1 2647519"/>
                              <a:gd name="f6287" fmla="*/ f4341 1 2612594"/>
                              <a:gd name="f6288" fmla="*/ f4342 1 2647519"/>
                              <a:gd name="f6289" fmla="*/ f4343 1 2612594"/>
                              <a:gd name="f6290" fmla="*/ f4344 1 2647519"/>
                              <a:gd name="f6291" fmla="*/ f4345 1 2612594"/>
                              <a:gd name="f6292" fmla="*/ f4346 1 2647519"/>
                              <a:gd name="f6293" fmla="*/ f4347 1 2647519"/>
                              <a:gd name="f6294" fmla="*/ f4348 1 2647519"/>
                              <a:gd name="f6295" fmla="*/ f4349 1 2612594"/>
                              <a:gd name="f6296" fmla="*/ f4350 1 2647519"/>
                              <a:gd name="f6297" fmla="*/ f4351 1 2612594"/>
                              <a:gd name="f6298" fmla="*/ f4352 1 2647519"/>
                              <a:gd name="f6299" fmla="*/ f4353 1 2612594"/>
                              <a:gd name="f6300" fmla="*/ f4354 1 2647519"/>
                              <a:gd name="f6301" fmla="*/ f4355 1 2612594"/>
                              <a:gd name="f6302" fmla="*/ f4356 1 2647519"/>
                              <a:gd name="f6303" fmla="*/ f4357 1 2612594"/>
                              <a:gd name="f6304" fmla="*/ f4358 1 2647519"/>
                              <a:gd name="f6305" fmla="*/ f4359 1 2612594"/>
                              <a:gd name="f6306" fmla="*/ f4360 1 2647519"/>
                              <a:gd name="f6307" fmla="*/ f4361 1 2612594"/>
                              <a:gd name="f6308" fmla="*/ f4362 1 2647519"/>
                              <a:gd name="f6309" fmla="*/ f4363 1 2612594"/>
                              <a:gd name="f6310" fmla="*/ f4364 1 2647519"/>
                              <a:gd name="f6311" fmla="*/ f4365 1 2612594"/>
                              <a:gd name="f6312" fmla="*/ f4366 1 2647519"/>
                              <a:gd name="f6313" fmla="*/ f4367 1 2612594"/>
                              <a:gd name="f6314" fmla="*/ f4368 1 2647519"/>
                              <a:gd name="f6315" fmla="*/ f4369 1 2612594"/>
                              <a:gd name="f6316" fmla="*/ f4370 1 2647519"/>
                              <a:gd name="f6317" fmla="*/ f4371 1 2612594"/>
                              <a:gd name="f6318" fmla="*/ f4372 1 2647519"/>
                              <a:gd name="f6319" fmla="*/ f4373 1 2612594"/>
                              <a:gd name="f6320" fmla="*/ f4374 1 2647519"/>
                              <a:gd name="f6321" fmla="*/ f4375 1 2612594"/>
                              <a:gd name="f6322" fmla="*/ f4376 1 2647519"/>
                              <a:gd name="f6323" fmla="*/ f4377 1 2612594"/>
                              <a:gd name="f6324" fmla="*/ f4378 1 2647519"/>
                              <a:gd name="f6325" fmla="*/ f4379 1 2612594"/>
                              <a:gd name="f6326" fmla="*/ f4380 1 2647519"/>
                              <a:gd name="f6327" fmla="*/ f4381 1 2612594"/>
                              <a:gd name="f6328" fmla="*/ f4382 1 2647519"/>
                              <a:gd name="f6329" fmla="*/ f4383 1 2612594"/>
                              <a:gd name="f6330" fmla="*/ f4384 1 2647519"/>
                              <a:gd name="f6331" fmla="*/ f4385 1 2647519"/>
                              <a:gd name="f6332" fmla="*/ f4386 1 2647519"/>
                              <a:gd name="f6333" fmla="*/ f4387 1 2612594"/>
                              <a:gd name="f6334" fmla="*/ f4388 1 2647519"/>
                              <a:gd name="f6335" fmla="*/ f4389 1 2612594"/>
                              <a:gd name="f6336" fmla="*/ f4390 1 2647519"/>
                              <a:gd name="f6337" fmla="*/ f4391 1 2647519"/>
                              <a:gd name="f6338" fmla="*/ f4392 1 2647519"/>
                              <a:gd name="f6339" fmla="*/ f4393 1 2612594"/>
                              <a:gd name="f6340" fmla="*/ f4394 1 2647519"/>
                              <a:gd name="f6341" fmla="*/ f4395 1 2612594"/>
                              <a:gd name="f6342" fmla="*/ f4396 1 2647519"/>
                              <a:gd name="f6343" fmla="*/ f4397 1 2612594"/>
                              <a:gd name="f6344" fmla="*/ f4398 1 2647519"/>
                              <a:gd name="f6345" fmla="*/ f4399 1 2612594"/>
                              <a:gd name="f6346" fmla="*/ f4400 1 2647519"/>
                              <a:gd name="f6347" fmla="*/ f4401 1 2647519"/>
                              <a:gd name="f6348" fmla="*/ f4402 1 2612594"/>
                              <a:gd name="f6349" fmla="*/ f4403 1 2647519"/>
                              <a:gd name="f6350" fmla="*/ f4404 1 2612594"/>
                              <a:gd name="f6351" fmla="*/ f4405 1 2647519"/>
                              <a:gd name="f6352" fmla="*/ f4406 1 2612594"/>
                              <a:gd name="f6353" fmla="*/ f4407 1 2647519"/>
                              <a:gd name="f6354" fmla="*/ f4408 1 2612594"/>
                              <a:gd name="f6355" fmla="*/ f4409 1 2647519"/>
                              <a:gd name="f6356" fmla="*/ f4410 1 2612594"/>
                              <a:gd name="f6357" fmla="*/ f4411 1 2647519"/>
                              <a:gd name="f6358" fmla="*/ f4412 1 2612594"/>
                              <a:gd name="f6359" fmla="*/ f4413 1 2647519"/>
                              <a:gd name="f6360" fmla="*/ f4414 1 2612594"/>
                              <a:gd name="f6361" fmla="*/ f4415 1 2647519"/>
                              <a:gd name="f6362" fmla="*/ f4416 1 2612594"/>
                              <a:gd name="f6363" fmla="*/ f4417 1 2647519"/>
                              <a:gd name="f6364" fmla="*/ f4418 1 2612594"/>
                              <a:gd name="f6365" fmla="*/ f4419 1 2647519"/>
                              <a:gd name="f6366" fmla="*/ f4420 1 2612594"/>
                              <a:gd name="f6367" fmla="*/ f4421 1 2647519"/>
                              <a:gd name="f6368" fmla="*/ f4422 1 2612594"/>
                              <a:gd name="f6369" fmla="*/ f4423 1 2647519"/>
                              <a:gd name="f6370" fmla="*/ f4424 1 2647519"/>
                              <a:gd name="f6371" fmla="*/ f4425 1 2612594"/>
                              <a:gd name="f6372" fmla="*/ f4426 1 2612594"/>
                              <a:gd name="f6373" fmla="*/ f4427 1 2647519"/>
                              <a:gd name="f6374" fmla="*/ f4428 1 2612594"/>
                              <a:gd name="f6375" fmla="*/ f4429 1 2647519"/>
                              <a:gd name="f6376" fmla="*/ f4430 1 2612594"/>
                              <a:gd name="f6377" fmla="*/ f4431 1 2647519"/>
                              <a:gd name="f6378" fmla="*/ f4432 1 2612594"/>
                              <a:gd name="f6379" fmla="*/ f4433 1 2647519"/>
                              <a:gd name="f6380" fmla="*/ f4434 1 2612594"/>
                              <a:gd name="f6381" fmla="*/ f4435 1 2612594"/>
                              <a:gd name="f6382" fmla="*/ f4436 1 2647519"/>
                              <a:gd name="f6383" fmla="*/ f4437 1 2612594"/>
                              <a:gd name="f6384" fmla="*/ f4438 1 2612594"/>
                              <a:gd name="f6385" fmla="*/ f4439 1 2647519"/>
                              <a:gd name="f6386" fmla="*/ f4440 1 2612594"/>
                              <a:gd name="f6387" fmla="*/ f4441 1 2612594"/>
                              <a:gd name="f6388" fmla="*/ f4442 1 2612594"/>
                              <a:gd name="f6389" fmla="*/ f4443 1 2647519"/>
                              <a:gd name="f6390" fmla="*/ f4444 1 2612594"/>
                              <a:gd name="f6391" fmla="*/ f4445 1 2647519"/>
                              <a:gd name="f6392" fmla="*/ f4446 1 2612594"/>
                              <a:gd name="f6393" fmla="*/ f4447 1 2647519"/>
                              <a:gd name="f6394" fmla="*/ f4448 1 2647519"/>
                              <a:gd name="f6395" fmla="*/ f4449 1 2612594"/>
                              <a:gd name="f6396" fmla="*/ f4450 1 2647519"/>
                              <a:gd name="f6397" fmla="*/ f4451 1 2612594"/>
                              <a:gd name="f6398" fmla="*/ f4452 1 2647519"/>
                              <a:gd name="f6399" fmla="*/ f4453 1 2612594"/>
                              <a:gd name="f6400" fmla="*/ f4454 1 2647519"/>
                              <a:gd name="f6401" fmla="*/ f4455 1 2612594"/>
                              <a:gd name="f6402" fmla="*/ f4456 1 2612594"/>
                              <a:gd name="f6403" fmla="*/ f4457 1 2612594"/>
                              <a:gd name="f6404" fmla="*/ f4458 1 2612594"/>
                              <a:gd name="f6405" fmla="*/ f4459 1 2612594"/>
                              <a:gd name="f6406" fmla="*/ f4460 1 2647519"/>
                              <a:gd name="f6407" fmla="*/ f4461 1 2612594"/>
                              <a:gd name="f6408" fmla="*/ f4462 1 2647519"/>
                              <a:gd name="f6409" fmla="*/ f4463 1 2612594"/>
                              <a:gd name="f6410" fmla="*/ f4464 1 2647519"/>
                              <a:gd name="f6411" fmla="*/ f4465 1 2612594"/>
                              <a:gd name="f6412" fmla="*/ f4466 1 2647519"/>
                              <a:gd name="f6413" fmla="*/ f4467 1 2612594"/>
                              <a:gd name="f6414" fmla="*/ f4468 1 2647519"/>
                              <a:gd name="f6415" fmla="*/ f4469 1 2612594"/>
                              <a:gd name="f6416" fmla="*/ f4470 1 2647519"/>
                              <a:gd name="f6417" fmla="*/ f4471 1 2612594"/>
                              <a:gd name="f6418" fmla="*/ f4472 1 2647519"/>
                              <a:gd name="f6419" fmla="*/ f4473 1 2612594"/>
                              <a:gd name="f6420" fmla="*/ f4474 1 2647519"/>
                              <a:gd name="f6421" fmla="*/ f4475 1 2612594"/>
                              <a:gd name="f6422" fmla="*/ f4476 1 2647519"/>
                              <a:gd name="f6423" fmla="*/ f4477 1 2612594"/>
                              <a:gd name="f6424" fmla="*/ f4478 1 2647519"/>
                              <a:gd name="f6425" fmla="*/ f4479 1 2612594"/>
                              <a:gd name="f6426" fmla="*/ f4480 1 2647519"/>
                              <a:gd name="f6427" fmla="*/ f4481 1 2612594"/>
                              <a:gd name="f6428" fmla="*/ f4482 1 2647519"/>
                              <a:gd name="f6429" fmla="*/ f4483 1 2612594"/>
                              <a:gd name="f6430" fmla="*/ f4484 1 2647519"/>
                              <a:gd name="f6431" fmla="*/ f4485 1 2612594"/>
                              <a:gd name="f6432" fmla="*/ f4486 1 2647519"/>
                              <a:gd name="f6433" fmla="*/ f4487 1 2612594"/>
                              <a:gd name="f6434" fmla="*/ f4488 1 2612594"/>
                              <a:gd name="f6435" fmla="*/ f4489 1 2647519"/>
                              <a:gd name="f6436" fmla="*/ f4490 1 2612594"/>
                              <a:gd name="f6437" fmla="*/ f4491 1 2647519"/>
                              <a:gd name="f6438" fmla="*/ f4492 1 2612594"/>
                              <a:gd name="f6439" fmla="*/ f4493 1 2647519"/>
                              <a:gd name="f6440" fmla="*/ f4494 1 2612594"/>
                              <a:gd name="f6441" fmla="*/ f4495 1 2647519"/>
                              <a:gd name="f6442" fmla="*/ f4496 1 2612594"/>
                              <a:gd name="f6443" fmla="*/ f4497 1 2647519"/>
                              <a:gd name="f6444" fmla="*/ f4498 1 2612594"/>
                              <a:gd name="f6445" fmla="*/ f4499 1 2612594"/>
                              <a:gd name="f6446" fmla="*/ f4500 1 2647519"/>
                              <a:gd name="f6447" fmla="*/ f4501 1 2612594"/>
                              <a:gd name="f6448" fmla="*/ f4502 1 2647519"/>
                              <a:gd name="f6449" fmla="*/ f4503 1 2612594"/>
                              <a:gd name="f6450" fmla="*/ f4504 1 2647519"/>
                              <a:gd name="f6451" fmla="*/ f4505 1 2612594"/>
                              <a:gd name="f6452" fmla="*/ f4506 1 2612594"/>
                              <a:gd name="f6453" fmla="*/ f4507 1 2647519"/>
                              <a:gd name="f6454" fmla="*/ f4508 1 2612594"/>
                              <a:gd name="f6455" fmla="*/ f4509 1 2612594"/>
                              <a:gd name="f6456" fmla="*/ f4510 1 2647519"/>
                              <a:gd name="f6457" fmla="*/ f4511 1 2647519"/>
                              <a:gd name="f6458" fmla="*/ f4512 1 2612594"/>
                              <a:gd name="f6459" fmla="*/ f4513 1 2647519"/>
                              <a:gd name="f6460" fmla="*/ f4514 1 2612594"/>
                              <a:gd name="f6461" fmla="*/ f4515 1 2647519"/>
                              <a:gd name="f6462" fmla="*/ f4516 1 2612594"/>
                              <a:gd name="f6463" fmla="*/ f4517 1 2612594"/>
                              <a:gd name="f6464" fmla="*/ f4518 1 2647519"/>
                              <a:gd name="f6465" fmla="*/ f4519 1 2612594"/>
                              <a:gd name="f6466" fmla="*/ f4520 1 2612594"/>
                              <a:gd name="f6467" fmla="*/ f4521 1 2647519"/>
                              <a:gd name="f6468" fmla="*/ f4522 1 2612594"/>
                              <a:gd name="f6469" fmla="*/ f4523 1 2647519"/>
                              <a:gd name="f6470" fmla="*/ f4524 1 2612594"/>
                              <a:gd name="f6471" fmla="*/ f4525 1 2647519"/>
                              <a:gd name="f6472" fmla="*/ f4526 1 2612594"/>
                              <a:gd name="f6473" fmla="*/ f4527 1 2647519"/>
                              <a:gd name="f6474" fmla="*/ f4528 1 2612594"/>
                              <a:gd name="f6475" fmla="*/ f4529 1 2647519"/>
                              <a:gd name="f6476" fmla="*/ f4530 1 2612594"/>
                              <a:gd name="f6477" fmla="*/ f4531 1 2647519"/>
                              <a:gd name="f6478" fmla="*/ f4532 1 2612594"/>
                              <a:gd name="f6479" fmla="*/ f4533 1 2647519"/>
                              <a:gd name="f6480" fmla="*/ f4534 1 2612594"/>
                              <a:gd name="f6481" fmla="*/ f4535 1 2647519"/>
                              <a:gd name="f6482" fmla="*/ f4536 1 2612594"/>
                              <a:gd name="f6483" fmla="*/ f4537 1 2647519"/>
                              <a:gd name="f6484" fmla="*/ f4538 1 2612594"/>
                              <a:gd name="f6485" fmla="*/ f4539 1 2612594"/>
                              <a:gd name="f6486" fmla="*/ f4540 1 2612594"/>
                              <a:gd name="f6487" fmla="*/ f4541 1 2612594"/>
                              <a:gd name="f6488" fmla="*/ f4542 1 2647519"/>
                              <a:gd name="f6489" fmla="*/ f4543 1 2612594"/>
                              <a:gd name="f6490" fmla="*/ f4544 1 2647519"/>
                              <a:gd name="f6491" fmla="*/ f4545 1 2612594"/>
                              <a:gd name="f6492" fmla="*/ f4546 1 2647519"/>
                              <a:gd name="f6493" fmla="*/ f4547 1 2612594"/>
                              <a:gd name="f6494" fmla="*/ f4548 1 2647519"/>
                              <a:gd name="f6495" fmla="*/ f4549 1 2612594"/>
                              <a:gd name="f6496" fmla="*/ f4550 1 2647519"/>
                              <a:gd name="f6497" fmla="*/ f4551 1 2612594"/>
                              <a:gd name="f6498" fmla="*/ f4552 1 2647519"/>
                              <a:gd name="f6499" fmla="*/ f4553 1 2612594"/>
                              <a:gd name="f6500" fmla="*/ f4554 1 2647519"/>
                              <a:gd name="f6501" fmla="*/ f4555 1 2612594"/>
                              <a:gd name="f6502" fmla="*/ f4556 1 2647519"/>
                              <a:gd name="f6503" fmla="*/ f4557 1 2647519"/>
                              <a:gd name="f6504" fmla="*/ f4558 1 2612594"/>
                              <a:gd name="f6505" fmla="*/ f4559 1 2647519"/>
                              <a:gd name="f6506" fmla="*/ f4560 1 2612594"/>
                              <a:gd name="f6507" fmla="*/ f4561 1 2647519"/>
                              <a:gd name="f6508" fmla="*/ f4562 1 2612594"/>
                              <a:gd name="f6509" fmla="*/ f4563 1 2647519"/>
                              <a:gd name="f6510" fmla="*/ f4564 1 2612594"/>
                              <a:gd name="f6511" fmla="*/ f4565 1 2647519"/>
                              <a:gd name="f6512" fmla="*/ f4566 1 2612594"/>
                              <a:gd name="f6513" fmla="*/ f4567 1 2647519"/>
                              <a:gd name="f6514" fmla="*/ f4568 1 2647519"/>
                              <a:gd name="f6515" fmla="*/ f4569 1 2612594"/>
                              <a:gd name="f6516" fmla="*/ f4570 1 2647519"/>
                              <a:gd name="f6517" fmla="*/ f4571 1 2612594"/>
                              <a:gd name="f6518" fmla="*/ f4572 1 2647519"/>
                              <a:gd name="f6519" fmla="*/ f4573 1 2612594"/>
                              <a:gd name="f6520" fmla="*/ f4574 1 2647519"/>
                              <a:gd name="f6521" fmla="*/ f4575 1 2612594"/>
                              <a:gd name="f6522" fmla="*/ f4576 1 2647519"/>
                              <a:gd name="f6523" fmla="*/ f4577 1 2612594"/>
                              <a:gd name="f6524" fmla="*/ f4578 1 2647519"/>
                              <a:gd name="f6525" fmla="*/ f4579 1 2612594"/>
                              <a:gd name="f6526" fmla="*/ f4580 1 2647519"/>
                              <a:gd name="f6527" fmla="*/ f4581 1 2612594"/>
                              <a:gd name="f6528" fmla="*/ f4582 1 2647519"/>
                              <a:gd name="f6529" fmla="*/ f4583 1 2612594"/>
                              <a:gd name="f6530" fmla="*/ f4584 1 2647519"/>
                              <a:gd name="f6531" fmla="*/ f4585 1 2612594"/>
                              <a:gd name="f6532" fmla="*/ f4586 1 2647519"/>
                              <a:gd name="f6533" fmla="*/ f4587 1 2612594"/>
                              <a:gd name="f6534" fmla="*/ f4588 1 2647519"/>
                              <a:gd name="f6535" fmla="*/ f4589 1 2612594"/>
                              <a:gd name="f6536" fmla="*/ f4590 1 2647519"/>
                              <a:gd name="f6537" fmla="*/ f4591 1 2612594"/>
                              <a:gd name="f6538" fmla="*/ f4592 1 2647519"/>
                              <a:gd name="f6539" fmla="*/ f4593 1 2612594"/>
                              <a:gd name="f6540" fmla="*/ f4594 1 2647519"/>
                              <a:gd name="f6541" fmla="*/ f4595 1 2612594"/>
                              <a:gd name="f6542" fmla="*/ f4596 1 2647519"/>
                              <a:gd name="f6543" fmla="*/ f4597 1 2612594"/>
                              <a:gd name="f6544" fmla="*/ f4598 1 2647519"/>
                              <a:gd name="f6545" fmla="*/ f4599 1 2612594"/>
                              <a:gd name="f6546" fmla="*/ f4600 1 2647519"/>
                              <a:gd name="f6547" fmla="*/ f4601 1 2612594"/>
                              <a:gd name="f6548" fmla="*/ f4602 1 2647519"/>
                              <a:gd name="f6549" fmla="*/ f4603 1 2612594"/>
                              <a:gd name="f6550" fmla="*/ f4604 1 2647519"/>
                              <a:gd name="f6551" fmla="*/ f4605 1 2612594"/>
                              <a:gd name="f6552" fmla="*/ f4606 1 2647519"/>
                              <a:gd name="f6553" fmla="*/ f4607 1 2612594"/>
                              <a:gd name="f6554" fmla="*/ f4608 1 2647519"/>
                              <a:gd name="f6555" fmla="*/ f4609 1 2612594"/>
                              <a:gd name="f6556" fmla="*/ f4610 1 2647519"/>
                              <a:gd name="f6557" fmla="*/ f4611 1 2612594"/>
                              <a:gd name="f6558" fmla="*/ f4612 1 2647519"/>
                              <a:gd name="f6559" fmla="*/ f4613 1 2612594"/>
                              <a:gd name="f6560" fmla="*/ f4614 1 2647519"/>
                              <a:gd name="f6561" fmla="*/ f4615 1 2612594"/>
                              <a:gd name="f6562" fmla="*/ f4616 1 2647519"/>
                              <a:gd name="f6563" fmla="*/ f4617 1 2612594"/>
                              <a:gd name="f6564" fmla="*/ f4618 1 2647519"/>
                              <a:gd name="f6565" fmla="*/ f4619 1 2647519"/>
                              <a:gd name="f6566" fmla="*/ f4620 1 2647519"/>
                              <a:gd name="f6567" fmla="*/ f4621 1 2647519"/>
                              <a:gd name="f6568" fmla="*/ f4622 1 2647519"/>
                              <a:gd name="f6569" fmla="*/ f4623 1 2647519"/>
                              <a:gd name="f6570" fmla="*/ f4624 1 2647519"/>
                              <a:gd name="f6571" fmla="*/ f4625 1 2647519"/>
                              <a:gd name="f6572" fmla="*/ f4626 1 2612594"/>
                              <a:gd name="f6573" fmla="*/ f4627 1 2647519"/>
                              <a:gd name="f6574" fmla="*/ f4628 1 2647519"/>
                              <a:gd name="f6575" fmla="*/ f4629 1 2612594"/>
                              <a:gd name="f6576" fmla="*/ f4630 1 2612594"/>
                              <a:gd name="f6577" fmla="*/ f4631 1 2647519"/>
                              <a:gd name="f6578" fmla="*/ f4632 1 2612594"/>
                              <a:gd name="f6579" fmla="*/ f4633 1 2647519"/>
                              <a:gd name="f6580" fmla="*/ f4634 1 2612594"/>
                              <a:gd name="f6581" fmla="*/ f4635 1 2647519"/>
                              <a:gd name="f6582" fmla="*/ f4636 1 2612594"/>
                              <a:gd name="f6583" fmla="*/ f4637 1 2647519"/>
                              <a:gd name="f6584" fmla="*/ f4638 1 2612594"/>
                              <a:gd name="f6585" fmla="*/ f4639 1 2647519"/>
                              <a:gd name="f6586" fmla="*/ f4640 1 2612594"/>
                              <a:gd name="f6587" fmla="*/ f4641 1 2647519"/>
                              <a:gd name="f6588" fmla="*/ f4642 1 2612594"/>
                              <a:gd name="f6589" fmla="*/ f4643 1 2612594"/>
                              <a:gd name="f6590" fmla="*/ f4644 1 2647519"/>
                              <a:gd name="f6591" fmla="*/ f4645 1 2612594"/>
                              <a:gd name="f6592" fmla="*/ f4646 1 2647519"/>
                              <a:gd name="f6593" fmla="*/ f4647 1 2612594"/>
                              <a:gd name="f6594" fmla="*/ f4648 1 2647519"/>
                              <a:gd name="f6595" fmla="*/ f4649 1 2612594"/>
                              <a:gd name="f6596" fmla="*/ f4650 1 2647519"/>
                              <a:gd name="f6597" fmla="*/ f4651 1 2612594"/>
                              <a:gd name="f6598" fmla="*/ f4652 1 2647519"/>
                              <a:gd name="f6599" fmla="*/ f4653 1 2612594"/>
                              <a:gd name="f6600" fmla="*/ f4654 1 2647519"/>
                              <a:gd name="f6601" fmla="*/ f4655 1 2612594"/>
                              <a:gd name="f6602" fmla="*/ f4656 1 2647519"/>
                              <a:gd name="f6603" fmla="*/ f4657 1 2612594"/>
                              <a:gd name="f6604" fmla="*/ f4658 1 2647519"/>
                              <a:gd name="f6605" fmla="*/ f4659 1 2612594"/>
                              <a:gd name="f6606" fmla="*/ f4660 1 2647519"/>
                              <a:gd name="f6607" fmla="*/ f4661 1 2612594"/>
                              <a:gd name="f6608" fmla="*/ f4662 1 2647519"/>
                              <a:gd name="f6609" fmla="*/ f4663 1 2612594"/>
                              <a:gd name="f6610" fmla="*/ f4664 1 2647519"/>
                              <a:gd name="f6611" fmla="*/ f4665 1 2612594"/>
                              <a:gd name="f6612" fmla="*/ f4666 1 2647519"/>
                              <a:gd name="f6613" fmla="*/ f4667 1 2612594"/>
                              <a:gd name="f6614" fmla="*/ f4668 1 2647519"/>
                              <a:gd name="f6615" fmla="*/ f4669 1 2612594"/>
                              <a:gd name="f6616" fmla="*/ f4670 1 2647519"/>
                              <a:gd name="f6617" fmla="*/ f4671 1 2612594"/>
                              <a:gd name="f6618" fmla="*/ f4672 1 2647519"/>
                              <a:gd name="f6619" fmla="*/ f4673 1 2612594"/>
                              <a:gd name="f6620" fmla="*/ f4674 1 2647519"/>
                              <a:gd name="f6621" fmla="*/ f4675 1 2612594"/>
                              <a:gd name="f6622" fmla="*/ f4676 1 2612594"/>
                              <a:gd name="f6623" fmla="*/ f4677 1 2647519"/>
                              <a:gd name="f6624" fmla="*/ f4678 1 2612594"/>
                              <a:gd name="f6625" fmla="*/ f4679 1 2647519"/>
                              <a:gd name="f6626" fmla="*/ f4680 1 2612594"/>
                              <a:gd name="f6627" fmla="*/ f4681 1 2647519"/>
                              <a:gd name="f6628" fmla="*/ f4682 1 2612594"/>
                              <a:gd name="f6629" fmla="*/ f4683 1 2647519"/>
                              <a:gd name="f6630" fmla="*/ f4684 1 2612594"/>
                              <a:gd name="f6631" fmla="*/ f4685 1 2647519"/>
                              <a:gd name="f6632" fmla="*/ f4686 1 2612594"/>
                              <a:gd name="f6633" fmla="*/ f4687 1 2647519"/>
                              <a:gd name="f6634" fmla="*/ f4688 1 2612594"/>
                              <a:gd name="f6635" fmla="*/ f4689 1 2647519"/>
                              <a:gd name="f6636" fmla="*/ f4690 1 2612594"/>
                              <a:gd name="f6637" fmla="*/ f4691 1 2647519"/>
                              <a:gd name="f6638" fmla="*/ f4692 1 2612594"/>
                              <a:gd name="f6639" fmla="*/ f4693 1 2647519"/>
                              <a:gd name="f6640" fmla="*/ f4694 1 2612594"/>
                              <a:gd name="f6641" fmla="*/ f4695 1 2647519"/>
                              <a:gd name="f6642" fmla="*/ f4696 1 2647519"/>
                              <a:gd name="f6643" fmla="*/ f4697 1 2612594"/>
                              <a:gd name="f6644" fmla="*/ f4698 1 2647519"/>
                              <a:gd name="f6645" fmla="*/ f4699 1 2612594"/>
                              <a:gd name="f6646" fmla="*/ f4700 1 2647519"/>
                              <a:gd name="f6647" fmla="*/ f4701 1 2612594"/>
                              <a:gd name="f6648" fmla="*/ f4702 1 2647519"/>
                              <a:gd name="f6649" fmla="*/ f4703 1 2612594"/>
                              <a:gd name="f6650" fmla="*/ f4704 1 2647519"/>
                              <a:gd name="f6651" fmla="*/ f4705 1 2612594"/>
                              <a:gd name="f6652" fmla="*/ f4706 1 2647519"/>
                              <a:gd name="f6653" fmla="*/ f4707 1 2612594"/>
                              <a:gd name="f6654" fmla="*/ f4708 1 2647519"/>
                              <a:gd name="f6655" fmla="*/ f4709 1 2612594"/>
                              <a:gd name="f6656" fmla="*/ f4710 1 2647519"/>
                              <a:gd name="f6657" fmla="*/ f4711 1 2612594"/>
                              <a:gd name="f6658" fmla="*/ f4712 1 2612594"/>
                              <a:gd name="f6659" fmla="*/ f4713 1 2647519"/>
                              <a:gd name="f6660" fmla="*/ f4714 1 2612594"/>
                              <a:gd name="f6661" fmla="*/ f4715 1 2647519"/>
                              <a:gd name="f6662" fmla="*/ f4716 1 2612594"/>
                              <a:gd name="f6663" fmla="*/ f4717 1 2647519"/>
                              <a:gd name="f6664" fmla="*/ f4718 1 2612594"/>
                              <a:gd name="f6665" fmla="*/ f4719 1 2647519"/>
                              <a:gd name="f6666" fmla="*/ f4720 1 2612594"/>
                              <a:gd name="f6667" fmla="*/ f4721 1 2647519"/>
                              <a:gd name="f6668" fmla="*/ f4722 1 2612594"/>
                              <a:gd name="f6669" fmla="*/ f4723 1 2647519"/>
                              <a:gd name="f6670" fmla="*/ f4724 1 2612594"/>
                              <a:gd name="f6671" fmla="*/ f4725 1 2647519"/>
                              <a:gd name="f6672" fmla="*/ f4726 1 2612594"/>
                              <a:gd name="f6673" fmla="*/ f4727 1 2647519"/>
                              <a:gd name="f6674" fmla="*/ f4728 1 2612594"/>
                              <a:gd name="f6675" fmla="*/ f4729 1 2647519"/>
                              <a:gd name="f6676" fmla="*/ f4730 1 2612594"/>
                              <a:gd name="f6677" fmla="*/ f4731 1 2647519"/>
                              <a:gd name="f6678" fmla="*/ f4732 1 2612594"/>
                              <a:gd name="f6679" fmla="*/ f4733 1 2647519"/>
                              <a:gd name="f6680" fmla="*/ f4734 1 2612594"/>
                              <a:gd name="f6681" fmla="*/ f4735 1 2647519"/>
                              <a:gd name="f6682" fmla="*/ f4736 1 2612594"/>
                              <a:gd name="f6683" fmla="*/ f4737 1 2647519"/>
                              <a:gd name="f6684" fmla="*/ f4738 1 2612594"/>
                              <a:gd name="f6685" fmla="*/ f4739 1 2647519"/>
                              <a:gd name="f6686" fmla="*/ f4740 1 2612594"/>
                              <a:gd name="f6687" fmla="*/ f4741 1 2647519"/>
                              <a:gd name="f6688" fmla="*/ f4742 1 2612594"/>
                              <a:gd name="f6689" fmla="*/ f4743 1 2647519"/>
                              <a:gd name="f6690" fmla="*/ f4744 1 2612594"/>
                              <a:gd name="f6691" fmla="*/ f4745 1 2647519"/>
                              <a:gd name="f6692" fmla="*/ f4746 1 2612594"/>
                              <a:gd name="f6693" fmla="*/ f4747 1 2647519"/>
                              <a:gd name="f6694" fmla="*/ f4748 1 2612594"/>
                              <a:gd name="f6695" fmla="*/ f4749 1 2647519"/>
                              <a:gd name="f6696" fmla="*/ f4750 1 2612594"/>
                              <a:gd name="f6697" fmla="*/ f4751 1 2647519"/>
                              <a:gd name="f6698" fmla="*/ f4752 1 2612594"/>
                              <a:gd name="f6699" fmla="*/ f4753 1 2647519"/>
                              <a:gd name="f6700" fmla="*/ f4754 1 2612594"/>
                              <a:gd name="f6701" fmla="*/ f4755 1 2647519"/>
                              <a:gd name="f6702" fmla="*/ f4756 1 2612594"/>
                              <a:gd name="f6703" fmla="*/ f4757 1 2647519"/>
                              <a:gd name="f6704" fmla="*/ f4758 1 2612594"/>
                              <a:gd name="f6705" fmla="*/ f4759 1 2647519"/>
                              <a:gd name="f6706" fmla="*/ f4760 1 2612594"/>
                              <a:gd name="f6707" fmla="*/ f4761 1 2647519"/>
                              <a:gd name="f6708" fmla="*/ f4762 1 2612594"/>
                              <a:gd name="f6709" fmla="*/ f4763 1 2647519"/>
                              <a:gd name="f6710" fmla="*/ f4764 1 2612594"/>
                              <a:gd name="f6711" fmla="*/ f4765 1 2647519"/>
                              <a:gd name="f6712" fmla="*/ f4766 1 2612594"/>
                              <a:gd name="f6713" fmla="*/ f4767 1 2647519"/>
                              <a:gd name="f6714" fmla="*/ f4768 1 2612594"/>
                              <a:gd name="f6715" fmla="*/ f4769 1 2647519"/>
                              <a:gd name="f6716" fmla="*/ f4770 1 2612594"/>
                              <a:gd name="f6717" fmla="*/ f4771 1 2647519"/>
                              <a:gd name="f6718" fmla="*/ f4772 1 2612594"/>
                              <a:gd name="f6719" fmla="*/ f4773 1 2647519"/>
                              <a:gd name="f6720" fmla="*/ f4774 1 2612594"/>
                              <a:gd name="f6721" fmla="*/ f4775 1 2647519"/>
                              <a:gd name="f6722" fmla="*/ f4776 1 2612594"/>
                              <a:gd name="f6723" fmla="*/ f4777 1 2612594"/>
                              <a:gd name="f6724" fmla="*/ f4778 1 2647519"/>
                              <a:gd name="f6725" fmla="*/ f4779 1 2612594"/>
                              <a:gd name="f6726" fmla="*/ f4780 1 2647519"/>
                              <a:gd name="f6727" fmla="*/ f4781 1 2612594"/>
                              <a:gd name="f6728" fmla="*/ f4782 1 2647519"/>
                              <a:gd name="f6729" fmla="*/ f4783 1 2612594"/>
                              <a:gd name="f6730" fmla="*/ f4784 1 2647519"/>
                              <a:gd name="f6731" fmla="*/ f4785 1 2612594"/>
                              <a:gd name="f6732" fmla="*/ f4786 1 2647519"/>
                              <a:gd name="f6733" fmla="*/ f4787 1 2612594"/>
                              <a:gd name="f6734" fmla="*/ f4788 1 2647519"/>
                              <a:gd name="f6735" fmla="*/ f4789 1 2612594"/>
                              <a:gd name="f6736" fmla="*/ f4790 1 2647519"/>
                              <a:gd name="f6737" fmla="*/ f4791 1 2612594"/>
                              <a:gd name="f6738" fmla="*/ f4792 1 2647519"/>
                              <a:gd name="f6739" fmla="*/ f4793 1 2612594"/>
                              <a:gd name="f6740" fmla="*/ f4794 1 2647519"/>
                              <a:gd name="f6741" fmla="*/ f4795 1 2612594"/>
                              <a:gd name="f6742" fmla="*/ f4796 1 2647519"/>
                              <a:gd name="f6743" fmla="*/ f4797 1 2612594"/>
                              <a:gd name="f6744" fmla="*/ f4798 1 2647519"/>
                              <a:gd name="f6745" fmla="*/ f4799 1 2612594"/>
                              <a:gd name="f6746" fmla="*/ f4800 1 2647519"/>
                              <a:gd name="f6747" fmla="*/ f4801 1 2612594"/>
                              <a:gd name="f6748" fmla="*/ f4802 1 2647519"/>
                              <a:gd name="f6749" fmla="*/ f4803 1 2612594"/>
                              <a:gd name="f6750" fmla="*/ f4804 1 2647519"/>
                              <a:gd name="f6751" fmla="*/ f4805 1 2612594"/>
                              <a:gd name="f6752" fmla="*/ f4806 1 2647519"/>
                              <a:gd name="f6753" fmla="*/ f4807 1 2612594"/>
                              <a:gd name="f6754" fmla="*/ f4808 1 2647519"/>
                              <a:gd name="f6755" fmla="*/ f4809 1 2612594"/>
                              <a:gd name="f6756" fmla="*/ f4810 1 2647519"/>
                              <a:gd name="f6757" fmla="*/ f4811 1 2612594"/>
                              <a:gd name="f6758" fmla="*/ f4812 1 2647519"/>
                              <a:gd name="f6759" fmla="*/ f4813 1 2612594"/>
                              <a:gd name="f6760" fmla="*/ f4814 1 2647519"/>
                              <a:gd name="f6761" fmla="*/ f4815 1 2612594"/>
                              <a:gd name="f6762" fmla="*/ f4816 1 2647519"/>
                              <a:gd name="f6763" fmla="*/ f4817 1 2647519"/>
                              <a:gd name="f6764" fmla="*/ f4818 1 2612594"/>
                              <a:gd name="f6765" fmla="*/ f4819 1 2647519"/>
                              <a:gd name="f6766" fmla="*/ f4820 1 2612594"/>
                              <a:gd name="f6767" fmla="*/ f4821 1 2647519"/>
                              <a:gd name="f6768" fmla="*/ f4822 1 2612594"/>
                              <a:gd name="f6769" fmla="*/ f4823 1 2647519"/>
                              <a:gd name="f6770" fmla="*/ f4824 1 2612594"/>
                              <a:gd name="f6771" fmla="*/ f4825 1 2647519"/>
                              <a:gd name="f6772" fmla="*/ f4826 1 2612594"/>
                              <a:gd name="f6773" fmla="*/ f4827 1 2647519"/>
                              <a:gd name="f6774" fmla="*/ f4828 1 2612594"/>
                              <a:gd name="f6775" fmla="*/ f4829 1 2647519"/>
                              <a:gd name="f6776" fmla="*/ f4830 1 2612594"/>
                              <a:gd name="f6777" fmla="*/ f4831 1 2647519"/>
                              <a:gd name="f6778" fmla="*/ f4832 1 2612594"/>
                              <a:gd name="f6779" fmla="*/ f4833 1 2647519"/>
                              <a:gd name="f6780" fmla="*/ f4834 1 2612594"/>
                              <a:gd name="f6781" fmla="*/ f4835 1 2647519"/>
                              <a:gd name="f6782" fmla="*/ f4836 1 2612594"/>
                              <a:gd name="f6783" fmla="*/ f4837 1 2647519"/>
                              <a:gd name="f6784" fmla="*/ f4838 1 2612594"/>
                              <a:gd name="f6785" fmla="*/ f4839 1 2647519"/>
                              <a:gd name="f6786" fmla="*/ f4840 1 2612594"/>
                              <a:gd name="f6787" fmla="*/ f4841 1 2647519"/>
                              <a:gd name="f6788" fmla="*/ f4842 1 2612594"/>
                              <a:gd name="f6789" fmla="*/ f4843 1 2647519"/>
                              <a:gd name="f6790" fmla="*/ f4844 1 2612594"/>
                              <a:gd name="f6791" fmla="*/ f4845 1 2647519"/>
                              <a:gd name="f6792" fmla="*/ f4846 1 2612594"/>
                              <a:gd name="f6793" fmla="*/ f4847 1 2647519"/>
                              <a:gd name="f6794" fmla="*/ f4848 1 2612594"/>
                              <a:gd name="f6795" fmla="*/ f4849 1 2647519"/>
                              <a:gd name="f6796" fmla="*/ f4850 1 2647519"/>
                              <a:gd name="f6797" fmla="*/ f4851 1 2612594"/>
                              <a:gd name="f6798" fmla="*/ f4852 1 2647519"/>
                              <a:gd name="f6799" fmla="*/ f4853 1 2612594"/>
                              <a:gd name="f6800" fmla="*/ f4854 1 2647519"/>
                              <a:gd name="f6801" fmla="*/ f4855 1 2612594"/>
                              <a:gd name="f6802" fmla="*/ f4856 1 2612594"/>
                              <a:gd name="f6803" fmla="*/ f4857 1 2647519"/>
                              <a:gd name="f6804" fmla="*/ f4858 1 2612594"/>
                              <a:gd name="f6805" fmla="*/ f4859 1 2647519"/>
                              <a:gd name="f6806" fmla="*/ f4860 1 2612594"/>
                              <a:gd name="f6807" fmla="*/ f4861 1 2647519"/>
                              <a:gd name="f6808" fmla="*/ f4862 1 2647519"/>
                              <a:gd name="f6809" fmla="*/ f4863 1 2612594"/>
                              <a:gd name="f6810" fmla="*/ f4864 1 2647519"/>
                              <a:gd name="f6811" fmla="*/ f4865 1 2612594"/>
                              <a:gd name="f6812" fmla="*/ f4866 1 2647519"/>
                              <a:gd name="f6813" fmla="*/ f4867 1 2612594"/>
                              <a:gd name="f6814" fmla="*/ f4868 1 2647519"/>
                              <a:gd name="f6815" fmla="*/ f4869 1 2612594"/>
                              <a:gd name="f6816" fmla="*/ f4870 1 2647519"/>
                              <a:gd name="f6817" fmla="*/ f4871 1 2612594"/>
                              <a:gd name="f6818" fmla="*/ f4872 1 2647519"/>
                              <a:gd name="f6819" fmla="*/ f4873 1 2612594"/>
                              <a:gd name="f6820" fmla="*/ f4874 1 2647519"/>
                              <a:gd name="f6821" fmla="*/ f4875 1 2612594"/>
                              <a:gd name="f6822" fmla="*/ f4876 1 2647519"/>
                              <a:gd name="f6823" fmla="*/ f4877 1 2612594"/>
                              <a:gd name="f6824" fmla="*/ f4878 1 2647519"/>
                              <a:gd name="f6825" fmla="*/ f4879 1 2612594"/>
                              <a:gd name="f6826" fmla="*/ f4880 1 2647519"/>
                              <a:gd name="f6827" fmla="*/ f4881 1 2612594"/>
                              <a:gd name="f6828" fmla="*/ f4882 1 2647519"/>
                              <a:gd name="f6829" fmla="*/ f4883 1 2612594"/>
                              <a:gd name="f6830" fmla="*/ f4884 1 2647519"/>
                              <a:gd name="f6831" fmla="*/ f4885 1 2612594"/>
                              <a:gd name="f6832" fmla="*/ f4886 1 2647519"/>
                              <a:gd name="f6833" fmla="*/ f4887 1 2612594"/>
                              <a:gd name="f6834" fmla="*/ f4888 1 2647519"/>
                              <a:gd name="f6835" fmla="*/ f4889 1 2612594"/>
                              <a:gd name="f6836" fmla="*/ f4890 1 2647519"/>
                              <a:gd name="f6837" fmla="*/ f4891 1 2647519"/>
                              <a:gd name="f6838" fmla="*/ f4892 1 2647519"/>
                              <a:gd name="f6839" fmla="*/ f4893 1 2612594"/>
                              <a:gd name="f6840" fmla="*/ f4894 1 2647519"/>
                              <a:gd name="f6841" fmla="*/ f4895 1 2647519"/>
                              <a:gd name="f6842" fmla="*/ f4896 1 2612594"/>
                              <a:gd name="f6843" fmla="*/ f4897 1 2647519"/>
                              <a:gd name="f6844" fmla="*/ f4898 1 2612594"/>
                              <a:gd name="f6845" fmla="*/ f4899 1 2647519"/>
                              <a:gd name="f6846" fmla="*/ f4900 1 2612594"/>
                              <a:gd name="f6847" fmla="*/ f4901 1 2647519"/>
                              <a:gd name="f6848" fmla="*/ f4902 1 2612594"/>
                              <a:gd name="f6849" fmla="*/ f4903 1 2647519"/>
                              <a:gd name="f6850" fmla="*/ f4904 1 2612594"/>
                              <a:gd name="f6851" fmla="*/ f4905 1 2647519"/>
                              <a:gd name="f6852" fmla="*/ f4906 1 2612594"/>
                              <a:gd name="f6853" fmla="*/ f4907 1 2612594"/>
                              <a:gd name="f6854" fmla="*/ f4908 1 2647519"/>
                              <a:gd name="f6855" fmla="*/ f4909 1 2612594"/>
                              <a:gd name="f6856" fmla="*/ f4910 1 2612594"/>
                              <a:gd name="f6857" fmla="*/ f4911 1 2647519"/>
                              <a:gd name="f6858" fmla="*/ f4912 1 2612594"/>
                              <a:gd name="f6859" fmla="*/ f4913 1 2647519"/>
                              <a:gd name="f6860" fmla="*/ f4914 1 2647519"/>
                              <a:gd name="f6861" fmla="*/ f4915 1 2612594"/>
                              <a:gd name="f6862" fmla="*/ f4916 1 2647519"/>
                              <a:gd name="f6863" fmla="*/ f4917 1 2647519"/>
                              <a:gd name="f6864" fmla="*/ f4918 1 2647519"/>
                              <a:gd name="f6865" fmla="*/ f4919 1 2612594"/>
                              <a:gd name="f6866" fmla="*/ f4920 1 2647519"/>
                              <a:gd name="f6867" fmla="*/ f4921 1 2612594"/>
                              <a:gd name="f6868" fmla="*/ f4922 1 2612594"/>
                              <a:gd name="f6869" fmla="*/ f4923 1 2647519"/>
                              <a:gd name="f6870" fmla="*/ f4924 1 2647519"/>
                              <a:gd name="f6871" fmla="*/ f4925 1 2647519"/>
                              <a:gd name="f6872" fmla="*/ f4926 1 2612594"/>
                              <a:gd name="f6873" fmla="*/ f4927 1 2647519"/>
                              <a:gd name="f6874" fmla="*/ f4928 1 2612594"/>
                              <a:gd name="f6875" fmla="*/ f4929 1 2647519"/>
                              <a:gd name="f6876" fmla="*/ f4930 1 2612594"/>
                              <a:gd name="f6877" fmla="*/ f4931 1 2647519"/>
                              <a:gd name="f6878" fmla="*/ f4932 1 2612594"/>
                              <a:gd name="f6879" fmla="*/ f4933 1 2647519"/>
                              <a:gd name="f6880" fmla="*/ f4934 1 2612594"/>
                              <a:gd name="f6881" fmla="*/ f4935 1 2647519"/>
                              <a:gd name="f6882" fmla="*/ f4936 1 2612594"/>
                              <a:gd name="f6883" fmla="*/ f4937 1 2647519"/>
                              <a:gd name="f6884" fmla="*/ f4938 1 2612594"/>
                              <a:gd name="f6885" fmla="*/ f4939 1 2647519"/>
                              <a:gd name="f6886" fmla="*/ f4940 1 2612594"/>
                              <a:gd name="f6887" fmla="*/ f4941 1 2647519"/>
                              <a:gd name="f6888" fmla="*/ f4942 1 2612594"/>
                              <a:gd name="f6889" fmla="*/ f4943 1 2647519"/>
                              <a:gd name="f6890" fmla="*/ f4944 1 2612594"/>
                              <a:gd name="f6891" fmla="*/ f4945 1 2647519"/>
                              <a:gd name="f6892" fmla="*/ f4946 1 2612594"/>
                              <a:gd name="f6893" fmla="*/ f4947 1 2612594"/>
                              <a:gd name="f6894" fmla="*/ f4948 1 2612594"/>
                              <a:gd name="f6895" fmla="*/ f4949 1 2647519"/>
                              <a:gd name="f6896" fmla="*/ f4950 1 2647519"/>
                              <a:gd name="f6897" fmla="*/ f4951 1 2612594"/>
                              <a:gd name="f6898" fmla="*/ f4952 1 2647519"/>
                              <a:gd name="f6899" fmla="*/ f4953 1 2612594"/>
                              <a:gd name="f6900" fmla="*/ f4954 1 2647519"/>
                              <a:gd name="f6901" fmla="*/ f4955 1 2612594"/>
                              <a:gd name="f6902" fmla="*/ f4956 1 2647519"/>
                              <a:gd name="f6903" fmla="*/ f4957 1 2612594"/>
                              <a:gd name="f6904" fmla="*/ f4958 1 2647519"/>
                              <a:gd name="f6905" fmla="*/ f4959 1 2647519"/>
                              <a:gd name="f6906" fmla="*/ f4960 1 2647519"/>
                              <a:gd name="f6907" fmla="*/ f4961 1 2647519"/>
                              <a:gd name="f6908" fmla="*/ f4962 1 2612594"/>
                              <a:gd name="f6909" fmla="*/ f4963 1 2647519"/>
                              <a:gd name="f6910" fmla="*/ f4964 1 2612594"/>
                              <a:gd name="f6911" fmla="*/ f4965 1 2647519"/>
                              <a:gd name="f6912" fmla="*/ f4966 1 2647519"/>
                              <a:gd name="f6913" fmla="*/ f4967 1 2647519"/>
                              <a:gd name="f6914" fmla="*/ f4968 1 2612594"/>
                              <a:gd name="f6915" fmla="*/ f4969 1 2647519"/>
                              <a:gd name="f6916" fmla="*/ f4970 1 2612594"/>
                              <a:gd name="f6917" fmla="*/ f4971 1 2647519"/>
                              <a:gd name="f6918" fmla="*/ f4972 1 2647519"/>
                              <a:gd name="f6919" fmla="*/ f4973 1 2612594"/>
                              <a:gd name="f6920" fmla="*/ f4974 1 2647519"/>
                              <a:gd name="f6921" fmla="*/ f4975 1 2612594"/>
                              <a:gd name="f6922" fmla="*/ f4976 1 2647519"/>
                              <a:gd name="f6923" fmla="*/ f4977 1 2612594"/>
                              <a:gd name="f6924" fmla="*/ f4978 1 2647519"/>
                              <a:gd name="f6925" fmla="*/ f4979 1 2612594"/>
                              <a:gd name="f6926" fmla="*/ f4980 1 2647519"/>
                              <a:gd name="f6927" fmla="*/ f4981 1 2612594"/>
                              <a:gd name="f6928" fmla="*/ f4982 1 2647519"/>
                              <a:gd name="f6929" fmla="*/ f4983 1 2612594"/>
                              <a:gd name="f6930" fmla="*/ f4984 1 2647519"/>
                              <a:gd name="f6931" fmla="*/ f4985 1 2612594"/>
                              <a:gd name="f6932" fmla="*/ f4986 1 2612594"/>
                              <a:gd name="f6933" fmla="*/ f4987 1 2647519"/>
                              <a:gd name="f6934" fmla="*/ f4988 1 2612594"/>
                              <a:gd name="f6935" fmla="*/ f4989 1 2647519"/>
                              <a:gd name="f6936" fmla="*/ f4990 1 2612594"/>
                              <a:gd name="f6937" fmla="*/ f4991 1 2647519"/>
                              <a:gd name="f6938" fmla="*/ f4992 1 2612594"/>
                              <a:gd name="f6939" fmla="*/ f4993 1 2647519"/>
                              <a:gd name="f6940" fmla="*/ f4994 1 2612594"/>
                              <a:gd name="f6941" fmla="*/ f4995 1 2647519"/>
                              <a:gd name="f6942" fmla="*/ f4996 1 2612594"/>
                              <a:gd name="f6943" fmla="*/ f4997 1 2647519"/>
                              <a:gd name="f6944" fmla="*/ f4998 1 2612594"/>
                              <a:gd name="f6945" fmla="*/ f4999 1 2612594"/>
                              <a:gd name="f6946" fmla="*/ f5000 1 2647519"/>
                              <a:gd name="f6947" fmla="*/ f5001 1 2612594"/>
                              <a:gd name="f6948" fmla="*/ f5002 1 2647519"/>
                              <a:gd name="f6949" fmla="*/ f5003 1 2612594"/>
                              <a:gd name="f6950" fmla="*/ f5004 1 2647519"/>
                              <a:gd name="f6951" fmla="*/ f5005 1 2612594"/>
                              <a:gd name="f6952" fmla="*/ f5006 1 2647519"/>
                              <a:gd name="f6953" fmla="*/ f5007 1 2647519"/>
                              <a:gd name="f6954" fmla="*/ f5008 1 2612594"/>
                              <a:gd name="f6955" fmla="*/ f5009 1 2647519"/>
                              <a:gd name="f6956" fmla="*/ f5010 1 2612594"/>
                              <a:gd name="f6957" fmla="*/ f5011 1 2647519"/>
                              <a:gd name="f6958" fmla="*/ f5012 1 2612594"/>
                              <a:gd name="f6959" fmla="*/ f5013 1 2647519"/>
                              <a:gd name="f6960" fmla="*/ f5014 1 2612594"/>
                              <a:gd name="f6961" fmla="*/ f5015 1 2647519"/>
                              <a:gd name="f6962" fmla="*/ f5016 1 2612594"/>
                              <a:gd name="f6963" fmla="*/ f5017 1 2647519"/>
                              <a:gd name="f6964" fmla="*/ f5018 1 2612594"/>
                              <a:gd name="f6965" fmla="*/ f5019 1 2647519"/>
                              <a:gd name="f6966" fmla="*/ f5020 1 2612594"/>
                              <a:gd name="f6967" fmla="*/ f5021 1 2647519"/>
                              <a:gd name="f6968" fmla="*/ f5022 1 2612594"/>
                              <a:gd name="f6969" fmla="*/ f5023 1 2647519"/>
                              <a:gd name="f6970" fmla="*/ f5024 1 2612594"/>
                              <a:gd name="f6971" fmla="*/ f5025 1 2647519"/>
                              <a:gd name="f6972" fmla="*/ f5026 1 2612594"/>
                              <a:gd name="f6973" fmla="*/ f5027 1 2647519"/>
                              <a:gd name="f6974" fmla="*/ f5028 1 2612594"/>
                              <a:gd name="f6975" fmla="*/ f5029 1 2647519"/>
                              <a:gd name="f6976" fmla="*/ f5030 1 2612594"/>
                              <a:gd name="f6977" fmla="*/ f5031 1 2647519"/>
                              <a:gd name="f6978" fmla="*/ f5032 1 2612594"/>
                              <a:gd name="f6979" fmla="*/ f5033 1 2612594"/>
                              <a:gd name="f6980" fmla="*/ f5034 1 2647519"/>
                              <a:gd name="f6981" fmla="*/ f5035 1 2612594"/>
                              <a:gd name="f6982" fmla="*/ f5036 1 2647519"/>
                              <a:gd name="f6983" fmla="*/ f5037 1 2612594"/>
                              <a:gd name="f6984" fmla="*/ f5038 1 2647519"/>
                              <a:gd name="f6985" fmla="*/ f5039 1 2612594"/>
                              <a:gd name="f6986" fmla="*/ f5040 1 2647519"/>
                              <a:gd name="f6987" fmla="*/ f5041 1 2647519"/>
                              <a:gd name="f6988" fmla="*/ f5042 1 2612594"/>
                              <a:gd name="f6989" fmla="*/ f5043 1 2647519"/>
                              <a:gd name="f6990" fmla="*/ f5044 1 2612594"/>
                              <a:gd name="f6991" fmla="*/ f5045 1 2647519"/>
                              <a:gd name="f6992" fmla="*/ f5046 1 2647519"/>
                              <a:gd name="f6993" fmla="*/ f5047 1 2612594"/>
                              <a:gd name="f6994" fmla="*/ f5048 1 2647519"/>
                              <a:gd name="f6995" fmla="*/ f5049 1 2647519"/>
                              <a:gd name="f6996" fmla="*/ f5050 1 2612594"/>
                              <a:gd name="f6997" fmla="*/ f5051 1 2647519"/>
                              <a:gd name="f6998" fmla="*/ f5052 1 2612594"/>
                              <a:gd name="f6999" fmla="*/ f5053 1 2647519"/>
                              <a:gd name="f7000" fmla="*/ f5054 1 2612594"/>
                              <a:gd name="f7001" fmla="*/ f5055 1 2612594"/>
                              <a:gd name="f7002" fmla="*/ f5056 1 2647519"/>
                              <a:gd name="f7003" fmla="*/ f5057 1 2612594"/>
                              <a:gd name="f7004" fmla="*/ f5058 1 2612594"/>
                              <a:gd name="f7005" fmla="*/ f5059 1 2612594"/>
                              <a:gd name="f7006" fmla="*/ f5060 1 2612594"/>
                              <a:gd name="f7007" fmla="*/ f5061 1 2612594"/>
                              <a:gd name="f7008" fmla="*/ f5062 1 2612594"/>
                              <a:gd name="f7009" fmla="*/ f5063 1 2647519"/>
                              <a:gd name="f7010" fmla="*/ f5064 1 2612594"/>
                              <a:gd name="f7011" fmla="*/ f5065 1 2647519"/>
                              <a:gd name="f7012" fmla="*/ f5066 1 2612594"/>
                              <a:gd name="f7013" fmla="*/ f5067 1 2647519"/>
                              <a:gd name="f7014" fmla="*/ f5068 1 2612594"/>
                              <a:gd name="f7015" fmla="*/ f5069 1 2647519"/>
                              <a:gd name="f7016" fmla="*/ f5070 1 2612594"/>
                              <a:gd name="f7017" fmla="*/ f5071 1 2612594"/>
                              <a:gd name="f7018" fmla="*/ f5072 1 2647519"/>
                              <a:gd name="f7019" fmla="*/ f5073 1 2612594"/>
                              <a:gd name="f7020" fmla="*/ f5074 1 2647519"/>
                              <a:gd name="f7021" fmla="*/ f5075 1 2612594"/>
                              <a:gd name="f7022" fmla="*/ f5076 1 2647519"/>
                              <a:gd name="f7023" fmla="*/ f5077 1 2647519"/>
                              <a:gd name="f7024" fmla="*/ f5078 1 2612594"/>
                              <a:gd name="f7025" fmla="*/ f5079 1 2647519"/>
                              <a:gd name="f7026" fmla="*/ f5080 1 2612594"/>
                              <a:gd name="f7027" fmla="*/ f5081 1 2612594"/>
                              <a:gd name="f7028" fmla="*/ f5082 1 2612594"/>
                              <a:gd name="f7029" fmla="*/ f5083 1 2647519"/>
                              <a:gd name="f7030" fmla="*/ f5084 1 2612594"/>
                              <a:gd name="f7031" fmla="*/ f5085 1 2647519"/>
                              <a:gd name="f7032" fmla="*/ f5086 1 2612594"/>
                              <a:gd name="f7033" fmla="*/ f5087 1 2647519"/>
                              <a:gd name="f7034" fmla="*/ f5088 1 2612594"/>
                              <a:gd name="f7035" fmla="*/ f5089 1 2647519"/>
                              <a:gd name="f7036" fmla="*/ f5090 1 2612594"/>
                              <a:gd name="f7037" fmla="*/ f5091 1 2647519"/>
                              <a:gd name="f7038" fmla="*/ f5092 1 2612594"/>
                              <a:gd name="f7039" fmla="*/ f5093 1 2612594"/>
                              <a:gd name="f7040" fmla="*/ f5094 1 2647519"/>
                              <a:gd name="f7041" fmla="*/ f5095 1 2612594"/>
                              <a:gd name="f7042" fmla="*/ f5096 1 2647519"/>
                              <a:gd name="f7043" fmla="*/ f5097 1 2612594"/>
                              <a:gd name="f7044" fmla="*/ f5098 1 2647519"/>
                              <a:gd name="f7045" fmla="*/ f5099 1 2612594"/>
                              <a:gd name="f7046" fmla="*/ f5100 1 2647519"/>
                              <a:gd name="f7047" fmla="*/ f5101 1 2612594"/>
                              <a:gd name="f7048" fmla="*/ f5102 1 2647519"/>
                              <a:gd name="f7049" fmla="*/ f5103 1 2647519"/>
                              <a:gd name="f7050" fmla="*/ f5104 1 2612594"/>
                              <a:gd name="f7051" fmla="*/ f5105 1 2647519"/>
                              <a:gd name="f7052" fmla="*/ f5106 1 2612594"/>
                              <a:gd name="f7053" fmla="*/ f5107 1 2647519"/>
                              <a:gd name="f7054" fmla="*/ f5108 1 2612594"/>
                              <a:gd name="f7055" fmla="*/ f5109 1 2612594"/>
                              <a:gd name="f7056" fmla="*/ f5110 1 2647519"/>
                              <a:gd name="f7057" fmla="*/ f5111 1 2612594"/>
                              <a:gd name="f7058" fmla="*/ f5112 1 2647519"/>
                              <a:gd name="f7059" fmla="*/ f5113 1 2612594"/>
                              <a:gd name="f7060" fmla="*/ f5114 1 2647519"/>
                              <a:gd name="f7061" fmla="*/ f5115 1 2612594"/>
                              <a:gd name="f7062" fmla="*/ f5116 1 2647519"/>
                              <a:gd name="f7063" fmla="*/ f5117 1 2612594"/>
                              <a:gd name="f7064" fmla="*/ f5118 1 2647519"/>
                              <a:gd name="f7065" fmla="*/ f5119 1 2612594"/>
                              <a:gd name="f7066" fmla="*/ f5120 1 2612594"/>
                              <a:gd name="f7067" fmla="*/ f5121 1 2612594"/>
                              <a:gd name="f7068" fmla="*/ f5122 1 2612594"/>
                              <a:gd name="f7069" fmla="*/ f5123 1 2647519"/>
                              <a:gd name="f7070" fmla="*/ f5124 1 2612594"/>
                              <a:gd name="f7071" fmla="*/ f5125 1 2647519"/>
                              <a:gd name="f7072" fmla="*/ f5126 1 2612594"/>
                              <a:gd name="f7073" fmla="*/ f5127 1 2647519"/>
                              <a:gd name="f7074" fmla="*/ f5128 1 2647519"/>
                              <a:gd name="f7075" fmla="*/ f5129 1 2612594"/>
                              <a:gd name="f7076" fmla="*/ f5130 1 2647519"/>
                              <a:gd name="f7077" fmla="*/ f5131 1 2647519"/>
                              <a:gd name="f7078" fmla="*/ f5132 1 2612594"/>
                              <a:gd name="f7079" fmla="*/ f5133 1 2647519"/>
                              <a:gd name="f7080" fmla="*/ f5134 1 2612594"/>
                              <a:gd name="f7081" fmla="*/ f5135 1 2647519"/>
                              <a:gd name="f7082" fmla="*/ f5136 1 2612594"/>
                              <a:gd name="f7083" fmla="*/ f5137 1 2647519"/>
                              <a:gd name="f7084" fmla="*/ f5138 1 2612594"/>
                              <a:gd name="f7085" fmla="*/ f5139 1 2647519"/>
                              <a:gd name="f7086" fmla="*/ f5140 1 2612594"/>
                              <a:gd name="f7087" fmla="*/ f5141 1 2647519"/>
                              <a:gd name="f7088" fmla="*/ f5142 1 2612594"/>
                              <a:gd name="f7089" fmla="*/ f5143 1 2647519"/>
                              <a:gd name="f7090" fmla="*/ f5144 1 2612594"/>
                              <a:gd name="f7091" fmla="*/ f5145 1 2612594"/>
                              <a:gd name="f7092" fmla="*/ f5146 1 2612594"/>
                              <a:gd name="f7093" fmla="*/ f5147 1 2647519"/>
                              <a:gd name="f7094" fmla="*/ f5148 1 2612594"/>
                              <a:gd name="f7095" fmla="*/ f5149 1 2647519"/>
                              <a:gd name="f7096" fmla="*/ f5150 1 2612594"/>
                              <a:gd name="f7097" fmla="*/ f5151 1 2647519"/>
                              <a:gd name="f7098" fmla="*/ f5152 1 2612594"/>
                              <a:gd name="f7099" fmla="*/ f5153 1 2647519"/>
                              <a:gd name="f7100" fmla="*/ f5154 1 2612594"/>
                              <a:gd name="f7101" fmla="*/ f5155 1 2647519"/>
                              <a:gd name="f7102" fmla="*/ f5156 1 2612594"/>
                              <a:gd name="f7103" fmla="*/ f5157 1 2647519"/>
                              <a:gd name="f7104" fmla="*/ f5158 1 2612594"/>
                              <a:gd name="f7105" fmla="*/ f5159 1 2647519"/>
                              <a:gd name="f7106" fmla="*/ f5160 1 2612594"/>
                              <a:gd name="f7107" fmla="*/ f5161 1 2647519"/>
                              <a:gd name="f7108" fmla="*/ f5162 1 2612594"/>
                              <a:gd name="f7109" fmla="*/ f5163 1 2647519"/>
                              <a:gd name="f7110" fmla="*/ f5164 1 2647519"/>
                              <a:gd name="f7111" fmla="*/ f5165 1 2612594"/>
                              <a:gd name="f7112" fmla="*/ f5166 1 2647519"/>
                              <a:gd name="f7113" fmla="*/ f5167 1 2612594"/>
                              <a:gd name="f7114" fmla="*/ f5168 1 2647519"/>
                              <a:gd name="f7115" fmla="*/ f5169 1 2612594"/>
                              <a:gd name="f7116" fmla="*/ f5170 1 2647519"/>
                              <a:gd name="f7117" fmla="*/ f5171 1 2647519"/>
                              <a:gd name="f7118" fmla="*/ f5172 1 2612594"/>
                              <a:gd name="f7119" fmla="*/ f5173 1 2647519"/>
                              <a:gd name="f7120" fmla="*/ f5174 1 2612594"/>
                              <a:gd name="f7121" fmla="*/ f5175 1 2647519"/>
                              <a:gd name="f7122" fmla="*/ f5176 1 2612594"/>
                              <a:gd name="f7123" fmla="*/ f5177 1 2647519"/>
                              <a:gd name="f7124" fmla="*/ f5178 1 2612594"/>
                              <a:gd name="f7125" fmla="*/ f5179 1 2647519"/>
                              <a:gd name="f7126" fmla="*/ f5180 1 2612594"/>
                              <a:gd name="f7127" fmla="*/ f5181 1 2647519"/>
                              <a:gd name="f7128" fmla="*/ f5182 1 2612594"/>
                              <a:gd name="f7129" fmla="*/ f5183 1 2647519"/>
                              <a:gd name="f7130" fmla="*/ f5184 1 2612594"/>
                              <a:gd name="f7131" fmla="*/ f5185 1 2612594"/>
                              <a:gd name="f7132" fmla="*/ f5186 1 2647519"/>
                              <a:gd name="f7133" fmla="*/ f5187 1 2612594"/>
                              <a:gd name="f7134" fmla="*/ f5188 1 2647519"/>
                              <a:gd name="f7135" fmla="*/ f5189 1 2647519"/>
                              <a:gd name="f7136" fmla="*/ f5190 1 2612594"/>
                              <a:gd name="f7137" fmla="*/ f5191 1 2647519"/>
                              <a:gd name="f7138" fmla="*/ f5192 1 2612594"/>
                              <a:gd name="f7139" fmla="*/ f5193 1 2612594"/>
                              <a:gd name="f7140" fmla="*/ f5194 1 2647519"/>
                              <a:gd name="f7141" fmla="*/ f5195 1 2612594"/>
                              <a:gd name="f7142" fmla="*/ f5196 1 2647519"/>
                              <a:gd name="f7143" fmla="*/ f5197 1 2612594"/>
                              <a:gd name="f7144" fmla="*/ f5198 1 2647519"/>
                              <a:gd name="f7145" fmla="*/ f5199 1 2647519"/>
                              <a:gd name="f7146" fmla="*/ f5200 1 2612594"/>
                              <a:gd name="f7147" fmla="*/ f5201 1 2647519"/>
                              <a:gd name="f7148" fmla="*/ f5202 1 2612594"/>
                              <a:gd name="f7149" fmla="*/ f5203 1 2647519"/>
                              <a:gd name="f7150" fmla="*/ f5204 1 2612594"/>
                              <a:gd name="f7151" fmla="*/ f5205 1 2647519"/>
                              <a:gd name="f7152" fmla="*/ f5206 1 2612594"/>
                              <a:gd name="f7153" fmla="*/ f5207 1 2647519"/>
                              <a:gd name="f7154" fmla="*/ f5208 1 2647519"/>
                              <a:gd name="f7155" fmla="*/ f5209 1 2612594"/>
                              <a:gd name="f7156" fmla="*/ f5210 1 2647519"/>
                              <a:gd name="f7157" fmla="*/ f5211 1 2647519"/>
                              <a:gd name="f7158" fmla="*/ f5212 1 2612594"/>
                              <a:gd name="f7159" fmla="*/ f5213 1 2647519"/>
                              <a:gd name="f7160" fmla="*/ f5214 1 2612594"/>
                              <a:gd name="f7161" fmla="*/ f5215 1 2647519"/>
                              <a:gd name="f7162" fmla="*/ f5216 1 2647519"/>
                              <a:gd name="f7163" fmla="*/ f5217 1 2612594"/>
                              <a:gd name="f7164" fmla="*/ f5218 1 2647519"/>
                              <a:gd name="f7165" fmla="*/ f5219 1 2612594"/>
                              <a:gd name="f7166" fmla="*/ f5220 1 2647519"/>
                              <a:gd name="f7167" fmla="*/ f5221 1 2612594"/>
                              <a:gd name="f7168" fmla="*/ f5222 1 2612594"/>
                              <a:gd name="f7169" fmla="*/ f5223 1 2647519"/>
                              <a:gd name="f7170" fmla="*/ f5224 1 2612594"/>
                              <a:gd name="f7171" fmla="*/ f5225 1 2647519"/>
                              <a:gd name="f7172" fmla="*/ f5226 1 2612594"/>
                              <a:gd name="f7173" fmla="*/ f5227 1 2647519"/>
                              <a:gd name="f7174" fmla="*/ f5228 1 2612594"/>
                              <a:gd name="f7175" fmla="*/ f5229 1 2647519"/>
                              <a:gd name="f7176" fmla="*/ f5230 1 2612594"/>
                              <a:gd name="f7177" fmla="*/ f5231 1 2647519"/>
                              <a:gd name="f7178" fmla="*/ f5232 1 2612594"/>
                              <a:gd name="f7179" fmla="*/ f5233 1 2647519"/>
                              <a:gd name="f7180" fmla="*/ f5234 1 2612594"/>
                              <a:gd name="f7181" fmla="*/ f5235 1 2647519"/>
                              <a:gd name="f7182" fmla="*/ f5236 1 2647519"/>
                              <a:gd name="f7183" fmla="*/ f5237 1 2612594"/>
                              <a:gd name="f7184" fmla="*/ f5238 1 2647519"/>
                              <a:gd name="f7185" fmla="*/ f5239 1 2612594"/>
                              <a:gd name="f7186" fmla="*/ f5240 1 2647519"/>
                              <a:gd name="f7187" fmla="*/ f5241 1 2612594"/>
                              <a:gd name="f7188" fmla="*/ f5242 1 2647519"/>
                              <a:gd name="f7189" fmla="*/ f5243 1 2612594"/>
                              <a:gd name="f7190" fmla="*/ f5244 1 2647519"/>
                              <a:gd name="f7191" fmla="*/ f5245 1 2612594"/>
                              <a:gd name="f7192" fmla="*/ f5246 1 2612594"/>
                              <a:gd name="f7193" fmla="*/ f5247 1 2647519"/>
                              <a:gd name="f7194" fmla="*/ f5248 1 2612594"/>
                              <a:gd name="f7195" fmla="*/ f5249 1 2647519"/>
                              <a:gd name="f7196" fmla="*/ f5250 1 2612594"/>
                              <a:gd name="f7197" fmla="*/ f5251 1 2612594"/>
                              <a:gd name="f7198" fmla="*/ f5252 1 2647519"/>
                              <a:gd name="f7199" fmla="*/ f5253 1 2612594"/>
                              <a:gd name="f7200" fmla="*/ f5254 1 2647519"/>
                              <a:gd name="f7201" fmla="*/ f5255 1 2612594"/>
                              <a:gd name="f7202" fmla="*/ f5256 1 2647519"/>
                              <a:gd name="f7203" fmla="*/ f5257 1 2647519"/>
                              <a:gd name="f7204" fmla="*/ f5258 1 2647519"/>
                              <a:gd name="f7205" fmla="*/ f5259 1 2612594"/>
                              <a:gd name="f7206" fmla="*/ f5260 1 2647519"/>
                              <a:gd name="f7207" fmla="*/ f5261 1 2647519"/>
                              <a:gd name="f7208" fmla="*/ f5262 1 2612594"/>
                              <a:gd name="f7209" fmla="*/ f5263 1 2647519"/>
                              <a:gd name="f7210" fmla="*/ f5264 1 2612594"/>
                              <a:gd name="f7211" fmla="*/ f5265 1 2647519"/>
                              <a:gd name="f7212" fmla="*/ f5266 1 2612594"/>
                              <a:gd name="f7213" fmla="*/ f5267 1 2647519"/>
                              <a:gd name="f7214" fmla="*/ f5268 1 2612594"/>
                              <a:gd name="f7215" fmla="*/ f5269 1 2647519"/>
                              <a:gd name="f7216" fmla="*/ f5270 1 2647519"/>
                              <a:gd name="f7217" fmla="*/ f5271 1 2647519"/>
                              <a:gd name="f7218" fmla="*/ f5272 1 2647519"/>
                              <a:gd name="f7219" fmla="*/ f5273 1 2647519"/>
                              <a:gd name="f7220" fmla="*/ f5274 1 2647519"/>
                              <a:gd name="f7221" fmla="*/ f5275 1 2612594"/>
                              <a:gd name="f7222" fmla="*/ f5276 1 2612594"/>
                              <a:gd name="f7223" fmla="*/ f5277 1 2647519"/>
                              <a:gd name="f7224" fmla="*/ f5278 1 2612594"/>
                              <a:gd name="f7225" fmla="*/ f5279 1 2647519"/>
                              <a:gd name="f7226" fmla="*/ f5280 1 2612594"/>
                              <a:gd name="f7227" fmla="*/ f5281 1 2647519"/>
                              <a:gd name="f7228" fmla="*/ f5282 1 2647519"/>
                              <a:gd name="f7229" fmla="*/ f5283 1 2612594"/>
                              <a:gd name="f7230" fmla="*/ f5284 1 2647519"/>
                              <a:gd name="f7231" fmla="*/ f5285 1 2612594"/>
                              <a:gd name="f7232" fmla="*/ f5286 1 2647519"/>
                              <a:gd name="f7233" fmla="*/ f5287 1 2612594"/>
                              <a:gd name="f7234" fmla="*/ f5288 1 2647519"/>
                              <a:gd name="f7235" fmla="*/ f5289 1 2612594"/>
                              <a:gd name="f7236" fmla="*/ f5290 1 2647519"/>
                              <a:gd name="f7237" fmla="*/ f5291 1 2612594"/>
                              <a:gd name="f7238" fmla="*/ f5292 1 2647519"/>
                              <a:gd name="f7239" fmla="*/ f5293 1 2612594"/>
                              <a:gd name="f7240" fmla="*/ f5294 1 2647519"/>
                              <a:gd name="f7241" fmla="*/ f5295 1 2647519"/>
                              <a:gd name="f7242" fmla="*/ f5296 1 2612594"/>
                              <a:gd name="f7243" fmla="*/ f5297 1 2647519"/>
                              <a:gd name="f7244" fmla="*/ f5298 1 2647519"/>
                              <a:gd name="f7245" fmla="*/ f5299 1 2647519"/>
                              <a:gd name="f7246" fmla="*/ f5300 1 2612594"/>
                              <a:gd name="f7247" fmla="*/ f5301 1 2647519"/>
                              <a:gd name="f7248" fmla="*/ f5302 1 2612594"/>
                              <a:gd name="f7249" fmla="*/ f5303 1 2647519"/>
                              <a:gd name="f7250" fmla="*/ f5304 1 2612594"/>
                              <a:gd name="f7251" fmla="*/ f5305 1 2647519"/>
                              <a:gd name="f7252" fmla="*/ f5306 1 2612594"/>
                              <a:gd name="f7253" fmla="*/ f5307 1 2612594"/>
                              <a:gd name="f7254" fmla="*/ f5308 1 2647519"/>
                              <a:gd name="f7255" fmla="*/ f5309 1 2612594"/>
                              <a:gd name="f7256" fmla="*/ f5310 1 2612594"/>
                              <a:gd name="f7257" fmla="*/ f5311 1 2647519"/>
                              <a:gd name="f7258" fmla="*/ f5312 1 2612594"/>
                              <a:gd name="f7259" fmla="*/ f5313 1 2647519"/>
                              <a:gd name="f7260" fmla="*/ f5314 1 2647519"/>
                              <a:gd name="f7261" fmla="*/ f5315 1 2647519"/>
                              <a:gd name="f7262" fmla="*/ f5316 1 2647519"/>
                              <a:gd name="f7263" fmla="*/ f5317 1 2647519"/>
                              <a:gd name="f7264" fmla="*/ f5318 1 2647519"/>
                              <a:gd name="f7265" fmla="*/ f5319 1 2647519"/>
                              <a:gd name="f7266" fmla="*/ f5320 1 2612594"/>
                              <a:gd name="f7267" fmla="*/ f5321 1 2647519"/>
                              <a:gd name="f7268" fmla="*/ f5322 1 2647519"/>
                              <a:gd name="f7269" fmla="*/ f5323 1 2612594"/>
                              <a:gd name="f7270" fmla="*/ f5324 1 2647519"/>
                              <a:gd name="f7271" fmla="*/ f5325 1 2612594"/>
                              <a:gd name="f7272" fmla="*/ f5326 1 2647519"/>
                              <a:gd name="f7273" fmla="*/ f5327 1 2647519"/>
                              <a:gd name="f7274" fmla="*/ f5328 1 2647519"/>
                              <a:gd name="f7275" fmla="*/ f5329 1 2612594"/>
                              <a:gd name="f7276" fmla="*/ f5330 1 2647519"/>
                              <a:gd name="f7277" fmla="*/ f5331 1 2612594"/>
                              <a:gd name="f7278" fmla="*/ f5332 1 2647519"/>
                              <a:gd name="f7279" fmla="*/ f5333 1 2612594"/>
                              <a:gd name="f7280" fmla="*/ f5334 1 2647519"/>
                              <a:gd name="f7281" fmla="*/ f5335 1 2612594"/>
                              <a:gd name="f7282" fmla="*/ f5336 1 2647519"/>
                              <a:gd name="f7283" fmla="*/ f5337 1 2647519"/>
                              <a:gd name="f7284" fmla="*/ f5338 1 2612594"/>
                              <a:gd name="f7285" fmla="*/ f5339 1 2647519"/>
                              <a:gd name="f7286" fmla="*/ f5340 1 2647519"/>
                              <a:gd name="f7287" fmla="*/ f5341 1 2647519"/>
                              <a:gd name="f7288" fmla="*/ f5342 1 2647519"/>
                              <a:gd name="f7289" fmla="*/ f5343 1 2612594"/>
                              <a:gd name="f7290" fmla="*/ f5344 1 2647519"/>
                              <a:gd name="f7291" fmla="*/ f5345 1 2612594"/>
                              <a:gd name="f7292" fmla="*/ f5346 1 2647519"/>
                              <a:gd name="f7293" fmla="*/ f5347 1 2612594"/>
                              <a:gd name="f7294" fmla="*/ f5348 1 2647519"/>
                              <a:gd name="f7295" fmla="*/ f5349 1 2647519"/>
                              <a:gd name="f7296" fmla="*/ f5350 1 2647519"/>
                              <a:gd name="f7297" fmla="*/ f5351 1 2647519"/>
                              <a:gd name="f7298" fmla="*/ f5352 1 2647519"/>
                              <a:gd name="f7299" fmla="*/ f5353 1 2647519"/>
                              <a:gd name="f7300" fmla="*/ f5354 1 2647519"/>
                              <a:gd name="f7301" fmla="*/ f5355 1 2647519"/>
                              <a:gd name="f7302" fmla="*/ f5356 1 2647519"/>
                              <a:gd name="f7303" fmla="*/ f5357 1 2647519"/>
                              <a:gd name="f7304" fmla="*/ f5358 1 2647519"/>
                              <a:gd name="f7305" fmla="*/ f5359 1 2647519"/>
                              <a:gd name="f7306" fmla="*/ f5360 1 2647519"/>
                              <a:gd name="f7307" fmla="*/ f5361 1 2647519"/>
                              <a:gd name="f7308" fmla="*/ f5362 1 2612594"/>
                              <a:gd name="f7309" fmla="*/ f5363 1 2612594"/>
                              <a:gd name="f7310" fmla="*/ f5364 1 2647519"/>
                              <a:gd name="f7311" fmla="*/ f5365 1 2612594"/>
                              <a:gd name="f7312" fmla="*/ f5366 1 2647519"/>
                              <a:gd name="f7313" fmla="*/ f5367 1 2612594"/>
                              <a:gd name="f7314" fmla="*/ f5368 1 2647519"/>
                              <a:gd name="f7315" fmla="*/ f5369 1 2612594"/>
                              <a:gd name="f7316" fmla="*/ f5370 1 2647519"/>
                              <a:gd name="f7317" fmla="*/ f5371 1 2612594"/>
                              <a:gd name="f7318" fmla="*/ f5372 1 2647519"/>
                              <a:gd name="f7319" fmla="*/ f5373 1 2647519"/>
                              <a:gd name="f7320" fmla="*/ f5374 1 2647519"/>
                              <a:gd name="f7321" fmla="*/ f5375 1 2612594"/>
                              <a:gd name="f7322" fmla="*/ f5376 1 2647519"/>
                              <a:gd name="f7323" fmla="*/ f5377 1 2647519"/>
                              <a:gd name="f7324" fmla="*/ f5378 1 2647519"/>
                              <a:gd name="f7325" fmla="*/ f5379 1 2612594"/>
                              <a:gd name="f7326" fmla="*/ f5380 1 2647519"/>
                              <a:gd name="f7327" fmla="*/ f5381 1 2647519"/>
                              <a:gd name="f7328" fmla="*/ f5382 1 2647519"/>
                              <a:gd name="f7329" fmla="*/ f5383 1 2647519"/>
                              <a:gd name="f7330" fmla="*/ f5384 1 2647519"/>
                              <a:gd name="f7331" fmla="*/ f5385 1 2647519"/>
                              <a:gd name="f7332" fmla="*/ f5386 1 2647519"/>
                              <a:gd name="f7333" fmla="*/ f5387 1 2612594"/>
                              <a:gd name="f7334" fmla="*/ f5388 1 2647519"/>
                              <a:gd name="f7335" fmla="*/ f5389 1 2647519"/>
                              <a:gd name="f7336" fmla="*/ f5390 1 2647519"/>
                              <a:gd name="f7337" fmla="*/ f5391 1 2612594"/>
                              <a:gd name="f7338" fmla="*/ f5392 1 2647519"/>
                              <a:gd name="f7339" fmla="*/ f5393 1 2647519"/>
                              <a:gd name="f7340" fmla="*/ f5394 1 2647519"/>
                              <a:gd name="f7341" fmla="*/ f5395 1 2647519"/>
                              <a:gd name="f7342" fmla="*/ f5396 1 2647519"/>
                              <a:gd name="f7343" fmla="*/ f5397 1 2647519"/>
                              <a:gd name="f7344" fmla="*/ f5398 1 2612594"/>
                              <a:gd name="f7345" fmla="*/ f5399 1 2647519"/>
                              <a:gd name="f7346" fmla="*/ f5400 1 2612594"/>
                              <a:gd name="f7347" fmla="*/ f5401 1 2647519"/>
                              <a:gd name="f7348" fmla="*/ f5402 1 2647519"/>
                              <a:gd name="f7349" fmla="*/ f5403 1 2647519"/>
                              <a:gd name="f7350" fmla="*/ f5404 1 2647519"/>
                              <a:gd name="f7351" fmla="*/ f5405 1 2612594"/>
                              <a:gd name="f7352" fmla="*/ f5406 1 2647519"/>
                              <a:gd name="f7353" fmla="*/ f5407 1 2647519"/>
                              <a:gd name="f7354" fmla="*/ f5408 1 2647519"/>
                              <a:gd name="f7355" fmla="*/ f5409 1 2612594"/>
                              <a:gd name="f7356" fmla="*/ f5410 1 2647519"/>
                              <a:gd name="f7357" fmla="*/ f5411 1 2647519"/>
                              <a:gd name="f7358" fmla="*/ f5412 1 2612594"/>
                              <a:gd name="f7359" fmla="*/ f5413 1 2647519"/>
                              <a:gd name="f7360" fmla="*/ f5414 1 2612594"/>
                              <a:gd name="f7361" fmla="*/ f5415 1 2647519"/>
                              <a:gd name="f7362" fmla="*/ f5416 1 2612594"/>
                              <a:gd name="f7363" fmla="*/ f5417 1 2647519"/>
                              <a:gd name="f7364" fmla="*/ f5418 1 2612594"/>
                              <a:gd name="f7365" fmla="*/ f5419 1 2647519"/>
                              <a:gd name="f7366" fmla="*/ f5420 1 2612594"/>
                              <a:gd name="f7367" fmla="*/ f5421 1 2647519"/>
                              <a:gd name="f7368" fmla="*/ f5422 1 2612594"/>
                              <a:gd name="f7369" fmla="*/ f5423 1 2647519"/>
                              <a:gd name="f7370" fmla="*/ f5424 1 2612594"/>
                              <a:gd name="f7371" fmla="*/ f5425 1 2647519"/>
                              <a:gd name="f7372" fmla="*/ f5426 1 2612594"/>
                              <a:gd name="f7373" fmla="*/ f5427 1 2647519"/>
                              <a:gd name="f7374" fmla="*/ f5428 1 2647519"/>
                              <a:gd name="f7375" fmla="*/ f5429 1 2612594"/>
                              <a:gd name="f7376" fmla="*/ f5430 1 2647519"/>
                              <a:gd name="f7377" fmla="*/ f5431 1 2612594"/>
                              <a:gd name="f7378" fmla="*/ f5432 1 2647519"/>
                              <a:gd name="f7379" fmla="*/ f5433 1 2647519"/>
                              <a:gd name="f7380" fmla="*/ f5434 1 2612594"/>
                              <a:gd name="f7381" fmla="*/ f5435 1 2647519"/>
                              <a:gd name="f7382" fmla="*/ f5436 1 2612594"/>
                              <a:gd name="f7383" fmla="*/ f5437 1 2647519"/>
                              <a:gd name="f7384" fmla="*/ f5438 1 2612594"/>
                              <a:gd name="f7385" fmla="*/ f5439 1 2647519"/>
                              <a:gd name="f7386" fmla="*/ f5440 1 2612594"/>
                              <a:gd name="f7387" fmla="*/ f5441 1 2647519"/>
                              <a:gd name="f7388" fmla="*/ f5442 1 2612594"/>
                              <a:gd name="f7389" fmla="*/ f5443 1 2647519"/>
                              <a:gd name="f7390" fmla="*/ f5444 1 2612594"/>
                              <a:gd name="f7391" fmla="*/ f5445 1 2647519"/>
                              <a:gd name="f7392" fmla="*/ f5446 1 2647519"/>
                              <a:gd name="f7393" fmla="*/ f5447 1 2612594"/>
                              <a:gd name="f7394" fmla="*/ f5448 1 2647519"/>
                              <a:gd name="f7395" fmla="*/ f5449 1 2612594"/>
                              <a:gd name="f7396" fmla="*/ f5450 1 2647519"/>
                              <a:gd name="f7397" fmla="*/ f5451 1 2612594"/>
                              <a:gd name="f7398" fmla="*/ f5452 1 2647519"/>
                              <a:gd name="f7399" fmla="*/ f5453 1 2647519"/>
                              <a:gd name="f7400" fmla="*/ f5454 1 2612594"/>
                              <a:gd name="f7401" fmla="*/ f5455 1 2647519"/>
                              <a:gd name="f7402" fmla="*/ f5456 1 2612594"/>
                              <a:gd name="f7403" fmla="*/ f5457 1 2647519"/>
                              <a:gd name="f7404" fmla="*/ f5458 1 2612594"/>
                              <a:gd name="f7405" fmla="*/ f5459 1 2612594"/>
                              <a:gd name="f7406" fmla="*/ f5460 1 2612594"/>
                              <a:gd name="f7407" fmla="*/ f5461 1 2647519"/>
                              <a:gd name="f7408" fmla="*/ f5462 1 2612594"/>
                              <a:gd name="f7409" fmla="*/ f5463 1 2647519"/>
                              <a:gd name="f7410" fmla="*/ f5464 1 2612594"/>
                              <a:gd name="f7411" fmla="*/ f5465 1 2647519"/>
                              <a:gd name="f7412" fmla="*/ f5466 1 2612594"/>
                              <a:gd name="f7413" fmla="*/ f5467 1 2647519"/>
                              <a:gd name="f7414" fmla="*/ f5468 1 2612594"/>
                              <a:gd name="f7415" fmla="*/ f5469 1 2647519"/>
                              <a:gd name="f7416" fmla="*/ f5470 1 2612594"/>
                              <a:gd name="f7417" fmla="*/ f5471 1 2647519"/>
                              <a:gd name="f7418" fmla="*/ f5472 1 2612594"/>
                              <a:gd name="f7419" fmla="*/ f5473 1 2647519"/>
                              <a:gd name="f7420" fmla="*/ f5474 1 2612594"/>
                              <a:gd name="f7421" fmla="*/ f5475 1 2647519"/>
                              <a:gd name="f7422" fmla="*/ f5476 1 2612594"/>
                              <a:gd name="f7423" fmla="*/ f5477 1 2647519"/>
                              <a:gd name="f7424" fmla="*/ f5478 1 2612594"/>
                              <a:gd name="f7425" fmla="*/ f5479 1 2647519"/>
                              <a:gd name="f7426" fmla="*/ f5480 1 2612594"/>
                              <a:gd name="f7427" fmla="*/ f5481 1 2647519"/>
                              <a:gd name="f7428" fmla="*/ f5482 1 2612594"/>
                              <a:gd name="f7429" fmla="*/ f5483 1 2647519"/>
                              <a:gd name="f7430" fmla="*/ f5484 1 2612594"/>
                              <a:gd name="f7431" fmla="*/ f5485 1 2647519"/>
                              <a:gd name="f7432" fmla="*/ f5486 1 2647519"/>
                              <a:gd name="f7433" fmla="*/ f5487 1 2612594"/>
                              <a:gd name="f7434" fmla="*/ f5488 1 2647519"/>
                              <a:gd name="f7435" fmla="*/ f5489 1 2612594"/>
                              <a:gd name="f7436" fmla="*/ f5490 1 2647519"/>
                              <a:gd name="f7437" fmla="*/ f5491 1 2612594"/>
                              <a:gd name="f7438" fmla="*/ f5492 1 2647519"/>
                              <a:gd name="f7439" fmla="*/ f5493 1 2647519"/>
                              <a:gd name="f7440" fmla="*/ f5494 1 2647519"/>
                              <a:gd name="f7441" fmla="*/ f5495 1 2612594"/>
                              <a:gd name="f7442" fmla="*/ f5496 1 2647519"/>
                              <a:gd name="f7443" fmla="*/ f5497 1 2612594"/>
                              <a:gd name="f7444" fmla="*/ f5498 1 2647519"/>
                              <a:gd name="f7445" fmla="*/ f5499 1 2612594"/>
                              <a:gd name="f7446" fmla="*/ f5500 1 2647519"/>
                              <a:gd name="f7447" fmla="*/ f5501 1 2612594"/>
                              <a:gd name="f7448" fmla="*/ f5502 1 2647519"/>
                              <a:gd name="f7449" fmla="*/ f5503 1 2612594"/>
                              <a:gd name="f7450" fmla="*/ f5504 1 2647519"/>
                              <a:gd name="f7451" fmla="*/ f5505 1 2612594"/>
                              <a:gd name="f7452" fmla="*/ f5506 1 2647519"/>
                              <a:gd name="f7453" fmla="*/ f5507 1 2612594"/>
                              <a:gd name="f7454" fmla="*/ f5508 1 2612594"/>
                              <a:gd name="f7455" fmla="*/ f5509 1 2612594"/>
                              <a:gd name="f7456" fmla="*/ f5510 1 2647519"/>
                              <a:gd name="f7457" fmla="*/ f5511 1 2612594"/>
                              <a:gd name="f7458" fmla="*/ f5512 1 2647519"/>
                              <a:gd name="f7459" fmla="*/ f5513 1 2612594"/>
                              <a:gd name="f7460" fmla="*/ f5514 1 2647519"/>
                              <a:gd name="f7461" fmla="*/ f5515 1 2612594"/>
                              <a:gd name="f7462" fmla="*/ f5516 1 2647519"/>
                              <a:gd name="f7463" fmla="*/ f5517 1 2612594"/>
                              <a:gd name="f7464" fmla="*/ f5518 1 2647519"/>
                              <a:gd name="f7465" fmla="*/ f5519 1 2612594"/>
                              <a:gd name="f7466" fmla="*/ f5520 1 2647519"/>
                              <a:gd name="f7467" fmla="*/ f5521 1 2612594"/>
                              <a:gd name="f7468" fmla="*/ f5522 1 2647519"/>
                              <a:gd name="f7469" fmla="*/ f5523 1 2612594"/>
                              <a:gd name="f7470" fmla="*/ f5524 1 2647519"/>
                              <a:gd name="f7471" fmla="*/ f5525 1 2612594"/>
                              <a:gd name="f7472" fmla="*/ f5526 1 2612594"/>
                              <a:gd name="f7473" fmla="*/ f5527 1 2647519"/>
                              <a:gd name="f7474" fmla="*/ f5528 1 2612594"/>
                              <a:gd name="f7475" fmla="*/ f5529 1 2647519"/>
                              <a:gd name="f7476" fmla="*/ f5530 1 2647519"/>
                              <a:gd name="f7477" fmla="*/ f5531 1 2612594"/>
                              <a:gd name="f7478" fmla="*/ f5532 1 2647519"/>
                              <a:gd name="f7479" fmla="*/ f5533 1 2612594"/>
                              <a:gd name="f7480" fmla="*/ f5534 1 2647519"/>
                              <a:gd name="f7481" fmla="*/ f5535 1 2612594"/>
                              <a:gd name="f7482" fmla="*/ f5536 1 2647519"/>
                              <a:gd name="f7483" fmla="*/ f5537 1 2612594"/>
                              <a:gd name="f7484" fmla="*/ f5538 1 2612594"/>
                              <a:gd name="f7485" fmla="*/ f5539 1 2647519"/>
                              <a:gd name="f7486" fmla="*/ f5540 1 2612594"/>
                              <a:gd name="f7487" fmla="*/ f5541 1 2647519"/>
                              <a:gd name="f7488" fmla="*/ f5542 1 2612594"/>
                              <a:gd name="f7489" fmla="*/ f5543 1 2647519"/>
                              <a:gd name="f7490" fmla="*/ f5544 1 2647519"/>
                              <a:gd name="f7491" fmla="*/ f5545 1 2612594"/>
                              <a:gd name="f7492" fmla="*/ f5546 1 2647519"/>
                              <a:gd name="f7493" fmla="*/ f5547 1 2612594"/>
                              <a:gd name="f7494" fmla="*/ f5548 1 2647519"/>
                              <a:gd name="f7495" fmla="*/ f5549 1 2612594"/>
                              <a:gd name="f7496" fmla="*/ f5550 1 2612594"/>
                              <a:gd name="f7497" fmla="*/ f5551 1 2612594"/>
                              <a:gd name="f7498" fmla="*/ f5552 1 2647519"/>
                              <a:gd name="f7499" fmla="*/ f5553 1 2647519"/>
                              <a:gd name="f7500" fmla="*/ f5554 1 2612594"/>
                              <a:gd name="f7501" fmla="*/ f5555 1 2612594"/>
                              <a:gd name="f7502" fmla="*/ f5556 1 2647519"/>
                              <a:gd name="f7503" fmla="*/ f5557 1 2612594"/>
                              <a:gd name="f7504" fmla="*/ f5558 1 2612594"/>
                              <a:gd name="f7505" fmla="*/ f5559 1 2612594"/>
                              <a:gd name="f7506" fmla="*/ f5560 1 2647519"/>
                              <a:gd name="f7507" fmla="*/ f5561 1 2612594"/>
                              <a:gd name="f7508" fmla="*/ f5562 1 2647519"/>
                              <a:gd name="f7509" fmla="*/ f5563 1 2612594"/>
                              <a:gd name="f7510" fmla="*/ f5564 1 2647519"/>
                              <a:gd name="f7511" fmla="*/ f5565 1 2612594"/>
                              <a:gd name="f7512" fmla="*/ f5566 1 2647519"/>
                              <a:gd name="f7513" fmla="*/ f5567 1 2612594"/>
                              <a:gd name="f7514" fmla="*/ f5568 1 2612594"/>
                              <a:gd name="f7515" fmla="*/ f5569 1 2647519"/>
                              <a:gd name="f7516" fmla="*/ f5570 1 2612594"/>
                              <a:gd name="f7517" fmla="*/ f5571 1 2647519"/>
                              <a:gd name="f7518" fmla="*/ f5572 1 2612594"/>
                              <a:gd name="f7519" fmla="*/ f5573 1 2647519"/>
                              <a:gd name="f7520" fmla="*/ f5574 1 2612594"/>
                              <a:gd name="f7521" fmla="*/ f5575 1 2612594"/>
                              <a:gd name="f7522" fmla="*/ f5576 1 2647519"/>
                              <a:gd name="f7523" fmla="*/ f5577 1 2612594"/>
                              <a:gd name="f7524" fmla="*/ f5578 1 2612594"/>
                              <a:gd name="f7525" fmla="*/ f5579 1 2612594"/>
                              <a:gd name="f7526" fmla="*/ f5580 1 2612594"/>
                              <a:gd name="f7527" fmla="*/ f5581 1 2647519"/>
                              <a:gd name="f7528" fmla="*/ f5582 1 2612594"/>
                              <a:gd name="f7529" fmla="*/ f5583 1 2647519"/>
                              <a:gd name="f7530" fmla="*/ f5584 1 2647519"/>
                              <a:gd name="f7531" fmla="*/ f5585 1 2612594"/>
                              <a:gd name="f7532" fmla="*/ f5586 1 2612594"/>
                              <a:gd name="f7533" fmla="*/ f5587 1 2647519"/>
                              <a:gd name="f7534" fmla="*/ f5588 1 2612594"/>
                              <a:gd name="f7535" fmla="*/ f5589 1 2612594"/>
                              <a:gd name="f7536" fmla="*/ f5590 1 2612594"/>
                              <a:gd name="f7537" fmla="*/ f5591 1 2647519"/>
                              <a:gd name="f7538" fmla="*/ f5592 1 2612594"/>
                              <a:gd name="f7539" fmla="*/ f5593 1 2647519"/>
                              <a:gd name="f7540" fmla="*/ f5594 1 2612594"/>
                              <a:gd name="f7541" fmla="*/ f5595 1 2647519"/>
                              <a:gd name="f7542" fmla="*/ f5596 1 2612594"/>
                              <a:gd name="f7543" fmla="*/ f5597 1 2647519"/>
                              <a:gd name="f7544" fmla="*/ f5598 1 2612594"/>
                              <a:gd name="f7545" fmla="*/ f5599 1 2612594"/>
                              <a:gd name="f7546" fmla="*/ f5600 1 2647519"/>
                              <a:gd name="f7547" fmla="*/ f5601 1 2612594"/>
                              <a:gd name="f7548" fmla="*/ f5602 1 2647519"/>
                              <a:gd name="f7549" fmla="*/ f5603 1 2612594"/>
                              <a:gd name="f7550" fmla="*/ f5604 1 2612594"/>
                              <a:gd name="f7551" fmla="*/ f5605 1 2647519"/>
                              <a:gd name="f7552" fmla="*/ f5606 1 2612594"/>
                              <a:gd name="f7553" fmla="*/ f5607 1 2647519"/>
                              <a:gd name="f7554" fmla="*/ f5608 1 2612594"/>
                              <a:gd name="f7555" fmla="*/ f5609 1 2612594"/>
                              <a:gd name="f7556" fmla="*/ f5610 1 2647519"/>
                              <a:gd name="f7557" fmla="*/ f5611 1 2612594"/>
                              <a:gd name="f7558" fmla="*/ f5612 1 2647519"/>
                              <a:gd name="f7559" fmla="*/ f5613 1 2612594"/>
                              <a:gd name="f7560" fmla="*/ f5614 1 2647519"/>
                              <a:gd name="f7561" fmla="*/ f5615 1 2612594"/>
                              <a:gd name="f7562" fmla="*/ f5616 1 2647519"/>
                              <a:gd name="f7563" fmla="*/ f5617 1 2612594"/>
                              <a:gd name="f7564" fmla="*/ f5618 1 2647519"/>
                              <a:gd name="f7565" fmla="*/ f5619 1 2612594"/>
                              <a:gd name="f7566" fmla="*/ f5620 1 2647519"/>
                              <a:gd name="f7567" fmla="*/ f5621 1 2612594"/>
                              <a:gd name="f7568" fmla="*/ f5622 1 2647519"/>
                              <a:gd name="f7569" fmla="*/ f5623 1 2647519"/>
                              <a:gd name="f7570" fmla="*/ f5624 1 2612594"/>
                              <a:gd name="f7571" fmla="*/ f5625 1 2612594"/>
                              <a:gd name="f7572" fmla="*/ f5626 1 2647519"/>
                              <a:gd name="f7573" fmla="*/ f5627 1 2612594"/>
                              <a:gd name="f7574" fmla="*/ f5628 1 2647519"/>
                              <a:gd name="f7575" fmla="*/ f5629 1 2612594"/>
                              <a:gd name="f7576" fmla="*/ f5630 1 2647519"/>
                              <a:gd name="f7577" fmla="*/ f5631 1 2612594"/>
                              <a:gd name="f7578" fmla="*/ f5632 1 2647519"/>
                              <a:gd name="f7579" fmla="*/ f5633 1 2612594"/>
                              <a:gd name="f7580" fmla="*/ f5634 1 2612594"/>
                              <a:gd name="f7581" fmla="*/ f5635 1 2647519"/>
                              <a:gd name="f7582" fmla="*/ f5636 1 2647519"/>
                              <a:gd name="f7583" fmla="*/ f5637 1 2612594"/>
                              <a:gd name="f7584" fmla="*/ f5638 1 2647519"/>
                              <a:gd name="f7585" fmla="*/ f5639 1 2647519"/>
                              <a:gd name="f7586" fmla="*/ f5640 1 2612594"/>
                              <a:gd name="f7587" fmla="*/ f5641 1 2647519"/>
                              <a:gd name="f7588" fmla="*/ f5642 1 2612594"/>
                              <a:gd name="f7589" fmla="*/ f5643 1 2647519"/>
                              <a:gd name="f7590" fmla="*/ f5644 1 2612594"/>
                              <a:gd name="f7591" fmla="*/ f5645 1 2612594"/>
                              <a:gd name="f7592" fmla="*/ f5646 1 2647519"/>
                              <a:gd name="f7593" fmla="*/ f5647 1 2612594"/>
                              <a:gd name="f7594" fmla="*/ f5648 1 2612594"/>
                              <a:gd name="f7595" fmla="*/ f5649 1 2647519"/>
                              <a:gd name="f7596" fmla="*/ f5650 1 2612594"/>
                              <a:gd name="f7597" fmla="*/ f5651 1 2612594"/>
                              <a:gd name="f7598" fmla="*/ f5652 1 2647519"/>
                              <a:gd name="f7599" fmla="*/ f5653 1 2612594"/>
                              <a:gd name="f7600" fmla="*/ f5654 1 2647519"/>
                              <a:gd name="f7601" fmla="*/ f5655 1 2612594"/>
                              <a:gd name="f7602" fmla="*/ f5656 1 2647519"/>
                              <a:gd name="f7603" fmla="*/ f5657 1 2612594"/>
                              <a:gd name="f7604" fmla="*/ f5658 1 2647519"/>
                              <a:gd name="f7605" fmla="*/ f5659 1 2612594"/>
                              <a:gd name="f7606" fmla="*/ f5660 1 2647519"/>
                              <a:gd name="f7607" fmla="*/ f5661 1 2612594"/>
                              <a:gd name="f7608" fmla="*/ f5662 1 2647519"/>
                              <a:gd name="f7609" fmla="*/ f5663 1 2612594"/>
                              <a:gd name="f7610" fmla="*/ f5664 1 2647519"/>
                              <a:gd name="f7611" fmla="*/ f5665 1 2612594"/>
                              <a:gd name="f7612" fmla="*/ f5666 1 2647519"/>
                              <a:gd name="f7613" fmla="*/ f5667 1 2612594"/>
                              <a:gd name="f7614" fmla="*/ f5668 1 2647519"/>
                              <a:gd name="f7615" fmla="*/ f5669 1 2612594"/>
                              <a:gd name="f7616" fmla="*/ f5670 1 2647519"/>
                              <a:gd name="f7617" fmla="*/ f5671 1 2612594"/>
                              <a:gd name="f7618" fmla="*/ f5672 1 2647519"/>
                              <a:gd name="f7619" fmla="*/ f5673 1 2612594"/>
                              <a:gd name="f7620" fmla="*/ f5674 1 2647519"/>
                              <a:gd name="f7621" fmla="*/ f5675 1 2647519"/>
                              <a:gd name="f7622" fmla="*/ f5676 1 2612594"/>
                              <a:gd name="f7623" fmla="*/ f5677 1 2647519"/>
                              <a:gd name="f7624" fmla="*/ f5678 1 2612594"/>
                              <a:gd name="f7625" fmla="*/ f5679 1 2612594"/>
                              <a:gd name="f7626" fmla="*/ f5680 1 2647519"/>
                              <a:gd name="f7627" fmla="*/ f5681 1 2612594"/>
                              <a:gd name="f7628" fmla="*/ f5682 1 2647519"/>
                              <a:gd name="f7629" fmla="*/ f5683 1 2647519"/>
                              <a:gd name="f7630" fmla="*/ f5684 1 2612594"/>
                              <a:gd name="f7631" fmla="*/ f5685 1 2647519"/>
                              <a:gd name="f7632" fmla="*/ f5686 1 2612594"/>
                              <a:gd name="f7633" fmla="*/ f5687 1 2647519"/>
                              <a:gd name="f7634" fmla="*/ f5688 1 2612594"/>
                              <a:gd name="f7635" fmla="*/ f5689 1 2612594"/>
                              <a:gd name="f7636" fmla="*/ f5690 1 2647519"/>
                              <a:gd name="f7637" fmla="*/ f5691 1 2612594"/>
                              <a:gd name="f7638" fmla="*/ f5692 1 2612594"/>
                              <a:gd name="f7639" fmla="*/ f5 1 f3746"/>
                              <a:gd name="f7640" fmla="*/ f6 1 f3746"/>
                              <a:gd name="f7641" fmla="*/ f5 1 f3747"/>
                              <a:gd name="f7642" fmla="*/ f7 1 f3747"/>
                              <a:gd name="f7643" fmla="+- f5693 0 f1"/>
                              <a:gd name="f7644" fmla="*/ f5694 1 f3746"/>
                              <a:gd name="f7645" fmla="*/ f5695 1 f3747"/>
                              <a:gd name="f7646" fmla="*/ f5696 1 f3746"/>
                              <a:gd name="f7647" fmla="*/ f5697 1 f3747"/>
                              <a:gd name="f7648" fmla="*/ f5698 1 f3746"/>
                              <a:gd name="f7649" fmla="*/ f5699 1 f3747"/>
                              <a:gd name="f7650" fmla="*/ f5700 1 f3746"/>
                              <a:gd name="f7651" fmla="*/ f5701 1 f3747"/>
                              <a:gd name="f7652" fmla="*/ f5702 1 f3746"/>
                              <a:gd name="f7653" fmla="*/ f5703 1 f3747"/>
                              <a:gd name="f7654" fmla="*/ f5704 1 f3746"/>
                              <a:gd name="f7655" fmla="*/ f5705 1 f3747"/>
                              <a:gd name="f7656" fmla="*/ f5706 1 f3746"/>
                              <a:gd name="f7657" fmla="*/ f5707 1 f3746"/>
                              <a:gd name="f7658" fmla="*/ f5708 1 f3747"/>
                              <a:gd name="f7659" fmla="*/ f5709 1 f3746"/>
                              <a:gd name="f7660" fmla="*/ f5710 1 f3747"/>
                              <a:gd name="f7661" fmla="*/ f5711 1 f3746"/>
                              <a:gd name="f7662" fmla="*/ f5712 1 f3747"/>
                              <a:gd name="f7663" fmla="*/ f5713 1 f3746"/>
                              <a:gd name="f7664" fmla="*/ f5714 1 f3747"/>
                              <a:gd name="f7665" fmla="*/ f5715 1 f3746"/>
                              <a:gd name="f7666" fmla="*/ f5716 1 f3747"/>
                              <a:gd name="f7667" fmla="*/ f5717 1 f3746"/>
                              <a:gd name="f7668" fmla="*/ f5718 1 f3747"/>
                              <a:gd name="f7669" fmla="*/ f5719 1 f3746"/>
                              <a:gd name="f7670" fmla="*/ f5720 1 f3747"/>
                              <a:gd name="f7671" fmla="*/ f5721 1 f3746"/>
                              <a:gd name="f7672" fmla="*/ f5722 1 f3747"/>
                              <a:gd name="f7673" fmla="*/ f5723 1 f3746"/>
                              <a:gd name="f7674" fmla="*/ f5724 1 f3746"/>
                              <a:gd name="f7675" fmla="*/ f5725 1 f3747"/>
                              <a:gd name="f7676" fmla="*/ f5726 1 f3746"/>
                              <a:gd name="f7677" fmla="*/ f5727 1 f3746"/>
                              <a:gd name="f7678" fmla="*/ f5728 1 f3747"/>
                              <a:gd name="f7679" fmla="*/ f5729 1 f3746"/>
                              <a:gd name="f7680" fmla="*/ f5730 1 f3747"/>
                              <a:gd name="f7681" fmla="*/ f5731 1 f3746"/>
                              <a:gd name="f7682" fmla="*/ f5732 1 f3747"/>
                              <a:gd name="f7683" fmla="*/ f5733 1 f3746"/>
                              <a:gd name="f7684" fmla="*/ f5734 1 f3747"/>
                              <a:gd name="f7685" fmla="*/ f5735 1 f3746"/>
                              <a:gd name="f7686" fmla="*/ f5736 1 f3747"/>
                              <a:gd name="f7687" fmla="*/ f5737 1 f3746"/>
                              <a:gd name="f7688" fmla="*/ f5738 1 f3747"/>
                              <a:gd name="f7689" fmla="*/ f5739 1 f3746"/>
                              <a:gd name="f7690" fmla="*/ f5740 1 f3747"/>
                              <a:gd name="f7691" fmla="*/ f5741 1 f3746"/>
                              <a:gd name="f7692" fmla="*/ f5742 1 f3747"/>
                              <a:gd name="f7693" fmla="*/ f5743 1 f3746"/>
                              <a:gd name="f7694" fmla="*/ f5744 1 f3747"/>
                              <a:gd name="f7695" fmla="*/ f5745 1 f3746"/>
                              <a:gd name="f7696" fmla="*/ f5746 1 f3746"/>
                              <a:gd name="f7697" fmla="*/ f5747 1 f3747"/>
                              <a:gd name="f7698" fmla="*/ f5748 1 f3746"/>
                              <a:gd name="f7699" fmla="*/ f5749 1 f3747"/>
                              <a:gd name="f7700" fmla="*/ f5750 1 f3746"/>
                              <a:gd name="f7701" fmla="*/ f5751 1 f3747"/>
                              <a:gd name="f7702" fmla="*/ f5752 1 f3746"/>
                              <a:gd name="f7703" fmla="*/ f5753 1 f3747"/>
                              <a:gd name="f7704" fmla="*/ f5754 1 f3746"/>
                              <a:gd name="f7705" fmla="*/ f5755 1 f3746"/>
                              <a:gd name="f7706" fmla="*/ f5756 1 f3746"/>
                              <a:gd name="f7707" fmla="*/ f5757 1 f3747"/>
                              <a:gd name="f7708" fmla="*/ f5758 1 f3746"/>
                              <a:gd name="f7709" fmla="*/ f5759 1 f3747"/>
                              <a:gd name="f7710" fmla="*/ f5760 1 f3746"/>
                              <a:gd name="f7711" fmla="*/ f5761 1 f3747"/>
                              <a:gd name="f7712" fmla="*/ f5762 1 f3746"/>
                              <a:gd name="f7713" fmla="*/ f5763 1 f3746"/>
                              <a:gd name="f7714" fmla="*/ f5764 1 f3747"/>
                              <a:gd name="f7715" fmla="*/ f5765 1 f3746"/>
                              <a:gd name="f7716" fmla="*/ f5766 1 f3747"/>
                              <a:gd name="f7717" fmla="*/ f5767 1 f3746"/>
                              <a:gd name="f7718" fmla="*/ f5768 1 f3747"/>
                              <a:gd name="f7719" fmla="*/ f5769 1 f3746"/>
                              <a:gd name="f7720" fmla="*/ f5770 1 f3747"/>
                              <a:gd name="f7721" fmla="*/ f5771 1 f3746"/>
                              <a:gd name="f7722" fmla="*/ f5772 1 f3746"/>
                              <a:gd name="f7723" fmla="*/ f5773 1 f3747"/>
                              <a:gd name="f7724" fmla="*/ f5774 1 f3746"/>
                              <a:gd name="f7725" fmla="*/ f5775 1 f3747"/>
                              <a:gd name="f7726" fmla="*/ f5776 1 f3746"/>
                              <a:gd name="f7727" fmla="*/ f5777 1 f3747"/>
                              <a:gd name="f7728" fmla="*/ f5778 1 f3746"/>
                              <a:gd name="f7729" fmla="*/ f5779 1 f3747"/>
                              <a:gd name="f7730" fmla="*/ f5780 1 f3746"/>
                              <a:gd name="f7731" fmla="*/ f5781 1 f3747"/>
                              <a:gd name="f7732" fmla="*/ f5782 1 f3746"/>
                              <a:gd name="f7733" fmla="*/ f5783 1 f3747"/>
                              <a:gd name="f7734" fmla="*/ f5784 1 f3746"/>
                              <a:gd name="f7735" fmla="*/ f5785 1 f3747"/>
                              <a:gd name="f7736" fmla="*/ f5786 1 f3746"/>
                              <a:gd name="f7737" fmla="*/ f5787 1 f3747"/>
                              <a:gd name="f7738" fmla="*/ f5788 1 f3746"/>
                              <a:gd name="f7739" fmla="*/ f5789 1 f3747"/>
                              <a:gd name="f7740" fmla="*/ f5790 1 f3746"/>
                              <a:gd name="f7741" fmla="*/ f5791 1 f3747"/>
                              <a:gd name="f7742" fmla="*/ f5792 1 f3746"/>
                              <a:gd name="f7743" fmla="*/ f5793 1 f3747"/>
                              <a:gd name="f7744" fmla="*/ f5794 1 f3746"/>
                              <a:gd name="f7745" fmla="*/ f5795 1 f3747"/>
                              <a:gd name="f7746" fmla="*/ f5796 1 f3746"/>
                              <a:gd name="f7747" fmla="*/ f5797 1 f3747"/>
                              <a:gd name="f7748" fmla="*/ f5798 1 f3746"/>
                              <a:gd name="f7749" fmla="*/ f5799 1 f3747"/>
                              <a:gd name="f7750" fmla="*/ f5800 1 f3746"/>
                              <a:gd name="f7751" fmla="*/ f5801 1 f3747"/>
                              <a:gd name="f7752" fmla="*/ f5802 1 f3746"/>
                              <a:gd name="f7753" fmla="*/ f5803 1 f3747"/>
                              <a:gd name="f7754" fmla="*/ f5804 1 f3746"/>
                              <a:gd name="f7755" fmla="*/ f5805 1 f3747"/>
                              <a:gd name="f7756" fmla="*/ f5806 1 f3746"/>
                              <a:gd name="f7757" fmla="*/ f5807 1 f3747"/>
                              <a:gd name="f7758" fmla="*/ f5808 1 f3746"/>
                              <a:gd name="f7759" fmla="*/ f5809 1 f3747"/>
                              <a:gd name="f7760" fmla="*/ f5810 1 f3746"/>
                              <a:gd name="f7761" fmla="*/ f5811 1 f3747"/>
                              <a:gd name="f7762" fmla="*/ f5812 1 f3746"/>
                              <a:gd name="f7763" fmla="*/ f5813 1 f3747"/>
                              <a:gd name="f7764" fmla="*/ f5814 1 f3746"/>
                              <a:gd name="f7765" fmla="*/ f5815 1 f3747"/>
                              <a:gd name="f7766" fmla="*/ f5816 1 f3746"/>
                              <a:gd name="f7767" fmla="*/ f5817 1 f3746"/>
                              <a:gd name="f7768" fmla="*/ f5818 1 f3747"/>
                              <a:gd name="f7769" fmla="*/ f5819 1 f3746"/>
                              <a:gd name="f7770" fmla="*/ f5820 1 f3747"/>
                              <a:gd name="f7771" fmla="*/ f5821 1 f3746"/>
                              <a:gd name="f7772" fmla="*/ f5822 1 f3747"/>
                              <a:gd name="f7773" fmla="*/ f5823 1 f3746"/>
                              <a:gd name="f7774" fmla="*/ f5824 1 f3747"/>
                              <a:gd name="f7775" fmla="*/ f5825 1 f3746"/>
                              <a:gd name="f7776" fmla="*/ f5826 1 f3747"/>
                              <a:gd name="f7777" fmla="*/ f5827 1 f3746"/>
                              <a:gd name="f7778" fmla="*/ f5828 1 f3747"/>
                              <a:gd name="f7779" fmla="*/ f5829 1 f3746"/>
                              <a:gd name="f7780" fmla="*/ f5830 1 f3747"/>
                              <a:gd name="f7781" fmla="*/ f5831 1 f3746"/>
                              <a:gd name="f7782" fmla="*/ f5832 1 f3747"/>
                              <a:gd name="f7783" fmla="*/ f5833 1 f3746"/>
                              <a:gd name="f7784" fmla="*/ f5834 1 f3746"/>
                              <a:gd name="f7785" fmla="*/ f5835 1 f3747"/>
                              <a:gd name="f7786" fmla="*/ f5836 1 f3746"/>
                              <a:gd name="f7787" fmla="*/ f5837 1 f3747"/>
                              <a:gd name="f7788" fmla="*/ f5838 1 f3746"/>
                              <a:gd name="f7789" fmla="*/ f5839 1 f3747"/>
                              <a:gd name="f7790" fmla="*/ f5840 1 f3746"/>
                              <a:gd name="f7791" fmla="*/ f5841 1 f3747"/>
                              <a:gd name="f7792" fmla="*/ f5842 1 f3746"/>
                              <a:gd name="f7793" fmla="*/ f5843 1 f3747"/>
                              <a:gd name="f7794" fmla="*/ f5844 1 f3746"/>
                              <a:gd name="f7795" fmla="*/ f5845 1 f3747"/>
                              <a:gd name="f7796" fmla="*/ f5846 1 f3746"/>
                              <a:gd name="f7797" fmla="*/ f5847 1 f3747"/>
                              <a:gd name="f7798" fmla="*/ f5848 1 f3746"/>
                              <a:gd name="f7799" fmla="*/ f5849 1 f3747"/>
                              <a:gd name="f7800" fmla="*/ f5850 1 f3746"/>
                              <a:gd name="f7801" fmla="*/ f5851 1 f3747"/>
                              <a:gd name="f7802" fmla="*/ f5852 1 f3746"/>
                              <a:gd name="f7803" fmla="*/ f5853 1 f3747"/>
                              <a:gd name="f7804" fmla="*/ f5854 1 f3746"/>
                              <a:gd name="f7805" fmla="*/ f5855 1 f3747"/>
                              <a:gd name="f7806" fmla="*/ f5856 1 f3746"/>
                              <a:gd name="f7807" fmla="*/ f5857 1 f3747"/>
                              <a:gd name="f7808" fmla="*/ f5858 1 f3746"/>
                              <a:gd name="f7809" fmla="*/ f5859 1 f3747"/>
                              <a:gd name="f7810" fmla="*/ f5860 1 f3746"/>
                              <a:gd name="f7811" fmla="*/ f5861 1 f3747"/>
                              <a:gd name="f7812" fmla="*/ f5862 1 f3746"/>
                              <a:gd name="f7813" fmla="*/ f5863 1 f3747"/>
                              <a:gd name="f7814" fmla="*/ f5864 1 f3746"/>
                              <a:gd name="f7815" fmla="*/ f5865 1 f3747"/>
                              <a:gd name="f7816" fmla="*/ f5866 1 f3746"/>
                              <a:gd name="f7817" fmla="*/ f5867 1 f3747"/>
                              <a:gd name="f7818" fmla="*/ f5868 1 f3746"/>
                              <a:gd name="f7819" fmla="*/ f5869 1 f3747"/>
                              <a:gd name="f7820" fmla="*/ f5870 1 f3746"/>
                              <a:gd name="f7821" fmla="*/ f5871 1 f3747"/>
                              <a:gd name="f7822" fmla="*/ f5872 1 f3746"/>
                              <a:gd name="f7823" fmla="*/ f5873 1 f3747"/>
                              <a:gd name="f7824" fmla="*/ f5874 1 f3746"/>
                              <a:gd name="f7825" fmla="*/ f5875 1 f3747"/>
                              <a:gd name="f7826" fmla="*/ f5876 1 f3746"/>
                              <a:gd name="f7827" fmla="*/ f5877 1 f3747"/>
                              <a:gd name="f7828" fmla="*/ f5878 1 f3746"/>
                              <a:gd name="f7829" fmla="*/ f5879 1 f3747"/>
                              <a:gd name="f7830" fmla="*/ f5880 1 f3746"/>
                              <a:gd name="f7831" fmla="*/ f5881 1 f3747"/>
                              <a:gd name="f7832" fmla="*/ f5882 1 f3746"/>
                              <a:gd name="f7833" fmla="*/ f5883 1 f3747"/>
                              <a:gd name="f7834" fmla="*/ f5884 1 f3746"/>
                              <a:gd name="f7835" fmla="*/ f5885 1 f3747"/>
                              <a:gd name="f7836" fmla="*/ f5886 1 f3746"/>
                              <a:gd name="f7837" fmla="*/ f5887 1 f3747"/>
                              <a:gd name="f7838" fmla="*/ f5888 1 f3746"/>
                              <a:gd name="f7839" fmla="*/ f5889 1 f3746"/>
                              <a:gd name="f7840" fmla="*/ f5890 1 f3747"/>
                              <a:gd name="f7841" fmla="*/ f5891 1 f3746"/>
                              <a:gd name="f7842" fmla="*/ f5892 1 f3747"/>
                              <a:gd name="f7843" fmla="*/ f5893 1 f3746"/>
                              <a:gd name="f7844" fmla="*/ f5894 1 f3747"/>
                              <a:gd name="f7845" fmla="*/ f5895 1 f3746"/>
                              <a:gd name="f7846" fmla="*/ f5896 1 f3747"/>
                              <a:gd name="f7847" fmla="*/ f5897 1 f3746"/>
                              <a:gd name="f7848" fmla="*/ f5898 1 f3747"/>
                              <a:gd name="f7849" fmla="*/ f5899 1 f3746"/>
                              <a:gd name="f7850" fmla="*/ f5900 1 f3746"/>
                              <a:gd name="f7851" fmla="*/ f5901 1 f3747"/>
                              <a:gd name="f7852" fmla="*/ f5902 1 f3746"/>
                              <a:gd name="f7853" fmla="*/ f5903 1 f3747"/>
                              <a:gd name="f7854" fmla="*/ f5904 1 f3746"/>
                              <a:gd name="f7855" fmla="*/ f5905 1 f3747"/>
                              <a:gd name="f7856" fmla="*/ f5906 1 f3746"/>
                              <a:gd name="f7857" fmla="*/ f5907 1 f3747"/>
                              <a:gd name="f7858" fmla="*/ f5908 1 f3746"/>
                              <a:gd name="f7859" fmla="*/ f5909 1 f3746"/>
                              <a:gd name="f7860" fmla="*/ f5910 1 f3746"/>
                              <a:gd name="f7861" fmla="*/ f5911 1 f3746"/>
                              <a:gd name="f7862" fmla="*/ f5912 1 f3746"/>
                              <a:gd name="f7863" fmla="*/ f5913 1 f3746"/>
                              <a:gd name="f7864" fmla="*/ f5914 1 f3746"/>
                              <a:gd name="f7865" fmla="*/ f5915 1 f3746"/>
                              <a:gd name="f7866" fmla="*/ f5916 1 f3747"/>
                              <a:gd name="f7867" fmla="*/ f5917 1 f3746"/>
                              <a:gd name="f7868" fmla="*/ f5918 1 f3747"/>
                              <a:gd name="f7869" fmla="*/ f5919 1 f3746"/>
                              <a:gd name="f7870" fmla="*/ f5920 1 f3747"/>
                              <a:gd name="f7871" fmla="*/ f5921 1 f3746"/>
                              <a:gd name="f7872" fmla="*/ f5922 1 f3747"/>
                              <a:gd name="f7873" fmla="*/ f5923 1 f3746"/>
                              <a:gd name="f7874" fmla="*/ f5924 1 f3747"/>
                              <a:gd name="f7875" fmla="*/ f5925 1 f3746"/>
                              <a:gd name="f7876" fmla="*/ f5926 1 f3747"/>
                              <a:gd name="f7877" fmla="*/ f5927 1 f3746"/>
                              <a:gd name="f7878" fmla="*/ f5928 1 f3747"/>
                              <a:gd name="f7879" fmla="*/ f5929 1 f3746"/>
                              <a:gd name="f7880" fmla="*/ f5930 1 f3747"/>
                              <a:gd name="f7881" fmla="*/ f5931 1 f3746"/>
                              <a:gd name="f7882" fmla="*/ f5932 1 f3747"/>
                              <a:gd name="f7883" fmla="*/ f5933 1 f3746"/>
                              <a:gd name="f7884" fmla="*/ f5934 1 f3747"/>
                              <a:gd name="f7885" fmla="*/ f5935 1 f3746"/>
                              <a:gd name="f7886" fmla="*/ f5936 1 f3747"/>
                              <a:gd name="f7887" fmla="*/ f5937 1 f3746"/>
                              <a:gd name="f7888" fmla="*/ f5938 1 f3747"/>
                              <a:gd name="f7889" fmla="*/ f5939 1 f3746"/>
                              <a:gd name="f7890" fmla="*/ f5940 1 f3747"/>
                              <a:gd name="f7891" fmla="*/ f5941 1 f3746"/>
                              <a:gd name="f7892" fmla="*/ f5942 1 f3747"/>
                              <a:gd name="f7893" fmla="*/ f5943 1 f3746"/>
                              <a:gd name="f7894" fmla="*/ f5944 1 f3747"/>
                              <a:gd name="f7895" fmla="*/ f5945 1 f3746"/>
                              <a:gd name="f7896" fmla="*/ f5946 1 f3747"/>
                              <a:gd name="f7897" fmla="*/ f5947 1 f3746"/>
                              <a:gd name="f7898" fmla="*/ f5948 1 f3747"/>
                              <a:gd name="f7899" fmla="*/ f5949 1 f3746"/>
                              <a:gd name="f7900" fmla="*/ f5950 1 f3747"/>
                              <a:gd name="f7901" fmla="*/ f5951 1 f3746"/>
                              <a:gd name="f7902" fmla="*/ f5952 1 f3747"/>
                              <a:gd name="f7903" fmla="*/ f5953 1 f3746"/>
                              <a:gd name="f7904" fmla="*/ f5954 1 f3747"/>
                              <a:gd name="f7905" fmla="*/ f5955 1 f3747"/>
                              <a:gd name="f7906" fmla="*/ f5956 1 f3746"/>
                              <a:gd name="f7907" fmla="*/ f5957 1 f3747"/>
                              <a:gd name="f7908" fmla="*/ f5958 1 f3746"/>
                              <a:gd name="f7909" fmla="*/ f5959 1 f3746"/>
                              <a:gd name="f7910" fmla="*/ f5960 1 f3747"/>
                              <a:gd name="f7911" fmla="*/ f5961 1 f3746"/>
                              <a:gd name="f7912" fmla="*/ f5962 1 f3747"/>
                              <a:gd name="f7913" fmla="*/ f5963 1 f3746"/>
                              <a:gd name="f7914" fmla="*/ f5964 1 f3747"/>
                              <a:gd name="f7915" fmla="*/ f5965 1 f3746"/>
                              <a:gd name="f7916" fmla="*/ f5966 1 f3747"/>
                              <a:gd name="f7917" fmla="*/ f5967 1 f3746"/>
                              <a:gd name="f7918" fmla="*/ f5968 1 f3747"/>
                              <a:gd name="f7919" fmla="*/ f5969 1 f3746"/>
                              <a:gd name="f7920" fmla="*/ f5970 1 f3747"/>
                              <a:gd name="f7921" fmla="*/ f5971 1 f3746"/>
                              <a:gd name="f7922" fmla="*/ f5972 1 f3747"/>
                              <a:gd name="f7923" fmla="*/ f5973 1 f3746"/>
                              <a:gd name="f7924" fmla="*/ f5974 1 f3747"/>
                              <a:gd name="f7925" fmla="*/ f5975 1 f3746"/>
                              <a:gd name="f7926" fmla="*/ f5976 1 f3747"/>
                              <a:gd name="f7927" fmla="*/ f5977 1 f3746"/>
                              <a:gd name="f7928" fmla="*/ f5978 1 f3747"/>
                              <a:gd name="f7929" fmla="*/ f5979 1 f3746"/>
                              <a:gd name="f7930" fmla="*/ f5980 1 f3747"/>
                              <a:gd name="f7931" fmla="*/ f5981 1 f3746"/>
                              <a:gd name="f7932" fmla="*/ f5982 1 f3747"/>
                              <a:gd name="f7933" fmla="*/ f5983 1 f3746"/>
                              <a:gd name="f7934" fmla="*/ f5984 1 f3747"/>
                              <a:gd name="f7935" fmla="*/ f5985 1 f3747"/>
                              <a:gd name="f7936" fmla="*/ f5986 1 f3747"/>
                              <a:gd name="f7937" fmla="*/ f5987 1 f3746"/>
                              <a:gd name="f7938" fmla="*/ f5988 1 f3747"/>
                              <a:gd name="f7939" fmla="*/ f5989 1 f3746"/>
                              <a:gd name="f7940" fmla="*/ f5990 1 f3747"/>
                              <a:gd name="f7941" fmla="*/ f5991 1 f3746"/>
                              <a:gd name="f7942" fmla="*/ f5992 1 f3747"/>
                              <a:gd name="f7943" fmla="*/ f5993 1 f3746"/>
                              <a:gd name="f7944" fmla="*/ f5994 1 f3747"/>
                              <a:gd name="f7945" fmla="*/ f5995 1 f3746"/>
                              <a:gd name="f7946" fmla="*/ f5996 1 f3747"/>
                              <a:gd name="f7947" fmla="*/ f5997 1 f3746"/>
                              <a:gd name="f7948" fmla="*/ f5998 1 f3747"/>
                              <a:gd name="f7949" fmla="*/ f5999 1 f3746"/>
                              <a:gd name="f7950" fmla="*/ f6000 1 f3747"/>
                              <a:gd name="f7951" fmla="*/ f6001 1 f3746"/>
                              <a:gd name="f7952" fmla="*/ f6002 1 f3747"/>
                              <a:gd name="f7953" fmla="*/ f6003 1 f3746"/>
                              <a:gd name="f7954" fmla="*/ f6004 1 f3747"/>
                              <a:gd name="f7955" fmla="*/ f6005 1 f3746"/>
                              <a:gd name="f7956" fmla="*/ f6006 1 f3747"/>
                              <a:gd name="f7957" fmla="*/ f6007 1 f3746"/>
                              <a:gd name="f7958" fmla="*/ f6008 1 f3747"/>
                              <a:gd name="f7959" fmla="*/ f6009 1 f3746"/>
                              <a:gd name="f7960" fmla="*/ f6010 1 f3747"/>
                              <a:gd name="f7961" fmla="*/ f6011 1 f3746"/>
                              <a:gd name="f7962" fmla="*/ f6012 1 f3747"/>
                              <a:gd name="f7963" fmla="*/ f6013 1 f3746"/>
                              <a:gd name="f7964" fmla="*/ f6014 1 f3747"/>
                              <a:gd name="f7965" fmla="*/ f6015 1 f3746"/>
                              <a:gd name="f7966" fmla="*/ f6016 1 f3746"/>
                              <a:gd name="f7967" fmla="*/ f6017 1 f3747"/>
                              <a:gd name="f7968" fmla="*/ f6018 1 f3746"/>
                              <a:gd name="f7969" fmla="*/ f6019 1 f3746"/>
                              <a:gd name="f7970" fmla="*/ f6020 1 f3747"/>
                              <a:gd name="f7971" fmla="*/ f6021 1 f3746"/>
                              <a:gd name="f7972" fmla="*/ f6022 1 f3747"/>
                              <a:gd name="f7973" fmla="*/ f6023 1 f3746"/>
                              <a:gd name="f7974" fmla="*/ f6024 1 f3747"/>
                              <a:gd name="f7975" fmla="*/ f6025 1 f3746"/>
                              <a:gd name="f7976" fmla="*/ f6026 1 f3747"/>
                              <a:gd name="f7977" fmla="*/ f6027 1 f3746"/>
                              <a:gd name="f7978" fmla="*/ f6028 1 f3746"/>
                              <a:gd name="f7979" fmla="*/ f6029 1 f3747"/>
                              <a:gd name="f7980" fmla="*/ f6030 1 f3746"/>
                              <a:gd name="f7981" fmla="*/ f6031 1 f3747"/>
                              <a:gd name="f7982" fmla="*/ f6032 1 f3746"/>
                              <a:gd name="f7983" fmla="*/ f6033 1 f3747"/>
                              <a:gd name="f7984" fmla="*/ f6034 1 f3746"/>
                              <a:gd name="f7985" fmla="*/ f6035 1 f3746"/>
                              <a:gd name="f7986" fmla="*/ f6036 1 f3747"/>
                              <a:gd name="f7987" fmla="*/ f6037 1 f3746"/>
                              <a:gd name="f7988" fmla="*/ f6038 1 f3747"/>
                              <a:gd name="f7989" fmla="*/ f6039 1 f3746"/>
                              <a:gd name="f7990" fmla="*/ f6040 1 f3747"/>
                              <a:gd name="f7991" fmla="*/ f6041 1 f3746"/>
                              <a:gd name="f7992" fmla="*/ f6042 1 f3747"/>
                              <a:gd name="f7993" fmla="*/ f6043 1 f3746"/>
                              <a:gd name="f7994" fmla="*/ f6044 1 f3747"/>
                              <a:gd name="f7995" fmla="*/ f6045 1 f3746"/>
                              <a:gd name="f7996" fmla="*/ f6046 1 f3747"/>
                              <a:gd name="f7997" fmla="*/ f6047 1 f3746"/>
                              <a:gd name="f7998" fmla="*/ f6048 1 f3747"/>
                              <a:gd name="f7999" fmla="*/ f6049 1 f3746"/>
                              <a:gd name="f8000" fmla="*/ f6050 1 f3746"/>
                              <a:gd name="f8001" fmla="*/ f6051 1 f3746"/>
                              <a:gd name="f8002" fmla="*/ f6052 1 f3747"/>
                              <a:gd name="f8003" fmla="*/ f6053 1 f3746"/>
                              <a:gd name="f8004" fmla="*/ f6054 1 f3747"/>
                              <a:gd name="f8005" fmla="*/ f6055 1 f3746"/>
                              <a:gd name="f8006" fmla="*/ f6056 1 f3747"/>
                              <a:gd name="f8007" fmla="*/ f6057 1 f3746"/>
                              <a:gd name="f8008" fmla="*/ f6058 1 f3747"/>
                              <a:gd name="f8009" fmla="*/ f6059 1 f3746"/>
                              <a:gd name="f8010" fmla="*/ f6060 1 f3747"/>
                              <a:gd name="f8011" fmla="*/ f6061 1 f3746"/>
                              <a:gd name="f8012" fmla="*/ f6062 1 f3747"/>
                              <a:gd name="f8013" fmla="*/ f6063 1 f3746"/>
                              <a:gd name="f8014" fmla="*/ f6064 1 f3747"/>
                              <a:gd name="f8015" fmla="*/ f6065 1 f3746"/>
                              <a:gd name="f8016" fmla="*/ f6066 1 f3747"/>
                              <a:gd name="f8017" fmla="*/ f6067 1 f3746"/>
                              <a:gd name="f8018" fmla="*/ f6068 1 f3746"/>
                              <a:gd name="f8019" fmla="*/ f6069 1 f3747"/>
                              <a:gd name="f8020" fmla="*/ f6070 1 f3746"/>
                              <a:gd name="f8021" fmla="*/ f6071 1 f3747"/>
                              <a:gd name="f8022" fmla="*/ f6072 1 f3746"/>
                              <a:gd name="f8023" fmla="*/ f6073 1 f3747"/>
                              <a:gd name="f8024" fmla="*/ f6074 1 f3746"/>
                              <a:gd name="f8025" fmla="*/ f6075 1 f3747"/>
                              <a:gd name="f8026" fmla="*/ f6076 1 f3746"/>
                              <a:gd name="f8027" fmla="*/ f6077 1 f3747"/>
                              <a:gd name="f8028" fmla="*/ f6078 1 f3746"/>
                              <a:gd name="f8029" fmla="*/ f6079 1 f3747"/>
                              <a:gd name="f8030" fmla="*/ f6080 1 f3746"/>
                              <a:gd name="f8031" fmla="*/ f6081 1 f3747"/>
                              <a:gd name="f8032" fmla="*/ f6082 1 f3746"/>
                              <a:gd name="f8033" fmla="*/ f6083 1 f3747"/>
                              <a:gd name="f8034" fmla="*/ f6084 1 f3746"/>
                              <a:gd name="f8035" fmla="*/ f6085 1 f3747"/>
                              <a:gd name="f8036" fmla="*/ f6086 1 f3746"/>
                              <a:gd name="f8037" fmla="*/ f6087 1 f3747"/>
                              <a:gd name="f8038" fmla="*/ f6088 1 f3746"/>
                              <a:gd name="f8039" fmla="*/ f6089 1 f3747"/>
                              <a:gd name="f8040" fmla="*/ f6090 1 f3746"/>
                              <a:gd name="f8041" fmla="*/ f6091 1 f3747"/>
                              <a:gd name="f8042" fmla="*/ f6092 1 f3746"/>
                              <a:gd name="f8043" fmla="*/ f6093 1 f3747"/>
                              <a:gd name="f8044" fmla="*/ f6094 1 f3746"/>
                              <a:gd name="f8045" fmla="*/ f6095 1 f3747"/>
                              <a:gd name="f8046" fmla="*/ f6096 1 f3746"/>
                              <a:gd name="f8047" fmla="*/ f6097 1 f3747"/>
                              <a:gd name="f8048" fmla="*/ f6098 1 f3746"/>
                              <a:gd name="f8049" fmla="*/ f6099 1 f3747"/>
                              <a:gd name="f8050" fmla="*/ f6100 1 f3746"/>
                              <a:gd name="f8051" fmla="*/ f6101 1 f3747"/>
                              <a:gd name="f8052" fmla="*/ f6102 1 f3746"/>
                              <a:gd name="f8053" fmla="*/ f6103 1 f3747"/>
                              <a:gd name="f8054" fmla="*/ f6104 1 f3746"/>
                              <a:gd name="f8055" fmla="*/ f6105 1 f3747"/>
                              <a:gd name="f8056" fmla="*/ f6106 1 f3746"/>
                              <a:gd name="f8057" fmla="*/ f6107 1 f3747"/>
                              <a:gd name="f8058" fmla="*/ f6108 1 f3746"/>
                              <a:gd name="f8059" fmla="*/ f6109 1 f3747"/>
                              <a:gd name="f8060" fmla="*/ f6110 1 f3746"/>
                              <a:gd name="f8061" fmla="*/ f6111 1 f3747"/>
                              <a:gd name="f8062" fmla="*/ f6112 1 f3746"/>
                              <a:gd name="f8063" fmla="*/ f6113 1 f3747"/>
                              <a:gd name="f8064" fmla="*/ f6114 1 f3746"/>
                              <a:gd name="f8065" fmla="*/ f6115 1 f3747"/>
                              <a:gd name="f8066" fmla="*/ f6116 1 f3746"/>
                              <a:gd name="f8067" fmla="*/ f6117 1 f3747"/>
                              <a:gd name="f8068" fmla="*/ f6118 1 f3746"/>
                              <a:gd name="f8069" fmla="*/ f6119 1 f3747"/>
                              <a:gd name="f8070" fmla="*/ f6120 1 f3746"/>
                              <a:gd name="f8071" fmla="*/ f6121 1 f3747"/>
                              <a:gd name="f8072" fmla="*/ f6122 1 f3746"/>
                              <a:gd name="f8073" fmla="*/ f6123 1 f3747"/>
                              <a:gd name="f8074" fmla="*/ f6124 1 f3746"/>
                              <a:gd name="f8075" fmla="*/ f6125 1 f3747"/>
                              <a:gd name="f8076" fmla="*/ f6126 1 f3746"/>
                              <a:gd name="f8077" fmla="*/ f6127 1 f3747"/>
                              <a:gd name="f8078" fmla="*/ f6128 1 f3746"/>
                              <a:gd name="f8079" fmla="*/ f6129 1 f3747"/>
                              <a:gd name="f8080" fmla="*/ f6130 1 f3746"/>
                              <a:gd name="f8081" fmla="*/ f6131 1 f3747"/>
                              <a:gd name="f8082" fmla="*/ f6132 1 f3746"/>
                              <a:gd name="f8083" fmla="*/ f6133 1 f3747"/>
                              <a:gd name="f8084" fmla="*/ f6134 1 f3746"/>
                              <a:gd name="f8085" fmla="*/ f6135 1 f3747"/>
                              <a:gd name="f8086" fmla="*/ f6136 1 f3746"/>
                              <a:gd name="f8087" fmla="*/ f6137 1 f3747"/>
                              <a:gd name="f8088" fmla="*/ f6138 1 f3746"/>
                              <a:gd name="f8089" fmla="*/ f6139 1 f3747"/>
                              <a:gd name="f8090" fmla="*/ f6140 1 f3746"/>
                              <a:gd name="f8091" fmla="*/ f6141 1 f3747"/>
                              <a:gd name="f8092" fmla="*/ f6142 1 f3746"/>
                              <a:gd name="f8093" fmla="*/ f6143 1 f3747"/>
                              <a:gd name="f8094" fmla="*/ f6144 1 f3746"/>
                              <a:gd name="f8095" fmla="*/ f6145 1 f3747"/>
                              <a:gd name="f8096" fmla="*/ f6146 1 f3746"/>
                              <a:gd name="f8097" fmla="*/ f6147 1 f3747"/>
                              <a:gd name="f8098" fmla="*/ f6148 1 f3746"/>
                              <a:gd name="f8099" fmla="*/ f6149 1 f3747"/>
                              <a:gd name="f8100" fmla="*/ f6150 1 f3746"/>
                              <a:gd name="f8101" fmla="*/ f6151 1 f3747"/>
                              <a:gd name="f8102" fmla="*/ f6152 1 f3746"/>
                              <a:gd name="f8103" fmla="*/ f6153 1 f3747"/>
                              <a:gd name="f8104" fmla="*/ f6154 1 f3746"/>
                              <a:gd name="f8105" fmla="*/ f6155 1 f3747"/>
                              <a:gd name="f8106" fmla="*/ f6156 1 f3746"/>
                              <a:gd name="f8107" fmla="*/ f6157 1 f3747"/>
                              <a:gd name="f8108" fmla="*/ f6158 1 f3746"/>
                              <a:gd name="f8109" fmla="*/ f6159 1 f3747"/>
                              <a:gd name="f8110" fmla="*/ f6160 1 f3746"/>
                              <a:gd name="f8111" fmla="*/ f6161 1 f3746"/>
                              <a:gd name="f8112" fmla="*/ f6162 1 f3747"/>
                              <a:gd name="f8113" fmla="*/ f6163 1 f3746"/>
                              <a:gd name="f8114" fmla="*/ f6164 1 f3747"/>
                              <a:gd name="f8115" fmla="*/ f6165 1 f3746"/>
                              <a:gd name="f8116" fmla="*/ f6166 1 f3747"/>
                              <a:gd name="f8117" fmla="*/ f6167 1 f3746"/>
                              <a:gd name="f8118" fmla="*/ f6168 1 f3747"/>
                              <a:gd name="f8119" fmla="*/ f6169 1 f3746"/>
                              <a:gd name="f8120" fmla="*/ f6170 1 f3747"/>
                              <a:gd name="f8121" fmla="*/ f6171 1 f3746"/>
                              <a:gd name="f8122" fmla="*/ f6172 1 f3747"/>
                              <a:gd name="f8123" fmla="*/ f6173 1 f3746"/>
                              <a:gd name="f8124" fmla="*/ f6174 1 f3747"/>
                              <a:gd name="f8125" fmla="*/ f6175 1 f3746"/>
                              <a:gd name="f8126" fmla="*/ f6176 1 f3747"/>
                              <a:gd name="f8127" fmla="*/ f6177 1 f3746"/>
                              <a:gd name="f8128" fmla="*/ f6178 1 f3747"/>
                              <a:gd name="f8129" fmla="*/ f6179 1 f3746"/>
                              <a:gd name="f8130" fmla="*/ f6180 1 f3746"/>
                              <a:gd name="f8131" fmla="*/ f6181 1 f3747"/>
                              <a:gd name="f8132" fmla="*/ f6182 1 f3746"/>
                              <a:gd name="f8133" fmla="*/ f6183 1 f3747"/>
                              <a:gd name="f8134" fmla="*/ f6184 1 f3746"/>
                              <a:gd name="f8135" fmla="*/ f6185 1 f3747"/>
                              <a:gd name="f8136" fmla="*/ f6186 1 f3746"/>
                              <a:gd name="f8137" fmla="*/ f6187 1 f3747"/>
                              <a:gd name="f8138" fmla="*/ f6188 1 f3746"/>
                              <a:gd name="f8139" fmla="*/ f6189 1 f3747"/>
                              <a:gd name="f8140" fmla="*/ f6190 1 f3746"/>
                              <a:gd name="f8141" fmla="*/ f6191 1 f3747"/>
                              <a:gd name="f8142" fmla="*/ f6192 1 f3746"/>
                              <a:gd name="f8143" fmla="*/ f6193 1 f3747"/>
                              <a:gd name="f8144" fmla="*/ f6194 1 f3746"/>
                              <a:gd name="f8145" fmla="*/ f6195 1 f3747"/>
                              <a:gd name="f8146" fmla="*/ f6196 1 f3746"/>
                              <a:gd name="f8147" fmla="*/ f6197 1 f3747"/>
                              <a:gd name="f8148" fmla="*/ f6198 1 f3746"/>
                              <a:gd name="f8149" fmla="*/ f6199 1 f3747"/>
                              <a:gd name="f8150" fmla="*/ f6200 1 f3746"/>
                              <a:gd name="f8151" fmla="*/ f6201 1 f3747"/>
                              <a:gd name="f8152" fmla="*/ f6202 1 f3747"/>
                              <a:gd name="f8153" fmla="*/ f6203 1 f3746"/>
                              <a:gd name="f8154" fmla="*/ f6204 1 f3747"/>
                              <a:gd name="f8155" fmla="*/ f6205 1 f3746"/>
                              <a:gd name="f8156" fmla="*/ f6206 1 f3747"/>
                              <a:gd name="f8157" fmla="*/ f6207 1 f3746"/>
                              <a:gd name="f8158" fmla="*/ f6208 1 f3746"/>
                              <a:gd name="f8159" fmla="*/ f6209 1 f3747"/>
                              <a:gd name="f8160" fmla="*/ f6210 1 f3746"/>
                              <a:gd name="f8161" fmla="*/ f6211 1 f3747"/>
                              <a:gd name="f8162" fmla="*/ f6212 1 f3746"/>
                              <a:gd name="f8163" fmla="*/ f6213 1 f3747"/>
                              <a:gd name="f8164" fmla="*/ f6214 1 f3746"/>
                              <a:gd name="f8165" fmla="*/ f6215 1 f3747"/>
                              <a:gd name="f8166" fmla="*/ f6216 1 f3746"/>
                              <a:gd name="f8167" fmla="*/ f6217 1 f3747"/>
                              <a:gd name="f8168" fmla="*/ f6218 1 f3746"/>
                              <a:gd name="f8169" fmla="*/ f6219 1 f3747"/>
                              <a:gd name="f8170" fmla="*/ f6220 1 f3746"/>
                              <a:gd name="f8171" fmla="*/ f6221 1 f3747"/>
                              <a:gd name="f8172" fmla="*/ f6222 1 f3747"/>
                              <a:gd name="f8173" fmla="*/ f6223 1 f3746"/>
                              <a:gd name="f8174" fmla="*/ f6224 1 f3747"/>
                              <a:gd name="f8175" fmla="*/ f6225 1 f3746"/>
                              <a:gd name="f8176" fmla="*/ f6226 1 f3747"/>
                              <a:gd name="f8177" fmla="*/ f6227 1 f3746"/>
                              <a:gd name="f8178" fmla="*/ f6228 1 f3747"/>
                              <a:gd name="f8179" fmla="*/ f6229 1 f3746"/>
                              <a:gd name="f8180" fmla="*/ f6230 1 f3746"/>
                              <a:gd name="f8181" fmla="*/ f6231 1 f3747"/>
                              <a:gd name="f8182" fmla="*/ f6232 1 f3746"/>
                              <a:gd name="f8183" fmla="*/ f6233 1 f3747"/>
                              <a:gd name="f8184" fmla="*/ f6234 1 f3746"/>
                              <a:gd name="f8185" fmla="*/ f6235 1 f3747"/>
                              <a:gd name="f8186" fmla="*/ f6236 1 f3746"/>
                              <a:gd name="f8187" fmla="*/ f6237 1 f3747"/>
                              <a:gd name="f8188" fmla="*/ f6238 1 f3746"/>
                              <a:gd name="f8189" fmla="*/ f6239 1 f3747"/>
                              <a:gd name="f8190" fmla="*/ f6240 1 f3746"/>
                              <a:gd name="f8191" fmla="*/ f6241 1 f3747"/>
                              <a:gd name="f8192" fmla="*/ f6242 1 f3746"/>
                              <a:gd name="f8193" fmla="*/ f6243 1 f3747"/>
                              <a:gd name="f8194" fmla="*/ f6244 1 f3746"/>
                              <a:gd name="f8195" fmla="*/ f6245 1 f3747"/>
                              <a:gd name="f8196" fmla="*/ f6246 1 f3746"/>
                              <a:gd name="f8197" fmla="*/ f6247 1 f3747"/>
                              <a:gd name="f8198" fmla="*/ f6248 1 f3746"/>
                              <a:gd name="f8199" fmla="*/ f6249 1 f3747"/>
                              <a:gd name="f8200" fmla="*/ f6250 1 f3746"/>
                              <a:gd name="f8201" fmla="*/ f6251 1 f3747"/>
                              <a:gd name="f8202" fmla="*/ f6252 1 f3746"/>
                              <a:gd name="f8203" fmla="*/ f6253 1 f3747"/>
                              <a:gd name="f8204" fmla="*/ f6254 1 f3746"/>
                              <a:gd name="f8205" fmla="*/ f6255 1 f3747"/>
                              <a:gd name="f8206" fmla="*/ f6256 1 f3746"/>
                              <a:gd name="f8207" fmla="*/ f6257 1 f3747"/>
                              <a:gd name="f8208" fmla="*/ f6258 1 f3746"/>
                              <a:gd name="f8209" fmla="*/ f6259 1 f3747"/>
                              <a:gd name="f8210" fmla="*/ f6260 1 f3746"/>
                              <a:gd name="f8211" fmla="*/ f6261 1 f3747"/>
                              <a:gd name="f8212" fmla="*/ f6262 1 f3746"/>
                              <a:gd name="f8213" fmla="*/ f6263 1 f3747"/>
                              <a:gd name="f8214" fmla="*/ f6264 1 f3746"/>
                              <a:gd name="f8215" fmla="*/ f6265 1 f3747"/>
                              <a:gd name="f8216" fmla="*/ f6266 1 f3746"/>
                              <a:gd name="f8217" fmla="*/ f6267 1 f3747"/>
                              <a:gd name="f8218" fmla="*/ f6268 1 f3746"/>
                              <a:gd name="f8219" fmla="*/ f6269 1 f3747"/>
                              <a:gd name="f8220" fmla="*/ f6270 1 f3746"/>
                              <a:gd name="f8221" fmla="*/ f6271 1 f3747"/>
                              <a:gd name="f8222" fmla="*/ f6272 1 f3746"/>
                              <a:gd name="f8223" fmla="*/ f6273 1 f3747"/>
                              <a:gd name="f8224" fmla="*/ f6274 1 f3746"/>
                              <a:gd name="f8225" fmla="*/ f6275 1 f3746"/>
                              <a:gd name="f8226" fmla="*/ f6276 1 f3746"/>
                              <a:gd name="f8227" fmla="*/ f6277 1 f3747"/>
                              <a:gd name="f8228" fmla="*/ f6278 1 f3746"/>
                              <a:gd name="f8229" fmla="*/ f6279 1 f3747"/>
                              <a:gd name="f8230" fmla="*/ f6280 1 f3746"/>
                              <a:gd name="f8231" fmla="*/ f6281 1 f3747"/>
                              <a:gd name="f8232" fmla="*/ f6282 1 f3746"/>
                              <a:gd name="f8233" fmla="*/ f6283 1 f3747"/>
                              <a:gd name="f8234" fmla="*/ f6284 1 f3746"/>
                              <a:gd name="f8235" fmla="*/ f6285 1 f3747"/>
                              <a:gd name="f8236" fmla="*/ f6286 1 f3746"/>
                              <a:gd name="f8237" fmla="*/ f6287 1 f3747"/>
                              <a:gd name="f8238" fmla="*/ f6288 1 f3746"/>
                              <a:gd name="f8239" fmla="*/ f6289 1 f3747"/>
                              <a:gd name="f8240" fmla="*/ f6290 1 f3746"/>
                              <a:gd name="f8241" fmla="*/ f6291 1 f3747"/>
                              <a:gd name="f8242" fmla="*/ f6292 1 f3746"/>
                              <a:gd name="f8243" fmla="*/ f6293 1 f3746"/>
                              <a:gd name="f8244" fmla="*/ f6294 1 f3746"/>
                              <a:gd name="f8245" fmla="*/ f6295 1 f3747"/>
                              <a:gd name="f8246" fmla="*/ f6296 1 f3746"/>
                              <a:gd name="f8247" fmla="*/ f6297 1 f3747"/>
                              <a:gd name="f8248" fmla="*/ f6298 1 f3746"/>
                              <a:gd name="f8249" fmla="*/ f6299 1 f3747"/>
                              <a:gd name="f8250" fmla="*/ f6300 1 f3746"/>
                              <a:gd name="f8251" fmla="*/ f6301 1 f3747"/>
                              <a:gd name="f8252" fmla="*/ f6302 1 f3746"/>
                              <a:gd name="f8253" fmla="*/ f6303 1 f3747"/>
                              <a:gd name="f8254" fmla="*/ f6304 1 f3746"/>
                              <a:gd name="f8255" fmla="*/ f6305 1 f3747"/>
                              <a:gd name="f8256" fmla="*/ f6306 1 f3746"/>
                              <a:gd name="f8257" fmla="*/ f6307 1 f3747"/>
                              <a:gd name="f8258" fmla="*/ f6308 1 f3746"/>
                              <a:gd name="f8259" fmla="*/ f6309 1 f3747"/>
                              <a:gd name="f8260" fmla="*/ f6310 1 f3746"/>
                              <a:gd name="f8261" fmla="*/ f6311 1 f3747"/>
                              <a:gd name="f8262" fmla="*/ f6312 1 f3746"/>
                              <a:gd name="f8263" fmla="*/ f6313 1 f3747"/>
                              <a:gd name="f8264" fmla="*/ f6314 1 f3746"/>
                              <a:gd name="f8265" fmla="*/ f6315 1 f3747"/>
                              <a:gd name="f8266" fmla="*/ f6316 1 f3746"/>
                              <a:gd name="f8267" fmla="*/ f6317 1 f3747"/>
                              <a:gd name="f8268" fmla="*/ f6318 1 f3746"/>
                              <a:gd name="f8269" fmla="*/ f6319 1 f3747"/>
                              <a:gd name="f8270" fmla="*/ f6320 1 f3746"/>
                              <a:gd name="f8271" fmla="*/ f6321 1 f3747"/>
                              <a:gd name="f8272" fmla="*/ f6322 1 f3746"/>
                              <a:gd name="f8273" fmla="*/ f6323 1 f3747"/>
                              <a:gd name="f8274" fmla="*/ f6324 1 f3746"/>
                              <a:gd name="f8275" fmla="*/ f6325 1 f3747"/>
                              <a:gd name="f8276" fmla="*/ f6326 1 f3746"/>
                              <a:gd name="f8277" fmla="*/ f6327 1 f3747"/>
                              <a:gd name="f8278" fmla="*/ f6328 1 f3746"/>
                              <a:gd name="f8279" fmla="*/ f6329 1 f3747"/>
                              <a:gd name="f8280" fmla="*/ f6330 1 f3746"/>
                              <a:gd name="f8281" fmla="*/ f6331 1 f3746"/>
                              <a:gd name="f8282" fmla="*/ f6332 1 f3746"/>
                              <a:gd name="f8283" fmla="*/ f6333 1 f3747"/>
                              <a:gd name="f8284" fmla="*/ f6334 1 f3746"/>
                              <a:gd name="f8285" fmla="*/ f6335 1 f3747"/>
                              <a:gd name="f8286" fmla="*/ f6336 1 f3746"/>
                              <a:gd name="f8287" fmla="*/ f6337 1 f3746"/>
                              <a:gd name="f8288" fmla="*/ f6338 1 f3746"/>
                              <a:gd name="f8289" fmla="*/ f6339 1 f3747"/>
                              <a:gd name="f8290" fmla="*/ f6340 1 f3746"/>
                              <a:gd name="f8291" fmla="*/ f6341 1 f3747"/>
                              <a:gd name="f8292" fmla="*/ f6342 1 f3746"/>
                              <a:gd name="f8293" fmla="*/ f6343 1 f3747"/>
                              <a:gd name="f8294" fmla="*/ f6344 1 f3746"/>
                              <a:gd name="f8295" fmla="*/ f6345 1 f3747"/>
                              <a:gd name="f8296" fmla="*/ f6346 1 f3746"/>
                              <a:gd name="f8297" fmla="*/ f6347 1 f3746"/>
                              <a:gd name="f8298" fmla="*/ f6348 1 f3747"/>
                              <a:gd name="f8299" fmla="*/ f6349 1 f3746"/>
                              <a:gd name="f8300" fmla="*/ f6350 1 f3747"/>
                              <a:gd name="f8301" fmla="*/ f6351 1 f3746"/>
                              <a:gd name="f8302" fmla="*/ f6352 1 f3747"/>
                              <a:gd name="f8303" fmla="*/ f6353 1 f3746"/>
                              <a:gd name="f8304" fmla="*/ f6354 1 f3747"/>
                              <a:gd name="f8305" fmla="*/ f6355 1 f3746"/>
                              <a:gd name="f8306" fmla="*/ f6356 1 f3747"/>
                              <a:gd name="f8307" fmla="*/ f6357 1 f3746"/>
                              <a:gd name="f8308" fmla="*/ f6358 1 f3747"/>
                              <a:gd name="f8309" fmla="*/ f6359 1 f3746"/>
                              <a:gd name="f8310" fmla="*/ f6360 1 f3747"/>
                              <a:gd name="f8311" fmla="*/ f6361 1 f3746"/>
                              <a:gd name="f8312" fmla="*/ f6362 1 f3747"/>
                              <a:gd name="f8313" fmla="*/ f6363 1 f3746"/>
                              <a:gd name="f8314" fmla="*/ f6364 1 f3747"/>
                              <a:gd name="f8315" fmla="*/ f6365 1 f3746"/>
                              <a:gd name="f8316" fmla="*/ f6366 1 f3747"/>
                              <a:gd name="f8317" fmla="*/ f6367 1 f3746"/>
                              <a:gd name="f8318" fmla="*/ f6368 1 f3747"/>
                              <a:gd name="f8319" fmla="*/ f6369 1 f3746"/>
                              <a:gd name="f8320" fmla="*/ f6370 1 f3746"/>
                              <a:gd name="f8321" fmla="*/ f6371 1 f3747"/>
                              <a:gd name="f8322" fmla="*/ f6372 1 f3747"/>
                              <a:gd name="f8323" fmla="*/ f6373 1 f3746"/>
                              <a:gd name="f8324" fmla="*/ f6374 1 f3747"/>
                              <a:gd name="f8325" fmla="*/ f6375 1 f3746"/>
                              <a:gd name="f8326" fmla="*/ f6376 1 f3747"/>
                              <a:gd name="f8327" fmla="*/ f6377 1 f3746"/>
                              <a:gd name="f8328" fmla="*/ f6378 1 f3747"/>
                              <a:gd name="f8329" fmla="*/ f6379 1 f3746"/>
                              <a:gd name="f8330" fmla="*/ f6380 1 f3747"/>
                              <a:gd name="f8331" fmla="*/ f6381 1 f3747"/>
                              <a:gd name="f8332" fmla="*/ f6382 1 f3746"/>
                              <a:gd name="f8333" fmla="*/ f6383 1 f3747"/>
                              <a:gd name="f8334" fmla="*/ f6384 1 f3747"/>
                              <a:gd name="f8335" fmla="*/ f6385 1 f3746"/>
                              <a:gd name="f8336" fmla="*/ f6386 1 f3747"/>
                              <a:gd name="f8337" fmla="*/ f6387 1 f3747"/>
                              <a:gd name="f8338" fmla="*/ f6388 1 f3747"/>
                              <a:gd name="f8339" fmla="*/ f6389 1 f3746"/>
                              <a:gd name="f8340" fmla="*/ f6390 1 f3747"/>
                              <a:gd name="f8341" fmla="*/ f6391 1 f3746"/>
                              <a:gd name="f8342" fmla="*/ f6392 1 f3747"/>
                              <a:gd name="f8343" fmla="*/ f6393 1 f3746"/>
                              <a:gd name="f8344" fmla="*/ f6394 1 f3746"/>
                              <a:gd name="f8345" fmla="*/ f6395 1 f3747"/>
                              <a:gd name="f8346" fmla="*/ f6396 1 f3746"/>
                              <a:gd name="f8347" fmla="*/ f6397 1 f3747"/>
                              <a:gd name="f8348" fmla="*/ f6398 1 f3746"/>
                              <a:gd name="f8349" fmla="*/ f6399 1 f3747"/>
                              <a:gd name="f8350" fmla="*/ f6400 1 f3746"/>
                              <a:gd name="f8351" fmla="*/ f6401 1 f3747"/>
                              <a:gd name="f8352" fmla="*/ f6402 1 f3747"/>
                              <a:gd name="f8353" fmla="*/ f6403 1 f3747"/>
                              <a:gd name="f8354" fmla="*/ f6404 1 f3747"/>
                              <a:gd name="f8355" fmla="*/ f6405 1 f3747"/>
                              <a:gd name="f8356" fmla="*/ f6406 1 f3746"/>
                              <a:gd name="f8357" fmla="*/ f6407 1 f3747"/>
                              <a:gd name="f8358" fmla="*/ f6408 1 f3746"/>
                              <a:gd name="f8359" fmla="*/ f6409 1 f3747"/>
                              <a:gd name="f8360" fmla="*/ f6410 1 f3746"/>
                              <a:gd name="f8361" fmla="*/ f6411 1 f3747"/>
                              <a:gd name="f8362" fmla="*/ f6412 1 f3746"/>
                              <a:gd name="f8363" fmla="*/ f6413 1 f3747"/>
                              <a:gd name="f8364" fmla="*/ f6414 1 f3746"/>
                              <a:gd name="f8365" fmla="*/ f6415 1 f3747"/>
                              <a:gd name="f8366" fmla="*/ f6416 1 f3746"/>
                              <a:gd name="f8367" fmla="*/ f6417 1 f3747"/>
                              <a:gd name="f8368" fmla="*/ f6418 1 f3746"/>
                              <a:gd name="f8369" fmla="*/ f6419 1 f3747"/>
                              <a:gd name="f8370" fmla="*/ f6420 1 f3746"/>
                              <a:gd name="f8371" fmla="*/ f6421 1 f3747"/>
                              <a:gd name="f8372" fmla="*/ f6422 1 f3746"/>
                              <a:gd name="f8373" fmla="*/ f6423 1 f3747"/>
                              <a:gd name="f8374" fmla="*/ f6424 1 f3746"/>
                              <a:gd name="f8375" fmla="*/ f6425 1 f3747"/>
                              <a:gd name="f8376" fmla="*/ f6426 1 f3746"/>
                              <a:gd name="f8377" fmla="*/ f6427 1 f3747"/>
                              <a:gd name="f8378" fmla="*/ f6428 1 f3746"/>
                              <a:gd name="f8379" fmla="*/ f6429 1 f3747"/>
                              <a:gd name="f8380" fmla="*/ f6430 1 f3746"/>
                              <a:gd name="f8381" fmla="*/ f6431 1 f3747"/>
                              <a:gd name="f8382" fmla="*/ f6432 1 f3746"/>
                              <a:gd name="f8383" fmla="*/ f6433 1 f3747"/>
                              <a:gd name="f8384" fmla="*/ f6434 1 f3747"/>
                              <a:gd name="f8385" fmla="*/ f6435 1 f3746"/>
                              <a:gd name="f8386" fmla="*/ f6436 1 f3747"/>
                              <a:gd name="f8387" fmla="*/ f6437 1 f3746"/>
                              <a:gd name="f8388" fmla="*/ f6438 1 f3747"/>
                              <a:gd name="f8389" fmla="*/ f6439 1 f3746"/>
                              <a:gd name="f8390" fmla="*/ f6440 1 f3747"/>
                              <a:gd name="f8391" fmla="*/ f6441 1 f3746"/>
                              <a:gd name="f8392" fmla="*/ f6442 1 f3747"/>
                              <a:gd name="f8393" fmla="*/ f6443 1 f3746"/>
                              <a:gd name="f8394" fmla="*/ f6444 1 f3747"/>
                              <a:gd name="f8395" fmla="*/ f6445 1 f3747"/>
                              <a:gd name="f8396" fmla="*/ f6446 1 f3746"/>
                              <a:gd name="f8397" fmla="*/ f6447 1 f3747"/>
                              <a:gd name="f8398" fmla="*/ f6448 1 f3746"/>
                              <a:gd name="f8399" fmla="*/ f6449 1 f3747"/>
                              <a:gd name="f8400" fmla="*/ f6450 1 f3746"/>
                              <a:gd name="f8401" fmla="*/ f6451 1 f3747"/>
                              <a:gd name="f8402" fmla="*/ f6452 1 f3747"/>
                              <a:gd name="f8403" fmla="*/ f6453 1 f3746"/>
                              <a:gd name="f8404" fmla="*/ f6454 1 f3747"/>
                              <a:gd name="f8405" fmla="*/ f6455 1 f3747"/>
                              <a:gd name="f8406" fmla="*/ f6456 1 f3746"/>
                              <a:gd name="f8407" fmla="*/ f6457 1 f3746"/>
                              <a:gd name="f8408" fmla="*/ f6458 1 f3747"/>
                              <a:gd name="f8409" fmla="*/ f6459 1 f3746"/>
                              <a:gd name="f8410" fmla="*/ f6460 1 f3747"/>
                              <a:gd name="f8411" fmla="*/ f6461 1 f3746"/>
                              <a:gd name="f8412" fmla="*/ f6462 1 f3747"/>
                              <a:gd name="f8413" fmla="*/ f6463 1 f3747"/>
                              <a:gd name="f8414" fmla="*/ f6464 1 f3746"/>
                              <a:gd name="f8415" fmla="*/ f6465 1 f3747"/>
                              <a:gd name="f8416" fmla="*/ f6466 1 f3747"/>
                              <a:gd name="f8417" fmla="*/ f6467 1 f3746"/>
                              <a:gd name="f8418" fmla="*/ f6468 1 f3747"/>
                              <a:gd name="f8419" fmla="*/ f6469 1 f3746"/>
                              <a:gd name="f8420" fmla="*/ f6470 1 f3747"/>
                              <a:gd name="f8421" fmla="*/ f6471 1 f3746"/>
                              <a:gd name="f8422" fmla="*/ f6472 1 f3747"/>
                              <a:gd name="f8423" fmla="*/ f6473 1 f3746"/>
                              <a:gd name="f8424" fmla="*/ f6474 1 f3747"/>
                              <a:gd name="f8425" fmla="*/ f6475 1 f3746"/>
                              <a:gd name="f8426" fmla="*/ f6476 1 f3747"/>
                              <a:gd name="f8427" fmla="*/ f6477 1 f3746"/>
                              <a:gd name="f8428" fmla="*/ f6478 1 f3747"/>
                              <a:gd name="f8429" fmla="*/ f6479 1 f3746"/>
                              <a:gd name="f8430" fmla="*/ f6480 1 f3747"/>
                              <a:gd name="f8431" fmla="*/ f6481 1 f3746"/>
                              <a:gd name="f8432" fmla="*/ f6482 1 f3747"/>
                              <a:gd name="f8433" fmla="*/ f6483 1 f3746"/>
                              <a:gd name="f8434" fmla="*/ f6484 1 f3747"/>
                              <a:gd name="f8435" fmla="*/ f6485 1 f3747"/>
                              <a:gd name="f8436" fmla="*/ f6486 1 f3747"/>
                              <a:gd name="f8437" fmla="*/ f6487 1 f3747"/>
                              <a:gd name="f8438" fmla="*/ f6488 1 f3746"/>
                              <a:gd name="f8439" fmla="*/ f6489 1 f3747"/>
                              <a:gd name="f8440" fmla="*/ f6490 1 f3746"/>
                              <a:gd name="f8441" fmla="*/ f6491 1 f3747"/>
                              <a:gd name="f8442" fmla="*/ f6492 1 f3746"/>
                              <a:gd name="f8443" fmla="*/ f6493 1 f3747"/>
                              <a:gd name="f8444" fmla="*/ f6494 1 f3746"/>
                              <a:gd name="f8445" fmla="*/ f6495 1 f3747"/>
                              <a:gd name="f8446" fmla="*/ f6496 1 f3746"/>
                              <a:gd name="f8447" fmla="*/ f6497 1 f3747"/>
                              <a:gd name="f8448" fmla="*/ f6498 1 f3746"/>
                              <a:gd name="f8449" fmla="*/ f6499 1 f3747"/>
                              <a:gd name="f8450" fmla="*/ f6500 1 f3746"/>
                              <a:gd name="f8451" fmla="*/ f6501 1 f3747"/>
                              <a:gd name="f8452" fmla="*/ f6502 1 f3746"/>
                              <a:gd name="f8453" fmla="*/ f6503 1 f3746"/>
                              <a:gd name="f8454" fmla="*/ f6504 1 f3747"/>
                              <a:gd name="f8455" fmla="*/ f6505 1 f3746"/>
                              <a:gd name="f8456" fmla="*/ f6506 1 f3747"/>
                              <a:gd name="f8457" fmla="*/ f6507 1 f3746"/>
                              <a:gd name="f8458" fmla="*/ f6508 1 f3747"/>
                              <a:gd name="f8459" fmla="*/ f6509 1 f3746"/>
                              <a:gd name="f8460" fmla="*/ f6510 1 f3747"/>
                              <a:gd name="f8461" fmla="*/ f6511 1 f3746"/>
                              <a:gd name="f8462" fmla="*/ f6512 1 f3747"/>
                              <a:gd name="f8463" fmla="*/ f6513 1 f3746"/>
                              <a:gd name="f8464" fmla="*/ f6514 1 f3746"/>
                              <a:gd name="f8465" fmla="*/ f6515 1 f3747"/>
                              <a:gd name="f8466" fmla="*/ f6516 1 f3746"/>
                              <a:gd name="f8467" fmla="*/ f6517 1 f3747"/>
                              <a:gd name="f8468" fmla="*/ f6518 1 f3746"/>
                              <a:gd name="f8469" fmla="*/ f6519 1 f3747"/>
                              <a:gd name="f8470" fmla="*/ f6520 1 f3746"/>
                              <a:gd name="f8471" fmla="*/ f6521 1 f3747"/>
                              <a:gd name="f8472" fmla="*/ f6522 1 f3746"/>
                              <a:gd name="f8473" fmla="*/ f6523 1 f3747"/>
                              <a:gd name="f8474" fmla="*/ f6524 1 f3746"/>
                              <a:gd name="f8475" fmla="*/ f6525 1 f3747"/>
                              <a:gd name="f8476" fmla="*/ f6526 1 f3746"/>
                              <a:gd name="f8477" fmla="*/ f6527 1 f3747"/>
                              <a:gd name="f8478" fmla="*/ f6528 1 f3746"/>
                              <a:gd name="f8479" fmla="*/ f6529 1 f3747"/>
                              <a:gd name="f8480" fmla="*/ f6530 1 f3746"/>
                              <a:gd name="f8481" fmla="*/ f6531 1 f3747"/>
                              <a:gd name="f8482" fmla="*/ f6532 1 f3746"/>
                              <a:gd name="f8483" fmla="*/ f6533 1 f3747"/>
                              <a:gd name="f8484" fmla="*/ f6534 1 f3746"/>
                              <a:gd name="f8485" fmla="*/ f6535 1 f3747"/>
                              <a:gd name="f8486" fmla="*/ f6536 1 f3746"/>
                              <a:gd name="f8487" fmla="*/ f6537 1 f3747"/>
                              <a:gd name="f8488" fmla="*/ f6538 1 f3746"/>
                              <a:gd name="f8489" fmla="*/ f6539 1 f3747"/>
                              <a:gd name="f8490" fmla="*/ f6540 1 f3746"/>
                              <a:gd name="f8491" fmla="*/ f6541 1 f3747"/>
                              <a:gd name="f8492" fmla="*/ f6542 1 f3746"/>
                              <a:gd name="f8493" fmla="*/ f6543 1 f3747"/>
                              <a:gd name="f8494" fmla="*/ f6544 1 f3746"/>
                              <a:gd name="f8495" fmla="*/ f6545 1 f3747"/>
                              <a:gd name="f8496" fmla="*/ f6546 1 f3746"/>
                              <a:gd name="f8497" fmla="*/ f6547 1 f3747"/>
                              <a:gd name="f8498" fmla="*/ f6548 1 f3746"/>
                              <a:gd name="f8499" fmla="*/ f6549 1 f3747"/>
                              <a:gd name="f8500" fmla="*/ f6550 1 f3746"/>
                              <a:gd name="f8501" fmla="*/ f6551 1 f3747"/>
                              <a:gd name="f8502" fmla="*/ f6552 1 f3746"/>
                              <a:gd name="f8503" fmla="*/ f6553 1 f3747"/>
                              <a:gd name="f8504" fmla="*/ f6554 1 f3746"/>
                              <a:gd name="f8505" fmla="*/ f6555 1 f3747"/>
                              <a:gd name="f8506" fmla="*/ f6556 1 f3746"/>
                              <a:gd name="f8507" fmla="*/ f6557 1 f3747"/>
                              <a:gd name="f8508" fmla="*/ f6558 1 f3746"/>
                              <a:gd name="f8509" fmla="*/ f6559 1 f3747"/>
                              <a:gd name="f8510" fmla="*/ f6560 1 f3746"/>
                              <a:gd name="f8511" fmla="*/ f6561 1 f3747"/>
                              <a:gd name="f8512" fmla="*/ f6562 1 f3746"/>
                              <a:gd name="f8513" fmla="*/ f6563 1 f3747"/>
                              <a:gd name="f8514" fmla="*/ f6564 1 f3746"/>
                              <a:gd name="f8515" fmla="*/ f6565 1 f3746"/>
                              <a:gd name="f8516" fmla="*/ f6566 1 f3746"/>
                              <a:gd name="f8517" fmla="*/ f6567 1 f3746"/>
                              <a:gd name="f8518" fmla="*/ f6568 1 f3746"/>
                              <a:gd name="f8519" fmla="*/ f6569 1 f3746"/>
                              <a:gd name="f8520" fmla="*/ f6570 1 f3746"/>
                              <a:gd name="f8521" fmla="*/ f6571 1 f3746"/>
                              <a:gd name="f8522" fmla="*/ f6572 1 f3747"/>
                              <a:gd name="f8523" fmla="*/ f6573 1 f3746"/>
                              <a:gd name="f8524" fmla="*/ f6574 1 f3746"/>
                              <a:gd name="f8525" fmla="*/ f6575 1 f3747"/>
                              <a:gd name="f8526" fmla="*/ f6576 1 f3747"/>
                              <a:gd name="f8527" fmla="*/ f6577 1 f3746"/>
                              <a:gd name="f8528" fmla="*/ f6578 1 f3747"/>
                              <a:gd name="f8529" fmla="*/ f6579 1 f3746"/>
                              <a:gd name="f8530" fmla="*/ f6580 1 f3747"/>
                              <a:gd name="f8531" fmla="*/ f6581 1 f3746"/>
                              <a:gd name="f8532" fmla="*/ f6582 1 f3747"/>
                              <a:gd name="f8533" fmla="*/ f6583 1 f3746"/>
                              <a:gd name="f8534" fmla="*/ f6584 1 f3747"/>
                              <a:gd name="f8535" fmla="*/ f6585 1 f3746"/>
                              <a:gd name="f8536" fmla="*/ f6586 1 f3747"/>
                              <a:gd name="f8537" fmla="*/ f6587 1 f3746"/>
                              <a:gd name="f8538" fmla="*/ f6588 1 f3747"/>
                              <a:gd name="f8539" fmla="*/ f6589 1 f3747"/>
                              <a:gd name="f8540" fmla="*/ f6590 1 f3746"/>
                              <a:gd name="f8541" fmla="*/ f6591 1 f3747"/>
                              <a:gd name="f8542" fmla="*/ f6592 1 f3746"/>
                              <a:gd name="f8543" fmla="*/ f6593 1 f3747"/>
                              <a:gd name="f8544" fmla="*/ f6594 1 f3746"/>
                              <a:gd name="f8545" fmla="*/ f6595 1 f3747"/>
                              <a:gd name="f8546" fmla="*/ f6596 1 f3746"/>
                              <a:gd name="f8547" fmla="*/ f6597 1 f3747"/>
                              <a:gd name="f8548" fmla="*/ f6598 1 f3746"/>
                              <a:gd name="f8549" fmla="*/ f6599 1 f3747"/>
                              <a:gd name="f8550" fmla="*/ f6600 1 f3746"/>
                              <a:gd name="f8551" fmla="*/ f6601 1 f3747"/>
                              <a:gd name="f8552" fmla="*/ f6602 1 f3746"/>
                              <a:gd name="f8553" fmla="*/ f6603 1 f3747"/>
                              <a:gd name="f8554" fmla="*/ f6604 1 f3746"/>
                              <a:gd name="f8555" fmla="*/ f6605 1 f3747"/>
                              <a:gd name="f8556" fmla="*/ f6606 1 f3746"/>
                              <a:gd name="f8557" fmla="*/ f6607 1 f3747"/>
                              <a:gd name="f8558" fmla="*/ f6608 1 f3746"/>
                              <a:gd name="f8559" fmla="*/ f6609 1 f3747"/>
                              <a:gd name="f8560" fmla="*/ f6610 1 f3746"/>
                              <a:gd name="f8561" fmla="*/ f6611 1 f3747"/>
                              <a:gd name="f8562" fmla="*/ f6612 1 f3746"/>
                              <a:gd name="f8563" fmla="*/ f6613 1 f3747"/>
                              <a:gd name="f8564" fmla="*/ f6614 1 f3746"/>
                              <a:gd name="f8565" fmla="*/ f6615 1 f3747"/>
                              <a:gd name="f8566" fmla="*/ f6616 1 f3746"/>
                              <a:gd name="f8567" fmla="*/ f6617 1 f3747"/>
                              <a:gd name="f8568" fmla="*/ f6618 1 f3746"/>
                              <a:gd name="f8569" fmla="*/ f6619 1 f3747"/>
                              <a:gd name="f8570" fmla="*/ f6620 1 f3746"/>
                              <a:gd name="f8571" fmla="*/ f6621 1 f3747"/>
                              <a:gd name="f8572" fmla="*/ f6622 1 f3747"/>
                              <a:gd name="f8573" fmla="*/ f6623 1 f3746"/>
                              <a:gd name="f8574" fmla="*/ f6624 1 f3747"/>
                              <a:gd name="f8575" fmla="*/ f6625 1 f3746"/>
                              <a:gd name="f8576" fmla="*/ f6626 1 f3747"/>
                              <a:gd name="f8577" fmla="*/ f6627 1 f3746"/>
                              <a:gd name="f8578" fmla="*/ f6628 1 f3747"/>
                              <a:gd name="f8579" fmla="*/ f6629 1 f3746"/>
                              <a:gd name="f8580" fmla="*/ f6630 1 f3747"/>
                              <a:gd name="f8581" fmla="*/ f6631 1 f3746"/>
                              <a:gd name="f8582" fmla="*/ f6632 1 f3747"/>
                              <a:gd name="f8583" fmla="*/ f6633 1 f3746"/>
                              <a:gd name="f8584" fmla="*/ f6634 1 f3747"/>
                              <a:gd name="f8585" fmla="*/ f6635 1 f3746"/>
                              <a:gd name="f8586" fmla="*/ f6636 1 f3747"/>
                              <a:gd name="f8587" fmla="*/ f6637 1 f3746"/>
                              <a:gd name="f8588" fmla="*/ f6638 1 f3747"/>
                              <a:gd name="f8589" fmla="*/ f6639 1 f3746"/>
                              <a:gd name="f8590" fmla="*/ f6640 1 f3747"/>
                              <a:gd name="f8591" fmla="*/ f6641 1 f3746"/>
                              <a:gd name="f8592" fmla="*/ f6642 1 f3746"/>
                              <a:gd name="f8593" fmla="*/ f6643 1 f3747"/>
                              <a:gd name="f8594" fmla="*/ f6644 1 f3746"/>
                              <a:gd name="f8595" fmla="*/ f6645 1 f3747"/>
                              <a:gd name="f8596" fmla="*/ f6646 1 f3746"/>
                              <a:gd name="f8597" fmla="*/ f6647 1 f3747"/>
                              <a:gd name="f8598" fmla="*/ f6648 1 f3746"/>
                              <a:gd name="f8599" fmla="*/ f6649 1 f3747"/>
                              <a:gd name="f8600" fmla="*/ f6650 1 f3746"/>
                              <a:gd name="f8601" fmla="*/ f6651 1 f3747"/>
                              <a:gd name="f8602" fmla="*/ f6652 1 f3746"/>
                              <a:gd name="f8603" fmla="*/ f6653 1 f3747"/>
                              <a:gd name="f8604" fmla="*/ f6654 1 f3746"/>
                              <a:gd name="f8605" fmla="*/ f6655 1 f3747"/>
                              <a:gd name="f8606" fmla="*/ f6656 1 f3746"/>
                              <a:gd name="f8607" fmla="*/ f6657 1 f3747"/>
                              <a:gd name="f8608" fmla="*/ f6658 1 f3747"/>
                              <a:gd name="f8609" fmla="*/ f6659 1 f3746"/>
                              <a:gd name="f8610" fmla="*/ f6660 1 f3747"/>
                              <a:gd name="f8611" fmla="*/ f6661 1 f3746"/>
                              <a:gd name="f8612" fmla="*/ f6662 1 f3747"/>
                              <a:gd name="f8613" fmla="*/ f6663 1 f3746"/>
                              <a:gd name="f8614" fmla="*/ f6664 1 f3747"/>
                              <a:gd name="f8615" fmla="*/ f6665 1 f3746"/>
                              <a:gd name="f8616" fmla="*/ f6666 1 f3747"/>
                              <a:gd name="f8617" fmla="*/ f6667 1 f3746"/>
                              <a:gd name="f8618" fmla="*/ f6668 1 f3747"/>
                              <a:gd name="f8619" fmla="*/ f6669 1 f3746"/>
                              <a:gd name="f8620" fmla="*/ f6670 1 f3747"/>
                              <a:gd name="f8621" fmla="*/ f6671 1 f3746"/>
                              <a:gd name="f8622" fmla="*/ f6672 1 f3747"/>
                              <a:gd name="f8623" fmla="*/ f6673 1 f3746"/>
                              <a:gd name="f8624" fmla="*/ f6674 1 f3747"/>
                              <a:gd name="f8625" fmla="*/ f6675 1 f3746"/>
                              <a:gd name="f8626" fmla="*/ f6676 1 f3747"/>
                              <a:gd name="f8627" fmla="*/ f6677 1 f3746"/>
                              <a:gd name="f8628" fmla="*/ f6678 1 f3747"/>
                              <a:gd name="f8629" fmla="*/ f6679 1 f3746"/>
                              <a:gd name="f8630" fmla="*/ f6680 1 f3747"/>
                              <a:gd name="f8631" fmla="*/ f6681 1 f3746"/>
                              <a:gd name="f8632" fmla="*/ f6682 1 f3747"/>
                              <a:gd name="f8633" fmla="*/ f6683 1 f3746"/>
                              <a:gd name="f8634" fmla="*/ f6684 1 f3747"/>
                              <a:gd name="f8635" fmla="*/ f6685 1 f3746"/>
                              <a:gd name="f8636" fmla="*/ f6686 1 f3747"/>
                              <a:gd name="f8637" fmla="*/ f6687 1 f3746"/>
                              <a:gd name="f8638" fmla="*/ f6688 1 f3747"/>
                              <a:gd name="f8639" fmla="*/ f6689 1 f3746"/>
                              <a:gd name="f8640" fmla="*/ f6690 1 f3747"/>
                              <a:gd name="f8641" fmla="*/ f6691 1 f3746"/>
                              <a:gd name="f8642" fmla="*/ f6692 1 f3747"/>
                              <a:gd name="f8643" fmla="*/ f6693 1 f3746"/>
                              <a:gd name="f8644" fmla="*/ f6694 1 f3747"/>
                              <a:gd name="f8645" fmla="*/ f6695 1 f3746"/>
                              <a:gd name="f8646" fmla="*/ f6696 1 f3747"/>
                              <a:gd name="f8647" fmla="*/ f6697 1 f3746"/>
                              <a:gd name="f8648" fmla="*/ f6698 1 f3747"/>
                              <a:gd name="f8649" fmla="*/ f6699 1 f3746"/>
                              <a:gd name="f8650" fmla="*/ f6700 1 f3747"/>
                              <a:gd name="f8651" fmla="*/ f6701 1 f3746"/>
                              <a:gd name="f8652" fmla="*/ f6702 1 f3747"/>
                              <a:gd name="f8653" fmla="*/ f6703 1 f3746"/>
                              <a:gd name="f8654" fmla="*/ f6704 1 f3747"/>
                              <a:gd name="f8655" fmla="*/ f6705 1 f3746"/>
                              <a:gd name="f8656" fmla="*/ f6706 1 f3747"/>
                              <a:gd name="f8657" fmla="*/ f6707 1 f3746"/>
                              <a:gd name="f8658" fmla="*/ f6708 1 f3747"/>
                              <a:gd name="f8659" fmla="*/ f6709 1 f3746"/>
                              <a:gd name="f8660" fmla="*/ f6710 1 f3747"/>
                              <a:gd name="f8661" fmla="*/ f6711 1 f3746"/>
                              <a:gd name="f8662" fmla="*/ f6712 1 f3747"/>
                              <a:gd name="f8663" fmla="*/ f6713 1 f3746"/>
                              <a:gd name="f8664" fmla="*/ f6714 1 f3747"/>
                              <a:gd name="f8665" fmla="*/ f6715 1 f3746"/>
                              <a:gd name="f8666" fmla="*/ f6716 1 f3747"/>
                              <a:gd name="f8667" fmla="*/ f6717 1 f3746"/>
                              <a:gd name="f8668" fmla="*/ f6718 1 f3747"/>
                              <a:gd name="f8669" fmla="*/ f6719 1 f3746"/>
                              <a:gd name="f8670" fmla="*/ f6720 1 f3747"/>
                              <a:gd name="f8671" fmla="*/ f6721 1 f3746"/>
                              <a:gd name="f8672" fmla="*/ f6722 1 f3747"/>
                              <a:gd name="f8673" fmla="*/ f6723 1 f3747"/>
                              <a:gd name="f8674" fmla="*/ f6724 1 f3746"/>
                              <a:gd name="f8675" fmla="*/ f6725 1 f3747"/>
                              <a:gd name="f8676" fmla="*/ f6726 1 f3746"/>
                              <a:gd name="f8677" fmla="*/ f6727 1 f3747"/>
                              <a:gd name="f8678" fmla="*/ f6728 1 f3746"/>
                              <a:gd name="f8679" fmla="*/ f6729 1 f3747"/>
                              <a:gd name="f8680" fmla="*/ f6730 1 f3746"/>
                              <a:gd name="f8681" fmla="*/ f6731 1 f3747"/>
                              <a:gd name="f8682" fmla="*/ f6732 1 f3746"/>
                              <a:gd name="f8683" fmla="*/ f6733 1 f3747"/>
                              <a:gd name="f8684" fmla="*/ f6734 1 f3746"/>
                              <a:gd name="f8685" fmla="*/ f6735 1 f3747"/>
                              <a:gd name="f8686" fmla="*/ f6736 1 f3746"/>
                              <a:gd name="f8687" fmla="*/ f6737 1 f3747"/>
                              <a:gd name="f8688" fmla="*/ f6738 1 f3746"/>
                              <a:gd name="f8689" fmla="*/ f6739 1 f3747"/>
                              <a:gd name="f8690" fmla="*/ f6740 1 f3746"/>
                              <a:gd name="f8691" fmla="*/ f6741 1 f3747"/>
                              <a:gd name="f8692" fmla="*/ f6742 1 f3746"/>
                              <a:gd name="f8693" fmla="*/ f6743 1 f3747"/>
                              <a:gd name="f8694" fmla="*/ f6744 1 f3746"/>
                              <a:gd name="f8695" fmla="*/ f6745 1 f3747"/>
                              <a:gd name="f8696" fmla="*/ f6746 1 f3746"/>
                              <a:gd name="f8697" fmla="*/ f6747 1 f3747"/>
                              <a:gd name="f8698" fmla="*/ f6748 1 f3746"/>
                              <a:gd name="f8699" fmla="*/ f6749 1 f3747"/>
                              <a:gd name="f8700" fmla="*/ f6750 1 f3746"/>
                              <a:gd name="f8701" fmla="*/ f6751 1 f3747"/>
                              <a:gd name="f8702" fmla="*/ f6752 1 f3746"/>
                              <a:gd name="f8703" fmla="*/ f6753 1 f3747"/>
                              <a:gd name="f8704" fmla="*/ f6754 1 f3746"/>
                              <a:gd name="f8705" fmla="*/ f6755 1 f3747"/>
                              <a:gd name="f8706" fmla="*/ f6756 1 f3746"/>
                              <a:gd name="f8707" fmla="*/ f6757 1 f3747"/>
                              <a:gd name="f8708" fmla="*/ f6758 1 f3746"/>
                              <a:gd name="f8709" fmla="*/ f6759 1 f3747"/>
                              <a:gd name="f8710" fmla="*/ f6760 1 f3746"/>
                              <a:gd name="f8711" fmla="*/ f6761 1 f3747"/>
                              <a:gd name="f8712" fmla="*/ f6762 1 f3746"/>
                              <a:gd name="f8713" fmla="*/ f6763 1 f3746"/>
                              <a:gd name="f8714" fmla="*/ f6764 1 f3747"/>
                              <a:gd name="f8715" fmla="*/ f6765 1 f3746"/>
                              <a:gd name="f8716" fmla="*/ f6766 1 f3747"/>
                              <a:gd name="f8717" fmla="*/ f6767 1 f3746"/>
                              <a:gd name="f8718" fmla="*/ f6768 1 f3747"/>
                              <a:gd name="f8719" fmla="*/ f6769 1 f3746"/>
                              <a:gd name="f8720" fmla="*/ f6770 1 f3747"/>
                              <a:gd name="f8721" fmla="*/ f6771 1 f3746"/>
                              <a:gd name="f8722" fmla="*/ f6772 1 f3747"/>
                              <a:gd name="f8723" fmla="*/ f6773 1 f3746"/>
                              <a:gd name="f8724" fmla="*/ f6774 1 f3747"/>
                              <a:gd name="f8725" fmla="*/ f6775 1 f3746"/>
                              <a:gd name="f8726" fmla="*/ f6776 1 f3747"/>
                              <a:gd name="f8727" fmla="*/ f6777 1 f3746"/>
                              <a:gd name="f8728" fmla="*/ f6778 1 f3747"/>
                              <a:gd name="f8729" fmla="*/ f6779 1 f3746"/>
                              <a:gd name="f8730" fmla="*/ f6780 1 f3747"/>
                              <a:gd name="f8731" fmla="*/ f6781 1 f3746"/>
                              <a:gd name="f8732" fmla="*/ f6782 1 f3747"/>
                              <a:gd name="f8733" fmla="*/ f6783 1 f3746"/>
                              <a:gd name="f8734" fmla="*/ f6784 1 f3747"/>
                              <a:gd name="f8735" fmla="*/ f6785 1 f3746"/>
                              <a:gd name="f8736" fmla="*/ f6786 1 f3747"/>
                              <a:gd name="f8737" fmla="*/ f6787 1 f3746"/>
                              <a:gd name="f8738" fmla="*/ f6788 1 f3747"/>
                              <a:gd name="f8739" fmla="*/ f6789 1 f3746"/>
                              <a:gd name="f8740" fmla="*/ f6790 1 f3747"/>
                              <a:gd name="f8741" fmla="*/ f6791 1 f3746"/>
                              <a:gd name="f8742" fmla="*/ f6792 1 f3747"/>
                              <a:gd name="f8743" fmla="*/ f6793 1 f3746"/>
                              <a:gd name="f8744" fmla="*/ f6794 1 f3747"/>
                              <a:gd name="f8745" fmla="*/ f6795 1 f3746"/>
                              <a:gd name="f8746" fmla="*/ f6796 1 f3746"/>
                              <a:gd name="f8747" fmla="*/ f6797 1 f3747"/>
                              <a:gd name="f8748" fmla="*/ f6798 1 f3746"/>
                              <a:gd name="f8749" fmla="*/ f6799 1 f3747"/>
                              <a:gd name="f8750" fmla="*/ f6800 1 f3746"/>
                              <a:gd name="f8751" fmla="*/ f6801 1 f3747"/>
                              <a:gd name="f8752" fmla="*/ f6802 1 f3747"/>
                              <a:gd name="f8753" fmla="*/ f6803 1 f3746"/>
                              <a:gd name="f8754" fmla="*/ f6804 1 f3747"/>
                              <a:gd name="f8755" fmla="*/ f6805 1 f3746"/>
                              <a:gd name="f8756" fmla="*/ f6806 1 f3747"/>
                              <a:gd name="f8757" fmla="*/ f6807 1 f3746"/>
                              <a:gd name="f8758" fmla="*/ f6808 1 f3746"/>
                              <a:gd name="f8759" fmla="*/ f6809 1 f3747"/>
                              <a:gd name="f8760" fmla="*/ f6810 1 f3746"/>
                              <a:gd name="f8761" fmla="*/ f6811 1 f3747"/>
                              <a:gd name="f8762" fmla="*/ f6812 1 f3746"/>
                              <a:gd name="f8763" fmla="*/ f6813 1 f3747"/>
                              <a:gd name="f8764" fmla="*/ f6814 1 f3746"/>
                              <a:gd name="f8765" fmla="*/ f6815 1 f3747"/>
                              <a:gd name="f8766" fmla="*/ f6816 1 f3746"/>
                              <a:gd name="f8767" fmla="*/ f6817 1 f3747"/>
                              <a:gd name="f8768" fmla="*/ f6818 1 f3746"/>
                              <a:gd name="f8769" fmla="*/ f6819 1 f3747"/>
                              <a:gd name="f8770" fmla="*/ f6820 1 f3746"/>
                              <a:gd name="f8771" fmla="*/ f6821 1 f3747"/>
                              <a:gd name="f8772" fmla="*/ f6822 1 f3746"/>
                              <a:gd name="f8773" fmla="*/ f6823 1 f3747"/>
                              <a:gd name="f8774" fmla="*/ f6824 1 f3746"/>
                              <a:gd name="f8775" fmla="*/ f6825 1 f3747"/>
                              <a:gd name="f8776" fmla="*/ f6826 1 f3746"/>
                              <a:gd name="f8777" fmla="*/ f6827 1 f3747"/>
                              <a:gd name="f8778" fmla="*/ f6828 1 f3746"/>
                              <a:gd name="f8779" fmla="*/ f6829 1 f3747"/>
                              <a:gd name="f8780" fmla="*/ f6830 1 f3746"/>
                              <a:gd name="f8781" fmla="*/ f6831 1 f3747"/>
                              <a:gd name="f8782" fmla="*/ f6832 1 f3746"/>
                              <a:gd name="f8783" fmla="*/ f6833 1 f3747"/>
                              <a:gd name="f8784" fmla="*/ f6834 1 f3746"/>
                              <a:gd name="f8785" fmla="*/ f6835 1 f3747"/>
                              <a:gd name="f8786" fmla="*/ f6836 1 f3746"/>
                              <a:gd name="f8787" fmla="*/ f6837 1 f3746"/>
                              <a:gd name="f8788" fmla="*/ f6838 1 f3746"/>
                              <a:gd name="f8789" fmla="*/ f6839 1 f3747"/>
                              <a:gd name="f8790" fmla="*/ f6840 1 f3746"/>
                              <a:gd name="f8791" fmla="*/ f6841 1 f3746"/>
                              <a:gd name="f8792" fmla="*/ f6842 1 f3747"/>
                              <a:gd name="f8793" fmla="*/ f6843 1 f3746"/>
                              <a:gd name="f8794" fmla="*/ f6844 1 f3747"/>
                              <a:gd name="f8795" fmla="*/ f6845 1 f3746"/>
                              <a:gd name="f8796" fmla="*/ f6846 1 f3747"/>
                              <a:gd name="f8797" fmla="*/ f6847 1 f3746"/>
                              <a:gd name="f8798" fmla="*/ f6848 1 f3747"/>
                              <a:gd name="f8799" fmla="*/ f6849 1 f3746"/>
                              <a:gd name="f8800" fmla="*/ f6850 1 f3747"/>
                              <a:gd name="f8801" fmla="*/ f6851 1 f3746"/>
                              <a:gd name="f8802" fmla="*/ f6852 1 f3747"/>
                              <a:gd name="f8803" fmla="*/ f6853 1 f3747"/>
                              <a:gd name="f8804" fmla="*/ f6854 1 f3746"/>
                              <a:gd name="f8805" fmla="*/ f6855 1 f3747"/>
                              <a:gd name="f8806" fmla="*/ f6856 1 f3747"/>
                              <a:gd name="f8807" fmla="*/ f6857 1 f3746"/>
                              <a:gd name="f8808" fmla="*/ f6858 1 f3747"/>
                              <a:gd name="f8809" fmla="*/ f6859 1 f3746"/>
                              <a:gd name="f8810" fmla="*/ f6860 1 f3746"/>
                              <a:gd name="f8811" fmla="*/ f6861 1 f3747"/>
                              <a:gd name="f8812" fmla="*/ f6862 1 f3746"/>
                              <a:gd name="f8813" fmla="*/ f6863 1 f3746"/>
                              <a:gd name="f8814" fmla="*/ f6864 1 f3746"/>
                              <a:gd name="f8815" fmla="*/ f6865 1 f3747"/>
                              <a:gd name="f8816" fmla="*/ f6866 1 f3746"/>
                              <a:gd name="f8817" fmla="*/ f6867 1 f3747"/>
                              <a:gd name="f8818" fmla="*/ f6868 1 f3747"/>
                              <a:gd name="f8819" fmla="*/ f6869 1 f3746"/>
                              <a:gd name="f8820" fmla="*/ f6870 1 f3746"/>
                              <a:gd name="f8821" fmla="*/ f6871 1 f3746"/>
                              <a:gd name="f8822" fmla="*/ f6872 1 f3747"/>
                              <a:gd name="f8823" fmla="*/ f6873 1 f3746"/>
                              <a:gd name="f8824" fmla="*/ f6874 1 f3747"/>
                              <a:gd name="f8825" fmla="*/ f6875 1 f3746"/>
                              <a:gd name="f8826" fmla="*/ f6876 1 f3747"/>
                              <a:gd name="f8827" fmla="*/ f6877 1 f3746"/>
                              <a:gd name="f8828" fmla="*/ f6878 1 f3747"/>
                              <a:gd name="f8829" fmla="*/ f6879 1 f3746"/>
                              <a:gd name="f8830" fmla="*/ f6880 1 f3747"/>
                              <a:gd name="f8831" fmla="*/ f6881 1 f3746"/>
                              <a:gd name="f8832" fmla="*/ f6882 1 f3747"/>
                              <a:gd name="f8833" fmla="*/ f6883 1 f3746"/>
                              <a:gd name="f8834" fmla="*/ f6884 1 f3747"/>
                              <a:gd name="f8835" fmla="*/ f6885 1 f3746"/>
                              <a:gd name="f8836" fmla="*/ f6886 1 f3747"/>
                              <a:gd name="f8837" fmla="*/ f6887 1 f3746"/>
                              <a:gd name="f8838" fmla="*/ f6888 1 f3747"/>
                              <a:gd name="f8839" fmla="*/ f6889 1 f3746"/>
                              <a:gd name="f8840" fmla="*/ f6890 1 f3747"/>
                              <a:gd name="f8841" fmla="*/ f6891 1 f3746"/>
                              <a:gd name="f8842" fmla="*/ f6892 1 f3747"/>
                              <a:gd name="f8843" fmla="*/ f6893 1 f3747"/>
                              <a:gd name="f8844" fmla="*/ f6894 1 f3747"/>
                              <a:gd name="f8845" fmla="*/ f6895 1 f3746"/>
                              <a:gd name="f8846" fmla="*/ f6896 1 f3746"/>
                              <a:gd name="f8847" fmla="*/ f6897 1 f3747"/>
                              <a:gd name="f8848" fmla="*/ f6898 1 f3746"/>
                              <a:gd name="f8849" fmla="*/ f6899 1 f3747"/>
                              <a:gd name="f8850" fmla="*/ f6900 1 f3746"/>
                              <a:gd name="f8851" fmla="*/ f6901 1 f3747"/>
                              <a:gd name="f8852" fmla="*/ f6902 1 f3746"/>
                              <a:gd name="f8853" fmla="*/ f6903 1 f3747"/>
                              <a:gd name="f8854" fmla="*/ f6904 1 f3746"/>
                              <a:gd name="f8855" fmla="*/ f6905 1 f3746"/>
                              <a:gd name="f8856" fmla="*/ f6906 1 f3746"/>
                              <a:gd name="f8857" fmla="*/ f6907 1 f3746"/>
                              <a:gd name="f8858" fmla="*/ f6908 1 f3747"/>
                              <a:gd name="f8859" fmla="*/ f6909 1 f3746"/>
                              <a:gd name="f8860" fmla="*/ f6910 1 f3747"/>
                              <a:gd name="f8861" fmla="*/ f6911 1 f3746"/>
                              <a:gd name="f8862" fmla="*/ f6912 1 f3746"/>
                              <a:gd name="f8863" fmla="*/ f6913 1 f3746"/>
                              <a:gd name="f8864" fmla="*/ f6914 1 f3747"/>
                              <a:gd name="f8865" fmla="*/ f6915 1 f3746"/>
                              <a:gd name="f8866" fmla="*/ f6916 1 f3747"/>
                              <a:gd name="f8867" fmla="*/ f6917 1 f3746"/>
                              <a:gd name="f8868" fmla="*/ f6918 1 f3746"/>
                              <a:gd name="f8869" fmla="*/ f6919 1 f3747"/>
                              <a:gd name="f8870" fmla="*/ f6920 1 f3746"/>
                              <a:gd name="f8871" fmla="*/ f6921 1 f3747"/>
                              <a:gd name="f8872" fmla="*/ f6922 1 f3746"/>
                              <a:gd name="f8873" fmla="*/ f6923 1 f3747"/>
                              <a:gd name="f8874" fmla="*/ f6924 1 f3746"/>
                              <a:gd name="f8875" fmla="*/ f6925 1 f3747"/>
                              <a:gd name="f8876" fmla="*/ f6926 1 f3746"/>
                              <a:gd name="f8877" fmla="*/ f6927 1 f3747"/>
                              <a:gd name="f8878" fmla="*/ f6928 1 f3746"/>
                              <a:gd name="f8879" fmla="*/ f6929 1 f3747"/>
                              <a:gd name="f8880" fmla="*/ f6930 1 f3746"/>
                              <a:gd name="f8881" fmla="*/ f6931 1 f3747"/>
                              <a:gd name="f8882" fmla="*/ f6932 1 f3747"/>
                              <a:gd name="f8883" fmla="*/ f6933 1 f3746"/>
                              <a:gd name="f8884" fmla="*/ f6934 1 f3747"/>
                              <a:gd name="f8885" fmla="*/ f6935 1 f3746"/>
                              <a:gd name="f8886" fmla="*/ f6936 1 f3747"/>
                              <a:gd name="f8887" fmla="*/ f6937 1 f3746"/>
                              <a:gd name="f8888" fmla="*/ f6938 1 f3747"/>
                              <a:gd name="f8889" fmla="*/ f6939 1 f3746"/>
                              <a:gd name="f8890" fmla="*/ f6940 1 f3747"/>
                              <a:gd name="f8891" fmla="*/ f6941 1 f3746"/>
                              <a:gd name="f8892" fmla="*/ f6942 1 f3747"/>
                              <a:gd name="f8893" fmla="*/ f6943 1 f3746"/>
                              <a:gd name="f8894" fmla="*/ f6944 1 f3747"/>
                              <a:gd name="f8895" fmla="*/ f6945 1 f3747"/>
                              <a:gd name="f8896" fmla="*/ f6946 1 f3746"/>
                              <a:gd name="f8897" fmla="*/ f6947 1 f3747"/>
                              <a:gd name="f8898" fmla="*/ f6948 1 f3746"/>
                              <a:gd name="f8899" fmla="*/ f6949 1 f3747"/>
                              <a:gd name="f8900" fmla="*/ f6950 1 f3746"/>
                              <a:gd name="f8901" fmla="*/ f6951 1 f3747"/>
                              <a:gd name="f8902" fmla="*/ f6952 1 f3746"/>
                              <a:gd name="f8903" fmla="*/ f6953 1 f3746"/>
                              <a:gd name="f8904" fmla="*/ f6954 1 f3747"/>
                              <a:gd name="f8905" fmla="*/ f6955 1 f3746"/>
                              <a:gd name="f8906" fmla="*/ f6956 1 f3747"/>
                              <a:gd name="f8907" fmla="*/ f6957 1 f3746"/>
                              <a:gd name="f8908" fmla="*/ f6958 1 f3747"/>
                              <a:gd name="f8909" fmla="*/ f6959 1 f3746"/>
                              <a:gd name="f8910" fmla="*/ f6960 1 f3747"/>
                              <a:gd name="f8911" fmla="*/ f6961 1 f3746"/>
                              <a:gd name="f8912" fmla="*/ f6962 1 f3747"/>
                              <a:gd name="f8913" fmla="*/ f6963 1 f3746"/>
                              <a:gd name="f8914" fmla="*/ f6964 1 f3747"/>
                              <a:gd name="f8915" fmla="*/ f6965 1 f3746"/>
                              <a:gd name="f8916" fmla="*/ f6966 1 f3747"/>
                              <a:gd name="f8917" fmla="*/ f6967 1 f3746"/>
                              <a:gd name="f8918" fmla="*/ f6968 1 f3747"/>
                              <a:gd name="f8919" fmla="*/ f6969 1 f3746"/>
                              <a:gd name="f8920" fmla="*/ f6970 1 f3747"/>
                              <a:gd name="f8921" fmla="*/ f6971 1 f3746"/>
                              <a:gd name="f8922" fmla="*/ f6972 1 f3747"/>
                              <a:gd name="f8923" fmla="*/ f6973 1 f3746"/>
                              <a:gd name="f8924" fmla="*/ f6974 1 f3747"/>
                              <a:gd name="f8925" fmla="*/ f6975 1 f3746"/>
                              <a:gd name="f8926" fmla="*/ f6976 1 f3747"/>
                              <a:gd name="f8927" fmla="*/ f6977 1 f3746"/>
                              <a:gd name="f8928" fmla="*/ f6978 1 f3747"/>
                              <a:gd name="f8929" fmla="*/ f6979 1 f3747"/>
                              <a:gd name="f8930" fmla="*/ f6980 1 f3746"/>
                              <a:gd name="f8931" fmla="*/ f6981 1 f3747"/>
                              <a:gd name="f8932" fmla="*/ f6982 1 f3746"/>
                              <a:gd name="f8933" fmla="*/ f6983 1 f3747"/>
                              <a:gd name="f8934" fmla="*/ f6984 1 f3746"/>
                              <a:gd name="f8935" fmla="*/ f6985 1 f3747"/>
                              <a:gd name="f8936" fmla="*/ f6986 1 f3746"/>
                              <a:gd name="f8937" fmla="*/ f6987 1 f3746"/>
                              <a:gd name="f8938" fmla="*/ f6988 1 f3747"/>
                              <a:gd name="f8939" fmla="*/ f6989 1 f3746"/>
                              <a:gd name="f8940" fmla="*/ f6990 1 f3747"/>
                              <a:gd name="f8941" fmla="*/ f6991 1 f3746"/>
                              <a:gd name="f8942" fmla="*/ f6992 1 f3746"/>
                              <a:gd name="f8943" fmla="*/ f6993 1 f3747"/>
                              <a:gd name="f8944" fmla="*/ f6994 1 f3746"/>
                              <a:gd name="f8945" fmla="*/ f6995 1 f3746"/>
                              <a:gd name="f8946" fmla="*/ f6996 1 f3747"/>
                              <a:gd name="f8947" fmla="*/ f6997 1 f3746"/>
                              <a:gd name="f8948" fmla="*/ f6998 1 f3747"/>
                              <a:gd name="f8949" fmla="*/ f6999 1 f3746"/>
                              <a:gd name="f8950" fmla="*/ f7000 1 f3747"/>
                              <a:gd name="f8951" fmla="*/ f7001 1 f3747"/>
                              <a:gd name="f8952" fmla="*/ f7002 1 f3746"/>
                              <a:gd name="f8953" fmla="*/ f7003 1 f3747"/>
                              <a:gd name="f8954" fmla="*/ f7004 1 f3747"/>
                              <a:gd name="f8955" fmla="*/ f7005 1 f3747"/>
                              <a:gd name="f8956" fmla="*/ f7006 1 f3747"/>
                              <a:gd name="f8957" fmla="*/ f7007 1 f3747"/>
                              <a:gd name="f8958" fmla="*/ f7008 1 f3747"/>
                              <a:gd name="f8959" fmla="*/ f7009 1 f3746"/>
                              <a:gd name="f8960" fmla="*/ f7010 1 f3747"/>
                              <a:gd name="f8961" fmla="*/ f7011 1 f3746"/>
                              <a:gd name="f8962" fmla="*/ f7012 1 f3747"/>
                              <a:gd name="f8963" fmla="*/ f7013 1 f3746"/>
                              <a:gd name="f8964" fmla="*/ f7014 1 f3747"/>
                              <a:gd name="f8965" fmla="*/ f7015 1 f3746"/>
                              <a:gd name="f8966" fmla="*/ f7016 1 f3747"/>
                              <a:gd name="f8967" fmla="*/ f7017 1 f3747"/>
                              <a:gd name="f8968" fmla="*/ f7018 1 f3746"/>
                              <a:gd name="f8969" fmla="*/ f7019 1 f3747"/>
                              <a:gd name="f8970" fmla="*/ f7020 1 f3746"/>
                              <a:gd name="f8971" fmla="*/ f7021 1 f3747"/>
                              <a:gd name="f8972" fmla="*/ f7022 1 f3746"/>
                              <a:gd name="f8973" fmla="*/ f7023 1 f3746"/>
                              <a:gd name="f8974" fmla="*/ f7024 1 f3747"/>
                              <a:gd name="f8975" fmla="*/ f7025 1 f3746"/>
                              <a:gd name="f8976" fmla="*/ f7026 1 f3747"/>
                              <a:gd name="f8977" fmla="*/ f7027 1 f3747"/>
                              <a:gd name="f8978" fmla="*/ f7028 1 f3747"/>
                              <a:gd name="f8979" fmla="*/ f7029 1 f3746"/>
                              <a:gd name="f8980" fmla="*/ f7030 1 f3747"/>
                              <a:gd name="f8981" fmla="*/ f7031 1 f3746"/>
                              <a:gd name="f8982" fmla="*/ f7032 1 f3747"/>
                              <a:gd name="f8983" fmla="*/ f7033 1 f3746"/>
                              <a:gd name="f8984" fmla="*/ f7034 1 f3747"/>
                              <a:gd name="f8985" fmla="*/ f7035 1 f3746"/>
                              <a:gd name="f8986" fmla="*/ f7036 1 f3747"/>
                              <a:gd name="f8987" fmla="*/ f7037 1 f3746"/>
                              <a:gd name="f8988" fmla="*/ f7038 1 f3747"/>
                              <a:gd name="f8989" fmla="*/ f7039 1 f3747"/>
                              <a:gd name="f8990" fmla="*/ f7040 1 f3746"/>
                              <a:gd name="f8991" fmla="*/ f7041 1 f3747"/>
                              <a:gd name="f8992" fmla="*/ f7042 1 f3746"/>
                              <a:gd name="f8993" fmla="*/ f7043 1 f3747"/>
                              <a:gd name="f8994" fmla="*/ f7044 1 f3746"/>
                              <a:gd name="f8995" fmla="*/ f7045 1 f3747"/>
                              <a:gd name="f8996" fmla="*/ f7046 1 f3746"/>
                              <a:gd name="f8997" fmla="*/ f7047 1 f3747"/>
                              <a:gd name="f8998" fmla="*/ f7048 1 f3746"/>
                              <a:gd name="f8999" fmla="*/ f7049 1 f3746"/>
                              <a:gd name="f9000" fmla="*/ f7050 1 f3747"/>
                              <a:gd name="f9001" fmla="*/ f7051 1 f3746"/>
                              <a:gd name="f9002" fmla="*/ f7052 1 f3747"/>
                              <a:gd name="f9003" fmla="*/ f7053 1 f3746"/>
                              <a:gd name="f9004" fmla="*/ f7054 1 f3747"/>
                              <a:gd name="f9005" fmla="*/ f7055 1 f3747"/>
                              <a:gd name="f9006" fmla="*/ f7056 1 f3746"/>
                              <a:gd name="f9007" fmla="*/ f7057 1 f3747"/>
                              <a:gd name="f9008" fmla="*/ f7058 1 f3746"/>
                              <a:gd name="f9009" fmla="*/ f7059 1 f3747"/>
                              <a:gd name="f9010" fmla="*/ f7060 1 f3746"/>
                              <a:gd name="f9011" fmla="*/ f7061 1 f3747"/>
                              <a:gd name="f9012" fmla="*/ f7062 1 f3746"/>
                              <a:gd name="f9013" fmla="*/ f7063 1 f3747"/>
                              <a:gd name="f9014" fmla="*/ f7064 1 f3746"/>
                              <a:gd name="f9015" fmla="*/ f7065 1 f3747"/>
                              <a:gd name="f9016" fmla="*/ f7066 1 f3747"/>
                              <a:gd name="f9017" fmla="*/ f7067 1 f3747"/>
                              <a:gd name="f9018" fmla="*/ f7068 1 f3747"/>
                              <a:gd name="f9019" fmla="*/ f7069 1 f3746"/>
                              <a:gd name="f9020" fmla="*/ f7070 1 f3747"/>
                              <a:gd name="f9021" fmla="*/ f7071 1 f3746"/>
                              <a:gd name="f9022" fmla="*/ f7072 1 f3747"/>
                              <a:gd name="f9023" fmla="*/ f7073 1 f3746"/>
                              <a:gd name="f9024" fmla="*/ f7074 1 f3746"/>
                              <a:gd name="f9025" fmla="*/ f7075 1 f3747"/>
                              <a:gd name="f9026" fmla="*/ f7076 1 f3746"/>
                              <a:gd name="f9027" fmla="*/ f7077 1 f3746"/>
                              <a:gd name="f9028" fmla="*/ f7078 1 f3747"/>
                              <a:gd name="f9029" fmla="*/ f7079 1 f3746"/>
                              <a:gd name="f9030" fmla="*/ f7080 1 f3747"/>
                              <a:gd name="f9031" fmla="*/ f7081 1 f3746"/>
                              <a:gd name="f9032" fmla="*/ f7082 1 f3747"/>
                              <a:gd name="f9033" fmla="*/ f7083 1 f3746"/>
                              <a:gd name="f9034" fmla="*/ f7084 1 f3747"/>
                              <a:gd name="f9035" fmla="*/ f7085 1 f3746"/>
                              <a:gd name="f9036" fmla="*/ f7086 1 f3747"/>
                              <a:gd name="f9037" fmla="*/ f7087 1 f3746"/>
                              <a:gd name="f9038" fmla="*/ f7088 1 f3747"/>
                              <a:gd name="f9039" fmla="*/ f7089 1 f3746"/>
                              <a:gd name="f9040" fmla="*/ f7090 1 f3747"/>
                              <a:gd name="f9041" fmla="*/ f7091 1 f3747"/>
                              <a:gd name="f9042" fmla="*/ f7092 1 f3747"/>
                              <a:gd name="f9043" fmla="*/ f7093 1 f3746"/>
                              <a:gd name="f9044" fmla="*/ f7094 1 f3747"/>
                              <a:gd name="f9045" fmla="*/ f7095 1 f3746"/>
                              <a:gd name="f9046" fmla="*/ f7096 1 f3747"/>
                              <a:gd name="f9047" fmla="*/ f7097 1 f3746"/>
                              <a:gd name="f9048" fmla="*/ f7098 1 f3747"/>
                              <a:gd name="f9049" fmla="*/ f7099 1 f3746"/>
                              <a:gd name="f9050" fmla="*/ f7100 1 f3747"/>
                              <a:gd name="f9051" fmla="*/ f7101 1 f3746"/>
                              <a:gd name="f9052" fmla="*/ f7102 1 f3747"/>
                              <a:gd name="f9053" fmla="*/ f7103 1 f3746"/>
                              <a:gd name="f9054" fmla="*/ f7104 1 f3747"/>
                              <a:gd name="f9055" fmla="*/ f7105 1 f3746"/>
                              <a:gd name="f9056" fmla="*/ f7106 1 f3747"/>
                              <a:gd name="f9057" fmla="*/ f7107 1 f3746"/>
                              <a:gd name="f9058" fmla="*/ f7108 1 f3747"/>
                              <a:gd name="f9059" fmla="*/ f7109 1 f3746"/>
                              <a:gd name="f9060" fmla="*/ f7110 1 f3746"/>
                              <a:gd name="f9061" fmla="*/ f7111 1 f3747"/>
                              <a:gd name="f9062" fmla="*/ f7112 1 f3746"/>
                              <a:gd name="f9063" fmla="*/ f7113 1 f3747"/>
                              <a:gd name="f9064" fmla="*/ f7114 1 f3746"/>
                              <a:gd name="f9065" fmla="*/ f7115 1 f3747"/>
                              <a:gd name="f9066" fmla="*/ f7116 1 f3746"/>
                              <a:gd name="f9067" fmla="*/ f7117 1 f3746"/>
                              <a:gd name="f9068" fmla="*/ f7118 1 f3747"/>
                              <a:gd name="f9069" fmla="*/ f7119 1 f3746"/>
                              <a:gd name="f9070" fmla="*/ f7120 1 f3747"/>
                              <a:gd name="f9071" fmla="*/ f7121 1 f3746"/>
                              <a:gd name="f9072" fmla="*/ f7122 1 f3747"/>
                              <a:gd name="f9073" fmla="*/ f7123 1 f3746"/>
                              <a:gd name="f9074" fmla="*/ f7124 1 f3747"/>
                              <a:gd name="f9075" fmla="*/ f7125 1 f3746"/>
                              <a:gd name="f9076" fmla="*/ f7126 1 f3747"/>
                              <a:gd name="f9077" fmla="*/ f7127 1 f3746"/>
                              <a:gd name="f9078" fmla="*/ f7128 1 f3747"/>
                              <a:gd name="f9079" fmla="*/ f7129 1 f3746"/>
                              <a:gd name="f9080" fmla="*/ f7130 1 f3747"/>
                              <a:gd name="f9081" fmla="*/ f7131 1 f3747"/>
                              <a:gd name="f9082" fmla="*/ f7132 1 f3746"/>
                              <a:gd name="f9083" fmla="*/ f7133 1 f3747"/>
                              <a:gd name="f9084" fmla="*/ f7134 1 f3746"/>
                              <a:gd name="f9085" fmla="*/ f7135 1 f3746"/>
                              <a:gd name="f9086" fmla="*/ f7136 1 f3747"/>
                              <a:gd name="f9087" fmla="*/ f7137 1 f3746"/>
                              <a:gd name="f9088" fmla="*/ f7138 1 f3747"/>
                              <a:gd name="f9089" fmla="*/ f7139 1 f3747"/>
                              <a:gd name="f9090" fmla="*/ f7140 1 f3746"/>
                              <a:gd name="f9091" fmla="*/ f7141 1 f3747"/>
                              <a:gd name="f9092" fmla="*/ f7142 1 f3746"/>
                              <a:gd name="f9093" fmla="*/ f7143 1 f3747"/>
                              <a:gd name="f9094" fmla="*/ f7144 1 f3746"/>
                              <a:gd name="f9095" fmla="*/ f7145 1 f3746"/>
                              <a:gd name="f9096" fmla="*/ f7146 1 f3747"/>
                              <a:gd name="f9097" fmla="*/ f7147 1 f3746"/>
                              <a:gd name="f9098" fmla="*/ f7148 1 f3747"/>
                              <a:gd name="f9099" fmla="*/ f7149 1 f3746"/>
                              <a:gd name="f9100" fmla="*/ f7150 1 f3747"/>
                              <a:gd name="f9101" fmla="*/ f7151 1 f3746"/>
                              <a:gd name="f9102" fmla="*/ f7152 1 f3747"/>
                              <a:gd name="f9103" fmla="*/ f7153 1 f3746"/>
                              <a:gd name="f9104" fmla="*/ f7154 1 f3746"/>
                              <a:gd name="f9105" fmla="*/ f7155 1 f3747"/>
                              <a:gd name="f9106" fmla="*/ f7156 1 f3746"/>
                              <a:gd name="f9107" fmla="*/ f7157 1 f3746"/>
                              <a:gd name="f9108" fmla="*/ f7158 1 f3747"/>
                              <a:gd name="f9109" fmla="*/ f7159 1 f3746"/>
                              <a:gd name="f9110" fmla="*/ f7160 1 f3747"/>
                              <a:gd name="f9111" fmla="*/ f7161 1 f3746"/>
                              <a:gd name="f9112" fmla="*/ f7162 1 f3746"/>
                              <a:gd name="f9113" fmla="*/ f7163 1 f3747"/>
                              <a:gd name="f9114" fmla="*/ f7164 1 f3746"/>
                              <a:gd name="f9115" fmla="*/ f7165 1 f3747"/>
                              <a:gd name="f9116" fmla="*/ f7166 1 f3746"/>
                              <a:gd name="f9117" fmla="*/ f7167 1 f3747"/>
                              <a:gd name="f9118" fmla="*/ f7168 1 f3747"/>
                              <a:gd name="f9119" fmla="*/ f7169 1 f3746"/>
                              <a:gd name="f9120" fmla="*/ f7170 1 f3747"/>
                              <a:gd name="f9121" fmla="*/ f7171 1 f3746"/>
                              <a:gd name="f9122" fmla="*/ f7172 1 f3747"/>
                              <a:gd name="f9123" fmla="*/ f7173 1 f3746"/>
                              <a:gd name="f9124" fmla="*/ f7174 1 f3747"/>
                              <a:gd name="f9125" fmla="*/ f7175 1 f3746"/>
                              <a:gd name="f9126" fmla="*/ f7176 1 f3747"/>
                              <a:gd name="f9127" fmla="*/ f7177 1 f3746"/>
                              <a:gd name="f9128" fmla="*/ f7178 1 f3747"/>
                              <a:gd name="f9129" fmla="*/ f7179 1 f3746"/>
                              <a:gd name="f9130" fmla="*/ f7180 1 f3747"/>
                              <a:gd name="f9131" fmla="*/ f7181 1 f3746"/>
                              <a:gd name="f9132" fmla="*/ f7182 1 f3746"/>
                              <a:gd name="f9133" fmla="*/ f7183 1 f3747"/>
                              <a:gd name="f9134" fmla="*/ f7184 1 f3746"/>
                              <a:gd name="f9135" fmla="*/ f7185 1 f3747"/>
                              <a:gd name="f9136" fmla="*/ f7186 1 f3746"/>
                              <a:gd name="f9137" fmla="*/ f7187 1 f3747"/>
                              <a:gd name="f9138" fmla="*/ f7188 1 f3746"/>
                              <a:gd name="f9139" fmla="*/ f7189 1 f3747"/>
                              <a:gd name="f9140" fmla="*/ f7190 1 f3746"/>
                              <a:gd name="f9141" fmla="*/ f7191 1 f3747"/>
                              <a:gd name="f9142" fmla="*/ f7192 1 f3747"/>
                              <a:gd name="f9143" fmla="*/ f7193 1 f3746"/>
                              <a:gd name="f9144" fmla="*/ f7194 1 f3747"/>
                              <a:gd name="f9145" fmla="*/ f7195 1 f3746"/>
                              <a:gd name="f9146" fmla="*/ f7196 1 f3747"/>
                              <a:gd name="f9147" fmla="*/ f7197 1 f3747"/>
                              <a:gd name="f9148" fmla="*/ f7198 1 f3746"/>
                              <a:gd name="f9149" fmla="*/ f7199 1 f3747"/>
                              <a:gd name="f9150" fmla="*/ f7200 1 f3746"/>
                              <a:gd name="f9151" fmla="*/ f7201 1 f3747"/>
                              <a:gd name="f9152" fmla="*/ f7202 1 f3746"/>
                              <a:gd name="f9153" fmla="*/ f7203 1 f3746"/>
                              <a:gd name="f9154" fmla="*/ f7204 1 f3746"/>
                              <a:gd name="f9155" fmla="*/ f7205 1 f3747"/>
                              <a:gd name="f9156" fmla="*/ f7206 1 f3746"/>
                              <a:gd name="f9157" fmla="*/ f7207 1 f3746"/>
                              <a:gd name="f9158" fmla="*/ f7208 1 f3747"/>
                              <a:gd name="f9159" fmla="*/ f7209 1 f3746"/>
                              <a:gd name="f9160" fmla="*/ f7210 1 f3747"/>
                              <a:gd name="f9161" fmla="*/ f7211 1 f3746"/>
                              <a:gd name="f9162" fmla="*/ f7212 1 f3747"/>
                              <a:gd name="f9163" fmla="*/ f7213 1 f3746"/>
                              <a:gd name="f9164" fmla="*/ f7214 1 f3747"/>
                              <a:gd name="f9165" fmla="*/ f7215 1 f3746"/>
                              <a:gd name="f9166" fmla="*/ f7216 1 f3746"/>
                              <a:gd name="f9167" fmla="*/ f7217 1 f3746"/>
                              <a:gd name="f9168" fmla="*/ f7218 1 f3746"/>
                              <a:gd name="f9169" fmla="*/ f7219 1 f3746"/>
                              <a:gd name="f9170" fmla="*/ f7220 1 f3746"/>
                              <a:gd name="f9171" fmla="*/ f7221 1 f3747"/>
                              <a:gd name="f9172" fmla="*/ f7222 1 f3747"/>
                              <a:gd name="f9173" fmla="*/ f7223 1 f3746"/>
                              <a:gd name="f9174" fmla="*/ f7224 1 f3747"/>
                              <a:gd name="f9175" fmla="*/ f7225 1 f3746"/>
                              <a:gd name="f9176" fmla="*/ f7226 1 f3747"/>
                              <a:gd name="f9177" fmla="*/ f7227 1 f3746"/>
                              <a:gd name="f9178" fmla="*/ f7228 1 f3746"/>
                              <a:gd name="f9179" fmla="*/ f7229 1 f3747"/>
                              <a:gd name="f9180" fmla="*/ f7230 1 f3746"/>
                              <a:gd name="f9181" fmla="*/ f7231 1 f3747"/>
                              <a:gd name="f9182" fmla="*/ f7232 1 f3746"/>
                              <a:gd name="f9183" fmla="*/ f7233 1 f3747"/>
                              <a:gd name="f9184" fmla="*/ f7234 1 f3746"/>
                              <a:gd name="f9185" fmla="*/ f7235 1 f3747"/>
                              <a:gd name="f9186" fmla="*/ f7236 1 f3746"/>
                              <a:gd name="f9187" fmla="*/ f7237 1 f3747"/>
                              <a:gd name="f9188" fmla="*/ f7238 1 f3746"/>
                              <a:gd name="f9189" fmla="*/ f7239 1 f3747"/>
                              <a:gd name="f9190" fmla="*/ f7240 1 f3746"/>
                              <a:gd name="f9191" fmla="*/ f7241 1 f3746"/>
                              <a:gd name="f9192" fmla="*/ f7242 1 f3747"/>
                              <a:gd name="f9193" fmla="*/ f7243 1 f3746"/>
                              <a:gd name="f9194" fmla="*/ f7244 1 f3746"/>
                              <a:gd name="f9195" fmla="*/ f7245 1 f3746"/>
                              <a:gd name="f9196" fmla="*/ f7246 1 f3747"/>
                              <a:gd name="f9197" fmla="*/ f7247 1 f3746"/>
                              <a:gd name="f9198" fmla="*/ f7248 1 f3747"/>
                              <a:gd name="f9199" fmla="*/ f7249 1 f3746"/>
                              <a:gd name="f9200" fmla="*/ f7250 1 f3747"/>
                              <a:gd name="f9201" fmla="*/ f7251 1 f3746"/>
                              <a:gd name="f9202" fmla="*/ f7252 1 f3747"/>
                              <a:gd name="f9203" fmla="*/ f7253 1 f3747"/>
                              <a:gd name="f9204" fmla="*/ f7254 1 f3746"/>
                              <a:gd name="f9205" fmla="*/ f7255 1 f3747"/>
                              <a:gd name="f9206" fmla="*/ f7256 1 f3747"/>
                              <a:gd name="f9207" fmla="*/ f7257 1 f3746"/>
                              <a:gd name="f9208" fmla="*/ f7258 1 f3747"/>
                              <a:gd name="f9209" fmla="*/ f7259 1 f3746"/>
                              <a:gd name="f9210" fmla="*/ f7260 1 f3746"/>
                              <a:gd name="f9211" fmla="*/ f7261 1 f3746"/>
                              <a:gd name="f9212" fmla="*/ f7262 1 f3746"/>
                              <a:gd name="f9213" fmla="*/ f7263 1 f3746"/>
                              <a:gd name="f9214" fmla="*/ f7264 1 f3746"/>
                              <a:gd name="f9215" fmla="*/ f7265 1 f3746"/>
                              <a:gd name="f9216" fmla="*/ f7266 1 f3747"/>
                              <a:gd name="f9217" fmla="*/ f7267 1 f3746"/>
                              <a:gd name="f9218" fmla="*/ f7268 1 f3746"/>
                              <a:gd name="f9219" fmla="*/ f7269 1 f3747"/>
                              <a:gd name="f9220" fmla="*/ f7270 1 f3746"/>
                              <a:gd name="f9221" fmla="*/ f7271 1 f3747"/>
                              <a:gd name="f9222" fmla="*/ f7272 1 f3746"/>
                              <a:gd name="f9223" fmla="*/ f7273 1 f3746"/>
                              <a:gd name="f9224" fmla="*/ f7274 1 f3746"/>
                              <a:gd name="f9225" fmla="*/ f7275 1 f3747"/>
                              <a:gd name="f9226" fmla="*/ f7276 1 f3746"/>
                              <a:gd name="f9227" fmla="*/ f7277 1 f3747"/>
                              <a:gd name="f9228" fmla="*/ f7278 1 f3746"/>
                              <a:gd name="f9229" fmla="*/ f7279 1 f3747"/>
                              <a:gd name="f9230" fmla="*/ f7280 1 f3746"/>
                              <a:gd name="f9231" fmla="*/ f7281 1 f3747"/>
                              <a:gd name="f9232" fmla="*/ f7282 1 f3746"/>
                              <a:gd name="f9233" fmla="*/ f7283 1 f3746"/>
                              <a:gd name="f9234" fmla="*/ f7284 1 f3747"/>
                              <a:gd name="f9235" fmla="*/ f7285 1 f3746"/>
                              <a:gd name="f9236" fmla="*/ f7286 1 f3746"/>
                              <a:gd name="f9237" fmla="*/ f7287 1 f3746"/>
                              <a:gd name="f9238" fmla="*/ f7288 1 f3746"/>
                              <a:gd name="f9239" fmla="*/ f7289 1 f3747"/>
                              <a:gd name="f9240" fmla="*/ f7290 1 f3746"/>
                              <a:gd name="f9241" fmla="*/ f7291 1 f3747"/>
                              <a:gd name="f9242" fmla="*/ f7292 1 f3746"/>
                              <a:gd name="f9243" fmla="*/ f7293 1 f3747"/>
                              <a:gd name="f9244" fmla="*/ f7294 1 f3746"/>
                              <a:gd name="f9245" fmla="*/ f7295 1 f3746"/>
                              <a:gd name="f9246" fmla="*/ f7296 1 f3746"/>
                              <a:gd name="f9247" fmla="*/ f7297 1 f3746"/>
                              <a:gd name="f9248" fmla="*/ f7298 1 f3746"/>
                              <a:gd name="f9249" fmla="*/ f7299 1 f3746"/>
                              <a:gd name="f9250" fmla="*/ f7300 1 f3746"/>
                              <a:gd name="f9251" fmla="*/ f7301 1 f3746"/>
                              <a:gd name="f9252" fmla="*/ f7302 1 f3746"/>
                              <a:gd name="f9253" fmla="*/ f7303 1 f3746"/>
                              <a:gd name="f9254" fmla="*/ f7304 1 f3746"/>
                              <a:gd name="f9255" fmla="*/ f7305 1 f3746"/>
                              <a:gd name="f9256" fmla="*/ f7306 1 f3746"/>
                              <a:gd name="f9257" fmla="*/ f7307 1 f3746"/>
                              <a:gd name="f9258" fmla="*/ f7308 1 f3747"/>
                              <a:gd name="f9259" fmla="*/ f7309 1 f3747"/>
                              <a:gd name="f9260" fmla="*/ f7310 1 f3746"/>
                              <a:gd name="f9261" fmla="*/ f7311 1 f3747"/>
                              <a:gd name="f9262" fmla="*/ f7312 1 f3746"/>
                              <a:gd name="f9263" fmla="*/ f7313 1 f3747"/>
                              <a:gd name="f9264" fmla="*/ f7314 1 f3746"/>
                              <a:gd name="f9265" fmla="*/ f7315 1 f3747"/>
                              <a:gd name="f9266" fmla="*/ f7316 1 f3746"/>
                              <a:gd name="f9267" fmla="*/ f7317 1 f3747"/>
                              <a:gd name="f9268" fmla="*/ f7318 1 f3746"/>
                              <a:gd name="f9269" fmla="*/ f7319 1 f3746"/>
                              <a:gd name="f9270" fmla="*/ f7320 1 f3746"/>
                              <a:gd name="f9271" fmla="*/ f7321 1 f3747"/>
                              <a:gd name="f9272" fmla="*/ f7322 1 f3746"/>
                              <a:gd name="f9273" fmla="*/ f7323 1 f3746"/>
                              <a:gd name="f9274" fmla="*/ f7324 1 f3746"/>
                              <a:gd name="f9275" fmla="*/ f7325 1 f3747"/>
                              <a:gd name="f9276" fmla="*/ f7326 1 f3746"/>
                              <a:gd name="f9277" fmla="*/ f7327 1 f3746"/>
                              <a:gd name="f9278" fmla="*/ f7328 1 f3746"/>
                              <a:gd name="f9279" fmla="*/ f7329 1 f3746"/>
                              <a:gd name="f9280" fmla="*/ f7330 1 f3746"/>
                              <a:gd name="f9281" fmla="*/ f7331 1 f3746"/>
                              <a:gd name="f9282" fmla="*/ f7332 1 f3746"/>
                              <a:gd name="f9283" fmla="*/ f7333 1 f3747"/>
                              <a:gd name="f9284" fmla="*/ f7334 1 f3746"/>
                              <a:gd name="f9285" fmla="*/ f7335 1 f3746"/>
                              <a:gd name="f9286" fmla="*/ f7336 1 f3746"/>
                              <a:gd name="f9287" fmla="*/ f7337 1 f3747"/>
                              <a:gd name="f9288" fmla="*/ f7338 1 f3746"/>
                              <a:gd name="f9289" fmla="*/ f7339 1 f3746"/>
                              <a:gd name="f9290" fmla="*/ f7340 1 f3746"/>
                              <a:gd name="f9291" fmla="*/ f7341 1 f3746"/>
                              <a:gd name="f9292" fmla="*/ f7342 1 f3746"/>
                              <a:gd name="f9293" fmla="*/ f7343 1 f3746"/>
                              <a:gd name="f9294" fmla="*/ f7344 1 f3747"/>
                              <a:gd name="f9295" fmla="*/ f7345 1 f3746"/>
                              <a:gd name="f9296" fmla="*/ f7346 1 f3747"/>
                              <a:gd name="f9297" fmla="*/ f7347 1 f3746"/>
                              <a:gd name="f9298" fmla="*/ f7348 1 f3746"/>
                              <a:gd name="f9299" fmla="*/ f7349 1 f3746"/>
                              <a:gd name="f9300" fmla="*/ f7350 1 f3746"/>
                              <a:gd name="f9301" fmla="*/ f7351 1 f3747"/>
                              <a:gd name="f9302" fmla="*/ f7352 1 f3746"/>
                              <a:gd name="f9303" fmla="*/ f7353 1 f3746"/>
                              <a:gd name="f9304" fmla="*/ f7354 1 f3746"/>
                              <a:gd name="f9305" fmla="*/ f7355 1 f3747"/>
                              <a:gd name="f9306" fmla="*/ f7356 1 f3746"/>
                              <a:gd name="f9307" fmla="*/ f7357 1 f3746"/>
                              <a:gd name="f9308" fmla="*/ f7358 1 f3747"/>
                              <a:gd name="f9309" fmla="*/ f7359 1 f3746"/>
                              <a:gd name="f9310" fmla="*/ f7360 1 f3747"/>
                              <a:gd name="f9311" fmla="*/ f7361 1 f3746"/>
                              <a:gd name="f9312" fmla="*/ f7362 1 f3747"/>
                              <a:gd name="f9313" fmla="*/ f7363 1 f3746"/>
                              <a:gd name="f9314" fmla="*/ f7364 1 f3747"/>
                              <a:gd name="f9315" fmla="*/ f7365 1 f3746"/>
                              <a:gd name="f9316" fmla="*/ f7366 1 f3747"/>
                              <a:gd name="f9317" fmla="*/ f7367 1 f3746"/>
                              <a:gd name="f9318" fmla="*/ f7368 1 f3747"/>
                              <a:gd name="f9319" fmla="*/ f7369 1 f3746"/>
                              <a:gd name="f9320" fmla="*/ f7370 1 f3747"/>
                              <a:gd name="f9321" fmla="*/ f7371 1 f3746"/>
                              <a:gd name="f9322" fmla="*/ f7372 1 f3747"/>
                              <a:gd name="f9323" fmla="*/ f7373 1 f3746"/>
                              <a:gd name="f9324" fmla="*/ f7374 1 f3746"/>
                              <a:gd name="f9325" fmla="*/ f7375 1 f3747"/>
                              <a:gd name="f9326" fmla="*/ f7376 1 f3746"/>
                              <a:gd name="f9327" fmla="*/ f7377 1 f3747"/>
                              <a:gd name="f9328" fmla="*/ f7378 1 f3746"/>
                              <a:gd name="f9329" fmla="*/ f7379 1 f3746"/>
                              <a:gd name="f9330" fmla="*/ f7380 1 f3747"/>
                              <a:gd name="f9331" fmla="*/ f7381 1 f3746"/>
                              <a:gd name="f9332" fmla="*/ f7382 1 f3747"/>
                              <a:gd name="f9333" fmla="*/ f7383 1 f3746"/>
                              <a:gd name="f9334" fmla="*/ f7384 1 f3747"/>
                              <a:gd name="f9335" fmla="*/ f7385 1 f3746"/>
                              <a:gd name="f9336" fmla="*/ f7386 1 f3747"/>
                              <a:gd name="f9337" fmla="*/ f7387 1 f3746"/>
                              <a:gd name="f9338" fmla="*/ f7388 1 f3747"/>
                              <a:gd name="f9339" fmla="*/ f7389 1 f3746"/>
                              <a:gd name="f9340" fmla="*/ f7390 1 f3747"/>
                              <a:gd name="f9341" fmla="*/ f7391 1 f3746"/>
                              <a:gd name="f9342" fmla="*/ f7392 1 f3746"/>
                              <a:gd name="f9343" fmla="*/ f7393 1 f3747"/>
                              <a:gd name="f9344" fmla="*/ f7394 1 f3746"/>
                              <a:gd name="f9345" fmla="*/ f7395 1 f3747"/>
                              <a:gd name="f9346" fmla="*/ f7396 1 f3746"/>
                              <a:gd name="f9347" fmla="*/ f7397 1 f3747"/>
                              <a:gd name="f9348" fmla="*/ f7398 1 f3746"/>
                              <a:gd name="f9349" fmla="*/ f7399 1 f3746"/>
                              <a:gd name="f9350" fmla="*/ f7400 1 f3747"/>
                              <a:gd name="f9351" fmla="*/ f7401 1 f3746"/>
                              <a:gd name="f9352" fmla="*/ f7402 1 f3747"/>
                              <a:gd name="f9353" fmla="*/ f7403 1 f3746"/>
                              <a:gd name="f9354" fmla="*/ f7404 1 f3747"/>
                              <a:gd name="f9355" fmla="*/ f7405 1 f3747"/>
                              <a:gd name="f9356" fmla="*/ f7406 1 f3747"/>
                              <a:gd name="f9357" fmla="*/ f7407 1 f3746"/>
                              <a:gd name="f9358" fmla="*/ f7408 1 f3747"/>
                              <a:gd name="f9359" fmla="*/ f7409 1 f3746"/>
                              <a:gd name="f9360" fmla="*/ f7410 1 f3747"/>
                              <a:gd name="f9361" fmla="*/ f7411 1 f3746"/>
                              <a:gd name="f9362" fmla="*/ f7412 1 f3747"/>
                              <a:gd name="f9363" fmla="*/ f7413 1 f3746"/>
                              <a:gd name="f9364" fmla="*/ f7414 1 f3747"/>
                              <a:gd name="f9365" fmla="*/ f7415 1 f3746"/>
                              <a:gd name="f9366" fmla="*/ f7416 1 f3747"/>
                              <a:gd name="f9367" fmla="*/ f7417 1 f3746"/>
                              <a:gd name="f9368" fmla="*/ f7418 1 f3747"/>
                              <a:gd name="f9369" fmla="*/ f7419 1 f3746"/>
                              <a:gd name="f9370" fmla="*/ f7420 1 f3747"/>
                              <a:gd name="f9371" fmla="*/ f7421 1 f3746"/>
                              <a:gd name="f9372" fmla="*/ f7422 1 f3747"/>
                              <a:gd name="f9373" fmla="*/ f7423 1 f3746"/>
                              <a:gd name="f9374" fmla="*/ f7424 1 f3747"/>
                              <a:gd name="f9375" fmla="*/ f7425 1 f3746"/>
                              <a:gd name="f9376" fmla="*/ f7426 1 f3747"/>
                              <a:gd name="f9377" fmla="*/ f7427 1 f3746"/>
                              <a:gd name="f9378" fmla="*/ f7428 1 f3747"/>
                              <a:gd name="f9379" fmla="*/ f7429 1 f3746"/>
                              <a:gd name="f9380" fmla="*/ f7430 1 f3747"/>
                              <a:gd name="f9381" fmla="*/ f7431 1 f3746"/>
                              <a:gd name="f9382" fmla="*/ f7432 1 f3746"/>
                              <a:gd name="f9383" fmla="*/ f7433 1 f3747"/>
                              <a:gd name="f9384" fmla="*/ f7434 1 f3746"/>
                              <a:gd name="f9385" fmla="*/ f7435 1 f3747"/>
                              <a:gd name="f9386" fmla="*/ f7436 1 f3746"/>
                              <a:gd name="f9387" fmla="*/ f7437 1 f3747"/>
                              <a:gd name="f9388" fmla="*/ f7438 1 f3746"/>
                              <a:gd name="f9389" fmla="*/ f7439 1 f3746"/>
                              <a:gd name="f9390" fmla="*/ f7440 1 f3746"/>
                              <a:gd name="f9391" fmla="*/ f7441 1 f3747"/>
                              <a:gd name="f9392" fmla="*/ f7442 1 f3746"/>
                              <a:gd name="f9393" fmla="*/ f7443 1 f3747"/>
                              <a:gd name="f9394" fmla="*/ f7444 1 f3746"/>
                              <a:gd name="f9395" fmla="*/ f7445 1 f3747"/>
                              <a:gd name="f9396" fmla="*/ f7446 1 f3746"/>
                              <a:gd name="f9397" fmla="*/ f7447 1 f3747"/>
                              <a:gd name="f9398" fmla="*/ f7448 1 f3746"/>
                              <a:gd name="f9399" fmla="*/ f7449 1 f3747"/>
                              <a:gd name="f9400" fmla="*/ f7450 1 f3746"/>
                              <a:gd name="f9401" fmla="*/ f7451 1 f3747"/>
                              <a:gd name="f9402" fmla="*/ f7452 1 f3746"/>
                              <a:gd name="f9403" fmla="*/ f7453 1 f3747"/>
                              <a:gd name="f9404" fmla="*/ f7454 1 f3747"/>
                              <a:gd name="f9405" fmla="*/ f7455 1 f3747"/>
                              <a:gd name="f9406" fmla="*/ f7456 1 f3746"/>
                              <a:gd name="f9407" fmla="*/ f7457 1 f3747"/>
                              <a:gd name="f9408" fmla="*/ f7458 1 f3746"/>
                              <a:gd name="f9409" fmla="*/ f7459 1 f3747"/>
                              <a:gd name="f9410" fmla="*/ f7460 1 f3746"/>
                              <a:gd name="f9411" fmla="*/ f7461 1 f3747"/>
                              <a:gd name="f9412" fmla="*/ f7462 1 f3746"/>
                              <a:gd name="f9413" fmla="*/ f7463 1 f3747"/>
                              <a:gd name="f9414" fmla="*/ f7464 1 f3746"/>
                              <a:gd name="f9415" fmla="*/ f7465 1 f3747"/>
                              <a:gd name="f9416" fmla="*/ f7466 1 f3746"/>
                              <a:gd name="f9417" fmla="*/ f7467 1 f3747"/>
                              <a:gd name="f9418" fmla="*/ f7468 1 f3746"/>
                              <a:gd name="f9419" fmla="*/ f7469 1 f3747"/>
                              <a:gd name="f9420" fmla="*/ f7470 1 f3746"/>
                              <a:gd name="f9421" fmla="*/ f7471 1 f3747"/>
                              <a:gd name="f9422" fmla="*/ f7472 1 f3747"/>
                              <a:gd name="f9423" fmla="*/ f7473 1 f3746"/>
                              <a:gd name="f9424" fmla="*/ f7474 1 f3747"/>
                              <a:gd name="f9425" fmla="*/ f7475 1 f3746"/>
                              <a:gd name="f9426" fmla="*/ f7476 1 f3746"/>
                              <a:gd name="f9427" fmla="*/ f7477 1 f3747"/>
                              <a:gd name="f9428" fmla="*/ f7478 1 f3746"/>
                              <a:gd name="f9429" fmla="*/ f7479 1 f3747"/>
                              <a:gd name="f9430" fmla="*/ f7480 1 f3746"/>
                              <a:gd name="f9431" fmla="*/ f7481 1 f3747"/>
                              <a:gd name="f9432" fmla="*/ f7482 1 f3746"/>
                              <a:gd name="f9433" fmla="*/ f7483 1 f3747"/>
                              <a:gd name="f9434" fmla="*/ f7484 1 f3747"/>
                              <a:gd name="f9435" fmla="*/ f7485 1 f3746"/>
                              <a:gd name="f9436" fmla="*/ f7486 1 f3747"/>
                              <a:gd name="f9437" fmla="*/ f7487 1 f3746"/>
                              <a:gd name="f9438" fmla="*/ f7488 1 f3747"/>
                              <a:gd name="f9439" fmla="*/ f7489 1 f3746"/>
                              <a:gd name="f9440" fmla="*/ f7490 1 f3746"/>
                              <a:gd name="f9441" fmla="*/ f7491 1 f3747"/>
                              <a:gd name="f9442" fmla="*/ f7492 1 f3746"/>
                              <a:gd name="f9443" fmla="*/ f7493 1 f3747"/>
                              <a:gd name="f9444" fmla="*/ f7494 1 f3746"/>
                              <a:gd name="f9445" fmla="*/ f7495 1 f3747"/>
                              <a:gd name="f9446" fmla="*/ f7496 1 f3747"/>
                              <a:gd name="f9447" fmla="*/ f7497 1 f3747"/>
                              <a:gd name="f9448" fmla="*/ f7498 1 f3746"/>
                              <a:gd name="f9449" fmla="*/ f7499 1 f3746"/>
                              <a:gd name="f9450" fmla="*/ f7500 1 f3747"/>
                              <a:gd name="f9451" fmla="*/ f7501 1 f3747"/>
                              <a:gd name="f9452" fmla="*/ f7502 1 f3746"/>
                              <a:gd name="f9453" fmla="*/ f7503 1 f3747"/>
                              <a:gd name="f9454" fmla="*/ f7504 1 f3747"/>
                              <a:gd name="f9455" fmla="*/ f7505 1 f3747"/>
                              <a:gd name="f9456" fmla="*/ f7506 1 f3746"/>
                              <a:gd name="f9457" fmla="*/ f7507 1 f3747"/>
                              <a:gd name="f9458" fmla="*/ f7508 1 f3746"/>
                              <a:gd name="f9459" fmla="*/ f7509 1 f3747"/>
                              <a:gd name="f9460" fmla="*/ f7510 1 f3746"/>
                              <a:gd name="f9461" fmla="*/ f7511 1 f3747"/>
                              <a:gd name="f9462" fmla="*/ f7512 1 f3746"/>
                              <a:gd name="f9463" fmla="*/ f7513 1 f3747"/>
                              <a:gd name="f9464" fmla="*/ f7514 1 f3747"/>
                              <a:gd name="f9465" fmla="*/ f7515 1 f3746"/>
                              <a:gd name="f9466" fmla="*/ f7516 1 f3747"/>
                              <a:gd name="f9467" fmla="*/ f7517 1 f3746"/>
                              <a:gd name="f9468" fmla="*/ f7518 1 f3747"/>
                              <a:gd name="f9469" fmla="*/ f7519 1 f3746"/>
                              <a:gd name="f9470" fmla="*/ f7520 1 f3747"/>
                              <a:gd name="f9471" fmla="*/ f7521 1 f3747"/>
                              <a:gd name="f9472" fmla="*/ f7522 1 f3746"/>
                              <a:gd name="f9473" fmla="*/ f7523 1 f3747"/>
                              <a:gd name="f9474" fmla="*/ f7524 1 f3747"/>
                              <a:gd name="f9475" fmla="*/ f7525 1 f3747"/>
                              <a:gd name="f9476" fmla="*/ f7526 1 f3747"/>
                              <a:gd name="f9477" fmla="*/ f7527 1 f3746"/>
                              <a:gd name="f9478" fmla="*/ f7528 1 f3747"/>
                              <a:gd name="f9479" fmla="*/ f7529 1 f3746"/>
                              <a:gd name="f9480" fmla="*/ f7530 1 f3746"/>
                              <a:gd name="f9481" fmla="*/ f7531 1 f3747"/>
                              <a:gd name="f9482" fmla="*/ f7532 1 f3747"/>
                              <a:gd name="f9483" fmla="*/ f7533 1 f3746"/>
                              <a:gd name="f9484" fmla="*/ f7534 1 f3747"/>
                              <a:gd name="f9485" fmla="*/ f7535 1 f3747"/>
                              <a:gd name="f9486" fmla="*/ f7536 1 f3747"/>
                              <a:gd name="f9487" fmla="*/ f7537 1 f3746"/>
                              <a:gd name="f9488" fmla="*/ f7538 1 f3747"/>
                              <a:gd name="f9489" fmla="*/ f7539 1 f3746"/>
                              <a:gd name="f9490" fmla="*/ f7540 1 f3747"/>
                              <a:gd name="f9491" fmla="*/ f7541 1 f3746"/>
                              <a:gd name="f9492" fmla="*/ f7542 1 f3747"/>
                              <a:gd name="f9493" fmla="*/ f7543 1 f3746"/>
                              <a:gd name="f9494" fmla="*/ f7544 1 f3747"/>
                              <a:gd name="f9495" fmla="*/ f7545 1 f3747"/>
                              <a:gd name="f9496" fmla="*/ f7546 1 f3746"/>
                              <a:gd name="f9497" fmla="*/ f7547 1 f3747"/>
                              <a:gd name="f9498" fmla="*/ f7548 1 f3746"/>
                              <a:gd name="f9499" fmla="*/ f7549 1 f3747"/>
                              <a:gd name="f9500" fmla="*/ f7550 1 f3747"/>
                              <a:gd name="f9501" fmla="*/ f7551 1 f3746"/>
                              <a:gd name="f9502" fmla="*/ f7552 1 f3747"/>
                              <a:gd name="f9503" fmla="*/ f7553 1 f3746"/>
                              <a:gd name="f9504" fmla="*/ f7554 1 f3747"/>
                              <a:gd name="f9505" fmla="*/ f7555 1 f3747"/>
                              <a:gd name="f9506" fmla="*/ f7556 1 f3746"/>
                              <a:gd name="f9507" fmla="*/ f7557 1 f3747"/>
                              <a:gd name="f9508" fmla="*/ f7558 1 f3746"/>
                              <a:gd name="f9509" fmla="*/ f7559 1 f3747"/>
                              <a:gd name="f9510" fmla="*/ f7560 1 f3746"/>
                              <a:gd name="f9511" fmla="*/ f7561 1 f3747"/>
                              <a:gd name="f9512" fmla="*/ f7562 1 f3746"/>
                              <a:gd name="f9513" fmla="*/ f7563 1 f3747"/>
                              <a:gd name="f9514" fmla="*/ f7564 1 f3746"/>
                              <a:gd name="f9515" fmla="*/ f7565 1 f3747"/>
                              <a:gd name="f9516" fmla="*/ f7566 1 f3746"/>
                              <a:gd name="f9517" fmla="*/ f7567 1 f3747"/>
                              <a:gd name="f9518" fmla="*/ f7568 1 f3746"/>
                              <a:gd name="f9519" fmla="*/ f7569 1 f3746"/>
                              <a:gd name="f9520" fmla="*/ f7570 1 f3747"/>
                              <a:gd name="f9521" fmla="*/ f7571 1 f3747"/>
                              <a:gd name="f9522" fmla="*/ f7572 1 f3746"/>
                              <a:gd name="f9523" fmla="*/ f7573 1 f3747"/>
                              <a:gd name="f9524" fmla="*/ f7574 1 f3746"/>
                              <a:gd name="f9525" fmla="*/ f7575 1 f3747"/>
                              <a:gd name="f9526" fmla="*/ f7576 1 f3746"/>
                              <a:gd name="f9527" fmla="*/ f7577 1 f3747"/>
                              <a:gd name="f9528" fmla="*/ f7578 1 f3746"/>
                              <a:gd name="f9529" fmla="*/ f7579 1 f3747"/>
                              <a:gd name="f9530" fmla="*/ f7580 1 f3747"/>
                              <a:gd name="f9531" fmla="*/ f7581 1 f3746"/>
                              <a:gd name="f9532" fmla="*/ f7582 1 f3746"/>
                              <a:gd name="f9533" fmla="*/ f7583 1 f3747"/>
                              <a:gd name="f9534" fmla="*/ f7584 1 f3746"/>
                              <a:gd name="f9535" fmla="*/ f7585 1 f3746"/>
                              <a:gd name="f9536" fmla="*/ f7586 1 f3747"/>
                              <a:gd name="f9537" fmla="*/ f7587 1 f3746"/>
                              <a:gd name="f9538" fmla="*/ f7588 1 f3747"/>
                              <a:gd name="f9539" fmla="*/ f7589 1 f3746"/>
                              <a:gd name="f9540" fmla="*/ f7590 1 f3747"/>
                              <a:gd name="f9541" fmla="*/ f7591 1 f3747"/>
                              <a:gd name="f9542" fmla="*/ f7592 1 f3746"/>
                              <a:gd name="f9543" fmla="*/ f7593 1 f3747"/>
                              <a:gd name="f9544" fmla="*/ f7594 1 f3747"/>
                              <a:gd name="f9545" fmla="*/ f7595 1 f3746"/>
                              <a:gd name="f9546" fmla="*/ f7596 1 f3747"/>
                              <a:gd name="f9547" fmla="*/ f7597 1 f3747"/>
                              <a:gd name="f9548" fmla="*/ f7598 1 f3746"/>
                              <a:gd name="f9549" fmla="*/ f7599 1 f3747"/>
                              <a:gd name="f9550" fmla="*/ f7600 1 f3746"/>
                              <a:gd name="f9551" fmla="*/ f7601 1 f3747"/>
                              <a:gd name="f9552" fmla="*/ f7602 1 f3746"/>
                              <a:gd name="f9553" fmla="*/ f7603 1 f3747"/>
                              <a:gd name="f9554" fmla="*/ f7604 1 f3746"/>
                              <a:gd name="f9555" fmla="*/ f7605 1 f3747"/>
                              <a:gd name="f9556" fmla="*/ f7606 1 f3746"/>
                              <a:gd name="f9557" fmla="*/ f7607 1 f3747"/>
                              <a:gd name="f9558" fmla="*/ f7608 1 f3746"/>
                              <a:gd name="f9559" fmla="*/ f7609 1 f3747"/>
                              <a:gd name="f9560" fmla="*/ f7610 1 f3746"/>
                              <a:gd name="f9561" fmla="*/ f7611 1 f3747"/>
                              <a:gd name="f9562" fmla="*/ f7612 1 f3746"/>
                              <a:gd name="f9563" fmla="*/ f7613 1 f3747"/>
                              <a:gd name="f9564" fmla="*/ f7614 1 f3746"/>
                              <a:gd name="f9565" fmla="*/ f7615 1 f3747"/>
                              <a:gd name="f9566" fmla="*/ f7616 1 f3746"/>
                              <a:gd name="f9567" fmla="*/ f7617 1 f3747"/>
                              <a:gd name="f9568" fmla="*/ f7618 1 f3746"/>
                              <a:gd name="f9569" fmla="*/ f7619 1 f3747"/>
                              <a:gd name="f9570" fmla="*/ f7620 1 f3746"/>
                              <a:gd name="f9571" fmla="*/ f7621 1 f3746"/>
                              <a:gd name="f9572" fmla="*/ f7622 1 f3747"/>
                              <a:gd name="f9573" fmla="*/ f7623 1 f3746"/>
                              <a:gd name="f9574" fmla="*/ f7624 1 f3747"/>
                              <a:gd name="f9575" fmla="*/ f7625 1 f3747"/>
                              <a:gd name="f9576" fmla="*/ f7626 1 f3746"/>
                              <a:gd name="f9577" fmla="*/ f7627 1 f3747"/>
                              <a:gd name="f9578" fmla="*/ f7628 1 f3746"/>
                              <a:gd name="f9579" fmla="*/ f7629 1 f3746"/>
                              <a:gd name="f9580" fmla="*/ f7630 1 f3747"/>
                              <a:gd name="f9581" fmla="*/ f7631 1 f3746"/>
                              <a:gd name="f9582" fmla="*/ f7632 1 f3747"/>
                              <a:gd name="f9583" fmla="*/ f7633 1 f3746"/>
                              <a:gd name="f9584" fmla="*/ f7634 1 f3747"/>
                              <a:gd name="f9585" fmla="*/ f7635 1 f3747"/>
                              <a:gd name="f9586" fmla="*/ f7636 1 f3746"/>
                              <a:gd name="f9587" fmla="*/ f7637 1 f3747"/>
                              <a:gd name="f9588" fmla="*/ f7638 1 f3747"/>
                              <a:gd name="f9589" fmla="*/ f7639 f3741 1"/>
                              <a:gd name="f9590" fmla="*/ f7640 f3741 1"/>
                              <a:gd name="f9591" fmla="*/ f7642 f3742 1"/>
                              <a:gd name="f9592" fmla="*/ f7641 f3742 1"/>
                              <a:gd name="f9593" fmla="*/ f7644 f3741 1"/>
                              <a:gd name="f9594" fmla="*/ f7645 f3742 1"/>
                              <a:gd name="f9595" fmla="*/ f7646 f3741 1"/>
                              <a:gd name="f9596" fmla="*/ f7647 f3742 1"/>
                              <a:gd name="f9597" fmla="*/ f7648 f3741 1"/>
                              <a:gd name="f9598" fmla="*/ f7649 f3742 1"/>
                              <a:gd name="f9599" fmla="*/ f7650 f3741 1"/>
                              <a:gd name="f9600" fmla="*/ f7651 f3742 1"/>
                              <a:gd name="f9601" fmla="*/ f7652 f3741 1"/>
                              <a:gd name="f9602" fmla="*/ f7653 f3742 1"/>
                              <a:gd name="f9603" fmla="*/ f7654 f3741 1"/>
                              <a:gd name="f9604" fmla="*/ f7655 f3742 1"/>
                              <a:gd name="f9605" fmla="*/ f7656 f3741 1"/>
                              <a:gd name="f9606" fmla="*/ f7657 f3741 1"/>
                              <a:gd name="f9607" fmla="*/ f7658 f3742 1"/>
                              <a:gd name="f9608" fmla="*/ f7659 f3741 1"/>
                              <a:gd name="f9609" fmla="*/ f7660 f3742 1"/>
                              <a:gd name="f9610" fmla="*/ f7661 f3741 1"/>
                              <a:gd name="f9611" fmla="*/ f7662 f3742 1"/>
                              <a:gd name="f9612" fmla="*/ f7663 f3741 1"/>
                              <a:gd name="f9613" fmla="*/ f7664 f3742 1"/>
                              <a:gd name="f9614" fmla="*/ f7665 f3741 1"/>
                              <a:gd name="f9615" fmla="*/ f7666 f3742 1"/>
                              <a:gd name="f9616" fmla="*/ f7667 f3741 1"/>
                              <a:gd name="f9617" fmla="*/ f7668 f3742 1"/>
                              <a:gd name="f9618" fmla="*/ f7669 f3741 1"/>
                              <a:gd name="f9619" fmla="*/ f7670 f3742 1"/>
                              <a:gd name="f9620" fmla="*/ f7671 f3741 1"/>
                              <a:gd name="f9621" fmla="*/ f7672 f3742 1"/>
                              <a:gd name="f9622" fmla="*/ f7673 f3741 1"/>
                              <a:gd name="f9623" fmla="*/ f7674 f3741 1"/>
                              <a:gd name="f9624" fmla="*/ f7675 f3742 1"/>
                              <a:gd name="f9625" fmla="*/ f7676 f3741 1"/>
                              <a:gd name="f9626" fmla="*/ f7677 f3741 1"/>
                              <a:gd name="f9627" fmla="*/ f7678 f3742 1"/>
                              <a:gd name="f9628" fmla="*/ f7679 f3741 1"/>
                              <a:gd name="f9629" fmla="*/ f7680 f3742 1"/>
                              <a:gd name="f9630" fmla="*/ f7681 f3741 1"/>
                              <a:gd name="f9631" fmla="*/ f7682 f3742 1"/>
                              <a:gd name="f9632" fmla="*/ f7683 f3741 1"/>
                              <a:gd name="f9633" fmla="*/ f7684 f3742 1"/>
                              <a:gd name="f9634" fmla="*/ f7685 f3741 1"/>
                              <a:gd name="f9635" fmla="*/ f7686 f3742 1"/>
                              <a:gd name="f9636" fmla="*/ f7687 f3741 1"/>
                              <a:gd name="f9637" fmla="*/ f7688 f3742 1"/>
                              <a:gd name="f9638" fmla="*/ f7689 f3741 1"/>
                              <a:gd name="f9639" fmla="*/ f7690 f3742 1"/>
                              <a:gd name="f9640" fmla="*/ f7691 f3741 1"/>
                              <a:gd name="f9641" fmla="*/ f7692 f3742 1"/>
                              <a:gd name="f9642" fmla="*/ f7693 f3741 1"/>
                              <a:gd name="f9643" fmla="*/ f7694 f3742 1"/>
                              <a:gd name="f9644" fmla="*/ f7695 f3741 1"/>
                              <a:gd name="f9645" fmla="*/ f7696 f3741 1"/>
                              <a:gd name="f9646" fmla="*/ f7697 f3742 1"/>
                              <a:gd name="f9647" fmla="*/ f7698 f3741 1"/>
                              <a:gd name="f9648" fmla="*/ f7699 f3742 1"/>
                              <a:gd name="f9649" fmla="*/ f7700 f3741 1"/>
                              <a:gd name="f9650" fmla="*/ f7701 f3742 1"/>
                              <a:gd name="f9651" fmla="*/ f7702 f3741 1"/>
                              <a:gd name="f9652" fmla="*/ f7703 f3742 1"/>
                              <a:gd name="f9653" fmla="*/ f7704 f3741 1"/>
                              <a:gd name="f9654" fmla="*/ f7705 f3741 1"/>
                              <a:gd name="f9655" fmla="*/ f7706 f3741 1"/>
                              <a:gd name="f9656" fmla="*/ f7707 f3742 1"/>
                              <a:gd name="f9657" fmla="*/ f7708 f3741 1"/>
                              <a:gd name="f9658" fmla="*/ f7709 f3742 1"/>
                              <a:gd name="f9659" fmla="*/ f7710 f3741 1"/>
                              <a:gd name="f9660" fmla="*/ f7711 f3742 1"/>
                              <a:gd name="f9661" fmla="*/ f7712 f3741 1"/>
                              <a:gd name="f9662" fmla="*/ f7713 f3741 1"/>
                              <a:gd name="f9663" fmla="*/ f7714 f3742 1"/>
                              <a:gd name="f9664" fmla="*/ f7715 f3741 1"/>
                              <a:gd name="f9665" fmla="*/ f7716 f3742 1"/>
                              <a:gd name="f9666" fmla="*/ f7717 f3741 1"/>
                              <a:gd name="f9667" fmla="*/ f7718 f3742 1"/>
                              <a:gd name="f9668" fmla="*/ f7719 f3741 1"/>
                              <a:gd name="f9669" fmla="*/ f7720 f3742 1"/>
                              <a:gd name="f9670" fmla="*/ f7721 f3741 1"/>
                              <a:gd name="f9671" fmla="*/ f7722 f3741 1"/>
                              <a:gd name="f9672" fmla="*/ f7723 f3742 1"/>
                              <a:gd name="f9673" fmla="*/ f7724 f3741 1"/>
                              <a:gd name="f9674" fmla="*/ f7725 f3742 1"/>
                              <a:gd name="f9675" fmla="*/ f7726 f3741 1"/>
                              <a:gd name="f9676" fmla="*/ f7727 f3742 1"/>
                              <a:gd name="f9677" fmla="*/ f7728 f3741 1"/>
                              <a:gd name="f9678" fmla="*/ f7729 f3742 1"/>
                              <a:gd name="f9679" fmla="*/ f7730 f3741 1"/>
                              <a:gd name="f9680" fmla="*/ f7731 f3742 1"/>
                              <a:gd name="f9681" fmla="*/ f7732 f3741 1"/>
                              <a:gd name="f9682" fmla="*/ f7733 f3742 1"/>
                              <a:gd name="f9683" fmla="*/ f7734 f3741 1"/>
                              <a:gd name="f9684" fmla="*/ f7735 f3742 1"/>
                              <a:gd name="f9685" fmla="*/ f7736 f3741 1"/>
                              <a:gd name="f9686" fmla="*/ f7737 f3742 1"/>
                              <a:gd name="f9687" fmla="*/ f7738 f3741 1"/>
                              <a:gd name="f9688" fmla="*/ f7739 f3742 1"/>
                              <a:gd name="f9689" fmla="*/ f7740 f3741 1"/>
                              <a:gd name="f9690" fmla="*/ f7741 f3742 1"/>
                              <a:gd name="f9691" fmla="*/ f7742 f3741 1"/>
                              <a:gd name="f9692" fmla="*/ f7743 f3742 1"/>
                              <a:gd name="f9693" fmla="*/ f7744 f3741 1"/>
                              <a:gd name="f9694" fmla="*/ f7745 f3742 1"/>
                              <a:gd name="f9695" fmla="*/ f7746 f3741 1"/>
                              <a:gd name="f9696" fmla="*/ f7747 f3742 1"/>
                              <a:gd name="f9697" fmla="*/ f7748 f3741 1"/>
                              <a:gd name="f9698" fmla="*/ f7749 f3742 1"/>
                              <a:gd name="f9699" fmla="*/ f7750 f3741 1"/>
                              <a:gd name="f9700" fmla="*/ f7751 f3742 1"/>
                              <a:gd name="f9701" fmla="*/ f7752 f3741 1"/>
                              <a:gd name="f9702" fmla="*/ f7753 f3742 1"/>
                              <a:gd name="f9703" fmla="*/ f7754 f3741 1"/>
                              <a:gd name="f9704" fmla="*/ f7755 f3742 1"/>
                              <a:gd name="f9705" fmla="*/ f7756 f3741 1"/>
                              <a:gd name="f9706" fmla="*/ f7757 f3742 1"/>
                              <a:gd name="f9707" fmla="*/ f7758 f3741 1"/>
                              <a:gd name="f9708" fmla="*/ f7759 f3742 1"/>
                              <a:gd name="f9709" fmla="*/ f7760 f3741 1"/>
                              <a:gd name="f9710" fmla="*/ f7761 f3742 1"/>
                              <a:gd name="f9711" fmla="*/ f7762 f3741 1"/>
                              <a:gd name="f9712" fmla="*/ f7763 f3742 1"/>
                              <a:gd name="f9713" fmla="*/ f7764 f3741 1"/>
                              <a:gd name="f9714" fmla="*/ f7765 f3742 1"/>
                              <a:gd name="f9715" fmla="*/ f7766 f3741 1"/>
                              <a:gd name="f9716" fmla="*/ f7767 f3741 1"/>
                              <a:gd name="f9717" fmla="*/ f7768 f3742 1"/>
                              <a:gd name="f9718" fmla="*/ f7769 f3741 1"/>
                              <a:gd name="f9719" fmla="*/ f7770 f3742 1"/>
                              <a:gd name="f9720" fmla="*/ f7771 f3741 1"/>
                              <a:gd name="f9721" fmla="*/ f7772 f3742 1"/>
                              <a:gd name="f9722" fmla="*/ f7773 f3741 1"/>
                              <a:gd name="f9723" fmla="*/ f7774 f3742 1"/>
                              <a:gd name="f9724" fmla="*/ f7775 f3741 1"/>
                              <a:gd name="f9725" fmla="*/ f7776 f3742 1"/>
                              <a:gd name="f9726" fmla="*/ f7777 f3741 1"/>
                              <a:gd name="f9727" fmla="*/ f7778 f3742 1"/>
                              <a:gd name="f9728" fmla="*/ f7779 f3741 1"/>
                              <a:gd name="f9729" fmla="*/ f7780 f3742 1"/>
                              <a:gd name="f9730" fmla="*/ f7781 f3741 1"/>
                              <a:gd name="f9731" fmla="*/ f7782 f3742 1"/>
                              <a:gd name="f9732" fmla="*/ f7783 f3741 1"/>
                              <a:gd name="f9733" fmla="*/ f7784 f3741 1"/>
                              <a:gd name="f9734" fmla="*/ f7785 f3742 1"/>
                              <a:gd name="f9735" fmla="*/ f7786 f3741 1"/>
                              <a:gd name="f9736" fmla="*/ f7787 f3742 1"/>
                              <a:gd name="f9737" fmla="*/ f7788 f3741 1"/>
                              <a:gd name="f9738" fmla="*/ f7789 f3742 1"/>
                              <a:gd name="f9739" fmla="*/ f7790 f3741 1"/>
                              <a:gd name="f9740" fmla="*/ f7791 f3742 1"/>
                              <a:gd name="f9741" fmla="*/ f7792 f3741 1"/>
                              <a:gd name="f9742" fmla="*/ f7793 f3742 1"/>
                              <a:gd name="f9743" fmla="*/ f7794 f3741 1"/>
                              <a:gd name="f9744" fmla="*/ f7795 f3742 1"/>
                              <a:gd name="f9745" fmla="*/ f7796 f3741 1"/>
                              <a:gd name="f9746" fmla="*/ f7797 f3742 1"/>
                              <a:gd name="f9747" fmla="*/ f7798 f3741 1"/>
                              <a:gd name="f9748" fmla="*/ f7799 f3742 1"/>
                              <a:gd name="f9749" fmla="*/ f7800 f3741 1"/>
                              <a:gd name="f9750" fmla="*/ f7801 f3742 1"/>
                              <a:gd name="f9751" fmla="*/ f7802 f3741 1"/>
                              <a:gd name="f9752" fmla="*/ f7803 f3742 1"/>
                              <a:gd name="f9753" fmla="*/ f7804 f3741 1"/>
                              <a:gd name="f9754" fmla="*/ f7805 f3742 1"/>
                              <a:gd name="f9755" fmla="*/ f7806 f3741 1"/>
                              <a:gd name="f9756" fmla="*/ f7807 f3742 1"/>
                              <a:gd name="f9757" fmla="*/ f7808 f3741 1"/>
                              <a:gd name="f9758" fmla="*/ f7809 f3742 1"/>
                              <a:gd name="f9759" fmla="*/ f7810 f3741 1"/>
                              <a:gd name="f9760" fmla="*/ f7811 f3742 1"/>
                              <a:gd name="f9761" fmla="*/ f7812 f3741 1"/>
                              <a:gd name="f9762" fmla="*/ f7813 f3742 1"/>
                              <a:gd name="f9763" fmla="*/ f7814 f3741 1"/>
                              <a:gd name="f9764" fmla="*/ f7815 f3742 1"/>
                              <a:gd name="f9765" fmla="*/ f7816 f3741 1"/>
                              <a:gd name="f9766" fmla="*/ f7817 f3742 1"/>
                              <a:gd name="f9767" fmla="*/ f7818 f3741 1"/>
                              <a:gd name="f9768" fmla="*/ f7819 f3742 1"/>
                              <a:gd name="f9769" fmla="*/ f7820 f3741 1"/>
                              <a:gd name="f9770" fmla="*/ f7821 f3742 1"/>
                              <a:gd name="f9771" fmla="*/ f7822 f3741 1"/>
                              <a:gd name="f9772" fmla="*/ f7823 f3742 1"/>
                              <a:gd name="f9773" fmla="*/ f7824 f3741 1"/>
                              <a:gd name="f9774" fmla="*/ f7825 f3742 1"/>
                              <a:gd name="f9775" fmla="*/ f7826 f3741 1"/>
                              <a:gd name="f9776" fmla="*/ f7827 f3742 1"/>
                              <a:gd name="f9777" fmla="*/ f7828 f3741 1"/>
                              <a:gd name="f9778" fmla="*/ f7829 f3742 1"/>
                              <a:gd name="f9779" fmla="*/ f7830 f3741 1"/>
                              <a:gd name="f9780" fmla="*/ f7831 f3742 1"/>
                              <a:gd name="f9781" fmla="*/ f7832 f3741 1"/>
                              <a:gd name="f9782" fmla="*/ f7833 f3742 1"/>
                              <a:gd name="f9783" fmla="*/ f7834 f3741 1"/>
                              <a:gd name="f9784" fmla="*/ f7835 f3742 1"/>
                              <a:gd name="f9785" fmla="*/ f7836 f3741 1"/>
                              <a:gd name="f9786" fmla="*/ f7837 f3742 1"/>
                              <a:gd name="f9787" fmla="*/ f7838 f3741 1"/>
                              <a:gd name="f9788" fmla="*/ f7839 f3741 1"/>
                              <a:gd name="f9789" fmla="*/ f7840 f3742 1"/>
                              <a:gd name="f9790" fmla="*/ f7841 f3741 1"/>
                              <a:gd name="f9791" fmla="*/ f7842 f3742 1"/>
                              <a:gd name="f9792" fmla="*/ f7843 f3741 1"/>
                              <a:gd name="f9793" fmla="*/ f7844 f3742 1"/>
                              <a:gd name="f9794" fmla="*/ f7845 f3741 1"/>
                              <a:gd name="f9795" fmla="*/ f7846 f3742 1"/>
                              <a:gd name="f9796" fmla="*/ f7847 f3741 1"/>
                              <a:gd name="f9797" fmla="*/ f7848 f3742 1"/>
                              <a:gd name="f9798" fmla="*/ f7849 f3741 1"/>
                              <a:gd name="f9799" fmla="*/ f7850 f3741 1"/>
                              <a:gd name="f9800" fmla="*/ f7851 f3742 1"/>
                              <a:gd name="f9801" fmla="*/ f7852 f3741 1"/>
                              <a:gd name="f9802" fmla="*/ f7853 f3742 1"/>
                              <a:gd name="f9803" fmla="*/ f7854 f3741 1"/>
                              <a:gd name="f9804" fmla="*/ f7855 f3742 1"/>
                              <a:gd name="f9805" fmla="*/ f7856 f3741 1"/>
                              <a:gd name="f9806" fmla="*/ f7857 f3742 1"/>
                              <a:gd name="f9807" fmla="*/ f7858 f3741 1"/>
                              <a:gd name="f9808" fmla="*/ f7859 f3741 1"/>
                              <a:gd name="f9809" fmla="*/ f7860 f3741 1"/>
                              <a:gd name="f9810" fmla="*/ f7861 f3741 1"/>
                              <a:gd name="f9811" fmla="*/ f7862 f3741 1"/>
                              <a:gd name="f9812" fmla="*/ f7863 f3741 1"/>
                              <a:gd name="f9813" fmla="*/ f7864 f3741 1"/>
                              <a:gd name="f9814" fmla="*/ f7865 f3741 1"/>
                              <a:gd name="f9815" fmla="*/ f7866 f3742 1"/>
                              <a:gd name="f9816" fmla="*/ f7867 f3741 1"/>
                              <a:gd name="f9817" fmla="*/ f7868 f3742 1"/>
                              <a:gd name="f9818" fmla="*/ f7869 f3741 1"/>
                              <a:gd name="f9819" fmla="*/ f7870 f3742 1"/>
                              <a:gd name="f9820" fmla="*/ f7871 f3741 1"/>
                              <a:gd name="f9821" fmla="*/ f7872 f3742 1"/>
                              <a:gd name="f9822" fmla="*/ f7873 f3741 1"/>
                              <a:gd name="f9823" fmla="*/ f7874 f3742 1"/>
                              <a:gd name="f9824" fmla="*/ f7875 f3741 1"/>
                              <a:gd name="f9825" fmla="*/ f7876 f3742 1"/>
                              <a:gd name="f9826" fmla="*/ f7877 f3741 1"/>
                              <a:gd name="f9827" fmla="*/ f7878 f3742 1"/>
                              <a:gd name="f9828" fmla="*/ f7879 f3741 1"/>
                              <a:gd name="f9829" fmla="*/ f7880 f3742 1"/>
                              <a:gd name="f9830" fmla="*/ f7881 f3741 1"/>
                              <a:gd name="f9831" fmla="*/ f7882 f3742 1"/>
                              <a:gd name="f9832" fmla="*/ f7883 f3741 1"/>
                              <a:gd name="f9833" fmla="*/ f7884 f3742 1"/>
                              <a:gd name="f9834" fmla="*/ f7885 f3741 1"/>
                              <a:gd name="f9835" fmla="*/ f7886 f3742 1"/>
                              <a:gd name="f9836" fmla="*/ f7887 f3741 1"/>
                              <a:gd name="f9837" fmla="*/ f7888 f3742 1"/>
                              <a:gd name="f9838" fmla="*/ f7889 f3741 1"/>
                              <a:gd name="f9839" fmla="*/ f7890 f3742 1"/>
                              <a:gd name="f9840" fmla="*/ f7891 f3741 1"/>
                              <a:gd name="f9841" fmla="*/ f7892 f3742 1"/>
                              <a:gd name="f9842" fmla="*/ f7893 f3741 1"/>
                              <a:gd name="f9843" fmla="*/ f7894 f3742 1"/>
                              <a:gd name="f9844" fmla="*/ f7895 f3741 1"/>
                              <a:gd name="f9845" fmla="*/ f7896 f3742 1"/>
                              <a:gd name="f9846" fmla="*/ f7897 f3741 1"/>
                              <a:gd name="f9847" fmla="*/ f7898 f3742 1"/>
                              <a:gd name="f9848" fmla="*/ f7899 f3741 1"/>
                              <a:gd name="f9849" fmla="*/ f7900 f3742 1"/>
                              <a:gd name="f9850" fmla="*/ f7901 f3741 1"/>
                              <a:gd name="f9851" fmla="*/ f7902 f3742 1"/>
                              <a:gd name="f9852" fmla="*/ f7903 f3741 1"/>
                              <a:gd name="f9853" fmla="*/ f7904 f3742 1"/>
                              <a:gd name="f9854" fmla="*/ f7905 f3742 1"/>
                              <a:gd name="f9855" fmla="*/ f7906 f3741 1"/>
                              <a:gd name="f9856" fmla="*/ f7907 f3742 1"/>
                              <a:gd name="f9857" fmla="*/ f7908 f3741 1"/>
                              <a:gd name="f9858" fmla="*/ f7909 f3741 1"/>
                              <a:gd name="f9859" fmla="*/ f7910 f3742 1"/>
                              <a:gd name="f9860" fmla="*/ f7911 f3741 1"/>
                              <a:gd name="f9861" fmla="*/ f7912 f3742 1"/>
                              <a:gd name="f9862" fmla="*/ f7913 f3741 1"/>
                              <a:gd name="f9863" fmla="*/ f7914 f3742 1"/>
                              <a:gd name="f9864" fmla="*/ f7915 f3741 1"/>
                              <a:gd name="f9865" fmla="*/ f7916 f3742 1"/>
                              <a:gd name="f9866" fmla="*/ f7917 f3741 1"/>
                              <a:gd name="f9867" fmla="*/ f7918 f3742 1"/>
                              <a:gd name="f9868" fmla="*/ f7919 f3741 1"/>
                              <a:gd name="f9869" fmla="*/ f7920 f3742 1"/>
                              <a:gd name="f9870" fmla="*/ f7921 f3741 1"/>
                              <a:gd name="f9871" fmla="*/ f7922 f3742 1"/>
                              <a:gd name="f9872" fmla="*/ f7923 f3741 1"/>
                              <a:gd name="f9873" fmla="*/ f7924 f3742 1"/>
                              <a:gd name="f9874" fmla="*/ f7925 f3741 1"/>
                              <a:gd name="f9875" fmla="*/ f7926 f3742 1"/>
                              <a:gd name="f9876" fmla="*/ f7927 f3741 1"/>
                              <a:gd name="f9877" fmla="*/ f7928 f3742 1"/>
                              <a:gd name="f9878" fmla="*/ f7929 f3741 1"/>
                              <a:gd name="f9879" fmla="*/ f7930 f3742 1"/>
                              <a:gd name="f9880" fmla="*/ f7931 f3741 1"/>
                              <a:gd name="f9881" fmla="*/ f7932 f3742 1"/>
                              <a:gd name="f9882" fmla="*/ f7933 f3741 1"/>
                              <a:gd name="f9883" fmla="*/ f7934 f3742 1"/>
                              <a:gd name="f9884" fmla="*/ f7935 f3742 1"/>
                              <a:gd name="f9885" fmla="*/ f7936 f3742 1"/>
                              <a:gd name="f9886" fmla="*/ f7937 f3741 1"/>
                              <a:gd name="f9887" fmla="*/ f7938 f3742 1"/>
                              <a:gd name="f9888" fmla="*/ f7939 f3741 1"/>
                              <a:gd name="f9889" fmla="*/ f7940 f3742 1"/>
                              <a:gd name="f9890" fmla="*/ f7941 f3741 1"/>
                              <a:gd name="f9891" fmla="*/ f7942 f3742 1"/>
                              <a:gd name="f9892" fmla="*/ f7943 f3741 1"/>
                              <a:gd name="f9893" fmla="*/ f7944 f3742 1"/>
                              <a:gd name="f9894" fmla="*/ f7945 f3741 1"/>
                              <a:gd name="f9895" fmla="*/ f7946 f3742 1"/>
                              <a:gd name="f9896" fmla="*/ f7947 f3741 1"/>
                              <a:gd name="f9897" fmla="*/ f7948 f3742 1"/>
                              <a:gd name="f9898" fmla="*/ f7949 f3741 1"/>
                              <a:gd name="f9899" fmla="*/ f7950 f3742 1"/>
                              <a:gd name="f9900" fmla="*/ f7951 f3741 1"/>
                              <a:gd name="f9901" fmla="*/ f7952 f3742 1"/>
                              <a:gd name="f9902" fmla="*/ f7953 f3741 1"/>
                              <a:gd name="f9903" fmla="*/ f7954 f3742 1"/>
                              <a:gd name="f9904" fmla="*/ f7955 f3741 1"/>
                              <a:gd name="f9905" fmla="*/ f7956 f3742 1"/>
                              <a:gd name="f9906" fmla="*/ f7957 f3741 1"/>
                              <a:gd name="f9907" fmla="*/ f7958 f3742 1"/>
                              <a:gd name="f9908" fmla="*/ f7959 f3741 1"/>
                              <a:gd name="f9909" fmla="*/ f7960 f3742 1"/>
                              <a:gd name="f9910" fmla="*/ f7961 f3741 1"/>
                              <a:gd name="f9911" fmla="*/ f7962 f3742 1"/>
                              <a:gd name="f9912" fmla="*/ f7963 f3741 1"/>
                              <a:gd name="f9913" fmla="*/ f7964 f3742 1"/>
                              <a:gd name="f9914" fmla="*/ f7965 f3741 1"/>
                              <a:gd name="f9915" fmla="*/ f7966 f3741 1"/>
                              <a:gd name="f9916" fmla="*/ f7967 f3742 1"/>
                              <a:gd name="f9917" fmla="*/ f7968 f3741 1"/>
                              <a:gd name="f9918" fmla="*/ f7969 f3741 1"/>
                              <a:gd name="f9919" fmla="*/ f7970 f3742 1"/>
                              <a:gd name="f9920" fmla="*/ f7971 f3741 1"/>
                              <a:gd name="f9921" fmla="*/ f7972 f3742 1"/>
                              <a:gd name="f9922" fmla="*/ f7973 f3741 1"/>
                              <a:gd name="f9923" fmla="*/ f7974 f3742 1"/>
                              <a:gd name="f9924" fmla="*/ f7975 f3741 1"/>
                              <a:gd name="f9925" fmla="*/ f7976 f3742 1"/>
                              <a:gd name="f9926" fmla="*/ f7977 f3741 1"/>
                              <a:gd name="f9927" fmla="*/ f7978 f3741 1"/>
                              <a:gd name="f9928" fmla="*/ f7979 f3742 1"/>
                              <a:gd name="f9929" fmla="*/ f7980 f3741 1"/>
                              <a:gd name="f9930" fmla="*/ f7981 f3742 1"/>
                              <a:gd name="f9931" fmla="*/ f7982 f3741 1"/>
                              <a:gd name="f9932" fmla="*/ f7983 f3742 1"/>
                              <a:gd name="f9933" fmla="*/ f7984 f3741 1"/>
                              <a:gd name="f9934" fmla="*/ f7985 f3741 1"/>
                              <a:gd name="f9935" fmla="*/ f7986 f3742 1"/>
                              <a:gd name="f9936" fmla="*/ f7987 f3741 1"/>
                              <a:gd name="f9937" fmla="*/ f7988 f3742 1"/>
                              <a:gd name="f9938" fmla="*/ f7989 f3741 1"/>
                              <a:gd name="f9939" fmla="*/ f7990 f3742 1"/>
                              <a:gd name="f9940" fmla="*/ f7991 f3741 1"/>
                              <a:gd name="f9941" fmla="*/ f7992 f3742 1"/>
                              <a:gd name="f9942" fmla="*/ f7993 f3741 1"/>
                              <a:gd name="f9943" fmla="*/ f7994 f3742 1"/>
                              <a:gd name="f9944" fmla="*/ f7995 f3741 1"/>
                              <a:gd name="f9945" fmla="*/ f7996 f3742 1"/>
                              <a:gd name="f9946" fmla="*/ f7997 f3741 1"/>
                              <a:gd name="f9947" fmla="*/ f7998 f3742 1"/>
                              <a:gd name="f9948" fmla="*/ f7999 f3741 1"/>
                              <a:gd name="f9949" fmla="*/ f8000 f3741 1"/>
                              <a:gd name="f9950" fmla="*/ f8001 f3741 1"/>
                              <a:gd name="f9951" fmla="*/ f8002 f3742 1"/>
                              <a:gd name="f9952" fmla="*/ f8003 f3741 1"/>
                              <a:gd name="f9953" fmla="*/ f8004 f3742 1"/>
                              <a:gd name="f9954" fmla="*/ f8005 f3741 1"/>
                              <a:gd name="f9955" fmla="*/ f8006 f3742 1"/>
                              <a:gd name="f9956" fmla="*/ f8007 f3741 1"/>
                              <a:gd name="f9957" fmla="*/ f8008 f3742 1"/>
                              <a:gd name="f9958" fmla="*/ f8009 f3741 1"/>
                              <a:gd name="f9959" fmla="*/ f8010 f3742 1"/>
                              <a:gd name="f9960" fmla="*/ f8011 f3741 1"/>
                              <a:gd name="f9961" fmla="*/ f8012 f3742 1"/>
                              <a:gd name="f9962" fmla="*/ f8013 f3741 1"/>
                              <a:gd name="f9963" fmla="*/ f8014 f3742 1"/>
                              <a:gd name="f9964" fmla="*/ f8015 f3741 1"/>
                              <a:gd name="f9965" fmla="*/ f8016 f3742 1"/>
                              <a:gd name="f9966" fmla="*/ f8017 f3741 1"/>
                              <a:gd name="f9967" fmla="*/ f8018 f3741 1"/>
                              <a:gd name="f9968" fmla="*/ f8019 f3742 1"/>
                              <a:gd name="f9969" fmla="*/ f8020 f3741 1"/>
                              <a:gd name="f9970" fmla="*/ f8021 f3742 1"/>
                              <a:gd name="f9971" fmla="*/ f8022 f3741 1"/>
                              <a:gd name="f9972" fmla="*/ f8023 f3742 1"/>
                              <a:gd name="f9973" fmla="*/ f8024 f3741 1"/>
                              <a:gd name="f9974" fmla="*/ f8025 f3742 1"/>
                              <a:gd name="f9975" fmla="*/ f8026 f3741 1"/>
                              <a:gd name="f9976" fmla="*/ f8027 f3742 1"/>
                              <a:gd name="f9977" fmla="*/ f8028 f3741 1"/>
                              <a:gd name="f9978" fmla="*/ f8029 f3742 1"/>
                              <a:gd name="f9979" fmla="*/ f8030 f3741 1"/>
                              <a:gd name="f9980" fmla="*/ f8031 f3742 1"/>
                              <a:gd name="f9981" fmla="*/ f8032 f3741 1"/>
                              <a:gd name="f9982" fmla="*/ f8033 f3742 1"/>
                              <a:gd name="f9983" fmla="*/ f8034 f3741 1"/>
                              <a:gd name="f9984" fmla="*/ f8035 f3742 1"/>
                              <a:gd name="f9985" fmla="*/ f8036 f3741 1"/>
                              <a:gd name="f9986" fmla="*/ f8037 f3742 1"/>
                              <a:gd name="f9987" fmla="*/ f8038 f3741 1"/>
                              <a:gd name="f9988" fmla="*/ f8039 f3742 1"/>
                              <a:gd name="f9989" fmla="*/ f8040 f3741 1"/>
                              <a:gd name="f9990" fmla="*/ f8041 f3742 1"/>
                              <a:gd name="f9991" fmla="*/ f8042 f3741 1"/>
                              <a:gd name="f9992" fmla="*/ f8043 f3742 1"/>
                              <a:gd name="f9993" fmla="*/ f8044 f3741 1"/>
                              <a:gd name="f9994" fmla="*/ f8045 f3742 1"/>
                              <a:gd name="f9995" fmla="*/ f8046 f3741 1"/>
                              <a:gd name="f9996" fmla="*/ f8047 f3742 1"/>
                              <a:gd name="f9997" fmla="*/ f8048 f3741 1"/>
                              <a:gd name="f9998" fmla="*/ f8049 f3742 1"/>
                              <a:gd name="f9999" fmla="*/ f8050 f3741 1"/>
                              <a:gd name="f10000" fmla="*/ f8051 f3742 1"/>
                              <a:gd name="f10001" fmla="*/ f8052 f3741 1"/>
                              <a:gd name="f10002" fmla="*/ f8053 f3742 1"/>
                              <a:gd name="f10003" fmla="*/ f8054 f3741 1"/>
                              <a:gd name="f10004" fmla="*/ f8055 f3742 1"/>
                              <a:gd name="f10005" fmla="*/ f8056 f3741 1"/>
                              <a:gd name="f10006" fmla="*/ f8057 f3742 1"/>
                              <a:gd name="f10007" fmla="*/ f8058 f3741 1"/>
                              <a:gd name="f10008" fmla="*/ f8059 f3742 1"/>
                              <a:gd name="f10009" fmla="*/ f8060 f3741 1"/>
                              <a:gd name="f10010" fmla="*/ f8061 f3742 1"/>
                              <a:gd name="f10011" fmla="*/ f8062 f3741 1"/>
                              <a:gd name="f10012" fmla="*/ f8063 f3742 1"/>
                              <a:gd name="f10013" fmla="*/ f8064 f3741 1"/>
                              <a:gd name="f10014" fmla="*/ f8065 f3742 1"/>
                              <a:gd name="f10015" fmla="*/ f8066 f3741 1"/>
                              <a:gd name="f10016" fmla="*/ f8067 f3742 1"/>
                              <a:gd name="f10017" fmla="*/ f8068 f3741 1"/>
                              <a:gd name="f10018" fmla="*/ f8069 f3742 1"/>
                              <a:gd name="f10019" fmla="*/ f8070 f3741 1"/>
                              <a:gd name="f10020" fmla="*/ f8071 f3742 1"/>
                              <a:gd name="f10021" fmla="*/ f8072 f3741 1"/>
                              <a:gd name="f10022" fmla="*/ f8073 f3742 1"/>
                              <a:gd name="f10023" fmla="*/ f8074 f3741 1"/>
                              <a:gd name="f10024" fmla="*/ f8075 f3742 1"/>
                              <a:gd name="f10025" fmla="*/ f8076 f3741 1"/>
                              <a:gd name="f10026" fmla="*/ f8077 f3742 1"/>
                              <a:gd name="f10027" fmla="*/ f8078 f3741 1"/>
                              <a:gd name="f10028" fmla="*/ f8079 f3742 1"/>
                              <a:gd name="f10029" fmla="*/ f8080 f3741 1"/>
                              <a:gd name="f10030" fmla="*/ f8081 f3742 1"/>
                              <a:gd name="f10031" fmla="*/ f8082 f3741 1"/>
                              <a:gd name="f10032" fmla="*/ f8083 f3742 1"/>
                              <a:gd name="f10033" fmla="*/ f8084 f3741 1"/>
                              <a:gd name="f10034" fmla="*/ f8085 f3742 1"/>
                              <a:gd name="f10035" fmla="*/ f8086 f3741 1"/>
                              <a:gd name="f10036" fmla="*/ f8087 f3742 1"/>
                              <a:gd name="f10037" fmla="*/ f8088 f3741 1"/>
                              <a:gd name="f10038" fmla="*/ f8089 f3742 1"/>
                              <a:gd name="f10039" fmla="*/ f8090 f3741 1"/>
                              <a:gd name="f10040" fmla="*/ f8091 f3742 1"/>
                              <a:gd name="f10041" fmla="*/ f8092 f3741 1"/>
                              <a:gd name="f10042" fmla="*/ f8093 f3742 1"/>
                              <a:gd name="f10043" fmla="*/ f8094 f3741 1"/>
                              <a:gd name="f10044" fmla="*/ f8095 f3742 1"/>
                              <a:gd name="f10045" fmla="*/ f8096 f3741 1"/>
                              <a:gd name="f10046" fmla="*/ f8097 f3742 1"/>
                              <a:gd name="f10047" fmla="*/ f8098 f3741 1"/>
                              <a:gd name="f10048" fmla="*/ f8099 f3742 1"/>
                              <a:gd name="f10049" fmla="*/ f8100 f3741 1"/>
                              <a:gd name="f10050" fmla="*/ f8101 f3742 1"/>
                              <a:gd name="f10051" fmla="*/ f8102 f3741 1"/>
                              <a:gd name="f10052" fmla="*/ f8103 f3742 1"/>
                              <a:gd name="f10053" fmla="*/ f8104 f3741 1"/>
                              <a:gd name="f10054" fmla="*/ f8105 f3742 1"/>
                              <a:gd name="f10055" fmla="*/ f8106 f3741 1"/>
                              <a:gd name="f10056" fmla="*/ f8107 f3742 1"/>
                              <a:gd name="f10057" fmla="*/ f8108 f3741 1"/>
                              <a:gd name="f10058" fmla="*/ f8109 f3742 1"/>
                              <a:gd name="f10059" fmla="*/ f8110 f3741 1"/>
                              <a:gd name="f10060" fmla="*/ f8111 f3741 1"/>
                              <a:gd name="f10061" fmla="*/ f8112 f3742 1"/>
                              <a:gd name="f10062" fmla="*/ f8113 f3741 1"/>
                              <a:gd name="f10063" fmla="*/ f8114 f3742 1"/>
                              <a:gd name="f10064" fmla="*/ f8115 f3741 1"/>
                              <a:gd name="f10065" fmla="*/ f8116 f3742 1"/>
                              <a:gd name="f10066" fmla="*/ f8117 f3741 1"/>
                              <a:gd name="f10067" fmla="*/ f8118 f3742 1"/>
                              <a:gd name="f10068" fmla="*/ f8119 f3741 1"/>
                              <a:gd name="f10069" fmla="*/ f8120 f3742 1"/>
                              <a:gd name="f10070" fmla="*/ f8121 f3741 1"/>
                              <a:gd name="f10071" fmla="*/ f8122 f3742 1"/>
                              <a:gd name="f10072" fmla="*/ f8123 f3741 1"/>
                              <a:gd name="f10073" fmla="*/ f8124 f3742 1"/>
                              <a:gd name="f10074" fmla="*/ f8125 f3741 1"/>
                              <a:gd name="f10075" fmla="*/ f8126 f3742 1"/>
                              <a:gd name="f10076" fmla="*/ f8127 f3741 1"/>
                              <a:gd name="f10077" fmla="*/ f8128 f3742 1"/>
                              <a:gd name="f10078" fmla="*/ f8129 f3741 1"/>
                              <a:gd name="f10079" fmla="*/ f8130 f3741 1"/>
                              <a:gd name="f10080" fmla="*/ f8131 f3742 1"/>
                              <a:gd name="f10081" fmla="*/ f8132 f3741 1"/>
                              <a:gd name="f10082" fmla="*/ f8133 f3742 1"/>
                              <a:gd name="f10083" fmla="*/ f8134 f3741 1"/>
                              <a:gd name="f10084" fmla="*/ f8135 f3742 1"/>
                              <a:gd name="f10085" fmla="*/ f8136 f3741 1"/>
                              <a:gd name="f10086" fmla="*/ f8137 f3742 1"/>
                              <a:gd name="f10087" fmla="*/ f8138 f3741 1"/>
                              <a:gd name="f10088" fmla="*/ f8139 f3742 1"/>
                              <a:gd name="f10089" fmla="*/ f8140 f3741 1"/>
                              <a:gd name="f10090" fmla="*/ f8141 f3742 1"/>
                              <a:gd name="f10091" fmla="*/ f8142 f3741 1"/>
                              <a:gd name="f10092" fmla="*/ f8143 f3742 1"/>
                              <a:gd name="f10093" fmla="*/ f8144 f3741 1"/>
                              <a:gd name="f10094" fmla="*/ f8145 f3742 1"/>
                              <a:gd name="f10095" fmla="*/ f8146 f3741 1"/>
                              <a:gd name="f10096" fmla="*/ f8147 f3742 1"/>
                              <a:gd name="f10097" fmla="*/ f8148 f3741 1"/>
                              <a:gd name="f10098" fmla="*/ f8149 f3742 1"/>
                              <a:gd name="f10099" fmla="*/ f8150 f3741 1"/>
                              <a:gd name="f10100" fmla="*/ f8151 f3742 1"/>
                              <a:gd name="f10101" fmla="*/ f8152 f3742 1"/>
                              <a:gd name="f10102" fmla="*/ f8153 f3741 1"/>
                              <a:gd name="f10103" fmla="*/ f8154 f3742 1"/>
                              <a:gd name="f10104" fmla="*/ f8155 f3741 1"/>
                              <a:gd name="f10105" fmla="*/ f8156 f3742 1"/>
                              <a:gd name="f10106" fmla="*/ f8157 f3741 1"/>
                              <a:gd name="f10107" fmla="*/ f8158 f3741 1"/>
                              <a:gd name="f10108" fmla="*/ f8159 f3742 1"/>
                              <a:gd name="f10109" fmla="*/ f8160 f3741 1"/>
                              <a:gd name="f10110" fmla="*/ f8161 f3742 1"/>
                              <a:gd name="f10111" fmla="*/ f8162 f3741 1"/>
                              <a:gd name="f10112" fmla="*/ f8163 f3742 1"/>
                              <a:gd name="f10113" fmla="*/ f8164 f3741 1"/>
                              <a:gd name="f10114" fmla="*/ f8165 f3742 1"/>
                              <a:gd name="f10115" fmla="*/ f8166 f3741 1"/>
                              <a:gd name="f10116" fmla="*/ f8167 f3742 1"/>
                              <a:gd name="f10117" fmla="*/ f8168 f3741 1"/>
                              <a:gd name="f10118" fmla="*/ f8169 f3742 1"/>
                              <a:gd name="f10119" fmla="*/ f8170 f3741 1"/>
                              <a:gd name="f10120" fmla="*/ f8171 f3742 1"/>
                              <a:gd name="f10121" fmla="*/ f8172 f3742 1"/>
                              <a:gd name="f10122" fmla="*/ f8173 f3741 1"/>
                              <a:gd name="f10123" fmla="*/ f8174 f3742 1"/>
                              <a:gd name="f10124" fmla="*/ f8175 f3741 1"/>
                              <a:gd name="f10125" fmla="*/ f8176 f3742 1"/>
                              <a:gd name="f10126" fmla="*/ f8177 f3741 1"/>
                              <a:gd name="f10127" fmla="*/ f8178 f3742 1"/>
                              <a:gd name="f10128" fmla="*/ f8179 f3741 1"/>
                              <a:gd name="f10129" fmla="*/ f8180 f3741 1"/>
                              <a:gd name="f10130" fmla="*/ f8181 f3742 1"/>
                              <a:gd name="f10131" fmla="*/ f8182 f3741 1"/>
                              <a:gd name="f10132" fmla="*/ f8183 f3742 1"/>
                              <a:gd name="f10133" fmla="*/ f8184 f3741 1"/>
                              <a:gd name="f10134" fmla="*/ f8185 f3742 1"/>
                              <a:gd name="f10135" fmla="*/ f8186 f3741 1"/>
                              <a:gd name="f10136" fmla="*/ f8187 f3742 1"/>
                              <a:gd name="f10137" fmla="*/ f8188 f3741 1"/>
                              <a:gd name="f10138" fmla="*/ f8189 f3742 1"/>
                              <a:gd name="f10139" fmla="*/ f8190 f3741 1"/>
                              <a:gd name="f10140" fmla="*/ f8191 f3742 1"/>
                              <a:gd name="f10141" fmla="*/ f8192 f3741 1"/>
                              <a:gd name="f10142" fmla="*/ f8193 f3742 1"/>
                              <a:gd name="f10143" fmla="*/ f8194 f3741 1"/>
                              <a:gd name="f10144" fmla="*/ f8195 f3742 1"/>
                              <a:gd name="f10145" fmla="*/ f8196 f3741 1"/>
                              <a:gd name="f10146" fmla="*/ f8197 f3742 1"/>
                              <a:gd name="f10147" fmla="*/ f8198 f3741 1"/>
                              <a:gd name="f10148" fmla="*/ f8199 f3742 1"/>
                              <a:gd name="f10149" fmla="*/ f8200 f3741 1"/>
                              <a:gd name="f10150" fmla="*/ f8201 f3742 1"/>
                              <a:gd name="f10151" fmla="*/ f8202 f3741 1"/>
                              <a:gd name="f10152" fmla="*/ f8203 f3742 1"/>
                              <a:gd name="f10153" fmla="*/ f8204 f3741 1"/>
                              <a:gd name="f10154" fmla="*/ f8205 f3742 1"/>
                              <a:gd name="f10155" fmla="*/ f8206 f3741 1"/>
                              <a:gd name="f10156" fmla="*/ f8207 f3742 1"/>
                              <a:gd name="f10157" fmla="*/ f8208 f3741 1"/>
                              <a:gd name="f10158" fmla="*/ f8209 f3742 1"/>
                              <a:gd name="f10159" fmla="*/ f8210 f3741 1"/>
                              <a:gd name="f10160" fmla="*/ f8211 f3742 1"/>
                              <a:gd name="f10161" fmla="*/ f8212 f3741 1"/>
                              <a:gd name="f10162" fmla="*/ f8213 f3742 1"/>
                              <a:gd name="f10163" fmla="*/ f8214 f3741 1"/>
                              <a:gd name="f10164" fmla="*/ f8215 f3742 1"/>
                              <a:gd name="f10165" fmla="*/ f8216 f3741 1"/>
                              <a:gd name="f10166" fmla="*/ f8217 f3742 1"/>
                              <a:gd name="f10167" fmla="*/ f8218 f3741 1"/>
                              <a:gd name="f10168" fmla="*/ f8219 f3742 1"/>
                              <a:gd name="f10169" fmla="*/ f8220 f3741 1"/>
                              <a:gd name="f10170" fmla="*/ f8221 f3742 1"/>
                              <a:gd name="f10171" fmla="*/ f8222 f3741 1"/>
                              <a:gd name="f10172" fmla="*/ f8223 f3742 1"/>
                              <a:gd name="f10173" fmla="*/ f8224 f3741 1"/>
                              <a:gd name="f10174" fmla="*/ f8225 f3741 1"/>
                              <a:gd name="f10175" fmla="*/ f8226 f3741 1"/>
                              <a:gd name="f10176" fmla="*/ f8227 f3742 1"/>
                              <a:gd name="f10177" fmla="*/ f8228 f3741 1"/>
                              <a:gd name="f10178" fmla="*/ f8229 f3742 1"/>
                              <a:gd name="f10179" fmla="*/ f8230 f3741 1"/>
                              <a:gd name="f10180" fmla="*/ f8231 f3742 1"/>
                              <a:gd name="f10181" fmla="*/ f8232 f3741 1"/>
                              <a:gd name="f10182" fmla="*/ f8233 f3742 1"/>
                              <a:gd name="f10183" fmla="*/ f8234 f3741 1"/>
                              <a:gd name="f10184" fmla="*/ f8235 f3742 1"/>
                              <a:gd name="f10185" fmla="*/ f8236 f3741 1"/>
                              <a:gd name="f10186" fmla="*/ f8237 f3742 1"/>
                              <a:gd name="f10187" fmla="*/ f8238 f3741 1"/>
                              <a:gd name="f10188" fmla="*/ f8239 f3742 1"/>
                              <a:gd name="f10189" fmla="*/ f8240 f3741 1"/>
                              <a:gd name="f10190" fmla="*/ f8241 f3742 1"/>
                              <a:gd name="f10191" fmla="*/ f8242 f3741 1"/>
                              <a:gd name="f10192" fmla="*/ f8243 f3741 1"/>
                              <a:gd name="f10193" fmla="*/ f8244 f3741 1"/>
                              <a:gd name="f10194" fmla="*/ f8245 f3742 1"/>
                              <a:gd name="f10195" fmla="*/ f8246 f3741 1"/>
                              <a:gd name="f10196" fmla="*/ f8247 f3742 1"/>
                              <a:gd name="f10197" fmla="*/ f8248 f3741 1"/>
                              <a:gd name="f10198" fmla="*/ f8249 f3742 1"/>
                              <a:gd name="f10199" fmla="*/ f8250 f3741 1"/>
                              <a:gd name="f10200" fmla="*/ f8251 f3742 1"/>
                              <a:gd name="f10201" fmla="*/ f8252 f3741 1"/>
                              <a:gd name="f10202" fmla="*/ f8253 f3742 1"/>
                              <a:gd name="f10203" fmla="*/ f8254 f3741 1"/>
                              <a:gd name="f10204" fmla="*/ f8255 f3742 1"/>
                              <a:gd name="f10205" fmla="*/ f8256 f3741 1"/>
                              <a:gd name="f10206" fmla="*/ f8257 f3742 1"/>
                              <a:gd name="f10207" fmla="*/ f8258 f3741 1"/>
                              <a:gd name="f10208" fmla="*/ f8259 f3742 1"/>
                              <a:gd name="f10209" fmla="*/ f8260 f3741 1"/>
                              <a:gd name="f10210" fmla="*/ f8261 f3742 1"/>
                              <a:gd name="f10211" fmla="*/ f8262 f3741 1"/>
                              <a:gd name="f10212" fmla="*/ f8263 f3742 1"/>
                              <a:gd name="f10213" fmla="*/ f8264 f3741 1"/>
                              <a:gd name="f10214" fmla="*/ f8265 f3742 1"/>
                              <a:gd name="f10215" fmla="*/ f8266 f3741 1"/>
                              <a:gd name="f10216" fmla="*/ f8267 f3742 1"/>
                              <a:gd name="f10217" fmla="*/ f8268 f3741 1"/>
                              <a:gd name="f10218" fmla="*/ f8269 f3742 1"/>
                              <a:gd name="f10219" fmla="*/ f8270 f3741 1"/>
                              <a:gd name="f10220" fmla="*/ f8271 f3742 1"/>
                              <a:gd name="f10221" fmla="*/ f8272 f3741 1"/>
                              <a:gd name="f10222" fmla="*/ f8273 f3742 1"/>
                              <a:gd name="f10223" fmla="*/ f8274 f3741 1"/>
                              <a:gd name="f10224" fmla="*/ f8275 f3742 1"/>
                              <a:gd name="f10225" fmla="*/ f8276 f3741 1"/>
                              <a:gd name="f10226" fmla="*/ f8277 f3742 1"/>
                              <a:gd name="f10227" fmla="*/ f8278 f3741 1"/>
                              <a:gd name="f10228" fmla="*/ f8279 f3742 1"/>
                              <a:gd name="f10229" fmla="*/ f8280 f3741 1"/>
                              <a:gd name="f10230" fmla="*/ f8281 f3741 1"/>
                              <a:gd name="f10231" fmla="*/ f8282 f3741 1"/>
                              <a:gd name="f10232" fmla="*/ f8283 f3742 1"/>
                              <a:gd name="f10233" fmla="*/ f8284 f3741 1"/>
                              <a:gd name="f10234" fmla="*/ f8285 f3742 1"/>
                              <a:gd name="f10235" fmla="*/ f8286 f3741 1"/>
                              <a:gd name="f10236" fmla="*/ f8287 f3741 1"/>
                              <a:gd name="f10237" fmla="*/ f8288 f3741 1"/>
                              <a:gd name="f10238" fmla="*/ f8289 f3742 1"/>
                              <a:gd name="f10239" fmla="*/ f8290 f3741 1"/>
                              <a:gd name="f10240" fmla="*/ f8291 f3742 1"/>
                              <a:gd name="f10241" fmla="*/ f8292 f3741 1"/>
                              <a:gd name="f10242" fmla="*/ f8293 f3742 1"/>
                              <a:gd name="f10243" fmla="*/ f8294 f3741 1"/>
                              <a:gd name="f10244" fmla="*/ f8295 f3742 1"/>
                              <a:gd name="f10245" fmla="*/ f8296 f3741 1"/>
                              <a:gd name="f10246" fmla="*/ f8297 f3741 1"/>
                              <a:gd name="f10247" fmla="*/ f8298 f3742 1"/>
                              <a:gd name="f10248" fmla="*/ f8299 f3741 1"/>
                              <a:gd name="f10249" fmla="*/ f8300 f3742 1"/>
                              <a:gd name="f10250" fmla="*/ f8301 f3741 1"/>
                              <a:gd name="f10251" fmla="*/ f8302 f3742 1"/>
                              <a:gd name="f10252" fmla="*/ f8303 f3741 1"/>
                              <a:gd name="f10253" fmla="*/ f8304 f3742 1"/>
                              <a:gd name="f10254" fmla="*/ f8305 f3741 1"/>
                              <a:gd name="f10255" fmla="*/ f8306 f3742 1"/>
                              <a:gd name="f10256" fmla="*/ f8307 f3741 1"/>
                              <a:gd name="f10257" fmla="*/ f8308 f3742 1"/>
                              <a:gd name="f10258" fmla="*/ f8309 f3741 1"/>
                              <a:gd name="f10259" fmla="*/ f8310 f3742 1"/>
                              <a:gd name="f10260" fmla="*/ f8311 f3741 1"/>
                              <a:gd name="f10261" fmla="*/ f8312 f3742 1"/>
                              <a:gd name="f10262" fmla="*/ f8313 f3741 1"/>
                              <a:gd name="f10263" fmla="*/ f8314 f3742 1"/>
                              <a:gd name="f10264" fmla="*/ f8315 f3741 1"/>
                              <a:gd name="f10265" fmla="*/ f8316 f3742 1"/>
                              <a:gd name="f10266" fmla="*/ f8317 f3741 1"/>
                              <a:gd name="f10267" fmla="*/ f8318 f3742 1"/>
                              <a:gd name="f10268" fmla="*/ f8319 f3741 1"/>
                              <a:gd name="f10269" fmla="*/ f8320 f3741 1"/>
                              <a:gd name="f10270" fmla="*/ f8321 f3742 1"/>
                              <a:gd name="f10271" fmla="*/ f8322 f3742 1"/>
                              <a:gd name="f10272" fmla="*/ f8323 f3741 1"/>
                              <a:gd name="f10273" fmla="*/ f8324 f3742 1"/>
                              <a:gd name="f10274" fmla="*/ f8325 f3741 1"/>
                              <a:gd name="f10275" fmla="*/ f8326 f3742 1"/>
                              <a:gd name="f10276" fmla="*/ f8327 f3741 1"/>
                              <a:gd name="f10277" fmla="*/ f8328 f3742 1"/>
                              <a:gd name="f10278" fmla="*/ f8329 f3741 1"/>
                              <a:gd name="f10279" fmla="*/ f8330 f3742 1"/>
                              <a:gd name="f10280" fmla="*/ f8331 f3742 1"/>
                              <a:gd name="f10281" fmla="*/ f8332 f3741 1"/>
                              <a:gd name="f10282" fmla="*/ f8333 f3742 1"/>
                              <a:gd name="f10283" fmla="*/ f8334 f3742 1"/>
                              <a:gd name="f10284" fmla="*/ f8335 f3741 1"/>
                              <a:gd name="f10285" fmla="*/ f8336 f3742 1"/>
                              <a:gd name="f10286" fmla="*/ f8337 f3742 1"/>
                              <a:gd name="f10287" fmla="*/ f8338 f3742 1"/>
                              <a:gd name="f10288" fmla="*/ f8339 f3741 1"/>
                              <a:gd name="f10289" fmla="*/ f8340 f3742 1"/>
                              <a:gd name="f10290" fmla="*/ f8341 f3741 1"/>
                              <a:gd name="f10291" fmla="*/ f8342 f3742 1"/>
                              <a:gd name="f10292" fmla="*/ f8343 f3741 1"/>
                              <a:gd name="f10293" fmla="*/ f8344 f3741 1"/>
                              <a:gd name="f10294" fmla="*/ f8345 f3742 1"/>
                              <a:gd name="f10295" fmla="*/ f8346 f3741 1"/>
                              <a:gd name="f10296" fmla="*/ f8347 f3742 1"/>
                              <a:gd name="f10297" fmla="*/ f8348 f3741 1"/>
                              <a:gd name="f10298" fmla="*/ f8349 f3742 1"/>
                              <a:gd name="f10299" fmla="*/ f8350 f3741 1"/>
                              <a:gd name="f10300" fmla="*/ f8351 f3742 1"/>
                              <a:gd name="f10301" fmla="*/ f8352 f3742 1"/>
                              <a:gd name="f10302" fmla="*/ f8353 f3742 1"/>
                              <a:gd name="f10303" fmla="*/ f8354 f3742 1"/>
                              <a:gd name="f10304" fmla="*/ f8355 f3742 1"/>
                              <a:gd name="f10305" fmla="*/ f8356 f3741 1"/>
                              <a:gd name="f10306" fmla="*/ f8357 f3742 1"/>
                              <a:gd name="f10307" fmla="*/ f8358 f3741 1"/>
                              <a:gd name="f10308" fmla="*/ f8359 f3742 1"/>
                              <a:gd name="f10309" fmla="*/ f8360 f3741 1"/>
                              <a:gd name="f10310" fmla="*/ f8361 f3742 1"/>
                              <a:gd name="f10311" fmla="*/ f8362 f3741 1"/>
                              <a:gd name="f10312" fmla="*/ f8363 f3742 1"/>
                              <a:gd name="f10313" fmla="*/ f8364 f3741 1"/>
                              <a:gd name="f10314" fmla="*/ f8365 f3742 1"/>
                              <a:gd name="f10315" fmla="*/ f8366 f3741 1"/>
                              <a:gd name="f10316" fmla="*/ f8367 f3742 1"/>
                              <a:gd name="f10317" fmla="*/ f8368 f3741 1"/>
                              <a:gd name="f10318" fmla="*/ f8369 f3742 1"/>
                              <a:gd name="f10319" fmla="*/ f8370 f3741 1"/>
                              <a:gd name="f10320" fmla="*/ f8371 f3742 1"/>
                              <a:gd name="f10321" fmla="*/ f8372 f3741 1"/>
                              <a:gd name="f10322" fmla="*/ f8373 f3742 1"/>
                              <a:gd name="f10323" fmla="*/ f8374 f3741 1"/>
                              <a:gd name="f10324" fmla="*/ f8375 f3742 1"/>
                              <a:gd name="f10325" fmla="*/ f8376 f3741 1"/>
                              <a:gd name="f10326" fmla="*/ f8377 f3742 1"/>
                              <a:gd name="f10327" fmla="*/ f8378 f3741 1"/>
                              <a:gd name="f10328" fmla="*/ f8379 f3742 1"/>
                              <a:gd name="f10329" fmla="*/ f8380 f3741 1"/>
                              <a:gd name="f10330" fmla="*/ f8381 f3742 1"/>
                              <a:gd name="f10331" fmla="*/ f8382 f3741 1"/>
                              <a:gd name="f10332" fmla="*/ f8383 f3742 1"/>
                              <a:gd name="f10333" fmla="*/ f8384 f3742 1"/>
                              <a:gd name="f10334" fmla="*/ f8385 f3741 1"/>
                              <a:gd name="f10335" fmla="*/ f8386 f3742 1"/>
                              <a:gd name="f10336" fmla="*/ f8387 f3741 1"/>
                              <a:gd name="f10337" fmla="*/ f8388 f3742 1"/>
                              <a:gd name="f10338" fmla="*/ f8389 f3741 1"/>
                              <a:gd name="f10339" fmla="*/ f8390 f3742 1"/>
                              <a:gd name="f10340" fmla="*/ f8391 f3741 1"/>
                              <a:gd name="f10341" fmla="*/ f8392 f3742 1"/>
                              <a:gd name="f10342" fmla="*/ f8393 f3741 1"/>
                              <a:gd name="f10343" fmla="*/ f8394 f3742 1"/>
                              <a:gd name="f10344" fmla="*/ f8395 f3742 1"/>
                              <a:gd name="f10345" fmla="*/ f8396 f3741 1"/>
                              <a:gd name="f10346" fmla="*/ f8397 f3742 1"/>
                              <a:gd name="f10347" fmla="*/ f8398 f3741 1"/>
                              <a:gd name="f10348" fmla="*/ f8399 f3742 1"/>
                              <a:gd name="f10349" fmla="*/ f8400 f3741 1"/>
                              <a:gd name="f10350" fmla="*/ f8401 f3742 1"/>
                              <a:gd name="f10351" fmla="*/ f8402 f3742 1"/>
                              <a:gd name="f10352" fmla="*/ f8403 f3741 1"/>
                              <a:gd name="f10353" fmla="*/ f8404 f3742 1"/>
                              <a:gd name="f10354" fmla="*/ f8405 f3742 1"/>
                              <a:gd name="f10355" fmla="*/ f8406 f3741 1"/>
                              <a:gd name="f10356" fmla="*/ f8407 f3741 1"/>
                              <a:gd name="f10357" fmla="*/ f8408 f3742 1"/>
                              <a:gd name="f10358" fmla="*/ f8409 f3741 1"/>
                              <a:gd name="f10359" fmla="*/ f8410 f3742 1"/>
                              <a:gd name="f10360" fmla="*/ f8411 f3741 1"/>
                              <a:gd name="f10361" fmla="*/ f8412 f3742 1"/>
                              <a:gd name="f10362" fmla="*/ f8413 f3742 1"/>
                              <a:gd name="f10363" fmla="*/ f8414 f3741 1"/>
                              <a:gd name="f10364" fmla="*/ f8415 f3742 1"/>
                              <a:gd name="f10365" fmla="*/ f8416 f3742 1"/>
                              <a:gd name="f10366" fmla="*/ f8417 f3741 1"/>
                              <a:gd name="f10367" fmla="*/ f8418 f3742 1"/>
                              <a:gd name="f10368" fmla="*/ f8419 f3741 1"/>
                              <a:gd name="f10369" fmla="*/ f8420 f3742 1"/>
                              <a:gd name="f10370" fmla="*/ f8421 f3741 1"/>
                              <a:gd name="f10371" fmla="*/ f8422 f3742 1"/>
                              <a:gd name="f10372" fmla="*/ f8423 f3741 1"/>
                              <a:gd name="f10373" fmla="*/ f8424 f3742 1"/>
                              <a:gd name="f10374" fmla="*/ f8425 f3741 1"/>
                              <a:gd name="f10375" fmla="*/ f8426 f3742 1"/>
                              <a:gd name="f10376" fmla="*/ f8427 f3741 1"/>
                              <a:gd name="f10377" fmla="*/ f8428 f3742 1"/>
                              <a:gd name="f10378" fmla="*/ f8429 f3741 1"/>
                              <a:gd name="f10379" fmla="*/ f8430 f3742 1"/>
                              <a:gd name="f10380" fmla="*/ f8431 f3741 1"/>
                              <a:gd name="f10381" fmla="*/ f8432 f3742 1"/>
                              <a:gd name="f10382" fmla="*/ f8433 f3741 1"/>
                              <a:gd name="f10383" fmla="*/ f8434 f3742 1"/>
                              <a:gd name="f10384" fmla="*/ f8435 f3742 1"/>
                              <a:gd name="f10385" fmla="*/ f8436 f3742 1"/>
                              <a:gd name="f10386" fmla="*/ f8437 f3742 1"/>
                              <a:gd name="f10387" fmla="*/ f8438 f3741 1"/>
                              <a:gd name="f10388" fmla="*/ f8439 f3742 1"/>
                              <a:gd name="f10389" fmla="*/ f8440 f3741 1"/>
                              <a:gd name="f10390" fmla="*/ f8441 f3742 1"/>
                              <a:gd name="f10391" fmla="*/ f8442 f3741 1"/>
                              <a:gd name="f10392" fmla="*/ f8443 f3742 1"/>
                              <a:gd name="f10393" fmla="*/ f8444 f3741 1"/>
                              <a:gd name="f10394" fmla="*/ f8445 f3742 1"/>
                              <a:gd name="f10395" fmla="*/ f8446 f3741 1"/>
                              <a:gd name="f10396" fmla="*/ f8447 f3742 1"/>
                              <a:gd name="f10397" fmla="*/ f8448 f3741 1"/>
                              <a:gd name="f10398" fmla="*/ f8449 f3742 1"/>
                              <a:gd name="f10399" fmla="*/ f8450 f3741 1"/>
                              <a:gd name="f10400" fmla="*/ f8451 f3742 1"/>
                              <a:gd name="f10401" fmla="*/ f8452 f3741 1"/>
                              <a:gd name="f10402" fmla="*/ f8453 f3741 1"/>
                              <a:gd name="f10403" fmla="*/ f8454 f3742 1"/>
                              <a:gd name="f10404" fmla="*/ f8455 f3741 1"/>
                              <a:gd name="f10405" fmla="*/ f8456 f3742 1"/>
                              <a:gd name="f10406" fmla="*/ f8457 f3741 1"/>
                              <a:gd name="f10407" fmla="*/ f8458 f3742 1"/>
                              <a:gd name="f10408" fmla="*/ f8459 f3741 1"/>
                              <a:gd name="f10409" fmla="*/ f8460 f3742 1"/>
                              <a:gd name="f10410" fmla="*/ f8461 f3741 1"/>
                              <a:gd name="f10411" fmla="*/ f8462 f3742 1"/>
                              <a:gd name="f10412" fmla="*/ f8463 f3741 1"/>
                              <a:gd name="f10413" fmla="*/ f8464 f3741 1"/>
                              <a:gd name="f10414" fmla="*/ f8465 f3742 1"/>
                              <a:gd name="f10415" fmla="*/ f8466 f3741 1"/>
                              <a:gd name="f10416" fmla="*/ f8467 f3742 1"/>
                              <a:gd name="f10417" fmla="*/ f8468 f3741 1"/>
                              <a:gd name="f10418" fmla="*/ f8469 f3742 1"/>
                              <a:gd name="f10419" fmla="*/ f8470 f3741 1"/>
                              <a:gd name="f10420" fmla="*/ f8471 f3742 1"/>
                              <a:gd name="f10421" fmla="*/ f8472 f3741 1"/>
                              <a:gd name="f10422" fmla="*/ f8473 f3742 1"/>
                              <a:gd name="f10423" fmla="*/ f8474 f3741 1"/>
                              <a:gd name="f10424" fmla="*/ f8475 f3742 1"/>
                              <a:gd name="f10425" fmla="*/ f8476 f3741 1"/>
                              <a:gd name="f10426" fmla="*/ f8477 f3742 1"/>
                              <a:gd name="f10427" fmla="*/ f8478 f3741 1"/>
                              <a:gd name="f10428" fmla="*/ f8479 f3742 1"/>
                              <a:gd name="f10429" fmla="*/ f8480 f3741 1"/>
                              <a:gd name="f10430" fmla="*/ f8481 f3742 1"/>
                              <a:gd name="f10431" fmla="*/ f8482 f3741 1"/>
                              <a:gd name="f10432" fmla="*/ f8483 f3742 1"/>
                              <a:gd name="f10433" fmla="*/ f8484 f3741 1"/>
                              <a:gd name="f10434" fmla="*/ f8485 f3742 1"/>
                              <a:gd name="f10435" fmla="*/ f8486 f3741 1"/>
                              <a:gd name="f10436" fmla="*/ f8487 f3742 1"/>
                              <a:gd name="f10437" fmla="*/ f8488 f3741 1"/>
                              <a:gd name="f10438" fmla="*/ f8489 f3742 1"/>
                              <a:gd name="f10439" fmla="*/ f8490 f3741 1"/>
                              <a:gd name="f10440" fmla="*/ f8491 f3742 1"/>
                              <a:gd name="f10441" fmla="*/ f8492 f3741 1"/>
                              <a:gd name="f10442" fmla="*/ f8493 f3742 1"/>
                              <a:gd name="f10443" fmla="*/ f8494 f3741 1"/>
                              <a:gd name="f10444" fmla="*/ f8495 f3742 1"/>
                              <a:gd name="f10445" fmla="*/ f8496 f3741 1"/>
                              <a:gd name="f10446" fmla="*/ f8497 f3742 1"/>
                              <a:gd name="f10447" fmla="*/ f8498 f3741 1"/>
                              <a:gd name="f10448" fmla="*/ f8499 f3742 1"/>
                              <a:gd name="f10449" fmla="*/ f8500 f3741 1"/>
                              <a:gd name="f10450" fmla="*/ f8501 f3742 1"/>
                              <a:gd name="f10451" fmla="*/ f8502 f3741 1"/>
                              <a:gd name="f10452" fmla="*/ f8503 f3742 1"/>
                              <a:gd name="f10453" fmla="*/ f8504 f3741 1"/>
                              <a:gd name="f10454" fmla="*/ f8505 f3742 1"/>
                              <a:gd name="f10455" fmla="*/ f8506 f3741 1"/>
                              <a:gd name="f10456" fmla="*/ f8507 f3742 1"/>
                              <a:gd name="f10457" fmla="*/ f8508 f3741 1"/>
                              <a:gd name="f10458" fmla="*/ f8509 f3742 1"/>
                              <a:gd name="f10459" fmla="*/ f8510 f3741 1"/>
                              <a:gd name="f10460" fmla="*/ f8511 f3742 1"/>
                              <a:gd name="f10461" fmla="*/ f8512 f3741 1"/>
                              <a:gd name="f10462" fmla="*/ f8513 f3742 1"/>
                              <a:gd name="f10463" fmla="*/ f8514 f3741 1"/>
                              <a:gd name="f10464" fmla="*/ f8515 f3741 1"/>
                              <a:gd name="f10465" fmla="*/ f8516 f3741 1"/>
                              <a:gd name="f10466" fmla="*/ f8517 f3741 1"/>
                              <a:gd name="f10467" fmla="*/ f8518 f3741 1"/>
                              <a:gd name="f10468" fmla="*/ f8519 f3741 1"/>
                              <a:gd name="f10469" fmla="*/ f8520 f3741 1"/>
                              <a:gd name="f10470" fmla="*/ f8521 f3741 1"/>
                              <a:gd name="f10471" fmla="*/ f8522 f3742 1"/>
                              <a:gd name="f10472" fmla="*/ f8523 f3741 1"/>
                              <a:gd name="f10473" fmla="*/ f8524 f3741 1"/>
                              <a:gd name="f10474" fmla="*/ f8525 f3742 1"/>
                              <a:gd name="f10475" fmla="*/ f8526 f3742 1"/>
                              <a:gd name="f10476" fmla="*/ f8527 f3741 1"/>
                              <a:gd name="f10477" fmla="*/ f8528 f3742 1"/>
                              <a:gd name="f10478" fmla="*/ f8529 f3741 1"/>
                              <a:gd name="f10479" fmla="*/ f8530 f3742 1"/>
                              <a:gd name="f10480" fmla="*/ f8531 f3741 1"/>
                              <a:gd name="f10481" fmla="*/ f8532 f3742 1"/>
                              <a:gd name="f10482" fmla="*/ f8533 f3741 1"/>
                              <a:gd name="f10483" fmla="*/ f8534 f3742 1"/>
                              <a:gd name="f10484" fmla="*/ f8535 f3741 1"/>
                              <a:gd name="f10485" fmla="*/ f8536 f3742 1"/>
                              <a:gd name="f10486" fmla="*/ f8537 f3741 1"/>
                              <a:gd name="f10487" fmla="*/ f8538 f3742 1"/>
                              <a:gd name="f10488" fmla="*/ f8539 f3742 1"/>
                              <a:gd name="f10489" fmla="*/ f8540 f3741 1"/>
                              <a:gd name="f10490" fmla="*/ f8541 f3742 1"/>
                              <a:gd name="f10491" fmla="*/ f8542 f3741 1"/>
                              <a:gd name="f10492" fmla="*/ f8543 f3742 1"/>
                              <a:gd name="f10493" fmla="*/ f8544 f3741 1"/>
                              <a:gd name="f10494" fmla="*/ f8545 f3742 1"/>
                              <a:gd name="f10495" fmla="*/ f8546 f3741 1"/>
                              <a:gd name="f10496" fmla="*/ f8547 f3742 1"/>
                              <a:gd name="f10497" fmla="*/ f8548 f3741 1"/>
                              <a:gd name="f10498" fmla="*/ f8549 f3742 1"/>
                              <a:gd name="f10499" fmla="*/ f8550 f3741 1"/>
                              <a:gd name="f10500" fmla="*/ f8551 f3742 1"/>
                              <a:gd name="f10501" fmla="*/ f8552 f3741 1"/>
                              <a:gd name="f10502" fmla="*/ f8553 f3742 1"/>
                              <a:gd name="f10503" fmla="*/ f8554 f3741 1"/>
                              <a:gd name="f10504" fmla="*/ f8555 f3742 1"/>
                              <a:gd name="f10505" fmla="*/ f8556 f3741 1"/>
                              <a:gd name="f10506" fmla="*/ f8557 f3742 1"/>
                              <a:gd name="f10507" fmla="*/ f8558 f3741 1"/>
                              <a:gd name="f10508" fmla="*/ f8559 f3742 1"/>
                              <a:gd name="f10509" fmla="*/ f8560 f3741 1"/>
                              <a:gd name="f10510" fmla="*/ f8561 f3742 1"/>
                              <a:gd name="f10511" fmla="*/ f8562 f3741 1"/>
                              <a:gd name="f10512" fmla="*/ f8563 f3742 1"/>
                              <a:gd name="f10513" fmla="*/ f8564 f3741 1"/>
                              <a:gd name="f10514" fmla="*/ f8565 f3742 1"/>
                              <a:gd name="f10515" fmla="*/ f8566 f3741 1"/>
                              <a:gd name="f10516" fmla="*/ f8567 f3742 1"/>
                              <a:gd name="f10517" fmla="*/ f8568 f3741 1"/>
                              <a:gd name="f10518" fmla="*/ f8569 f3742 1"/>
                              <a:gd name="f10519" fmla="*/ f8570 f3741 1"/>
                              <a:gd name="f10520" fmla="*/ f8571 f3742 1"/>
                              <a:gd name="f10521" fmla="*/ f8572 f3742 1"/>
                              <a:gd name="f10522" fmla="*/ f8573 f3741 1"/>
                              <a:gd name="f10523" fmla="*/ f8574 f3742 1"/>
                              <a:gd name="f10524" fmla="*/ f8575 f3741 1"/>
                              <a:gd name="f10525" fmla="*/ f8576 f3742 1"/>
                              <a:gd name="f10526" fmla="*/ f8577 f3741 1"/>
                              <a:gd name="f10527" fmla="*/ f8578 f3742 1"/>
                              <a:gd name="f10528" fmla="*/ f8579 f3741 1"/>
                              <a:gd name="f10529" fmla="*/ f8580 f3742 1"/>
                              <a:gd name="f10530" fmla="*/ f8581 f3741 1"/>
                              <a:gd name="f10531" fmla="*/ f8582 f3742 1"/>
                              <a:gd name="f10532" fmla="*/ f8583 f3741 1"/>
                              <a:gd name="f10533" fmla="*/ f8584 f3742 1"/>
                              <a:gd name="f10534" fmla="*/ f8585 f3741 1"/>
                              <a:gd name="f10535" fmla="*/ f8586 f3742 1"/>
                              <a:gd name="f10536" fmla="*/ f8587 f3741 1"/>
                              <a:gd name="f10537" fmla="*/ f8588 f3742 1"/>
                              <a:gd name="f10538" fmla="*/ f8589 f3741 1"/>
                              <a:gd name="f10539" fmla="*/ f8590 f3742 1"/>
                              <a:gd name="f10540" fmla="*/ f8591 f3741 1"/>
                              <a:gd name="f10541" fmla="*/ f8592 f3741 1"/>
                              <a:gd name="f10542" fmla="*/ f8593 f3742 1"/>
                              <a:gd name="f10543" fmla="*/ f8594 f3741 1"/>
                              <a:gd name="f10544" fmla="*/ f8595 f3742 1"/>
                              <a:gd name="f10545" fmla="*/ f8596 f3741 1"/>
                              <a:gd name="f10546" fmla="*/ f8597 f3742 1"/>
                              <a:gd name="f10547" fmla="*/ f8598 f3741 1"/>
                              <a:gd name="f10548" fmla="*/ f8599 f3742 1"/>
                              <a:gd name="f10549" fmla="*/ f8600 f3741 1"/>
                              <a:gd name="f10550" fmla="*/ f8601 f3742 1"/>
                              <a:gd name="f10551" fmla="*/ f8602 f3741 1"/>
                              <a:gd name="f10552" fmla="*/ f8603 f3742 1"/>
                              <a:gd name="f10553" fmla="*/ f8604 f3741 1"/>
                              <a:gd name="f10554" fmla="*/ f8605 f3742 1"/>
                              <a:gd name="f10555" fmla="*/ f8606 f3741 1"/>
                              <a:gd name="f10556" fmla="*/ f8607 f3742 1"/>
                              <a:gd name="f10557" fmla="*/ f8608 f3742 1"/>
                              <a:gd name="f10558" fmla="*/ f8609 f3741 1"/>
                              <a:gd name="f10559" fmla="*/ f8610 f3742 1"/>
                              <a:gd name="f10560" fmla="*/ f8611 f3741 1"/>
                              <a:gd name="f10561" fmla="*/ f8612 f3742 1"/>
                              <a:gd name="f10562" fmla="*/ f8613 f3741 1"/>
                              <a:gd name="f10563" fmla="*/ f8614 f3742 1"/>
                              <a:gd name="f10564" fmla="*/ f8615 f3741 1"/>
                              <a:gd name="f10565" fmla="*/ f8616 f3742 1"/>
                              <a:gd name="f10566" fmla="*/ f8617 f3741 1"/>
                              <a:gd name="f10567" fmla="*/ f8618 f3742 1"/>
                              <a:gd name="f10568" fmla="*/ f8619 f3741 1"/>
                              <a:gd name="f10569" fmla="*/ f8620 f3742 1"/>
                              <a:gd name="f10570" fmla="*/ f8621 f3741 1"/>
                              <a:gd name="f10571" fmla="*/ f8622 f3742 1"/>
                              <a:gd name="f10572" fmla="*/ f8623 f3741 1"/>
                              <a:gd name="f10573" fmla="*/ f8624 f3742 1"/>
                              <a:gd name="f10574" fmla="*/ f8625 f3741 1"/>
                              <a:gd name="f10575" fmla="*/ f8626 f3742 1"/>
                              <a:gd name="f10576" fmla="*/ f8627 f3741 1"/>
                              <a:gd name="f10577" fmla="*/ f8628 f3742 1"/>
                              <a:gd name="f10578" fmla="*/ f8629 f3741 1"/>
                              <a:gd name="f10579" fmla="*/ f8630 f3742 1"/>
                              <a:gd name="f10580" fmla="*/ f8631 f3741 1"/>
                              <a:gd name="f10581" fmla="*/ f8632 f3742 1"/>
                              <a:gd name="f10582" fmla="*/ f8633 f3741 1"/>
                              <a:gd name="f10583" fmla="*/ f8634 f3742 1"/>
                              <a:gd name="f10584" fmla="*/ f8635 f3741 1"/>
                              <a:gd name="f10585" fmla="*/ f8636 f3742 1"/>
                              <a:gd name="f10586" fmla="*/ f8637 f3741 1"/>
                              <a:gd name="f10587" fmla="*/ f8638 f3742 1"/>
                              <a:gd name="f10588" fmla="*/ f8639 f3741 1"/>
                              <a:gd name="f10589" fmla="*/ f8640 f3742 1"/>
                              <a:gd name="f10590" fmla="*/ f8641 f3741 1"/>
                              <a:gd name="f10591" fmla="*/ f8642 f3742 1"/>
                              <a:gd name="f10592" fmla="*/ f8643 f3741 1"/>
                              <a:gd name="f10593" fmla="*/ f8644 f3742 1"/>
                              <a:gd name="f10594" fmla="*/ f8645 f3741 1"/>
                              <a:gd name="f10595" fmla="*/ f8646 f3742 1"/>
                              <a:gd name="f10596" fmla="*/ f8647 f3741 1"/>
                              <a:gd name="f10597" fmla="*/ f8648 f3742 1"/>
                              <a:gd name="f10598" fmla="*/ f8649 f3741 1"/>
                              <a:gd name="f10599" fmla="*/ f8650 f3742 1"/>
                              <a:gd name="f10600" fmla="*/ f8651 f3741 1"/>
                              <a:gd name="f10601" fmla="*/ f8652 f3742 1"/>
                              <a:gd name="f10602" fmla="*/ f8653 f3741 1"/>
                              <a:gd name="f10603" fmla="*/ f8654 f3742 1"/>
                              <a:gd name="f10604" fmla="*/ f8655 f3741 1"/>
                              <a:gd name="f10605" fmla="*/ f8656 f3742 1"/>
                              <a:gd name="f10606" fmla="*/ f8657 f3741 1"/>
                              <a:gd name="f10607" fmla="*/ f8658 f3742 1"/>
                              <a:gd name="f10608" fmla="*/ f8659 f3741 1"/>
                              <a:gd name="f10609" fmla="*/ f8660 f3742 1"/>
                              <a:gd name="f10610" fmla="*/ f8661 f3741 1"/>
                              <a:gd name="f10611" fmla="*/ f8662 f3742 1"/>
                              <a:gd name="f10612" fmla="*/ f8663 f3741 1"/>
                              <a:gd name="f10613" fmla="*/ f8664 f3742 1"/>
                              <a:gd name="f10614" fmla="*/ f8665 f3741 1"/>
                              <a:gd name="f10615" fmla="*/ f8666 f3742 1"/>
                              <a:gd name="f10616" fmla="*/ f8667 f3741 1"/>
                              <a:gd name="f10617" fmla="*/ f8668 f3742 1"/>
                              <a:gd name="f10618" fmla="*/ f8669 f3741 1"/>
                              <a:gd name="f10619" fmla="*/ f8670 f3742 1"/>
                              <a:gd name="f10620" fmla="*/ f8671 f3741 1"/>
                              <a:gd name="f10621" fmla="*/ f8672 f3742 1"/>
                              <a:gd name="f10622" fmla="*/ f8673 f3742 1"/>
                              <a:gd name="f10623" fmla="*/ f8674 f3741 1"/>
                              <a:gd name="f10624" fmla="*/ f8675 f3742 1"/>
                              <a:gd name="f10625" fmla="*/ f8676 f3741 1"/>
                              <a:gd name="f10626" fmla="*/ f8677 f3742 1"/>
                              <a:gd name="f10627" fmla="*/ f8678 f3741 1"/>
                              <a:gd name="f10628" fmla="*/ f8679 f3742 1"/>
                              <a:gd name="f10629" fmla="*/ f8680 f3741 1"/>
                              <a:gd name="f10630" fmla="*/ f8681 f3742 1"/>
                              <a:gd name="f10631" fmla="*/ f8682 f3741 1"/>
                              <a:gd name="f10632" fmla="*/ f8683 f3742 1"/>
                              <a:gd name="f10633" fmla="*/ f8684 f3741 1"/>
                              <a:gd name="f10634" fmla="*/ f8685 f3742 1"/>
                              <a:gd name="f10635" fmla="*/ f8686 f3741 1"/>
                              <a:gd name="f10636" fmla="*/ f8687 f3742 1"/>
                              <a:gd name="f10637" fmla="*/ f8688 f3741 1"/>
                              <a:gd name="f10638" fmla="*/ f8689 f3742 1"/>
                              <a:gd name="f10639" fmla="*/ f8690 f3741 1"/>
                              <a:gd name="f10640" fmla="*/ f8691 f3742 1"/>
                              <a:gd name="f10641" fmla="*/ f8692 f3741 1"/>
                              <a:gd name="f10642" fmla="*/ f8693 f3742 1"/>
                              <a:gd name="f10643" fmla="*/ f8694 f3741 1"/>
                              <a:gd name="f10644" fmla="*/ f8695 f3742 1"/>
                              <a:gd name="f10645" fmla="*/ f8696 f3741 1"/>
                              <a:gd name="f10646" fmla="*/ f8697 f3742 1"/>
                              <a:gd name="f10647" fmla="*/ f8698 f3741 1"/>
                              <a:gd name="f10648" fmla="*/ f8699 f3742 1"/>
                              <a:gd name="f10649" fmla="*/ f8700 f3741 1"/>
                              <a:gd name="f10650" fmla="*/ f8701 f3742 1"/>
                              <a:gd name="f10651" fmla="*/ f8702 f3741 1"/>
                              <a:gd name="f10652" fmla="*/ f8703 f3742 1"/>
                              <a:gd name="f10653" fmla="*/ f8704 f3741 1"/>
                              <a:gd name="f10654" fmla="*/ f8705 f3742 1"/>
                              <a:gd name="f10655" fmla="*/ f8706 f3741 1"/>
                              <a:gd name="f10656" fmla="*/ f8707 f3742 1"/>
                              <a:gd name="f10657" fmla="*/ f8708 f3741 1"/>
                              <a:gd name="f10658" fmla="*/ f8709 f3742 1"/>
                              <a:gd name="f10659" fmla="*/ f8710 f3741 1"/>
                              <a:gd name="f10660" fmla="*/ f8711 f3742 1"/>
                              <a:gd name="f10661" fmla="*/ f8712 f3741 1"/>
                              <a:gd name="f10662" fmla="*/ f8713 f3741 1"/>
                              <a:gd name="f10663" fmla="*/ f8714 f3742 1"/>
                              <a:gd name="f10664" fmla="*/ f8715 f3741 1"/>
                              <a:gd name="f10665" fmla="*/ f8716 f3742 1"/>
                              <a:gd name="f10666" fmla="*/ f8717 f3741 1"/>
                              <a:gd name="f10667" fmla="*/ f8718 f3742 1"/>
                              <a:gd name="f10668" fmla="*/ f8719 f3741 1"/>
                              <a:gd name="f10669" fmla="*/ f8720 f3742 1"/>
                              <a:gd name="f10670" fmla="*/ f8721 f3741 1"/>
                              <a:gd name="f10671" fmla="*/ f8722 f3742 1"/>
                              <a:gd name="f10672" fmla="*/ f8723 f3741 1"/>
                              <a:gd name="f10673" fmla="*/ f8724 f3742 1"/>
                              <a:gd name="f10674" fmla="*/ f8725 f3741 1"/>
                              <a:gd name="f10675" fmla="*/ f8726 f3742 1"/>
                              <a:gd name="f10676" fmla="*/ f8727 f3741 1"/>
                              <a:gd name="f10677" fmla="*/ f8728 f3742 1"/>
                              <a:gd name="f10678" fmla="*/ f8729 f3741 1"/>
                              <a:gd name="f10679" fmla="*/ f8730 f3742 1"/>
                              <a:gd name="f10680" fmla="*/ f8731 f3741 1"/>
                              <a:gd name="f10681" fmla="*/ f8732 f3742 1"/>
                              <a:gd name="f10682" fmla="*/ f8733 f3741 1"/>
                              <a:gd name="f10683" fmla="*/ f8734 f3742 1"/>
                              <a:gd name="f10684" fmla="*/ f8735 f3741 1"/>
                              <a:gd name="f10685" fmla="*/ f8736 f3742 1"/>
                              <a:gd name="f10686" fmla="*/ f8737 f3741 1"/>
                              <a:gd name="f10687" fmla="*/ f8738 f3742 1"/>
                              <a:gd name="f10688" fmla="*/ f8739 f3741 1"/>
                              <a:gd name="f10689" fmla="*/ f8740 f3742 1"/>
                              <a:gd name="f10690" fmla="*/ f8741 f3741 1"/>
                              <a:gd name="f10691" fmla="*/ f8742 f3742 1"/>
                              <a:gd name="f10692" fmla="*/ f8743 f3741 1"/>
                              <a:gd name="f10693" fmla="*/ f8744 f3742 1"/>
                              <a:gd name="f10694" fmla="*/ f8745 f3741 1"/>
                              <a:gd name="f10695" fmla="*/ f8746 f3741 1"/>
                              <a:gd name="f10696" fmla="*/ f8747 f3742 1"/>
                              <a:gd name="f10697" fmla="*/ f8748 f3741 1"/>
                              <a:gd name="f10698" fmla="*/ f8749 f3742 1"/>
                              <a:gd name="f10699" fmla="*/ f8750 f3741 1"/>
                              <a:gd name="f10700" fmla="*/ f8751 f3742 1"/>
                              <a:gd name="f10701" fmla="*/ f8752 f3742 1"/>
                              <a:gd name="f10702" fmla="*/ f8753 f3741 1"/>
                              <a:gd name="f10703" fmla="*/ f8754 f3742 1"/>
                              <a:gd name="f10704" fmla="*/ f8755 f3741 1"/>
                              <a:gd name="f10705" fmla="*/ f8756 f3742 1"/>
                              <a:gd name="f10706" fmla="*/ f8757 f3741 1"/>
                              <a:gd name="f10707" fmla="*/ f8758 f3741 1"/>
                              <a:gd name="f10708" fmla="*/ f8759 f3742 1"/>
                              <a:gd name="f10709" fmla="*/ f8760 f3741 1"/>
                              <a:gd name="f10710" fmla="*/ f8761 f3742 1"/>
                              <a:gd name="f10711" fmla="*/ f8762 f3741 1"/>
                              <a:gd name="f10712" fmla="*/ f8763 f3742 1"/>
                              <a:gd name="f10713" fmla="*/ f8764 f3741 1"/>
                              <a:gd name="f10714" fmla="*/ f8765 f3742 1"/>
                              <a:gd name="f10715" fmla="*/ f8766 f3741 1"/>
                              <a:gd name="f10716" fmla="*/ f8767 f3742 1"/>
                              <a:gd name="f10717" fmla="*/ f8768 f3741 1"/>
                              <a:gd name="f10718" fmla="*/ f8769 f3742 1"/>
                              <a:gd name="f10719" fmla="*/ f8770 f3741 1"/>
                              <a:gd name="f10720" fmla="*/ f8771 f3742 1"/>
                              <a:gd name="f10721" fmla="*/ f8772 f3741 1"/>
                              <a:gd name="f10722" fmla="*/ f8773 f3742 1"/>
                              <a:gd name="f10723" fmla="*/ f8774 f3741 1"/>
                              <a:gd name="f10724" fmla="*/ f8775 f3742 1"/>
                              <a:gd name="f10725" fmla="*/ f8776 f3741 1"/>
                              <a:gd name="f10726" fmla="*/ f8777 f3742 1"/>
                              <a:gd name="f10727" fmla="*/ f8778 f3741 1"/>
                              <a:gd name="f10728" fmla="*/ f8779 f3742 1"/>
                              <a:gd name="f10729" fmla="*/ f8780 f3741 1"/>
                              <a:gd name="f10730" fmla="*/ f8781 f3742 1"/>
                              <a:gd name="f10731" fmla="*/ f8782 f3741 1"/>
                              <a:gd name="f10732" fmla="*/ f8783 f3742 1"/>
                              <a:gd name="f10733" fmla="*/ f8784 f3741 1"/>
                              <a:gd name="f10734" fmla="*/ f8785 f3742 1"/>
                              <a:gd name="f10735" fmla="*/ f8786 f3741 1"/>
                              <a:gd name="f10736" fmla="*/ f8787 f3741 1"/>
                              <a:gd name="f10737" fmla="*/ f8788 f3741 1"/>
                              <a:gd name="f10738" fmla="*/ f8789 f3742 1"/>
                              <a:gd name="f10739" fmla="*/ f8790 f3741 1"/>
                              <a:gd name="f10740" fmla="*/ f8791 f3741 1"/>
                              <a:gd name="f10741" fmla="*/ f8792 f3742 1"/>
                              <a:gd name="f10742" fmla="*/ f8793 f3741 1"/>
                              <a:gd name="f10743" fmla="*/ f8794 f3742 1"/>
                              <a:gd name="f10744" fmla="*/ f8795 f3741 1"/>
                              <a:gd name="f10745" fmla="*/ f8796 f3742 1"/>
                              <a:gd name="f10746" fmla="*/ f8797 f3741 1"/>
                              <a:gd name="f10747" fmla="*/ f8798 f3742 1"/>
                              <a:gd name="f10748" fmla="*/ f8799 f3741 1"/>
                              <a:gd name="f10749" fmla="*/ f8800 f3742 1"/>
                              <a:gd name="f10750" fmla="*/ f8801 f3741 1"/>
                              <a:gd name="f10751" fmla="*/ f8802 f3742 1"/>
                              <a:gd name="f10752" fmla="*/ f8803 f3742 1"/>
                              <a:gd name="f10753" fmla="*/ f8804 f3741 1"/>
                              <a:gd name="f10754" fmla="*/ f8805 f3742 1"/>
                              <a:gd name="f10755" fmla="*/ f8806 f3742 1"/>
                              <a:gd name="f10756" fmla="*/ f8807 f3741 1"/>
                              <a:gd name="f10757" fmla="*/ f8808 f3742 1"/>
                              <a:gd name="f10758" fmla="*/ f8809 f3741 1"/>
                              <a:gd name="f10759" fmla="*/ f8810 f3741 1"/>
                              <a:gd name="f10760" fmla="*/ f8811 f3742 1"/>
                              <a:gd name="f10761" fmla="*/ f8812 f3741 1"/>
                              <a:gd name="f10762" fmla="*/ f8813 f3741 1"/>
                              <a:gd name="f10763" fmla="*/ f8814 f3741 1"/>
                              <a:gd name="f10764" fmla="*/ f8815 f3742 1"/>
                              <a:gd name="f10765" fmla="*/ f8816 f3741 1"/>
                              <a:gd name="f10766" fmla="*/ f8817 f3742 1"/>
                              <a:gd name="f10767" fmla="*/ f8818 f3742 1"/>
                              <a:gd name="f10768" fmla="*/ f8819 f3741 1"/>
                              <a:gd name="f10769" fmla="*/ f8820 f3741 1"/>
                              <a:gd name="f10770" fmla="*/ f8821 f3741 1"/>
                              <a:gd name="f10771" fmla="*/ f8822 f3742 1"/>
                              <a:gd name="f10772" fmla="*/ f8823 f3741 1"/>
                              <a:gd name="f10773" fmla="*/ f8824 f3742 1"/>
                              <a:gd name="f10774" fmla="*/ f8825 f3741 1"/>
                              <a:gd name="f10775" fmla="*/ f8826 f3742 1"/>
                              <a:gd name="f10776" fmla="*/ f8827 f3741 1"/>
                              <a:gd name="f10777" fmla="*/ f8828 f3742 1"/>
                              <a:gd name="f10778" fmla="*/ f8829 f3741 1"/>
                              <a:gd name="f10779" fmla="*/ f8830 f3742 1"/>
                              <a:gd name="f10780" fmla="*/ f8831 f3741 1"/>
                              <a:gd name="f10781" fmla="*/ f8832 f3742 1"/>
                              <a:gd name="f10782" fmla="*/ f8833 f3741 1"/>
                              <a:gd name="f10783" fmla="*/ f8834 f3742 1"/>
                              <a:gd name="f10784" fmla="*/ f8835 f3741 1"/>
                              <a:gd name="f10785" fmla="*/ f8836 f3742 1"/>
                              <a:gd name="f10786" fmla="*/ f8837 f3741 1"/>
                              <a:gd name="f10787" fmla="*/ f8838 f3742 1"/>
                              <a:gd name="f10788" fmla="*/ f8839 f3741 1"/>
                              <a:gd name="f10789" fmla="*/ f8840 f3742 1"/>
                              <a:gd name="f10790" fmla="*/ f8841 f3741 1"/>
                              <a:gd name="f10791" fmla="*/ f8842 f3742 1"/>
                              <a:gd name="f10792" fmla="*/ f8843 f3742 1"/>
                              <a:gd name="f10793" fmla="*/ f8844 f3742 1"/>
                              <a:gd name="f10794" fmla="*/ f8845 f3741 1"/>
                              <a:gd name="f10795" fmla="*/ f8846 f3741 1"/>
                              <a:gd name="f10796" fmla="*/ f8847 f3742 1"/>
                              <a:gd name="f10797" fmla="*/ f8848 f3741 1"/>
                              <a:gd name="f10798" fmla="*/ f8849 f3742 1"/>
                              <a:gd name="f10799" fmla="*/ f8850 f3741 1"/>
                              <a:gd name="f10800" fmla="*/ f8851 f3742 1"/>
                              <a:gd name="f10801" fmla="*/ f8852 f3741 1"/>
                              <a:gd name="f10802" fmla="*/ f8853 f3742 1"/>
                              <a:gd name="f10803" fmla="*/ f8854 f3741 1"/>
                              <a:gd name="f10804" fmla="*/ f8855 f3741 1"/>
                              <a:gd name="f10805" fmla="*/ f8856 f3741 1"/>
                              <a:gd name="f10806" fmla="*/ f8857 f3741 1"/>
                              <a:gd name="f10807" fmla="*/ f8858 f3742 1"/>
                              <a:gd name="f10808" fmla="*/ f8859 f3741 1"/>
                              <a:gd name="f10809" fmla="*/ f8860 f3742 1"/>
                              <a:gd name="f10810" fmla="*/ f8861 f3741 1"/>
                              <a:gd name="f10811" fmla="*/ f8862 f3741 1"/>
                              <a:gd name="f10812" fmla="*/ f8863 f3741 1"/>
                              <a:gd name="f10813" fmla="*/ f8864 f3742 1"/>
                              <a:gd name="f10814" fmla="*/ f8865 f3741 1"/>
                              <a:gd name="f10815" fmla="*/ f8866 f3742 1"/>
                              <a:gd name="f10816" fmla="*/ f8867 f3741 1"/>
                              <a:gd name="f10817" fmla="*/ f8868 f3741 1"/>
                              <a:gd name="f10818" fmla="*/ f8869 f3742 1"/>
                              <a:gd name="f10819" fmla="*/ f8870 f3741 1"/>
                              <a:gd name="f10820" fmla="*/ f8871 f3742 1"/>
                              <a:gd name="f10821" fmla="*/ f8872 f3741 1"/>
                              <a:gd name="f10822" fmla="*/ f8873 f3742 1"/>
                              <a:gd name="f10823" fmla="*/ f8874 f3741 1"/>
                              <a:gd name="f10824" fmla="*/ f8875 f3742 1"/>
                              <a:gd name="f10825" fmla="*/ f8876 f3741 1"/>
                              <a:gd name="f10826" fmla="*/ f8877 f3742 1"/>
                              <a:gd name="f10827" fmla="*/ f8878 f3741 1"/>
                              <a:gd name="f10828" fmla="*/ f8879 f3742 1"/>
                              <a:gd name="f10829" fmla="*/ f8880 f3741 1"/>
                              <a:gd name="f10830" fmla="*/ f8881 f3742 1"/>
                              <a:gd name="f10831" fmla="*/ f8882 f3742 1"/>
                              <a:gd name="f10832" fmla="*/ f8883 f3741 1"/>
                              <a:gd name="f10833" fmla="*/ f8884 f3742 1"/>
                              <a:gd name="f10834" fmla="*/ f8885 f3741 1"/>
                              <a:gd name="f10835" fmla="*/ f8886 f3742 1"/>
                              <a:gd name="f10836" fmla="*/ f8887 f3741 1"/>
                              <a:gd name="f10837" fmla="*/ f8888 f3742 1"/>
                              <a:gd name="f10838" fmla="*/ f8889 f3741 1"/>
                              <a:gd name="f10839" fmla="*/ f8890 f3742 1"/>
                              <a:gd name="f10840" fmla="*/ f8891 f3741 1"/>
                              <a:gd name="f10841" fmla="*/ f8892 f3742 1"/>
                              <a:gd name="f10842" fmla="*/ f8893 f3741 1"/>
                              <a:gd name="f10843" fmla="*/ f8894 f3742 1"/>
                              <a:gd name="f10844" fmla="*/ f8895 f3742 1"/>
                              <a:gd name="f10845" fmla="*/ f8896 f3741 1"/>
                              <a:gd name="f10846" fmla="*/ f8897 f3742 1"/>
                              <a:gd name="f10847" fmla="*/ f8898 f3741 1"/>
                              <a:gd name="f10848" fmla="*/ f8899 f3742 1"/>
                              <a:gd name="f10849" fmla="*/ f8900 f3741 1"/>
                              <a:gd name="f10850" fmla="*/ f8901 f3742 1"/>
                              <a:gd name="f10851" fmla="*/ f8902 f3741 1"/>
                              <a:gd name="f10852" fmla="*/ f8903 f3741 1"/>
                              <a:gd name="f10853" fmla="*/ f8904 f3742 1"/>
                              <a:gd name="f10854" fmla="*/ f8905 f3741 1"/>
                              <a:gd name="f10855" fmla="*/ f8906 f3742 1"/>
                              <a:gd name="f10856" fmla="*/ f8907 f3741 1"/>
                              <a:gd name="f10857" fmla="*/ f8908 f3742 1"/>
                              <a:gd name="f10858" fmla="*/ f8909 f3741 1"/>
                              <a:gd name="f10859" fmla="*/ f8910 f3742 1"/>
                              <a:gd name="f10860" fmla="*/ f8911 f3741 1"/>
                              <a:gd name="f10861" fmla="*/ f8912 f3742 1"/>
                              <a:gd name="f10862" fmla="*/ f8913 f3741 1"/>
                              <a:gd name="f10863" fmla="*/ f8914 f3742 1"/>
                              <a:gd name="f10864" fmla="*/ f8915 f3741 1"/>
                              <a:gd name="f10865" fmla="*/ f8916 f3742 1"/>
                              <a:gd name="f10866" fmla="*/ f8917 f3741 1"/>
                              <a:gd name="f10867" fmla="*/ f8918 f3742 1"/>
                              <a:gd name="f10868" fmla="*/ f8919 f3741 1"/>
                              <a:gd name="f10869" fmla="*/ f8920 f3742 1"/>
                              <a:gd name="f10870" fmla="*/ f8921 f3741 1"/>
                              <a:gd name="f10871" fmla="*/ f8922 f3742 1"/>
                              <a:gd name="f10872" fmla="*/ f8923 f3741 1"/>
                              <a:gd name="f10873" fmla="*/ f8924 f3742 1"/>
                              <a:gd name="f10874" fmla="*/ f8925 f3741 1"/>
                              <a:gd name="f10875" fmla="*/ f8926 f3742 1"/>
                              <a:gd name="f10876" fmla="*/ f8927 f3741 1"/>
                              <a:gd name="f10877" fmla="*/ f8928 f3742 1"/>
                              <a:gd name="f10878" fmla="*/ f8929 f3742 1"/>
                              <a:gd name="f10879" fmla="*/ f8930 f3741 1"/>
                              <a:gd name="f10880" fmla="*/ f8931 f3742 1"/>
                              <a:gd name="f10881" fmla="*/ f8932 f3741 1"/>
                              <a:gd name="f10882" fmla="*/ f8933 f3742 1"/>
                              <a:gd name="f10883" fmla="*/ f8934 f3741 1"/>
                              <a:gd name="f10884" fmla="*/ f8935 f3742 1"/>
                              <a:gd name="f10885" fmla="*/ f8936 f3741 1"/>
                              <a:gd name="f10886" fmla="*/ f8937 f3741 1"/>
                              <a:gd name="f10887" fmla="*/ f8938 f3742 1"/>
                              <a:gd name="f10888" fmla="*/ f8939 f3741 1"/>
                              <a:gd name="f10889" fmla="*/ f8940 f3742 1"/>
                              <a:gd name="f10890" fmla="*/ f8941 f3741 1"/>
                              <a:gd name="f10891" fmla="*/ f8942 f3741 1"/>
                              <a:gd name="f10892" fmla="*/ f8943 f3742 1"/>
                              <a:gd name="f10893" fmla="*/ f8944 f3741 1"/>
                              <a:gd name="f10894" fmla="*/ f8945 f3741 1"/>
                              <a:gd name="f10895" fmla="*/ f8946 f3742 1"/>
                              <a:gd name="f10896" fmla="*/ f8947 f3741 1"/>
                              <a:gd name="f10897" fmla="*/ f8948 f3742 1"/>
                              <a:gd name="f10898" fmla="*/ f8949 f3741 1"/>
                              <a:gd name="f10899" fmla="*/ f8950 f3742 1"/>
                              <a:gd name="f10900" fmla="*/ f8951 f3742 1"/>
                              <a:gd name="f10901" fmla="*/ f8952 f3741 1"/>
                              <a:gd name="f10902" fmla="*/ f8953 f3742 1"/>
                              <a:gd name="f10903" fmla="*/ f8954 f3742 1"/>
                              <a:gd name="f10904" fmla="*/ f8955 f3742 1"/>
                              <a:gd name="f10905" fmla="*/ f8956 f3742 1"/>
                              <a:gd name="f10906" fmla="*/ f8957 f3742 1"/>
                              <a:gd name="f10907" fmla="*/ f8958 f3742 1"/>
                              <a:gd name="f10908" fmla="*/ f8959 f3741 1"/>
                              <a:gd name="f10909" fmla="*/ f8960 f3742 1"/>
                              <a:gd name="f10910" fmla="*/ f8961 f3741 1"/>
                              <a:gd name="f10911" fmla="*/ f8962 f3742 1"/>
                              <a:gd name="f10912" fmla="*/ f8963 f3741 1"/>
                              <a:gd name="f10913" fmla="*/ f8964 f3742 1"/>
                              <a:gd name="f10914" fmla="*/ f8965 f3741 1"/>
                              <a:gd name="f10915" fmla="*/ f8966 f3742 1"/>
                              <a:gd name="f10916" fmla="*/ f8967 f3742 1"/>
                              <a:gd name="f10917" fmla="*/ f8968 f3741 1"/>
                              <a:gd name="f10918" fmla="*/ f8969 f3742 1"/>
                              <a:gd name="f10919" fmla="*/ f8970 f3741 1"/>
                              <a:gd name="f10920" fmla="*/ f8971 f3742 1"/>
                              <a:gd name="f10921" fmla="*/ f8972 f3741 1"/>
                              <a:gd name="f10922" fmla="*/ f8973 f3741 1"/>
                              <a:gd name="f10923" fmla="*/ f8974 f3742 1"/>
                              <a:gd name="f10924" fmla="*/ f8975 f3741 1"/>
                              <a:gd name="f10925" fmla="*/ f8976 f3742 1"/>
                              <a:gd name="f10926" fmla="*/ f8977 f3742 1"/>
                              <a:gd name="f10927" fmla="*/ f8978 f3742 1"/>
                              <a:gd name="f10928" fmla="*/ f8979 f3741 1"/>
                              <a:gd name="f10929" fmla="*/ f8980 f3742 1"/>
                              <a:gd name="f10930" fmla="*/ f8981 f3741 1"/>
                              <a:gd name="f10931" fmla="*/ f8982 f3742 1"/>
                              <a:gd name="f10932" fmla="*/ f8983 f3741 1"/>
                              <a:gd name="f10933" fmla="*/ f8984 f3742 1"/>
                              <a:gd name="f10934" fmla="*/ f8985 f3741 1"/>
                              <a:gd name="f10935" fmla="*/ f8986 f3742 1"/>
                              <a:gd name="f10936" fmla="*/ f8987 f3741 1"/>
                              <a:gd name="f10937" fmla="*/ f8988 f3742 1"/>
                              <a:gd name="f10938" fmla="*/ f8989 f3742 1"/>
                              <a:gd name="f10939" fmla="*/ f8990 f3741 1"/>
                              <a:gd name="f10940" fmla="*/ f8991 f3742 1"/>
                              <a:gd name="f10941" fmla="*/ f8992 f3741 1"/>
                              <a:gd name="f10942" fmla="*/ f8993 f3742 1"/>
                              <a:gd name="f10943" fmla="*/ f8994 f3741 1"/>
                              <a:gd name="f10944" fmla="*/ f8995 f3742 1"/>
                              <a:gd name="f10945" fmla="*/ f8996 f3741 1"/>
                              <a:gd name="f10946" fmla="*/ f8997 f3742 1"/>
                              <a:gd name="f10947" fmla="*/ f8998 f3741 1"/>
                              <a:gd name="f10948" fmla="*/ f8999 f3741 1"/>
                              <a:gd name="f10949" fmla="*/ f9000 f3742 1"/>
                              <a:gd name="f10950" fmla="*/ f9001 f3741 1"/>
                              <a:gd name="f10951" fmla="*/ f9002 f3742 1"/>
                              <a:gd name="f10952" fmla="*/ f9003 f3741 1"/>
                              <a:gd name="f10953" fmla="*/ f9004 f3742 1"/>
                              <a:gd name="f10954" fmla="*/ f9005 f3742 1"/>
                              <a:gd name="f10955" fmla="*/ f9006 f3741 1"/>
                              <a:gd name="f10956" fmla="*/ f9007 f3742 1"/>
                              <a:gd name="f10957" fmla="*/ f9008 f3741 1"/>
                              <a:gd name="f10958" fmla="*/ f9009 f3742 1"/>
                              <a:gd name="f10959" fmla="*/ f9010 f3741 1"/>
                              <a:gd name="f10960" fmla="*/ f9011 f3742 1"/>
                              <a:gd name="f10961" fmla="*/ f9012 f3741 1"/>
                              <a:gd name="f10962" fmla="*/ f9013 f3742 1"/>
                              <a:gd name="f10963" fmla="*/ f9014 f3741 1"/>
                              <a:gd name="f10964" fmla="*/ f9015 f3742 1"/>
                              <a:gd name="f10965" fmla="*/ f9016 f3742 1"/>
                              <a:gd name="f10966" fmla="*/ f9017 f3742 1"/>
                              <a:gd name="f10967" fmla="*/ f9018 f3742 1"/>
                              <a:gd name="f10968" fmla="*/ f9019 f3741 1"/>
                              <a:gd name="f10969" fmla="*/ f9020 f3742 1"/>
                              <a:gd name="f10970" fmla="*/ f9021 f3741 1"/>
                              <a:gd name="f10971" fmla="*/ f9022 f3742 1"/>
                              <a:gd name="f10972" fmla="*/ f9023 f3741 1"/>
                              <a:gd name="f10973" fmla="*/ f9024 f3741 1"/>
                              <a:gd name="f10974" fmla="*/ f9025 f3742 1"/>
                              <a:gd name="f10975" fmla="*/ f9026 f3741 1"/>
                              <a:gd name="f10976" fmla="*/ f9027 f3741 1"/>
                              <a:gd name="f10977" fmla="*/ f9028 f3742 1"/>
                              <a:gd name="f10978" fmla="*/ f9029 f3741 1"/>
                              <a:gd name="f10979" fmla="*/ f9030 f3742 1"/>
                              <a:gd name="f10980" fmla="*/ f9031 f3741 1"/>
                              <a:gd name="f10981" fmla="*/ f9032 f3742 1"/>
                              <a:gd name="f10982" fmla="*/ f9033 f3741 1"/>
                              <a:gd name="f10983" fmla="*/ f9034 f3742 1"/>
                              <a:gd name="f10984" fmla="*/ f9035 f3741 1"/>
                              <a:gd name="f10985" fmla="*/ f9036 f3742 1"/>
                              <a:gd name="f10986" fmla="*/ f9037 f3741 1"/>
                              <a:gd name="f10987" fmla="*/ f9038 f3742 1"/>
                              <a:gd name="f10988" fmla="*/ f9039 f3741 1"/>
                              <a:gd name="f10989" fmla="*/ f9040 f3742 1"/>
                              <a:gd name="f10990" fmla="*/ f9041 f3742 1"/>
                              <a:gd name="f10991" fmla="*/ f9042 f3742 1"/>
                              <a:gd name="f10992" fmla="*/ f9043 f3741 1"/>
                              <a:gd name="f10993" fmla="*/ f9044 f3742 1"/>
                              <a:gd name="f10994" fmla="*/ f9045 f3741 1"/>
                              <a:gd name="f10995" fmla="*/ f9046 f3742 1"/>
                              <a:gd name="f10996" fmla="*/ f9047 f3741 1"/>
                              <a:gd name="f10997" fmla="*/ f9048 f3742 1"/>
                              <a:gd name="f10998" fmla="*/ f9049 f3741 1"/>
                              <a:gd name="f10999" fmla="*/ f9050 f3742 1"/>
                              <a:gd name="f11000" fmla="*/ f9051 f3741 1"/>
                              <a:gd name="f11001" fmla="*/ f9052 f3742 1"/>
                              <a:gd name="f11002" fmla="*/ f9053 f3741 1"/>
                              <a:gd name="f11003" fmla="*/ f9054 f3742 1"/>
                              <a:gd name="f11004" fmla="*/ f9055 f3741 1"/>
                              <a:gd name="f11005" fmla="*/ f9056 f3742 1"/>
                              <a:gd name="f11006" fmla="*/ f9057 f3741 1"/>
                              <a:gd name="f11007" fmla="*/ f9058 f3742 1"/>
                              <a:gd name="f11008" fmla="*/ f9059 f3741 1"/>
                              <a:gd name="f11009" fmla="*/ f9060 f3741 1"/>
                              <a:gd name="f11010" fmla="*/ f9061 f3742 1"/>
                              <a:gd name="f11011" fmla="*/ f9062 f3741 1"/>
                              <a:gd name="f11012" fmla="*/ f9063 f3742 1"/>
                              <a:gd name="f11013" fmla="*/ f9064 f3741 1"/>
                              <a:gd name="f11014" fmla="*/ f9065 f3742 1"/>
                              <a:gd name="f11015" fmla="*/ f9066 f3741 1"/>
                              <a:gd name="f11016" fmla="*/ f9067 f3741 1"/>
                              <a:gd name="f11017" fmla="*/ f9068 f3742 1"/>
                              <a:gd name="f11018" fmla="*/ f9069 f3741 1"/>
                              <a:gd name="f11019" fmla="*/ f9070 f3742 1"/>
                              <a:gd name="f11020" fmla="*/ f9071 f3741 1"/>
                              <a:gd name="f11021" fmla="*/ f9072 f3742 1"/>
                              <a:gd name="f11022" fmla="*/ f9073 f3741 1"/>
                              <a:gd name="f11023" fmla="*/ f9074 f3742 1"/>
                              <a:gd name="f11024" fmla="*/ f9075 f3741 1"/>
                              <a:gd name="f11025" fmla="*/ f9076 f3742 1"/>
                              <a:gd name="f11026" fmla="*/ f9077 f3741 1"/>
                              <a:gd name="f11027" fmla="*/ f9078 f3742 1"/>
                              <a:gd name="f11028" fmla="*/ f9079 f3741 1"/>
                              <a:gd name="f11029" fmla="*/ f9080 f3742 1"/>
                              <a:gd name="f11030" fmla="*/ f9081 f3742 1"/>
                              <a:gd name="f11031" fmla="*/ f9082 f3741 1"/>
                              <a:gd name="f11032" fmla="*/ f9083 f3742 1"/>
                              <a:gd name="f11033" fmla="*/ f9084 f3741 1"/>
                              <a:gd name="f11034" fmla="*/ f9085 f3741 1"/>
                              <a:gd name="f11035" fmla="*/ f9086 f3742 1"/>
                              <a:gd name="f11036" fmla="*/ f9087 f3741 1"/>
                              <a:gd name="f11037" fmla="*/ f9088 f3742 1"/>
                              <a:gd name="f11038" fmla="*/ f9089 f3742 1"/>
                              <a:gd name="f11039" fmla="*/ f9090 f3741 1"/>
                              <a:gd name="f11040" fmla="*/ f9091 f3742 1"/>
                              <a:gd name="f11041" fmla="*/ f9092 f3741 1"/>
                              <a:gd name="f11042" fmla="*/ f9093 f3742 1"/>
                              <a:gd name="f11043" fmla="*/ f9094 f3741 1"/>
                              <a:gd name="f11044" fmla="*/ f9095 f3741 1"/>
                              <a:gd name="f11045" fmla="*/ f9096 f3742 1"/>
                              <a:gd name="f11046" fmla="*/ f9097 f3741 1"/>
                              <a:gd name="f11047" fmla="*/ f9098 f3742 1"/>
                              <a:gd name="f11048" fmla="*/ f9099 f3741 1"/>
                              <a:gd name="f11049" fmla="*/ f9100 f3742 1"/>
                              <a:gd name="f11050" fmla="*/ f9101 f3741 1"/>
                              <a:gd name="f11051" fmla="*/ f9102 f3742 1"/>
                              <a:gd name="f11052" fmla="*/ f9103 f3741 1"/>
                              <a:gd name="f11053" fmla="*/ f9104 f3741 1"/>
                              <a:gd name="f11054" fmla="*/ f9105 f3742 1"/>
                              <a:gd name="f11055" fmla="*/ f9106 f3741 1"/>
                              <a:gd name="f11056" fmla="*/ f9107 f3741 1"/>
                              <a:gd name="f11057" fmla="*/ f9108 f3742 1"/>
                              <a:gd name="f11058" fmla="*/ f9109 f3741 1"/>
                              <a:gd name="f11059" fmla="*/ f9110 f3742 1"/>
                              <a:gd name="f11060" fmla="*/ f9111 f3741 1"/>
                              <a:gd name="f11061" fmla="*/ f9112 f3741 1"/>
                              <a:gd name="f11062" fmla="*/ f9113 f3742 1"/>
                              <a:gd name="f11063" fmla="*/ f9114 f3741 1"/>
                              <a:gd name="f11064" fmla="*/ f9115 f3742 1"/>
                              <a:gd name="f11065" fmla="*/ f9116 f3741 1"/>
                              <a:gd name="f11066" fmla="*/ f9117 f3742 1"/>
                              <a:gd name="f11067" fmla="*/ f9118 f3742 1"/>
                              <a:gd name="f11068" fmla="*/ f9119 f3741 1"/>
                              <a:gd name="f11069" fmla="*/ f9120 f3742 1"/>
                              <a:gd name="f11070" fmla="*/ f9121 f3741 1"/>
                              <a:gd name="f11071" fmla="*/ f9122 f3742 1"/>
                              <a:gd name="f11072" fmla="*/ f9123 f3741 1"/>
                              <a:gd name="f11073" fmla="*/ f9124 f3742 1"/>
                              <a:gd name="f11074" fmla="*/ f9125 f3741 1"/>
                              <a:gd name="f11075" fmla="*/ f9126 f3742 1"/>
                              <a:gd name="f11076" fmla="*/ f9127 f3741 1"/>
                              <a:gd name="f11077" fmla="*/ f9128 f3742 1"/>
                              <a:gd name="f11078" fmla="*/ f9129 f3741 1"/>
                              <a:gd name="f11079" fmla="*/ f9130 f3742 1"/>
                              <a:gd name="f11080" fmla="*/ f9131 f3741 1"/>
                              <a:gd name="f11081" fmla="*/ f9132 f3741 1"/>
                              <a:gd name="f11082" fmla="*/ f9133 f3742 1"/>
                              <a:gd name="f11083" fmla="*/ f9134 f3741 1"/>
                              <a:gd name="f11084" fmla="*/ f9135 f3742 1"/>
                              <a:gd name="f11085" fmla="*/ f9136 f3741 1"/>
                              <a:gd name="f11086" fmla="*/ f9137 f3742 1"/>
                              <a:gd name="f11087" fmla="*/ f9138 f3741 1"/>
                              <a:gd name="f11088" fmla="*/ f9139 f3742 1"/>
                              <a:gd name="f11089" fmla="*/ f9140 f3741 1"/>
                              <a:gd name="f11090" fmla="*/ f9141 f3742 1"/>
                              <a:gd name="f11091" fmla="*/ f9142 f3742 1"/>
                              <a:gd name="f11092" fmla="*/ f9143 f3741 1"/>
                              <a:gd name="f11093" fmla="*/ f9144 f3742 1"/>
                              <a:gd name="f11094" fmla="*/ f9145 f3741 1"/>
                              <a:gd name="f11095" fmla="*/ f9146 f3742 1"/>
                              <a:gd name="f11096" fmla="*/ f9147 f3742 1"/>
                              <a:gd name="f11097" fmla="*/ f9148 f3741 1"/>
                              <a:gd name="f11098" fmla="*/ f9149 f3742 1"/>
                              <a:gd name="f11099" fmla="*/ f9150 f3741 1"/>
                              <a:gd name="f11100" fmla="*/ f9151 f3742 1"/>
                              <a:gd name="f11101" fmla="*/ f9152 f3741 1"/>
                              <a:gd name="f11102" fmla="*/ f9153 f3741 1"/>
                              <a:gd name="f11103" fmla="*/ f9154 f3741 1"/>
                              <a:gd name="f11104" fmla="*/ f9155 f3742 1"/>
                              <a:gd name="f11105" fmla="*/ f9156 f3741 1"/>
                              <a:gd name="f11106" fmla="*/ f9157 f3741 1"/>
                              <a:gd name="f11107" fmla="*/ f9158 f3742 1"/>
                              <a:gd name="f11108" fmla="*/ f9159 f3741 1"/>
                              <a:gd name="f11109" fmla="*/ f9160 f3742 1"/>
                              <a:gd name="f11110" fmla="*/ f9161 f3741 1"/>
                              <a:gd name="f11111" fmla="*/ f9162 f3742 1"/>
                              <a:gd name="f11112" fmla="*/ f9163 f3741 1"/>
                              <a:gd name="f11113" fmla="*/ f9164 f3742 1"/>
                              <a:gd name="f11114" fmla="*/ f9165 f3741 1"/>
                              <a:gd name="f11115" fmla="*/ f9166 f3741 1"/>
                              <a:gd name="f11116" fmla="*/ f9167 f3741 1"/>
                              <a:gd name="f11117" fmla="*/ f9168 f3741 1"/>
                              <a:gd name="f11118" fmla="*/ f9169 f3741 1"/>
                              <a:gd name="f11119" fmla="*/ f9170 f3741 1"/>
                              <a:gd name="f11120" fmla="*/ f9171 f3742 1"/>
                              <a:gd name="f11121" fmla="*/ f9172 f3742 1"/>
                              <a:gd name="f11122" fmla="*/ f9173 f3741 1"/>
                              <a:gd name="f11123" fmla="*/ f9174 f3742 1"/>
                              <a:gd name="f11124" fmla="*/ f9175 f3741 1"/>
                              <a:gd name="f11125" fmla="*/ f9176 f3742 1"/>
                              <a:gd name="f11126" fmla="*/ f9177 f3741 1"/>
                              <a:gd name="f11127" fmla="*/ f9178 f3741 1"/>
                              <a:gd name="f11128" fmla="*/ f9179 f3742 1"/>
                              <a:gd name="f11129" fmla="*/ f9180 f3741 1"/>
                              <a:gd name="f11130" fmla="*/ f9181 f3742 1"/>
                              <a:gd name="f11131" fmla="*/ f9182 f3741 1"/>
                              <a:gd name="f11132" fmla="*/ f9183 f3742 1"/>
                              <a:gd name="f11133" fmla="*/ f9184 f3741 1"/>
                              <a:gd name="f11134" fmla="*/ f9185 f3742 1"/>
                              <a:gd name="f11135" fmla="*/ f9186 f3741 1"/>
                              <a:gd name="f11136" fmla="*/ f9187 f3742 1"/>
                              <a:gd name="f11137" fmla="*/ f9188 f3741 1"/>
                              <a:gd name="f11138" fmla="*/ f9189 f3742 1"/>
                              <a:gd name="f11139" fmla="*/ f9190 f3741 1"/>
                              <a:gd name="f11140" fmla="*/ f9191 f3741 1"/>
                              <a:gd name="f11141" fmla="*/ f9192 f3742 1"/>
                              <a:gd name="f11142" fmla="*/ f9193 f3741 1"/>
                              <a:gd name="f11143" fmla="*/ f9194 f3741 1"/>
                              <a:gd name="f11144" fmla="*/ f9195 f3741 1"/>
                              <a:gd name="f11145" fmla="*/ f9196 f3742 1"/>
                              <a:gd name="f11146" fmla="*/ f9197 f3741 1"/>
                              <a:gd name="f11147" fmla="*/ f9198 f3742 1"/>
                              <a:gd name="f11148" fmla="*/ f9199 f3741 1"/>
                              <a:gd name="f11149" fmla="*/ f9200 f3742 1"/>
                              <a:gd name="f11150" fmla="*/ f9201 f3741 1"/>
                              <a:gd name="f11151" fmla="*/ f9202 f3742 1"/>
                              <a:gd name="f11152" fmla="*/ f9203 f3742 1"/>
                              <a:gd name="f11153" fmla="*/ f9204 f3741 1"/>
                              <a:gd name="f11154" fmla="*/ f9205 f3742 1"/>
                              <a:gd name="f11155" fmla="*/ f9206 f3742 1"/>
                              <a:gd name="f11156" fmla="*/ f9207 f3741 1"/>
                              <a:gd name="f11157" fmla="*/ f9208 f3742 1"/>
                              <a:gd name="f11158" fmla="*/ f9209 f3741 1"/>
                              <a:gd name="f11159" fmla="*/ f9210 f3741 1"/>
                              <a:gd name="f11160" fmla="*/ f9211 f3741 1"/>
                              <a:gd name="f11161" fmla="*/ f9212 f3741 1"/>
                              <a:gd name="f11162" fmla="*/ f9213 f3741 1"/>
                              <a:gd name="f11163" fmla="*/ f9214 f3741 1"/>
                              <a:gd name="f11164" fmla="*/ f9215 f3741 1"/>
                              <a:gd name="f11165" fmla="*/ f9216 f3742 1"/>
                              <a:gd name="f11166" fmla="*/ f9217 f3741 1"/>
                              <a:gd name="f11167" fmla="*/ f9218 f3741 1"/>
                              <a:gd name="f11168" fmla="*/ f9219 f3742 1"/>
                              <a:gd name="f11169" fmla="*/ f9220 f3741 1"/>
                              <a:gd name="f11170" fmla="*/ f9221 f3742 1"/>
                              <a:gd name="f11171" fmla="*/ f9222 f3741 1"/>
                              <a:gd name="f11172" fmla="*/ f9223 f3741 1"/>
                              <a:gd name="f11173" fmla="*/ f9224 f3741 1"/>
                              <a:gd name="f11174" fmla="*/ f9225 f3742 1"/>
                              <a:gd name="f11175" fmla="*/ f9226 f3741 1"/>
                              <a:gd name="f11176" fmla="*/ f9227 f3742 1"/>
                              <a:gd name="f11177" fmla="*/ f9228 f3741 1"/>
                              <a:gd name="f11178" fmla="*/ f9229 f3742 1"/>
                              <a:gd name="f11179" fmla="*/ f9230 f3741 1"/>
                              <a:gd name="f11180" fmla="*/ f9231 f3742 1"/>
                              <a:gd name="f11181" fmla="*/ f9232 f3741 1"/>
                              <a:gd name="f11182" fmla="*/ f9233 f3741 1"/>
                              <a:gd name="f11183" fmla="*/ f9234 f3742 1"/>
                              <a:gd name="f11184" fmla="*/ f9235 f3741 1"/>
                              <a:gd name="f11185" fmla="*/ f9236 f3741 1"/>
                              <a:gd name="f11186" fmla="*/ f9237 f3741 1"/>
                              <a:gd name="f11187" fmla="*/ f9238 f3741 1"/>
                              <a:gd name="f11188" fmla="*/ f9239 f3742 1"/>
                              <a:gd name="f11189" fmla="*/ f9240 f3741 1"/>
                              <a:gd name="f11190" fmla="*/ f9241 f3742 1"/>
                              <a:gd name="f11191" fmla="*/ f9242 f3741 1"/>
                              <a:gd name="f11192" fmla="*/ f9243 f3742 1"/>
                              <a:gd name="f11193" fmla="*/ f9244 f3741 1"/>
                              <a:gd name="f11194" fmla="*/ f9245 f3741 1"/>
                              <a:gd name="f11195" fmla="*/ f9246 f3741 1"/>
                              <a:gd name="f11196" fmla="*/ f9247 f3741 1"/>
                              <a:gd name="f11197" fmla="*/ f9248 f3741 1"/>
                              <a:gd name="f11198" fmla="*/ f9249 f3741 1"/>
                              <a:gd name="f11199" fmla="*/ f9250 f3741 1"/>
                              <a:gd name="f11200" fmla="*/ f9251 f3741 1"/>
                              <a:gd name="f11201" fmla="*/ f9252 f3741 1"/>
                              <a:gd name="f11202" fmla="*/ f9253 f3741 1"/>
                              <a:gd name="f11203" fmla="*/ f9254 f3741 1"/>
                              <a:gd name="f11204" fmla="*/ f9255 f3741 1"/>
                              <a:gd name="f11205" fmla="*/ f9256 f3741 1"/>
                              <a:gd name="f11206" fmla="*/ f9257 f3741 1"/>
                              <a:gd name="f11207" fmla="*/ f9258 f3742 1"/>
                              <a:gd name="f11208" fmla="*/ f9259 f3742 1"/>
                              <a:gd name="f11209" fmla="*/ f9260 f3741 1"/>
                              <a:gd name="f11210" fmla="*/ f9261 f3742 1"/>
                              <a:gd name="f11211" fmla="*/ f9262 f3741 1"/>
                              <a:gd name="f11212" fmla="*/ f9263 f3742 1"/>
                              <a:gd name="f11213" fmla="*/ f9264 f3741 1"/>
                              <a:gd name="f11214" fmla="*/ f9265 f3742 1"/>
                              <a:gd name="f11215" fmla="*/ f9266 f3741 1"/>
                              <a:gd name="f11216" fmla="*/ f9267 f3742 1"/>
                              <a:gd name="f11217" fmla="*/ f9268 f3741 1"/>
                              <a:gd name="f11218" fmla="*/ f9269 f3741 1"/>
                              <a:gd name="f11219" fmla="*/ f9270 f3741 1"/>
                              <a:gd name="f11220" fmla="*/ f9271 f3742 1"/>
                              <a:gd name="f11221" fmla="*/ f9272 f3741 1"/>
                              <a:gd name="f11222" fmla="*/ f9273 f3741 1"/>
                              <a:gd name="f11223" fmla="*/ f9274 f3741 1"/>
                              <a:gd name="f11224" fmla="*/ f9275 f3742 1"/>
                              <a:gd name="f11225" fmla="*/ f9276 f3741 1"/>
                              <a:gd name="f11226" fmla="*/ f9277 f3741 1"/>
                              <a:gd name="f11227" fmla="*/ f9278 f3741 1"/>
                              <a:gd name="f11228" fmla="*/ f9279 f3741 1"/>
                              <a:gd name="f11229" fmla="*/ f9280 f3741 1"/>
                              <a:gd name="f11230" fmla="*/ f9281 f3741 1"/>
                              <a:gd name="f11231" fmla="*/ f9282 f3741 1"/>
                              <a:gd name="f11232" fmla="*/ f9283 f3742 1"/>
                              <a:gd name="f11233" fmla="*/ f9284 f3741 1"/>
                              <a:gd name="f11234" fmla="*/ f9285 f3741 1"/>
                              <a:gd name="f11235" fmla="*/ f9286 f3741 1"/>
                              <a:gd name="f11236" fmla="*/ f9287 f3742 1"/>
                              <a:gd name="f11237" fmla="*/ f9288 f3741 1"/>
                              <a:gd name="f11238" fmla="*/ f9289 f3741 1"/>
                              <a:gd name="f11239" fmla="*/ f9290 f3741 1"/>
                              <a:gd name="f11240" fmla="*/ f9291 f3741 1"/>
                              <a:gd name="f11241" fmla="*/ f9292 f3741 1"/>
                              <a:gd name="f11242" fmla="*/ f9293 f3741 1"/>
                              <a:gd name="f11243" fmla="*/ f9294 f3742 1"/>
                              <a:gd name="f11244" fmla="*/ f9295 f3741 1"/>
                              <a:gd name="f11245" fmla="*/ f9296 f3742 1"/>
                              <a:gd name="f11246" fmla="*/ f9297 f3741 1"/>
                              <a:gd name="f11247" fmla="*/ f9298 f3741 1"/>
                              <a:gd name="f11248" fmla="*/ f9299 f3741 1"/>
                              <a:gd name="f11249" fmla="*/ f9300 f3741 1"/>
                              <a:gd name="f11250" fmla="*/ f9301 f3742 1"/>
                              <a:gd name="f11251" fmla="*/ f9302 f3741 1"/>
                              <a:gd name="f11252" fmla="*/ f9303 f3741 1"/>
                              <a:gd name="f11253" fmla="*/ f9304 f3741 1"/>
                              <a:gd name="f11254" fmla="*/ f9305 f3742 1"/>
                              <a:gd name="f11255" fmla="*/ f9306 f3741 1"/>
                              <a:gd name="f11256" fmla="*/ f9307 f3741 1"/>
                              <a:gd name="f11257" fmla="*/ f9308 f3742 1"/>
                              <a:gd name="f11258" fmla="*/ f9309 f3741 1"/>
                              <a:gd name="f11259" fmla="*/ f9310 f3742 1"/>
                              <a:gd name="f11260" fmla="*/ f9311 f3741 1"/>
                              <a:gd name="f11261" fmla="*/ f9312 f3742 1"/>
                              <a:gd name="f11262" fmla="*/ f9313 f3741 1"/>
                              <a:gd name="f11263" fmla="*/ f9314 f3742 1"/>
                              <a:gd name="f11264" fmla="*/ f9315 f3741 1"/>
                              <a:gd name="f11265" fmla="*/ f9316 f3742 1"/>
                              <a:gd name="f11266" fmla="*/ f9317 f3741 1"/>
                              <a:gd name="f11267" fmla="*/ f9318 f3742 1"/>
                              <a:gd name="f11268" fmla="*/ f9319 f3741 1"/>
                              <a:gd name="f11269" fmla="*/ f9320 f3742 1"/>
                              <a:gd name="f11270" fmla="*/ f9321 f3741 1"/>
                              <a:gd name="f11271" fmla="*/ f9322 f3742 1"/>
                              <a:gd name="f11272" fmla="*/ f9323 f3741 1"/>
                              <a:gd name="f11273" fmla="*/ f9324 f3741 1"/>
                              <a:gd name="f11274" fmla="*/ f9325 f3742 1"/>
                              <a:gd name="f11275" fmla="*/ f9326 f3741 1"/>
                              <a:gd name="f11276" fmla="*/ f9327 f3742 1"/>
                              <a:gd name="f11277" fmla="*/ f9328 f3741 1"/>
                              <a:gd name="f11278" fmla="*/ f9329 f3741 1"/>
                              <a:gd name="f11279" fmla="*/ f9330 f3742 1"/>
                              <a:gd name="f11280" fmla="*/ f9331 f3741 1"/>
                              <a:gd name="f11281" fmla="*/ f9332 f3742 1"/>
                              <a:gd name="f11282" fmla="*/ f9333 f3741 1"/>
                              <a:gd name="f11283" fmla="*/ f9334 f3742 1"/>
                              <a:gd name="f11284" fmla="*/ f9335 f3741 1"/>
                              <a:gd name="f11285" fmla="*/ f9336 f3742 1"/>
                              <a:gd name="f11286" fmla="*/ f9337 f3741 1"/>
                              <a:gd name="f11287" fmla="*/ f9338 f3742 1"/>
                              <a:gd name="f11288" fmla="*/ f9339 f3741 1"/>
                              <a:gd name="f11289" fmla="*/ f9340 f3742 1"/>
                              <a:gd name="f11290" fmla="*/ f9341 f3741 1"/>
                              <a:gd name="f11291" fmla="*/ f9342 f3741 1"/>
                              <a:gd name="f11292" fmla="*/ f9343 f3742 1"/>
                              <a:gd name="f11293" fmla="*/ f9344 f3741 1"/>
                              <a:gd name="f11294" fmla="*/ f9345 f3742 1"/>
                              <a:gd name="f11295" fmla="*/ f9346 f3741 1"/>
                              <a:gd name="f11296" fmla="*/ f9347 f3742 1"/>
                              <a:gd name="f11297" fmla="*/ f9348 f3741 1"/>
                              <a:gd name="f11298" fmla="*/ f9349 f3741 1"/>
                              <a:gd name="f11299" fmla="*/ f9350 f3742 1"/>
                              <a:gd name="f11300" fmla="*/ f9351 f3741 1"/>
                              <a:gd name="f11301" fmla="*/ f9352 f3742 1"/>
                              <a:gd name="f11302" fmla="*/ f9353 f3741 1"/>
                              <a:gd name="f11303" fmla="*/ f9354 f3742 1"/>
                              <a:gd name="f11304" fmla="*/ f9355 f3742 1"/>
                              <a:gd name="f11305" fmla="*/ f9356 f3742 1"/>
                              <a:gd name="f11306" fmla="*/ f9357 f3741 1"/>
                              <a:gd name="f11307" fmla="*/ f9358 f3742 1"/>
                              <a:gd name="f11308" fmla="*/ f9359 f3741 1"/>
                              <a:gd name="f11309" fmla="*/ f9360 f3742 1"/>
                              <a:gd name="f11310" fmla="*/ f9361 f3741 1"/>
                              <a:gd name="f11311" fmla="*/ f9362 f3742 1"/>
                              <a:gd name="f11312" fmla="*/ f9363 f3741 1"/>
                              <a:gd name="f11313" fmla="*/ f9364 f3742 1"/>
                              <a:gd name="f11314" fmla="*/ f9365 f3741 1"/>
                              <a:gd name="f11315" fmla="*/ f9366 f3742 1"/>
                              <a:gd name="f11316" fmla="*/ f9367 f3741 1"/>
                              <a:gd name="f11317" fmla="*/ f9368 f3742 1"/>
                              <a:gd name="f11318" fmla="*/ f9369 f3741 1"/>
                              <a:gd name="f11319" fmla="*/ f9370 f3742 1"/>
                              <a:gd name="f11320" fmla="*/ f9371 f3741 1"/>
                              <a:gd name="f11321" fmla="*/ f9372 f3742 1"/>
                              <a:gd name="f11322" fmla="*/ f9373 f3741 1"/>
                              <a:gd name="f11323" fmla="*/ f9374 f3742 1"/>
                              <a:gd name="f11324" fmla="*/ f9375 f3741 1"/>
                              <a:gd name="f11325" fmla="*/ f9376 f3742 1"/>
                              <a:gd name="f11326" fmla="*/ f9377 f3741 1"/>
                              <a:gd name="f11327" fmla="*/ f9378 f3742 1"/>
                              <a:gd name="f11328" fmla="*/ f9379 f3741 1"/>
                              <a:gd name="f11329" fmla="*/ f9380 f3742 1"/>
                              <a:gd name="f11330" fmla="*/ f9381 f3741 1"/>
                              <a:gd name="f11331" fmla="*/ f9382 f3741 1"/>
                              <a:gd name="f11332" fmla="*/ f9383 f3742 1"/>
                              <a:gd name="f11333" fmla="*/ f9384 f3741 1"/>
                              <a:gd name="f11334" fmla="*/ f9385 f3742 1"/>
                              <a:gd name="f11335" fmla="*/ f9386 f3741 1"/>
                              <a:gd name="f11336" fmla="*/ f9387 f3742 1"/>
                              <a:gd name="f11337" fmla="*/ f9388 f3741 1"/>
                              <a:gd name="f11338" fmla="*/ f9389 f3741 1"/>
                              <a:gd name="f11339" fmla="*/ f9390 f3741 1"/>
                              <a:gd name="f11340" fmla="*/ f9391 f3742 1"/>
                              <a:gd name="f11341" fmla="*/ f9392 f3741 1"/>
                              <a:gd name="f11342" fmla="*/ f9393 f3742 1"/>
                              <a:gd name="f11343" fmla="*/ f9394 f3741 1"/>
                              <a:gd name="f11344" fmla="*/ f9395 f3742 1"/>
                              <a:gd name="f11345" fmla="*/ f9396 f3741 1"/>
                              <a:gd name="f11346" fmla="*/ f9397 f3742 1"/>
                              <a:gd name="f11347" fmla="*/ f9398 f3741 1"/>
                              <a:gd name="f11348" fmla="*/ f9399 f3742 1"/>
                              <a:gd name="f11349" fmla="*/ f9400 f3741 1"/>
                              <a:gd name="f11350" fmla="*/ f9401 f3742 1"/>
                              <a:gd name="f11351" fmla="*/ f9402 f3741 1"/>
                              <a:gd name="f11352" fmla="*/ f9403 f3742 1"/>
                              <a:gd name="f11353" fmla="*/ f9404 f3742 1"/>
                              <a:gd name="f11354" fmla="*/ f9405 f3742 1"/>
                              <a:gd name="f11355" fmla="*/ f9406 f3741 1"/>
                              <a:gd name="f11356" fmla="*/ f9407 f3742 1"/>
                              <a:gd name="f11357" fmla="*/ f9408 f3741 1"/>
                              <a:gd name="f11358" fmla="*/ f9409 f3742 1"/>
                              <a:gd name="f11359" fmla="*/ f9410 f3741 1"/>
                              <a:gd name="f11360" fmla="*/ f9411 f3742 1"/>
                              <a:gd name="f11361" fmla="*/ f9412 f3741 1"/>
                              <a:gd name="f11362" fmla="*/ f9413 f3742 1"/>
                              <a:gd name="f11363" fmla="*/ f9414 f3741 1"/>
                              <a:gd name="f11364" fmla="*/ f9415 f3742 1"/>
                              <a:gd name="f11365" fmla="*/ f9416 f3741 1"/>
                              <a:gd name="f11366" fmla="*/ f9417 f3742 1"/>
                              <a:gd name="f11367" fmla="*/ f9418 f3741 1"/>
                              <a:gd name="f11368" fmla="*/ f9419 f3742 1"/>
                              <a:gd name="f11369" fmla="*/ f9420 f3741 1"/>
                              <a:gd name="f11370" fmla="*/ f9421 f3742 1"/>
                              <a:gd name="f11371" fmla="*/ f9422 f3742 1"/>
                              <a:gd name="f11372" fmla="*/ f9423 f3741 1"/>
                              <a:gd name="f11373" fmla="*/ f9424 f3742 1"/>
                              <a:gd name="f11374" fmla="*/ f9425 f3741 1"/>
                              <a:gd name="f11375" fmla="*/ f9426 f3741 1"/>
                              <a:gd name="f11376" fmla="*/ f9427 f3742 1"/>
                              <a:gd name="f11377" fmla="*/ f9428 f3741 1"/>
                              <a:gd name="f11378" fmla="*/ f9429 f3742 1"/>
                              <a:gd name="f11379" fmla="*/ f9430 f3741 1"/>
                              <a:gd name="f11380" fmla="*/ f9431 f3742 1"/>
                              <a:gd name="f11381" fmla="*/ f9432 f3741 1"/>
                              <a:gd name="f11382" fmla="*/ f9433 f3742 1"/>
                              <a:gd name="f11383" fmla="*/ f9434 f3742 1"/>
                              <a:gd name="f11384" fmla="*/ f9435 f3741 1"/>
                              <a:gd name="f11385" fmla="*/ f9436 f3742 1"/>
                              <a:gd name="f11386" fmla="*/ f9437 f3741 1"/>
                              <a:gd name="f11387" fmla="*/ f9438 f3742 1"/>
                              <a:gd name="f11388" fmla="*/ f9439 f3741 1"/>
                              <a:gd name="f11389" fmla="*/ f9440 f3741 1"/>
                              <a:gd name="f11390" fmla="*/ f9441 f3742 1"/>
                              <a:gd name="f11391" fmla="*/ f9442 f3741 1"/>
                              <a:gd name="f11392" fmla="*/ f9443 f3742 1"/>
                              <a:gd name="f11393" fmla="*/ f9444 f3741 1"/>
                              <a:gd name="f11394" fmla="*/ f9445 f3742 1"/>
                              <a:gd name="f11395" fmla="*/ f9446 f3742 1"/>
                              <a:gd name="f11396" fmla="*/ f9447 f3742 1"/>
                              <a:gd name="f11397" fmla="*/ f9448 f3741 1"/>
                              <a:gd name="f11398" fmla="*/ f9449 f3741 1"/>
                              <a:gd name="f11399" fmla="*/ f9450 f3742 1"/>
                              <a:gd name="f11400" fmla="*/ f9451 f3742 1"/>
                              <a:gd name="f11401" fmla="*/ f9452 f3741 1"/>
                              <a:gd name="f11402" fmla="*/ f9453 f3742 1"/>
                              <a:gd name="f11403" fmla="*/ f9454 f3742 1"/>
                              <a:gd name="f11404" fmla="*/ f9455 f3742 1"/>
                              <a:gd name="f11405" fmla="*/ f9456 f3741 1"/>
                              <a:gd name="f11406" fmla="*/ f9457 f3742 1"/>
                              <a:gd name="f11407" fmla="*/ f9458 f3741 1"/>
                              <a:gd name="f11408" fmla="*/ f9459 f3742 1"/>
                              <a:gd name="f11409" fmla="*/ f9460 f3741 1"/>
                              <a:gd name="f11410" fmla="*/ f9461 f3742 1"/>
                              <a:gd name="f11411" fmla="*/ f9462 f3741 1"/>
                              <a:gd name="f11412" fmla="*/ f9463 f3742 1"/>
                              <a:gd name="f11413" fmla="*/ f9464 f3742 1"/>
                              <a:gd name="f11414" fmla="*/ f9465 f3741 1"/>
                              <a:gd name="f11415" fmla="*/ f9466 f3742 1"/>
                              <a:gd name="f11416" fmla="*/ f9467 f3741 1"/>
                              <a:gd name="f11417" fmla="*/ f9468 f3742 1"/>
                              <a:gd name="f11418" fmla="*/ f9469 f3741 1"/>
                              <a:gd name="f11419" fmla="*/ f9470 f3742 1"/>
                              <a:gd name="f11420" fmla="*/ f9471 f3742 1"/>
                              <a:gd name="f11421" fmla="*/ f9472 f3741 1"/>
                              <a:gd name="f11422" fmla="*/ f9473 f3742 1"/>
                              <a:gd name="f11423" fmla="*/ f9474 f3742 1"/>
                              <a:gd name="f11424" fmla="*/ f9475 f3742 1"/>
                              <a:gd name="f11425" fmla="*/ f9476 f3742 1"/>
                              <a:gd name="f11426" fmla="*/ f9477 f3741 1"/>
                              <a:gd name="f11427" fmla="*/ f9478 f3742 1"/>
                              <a:gd name="f11428" fmla="*/ f9479 f3741 1"/>
                              <a:gd name="f11429" fmla="*/ f9480 f3741 1"/>
                              <a:gd name="f11430" fmla="*/ f9481 f3742 1"/>
                              <a:gd name="f11431" fmla="*/ f9482 f3742 1"/>
                              <a:gd name="f11432" fmla="*/ f9483 f3741 1"/>
                              <a:gd name="f11433" fmla="*/ f9484 f3742 1"/>
                              <a:gd name="f11434" fmla="*/ f9485 f3742 1"/>
                              <a:gd name="f11435" fmla="*/ f9486 f3742 1"/>
                              <a:gd name="f11436" fmla="*/ f9487 f3741 1"/>
                              <a:gd name="f11437" fmla="*/ f9488 f3742 1"/>
                              <a:gd name="f11438" fmla="*/ f9489 f3741 1"/>
                              <a:gd name="f11439" fmla="*/ f9490 f3742 1"/>
                              <a:gd name="f11440" fmla="*/ f9491 f3741 1"/>
                              <a:gd name="f11441" fmla="*/ f9492 f3742 1"/>
                              <a:gd name="f11442" fmla="*/ f9493 f3741 1"/>
                              <a:gd name="f11443" fmla="*/ f9494 f3742 1"/>
                              <a:gd name="f11444" fmla="*/ f9495 f3742 1"/>
                              <a:gd name="f11445" fmla="*/ f9496 f3741 1"/>
                              <a:gd name="f11446" fmla="*/ f9497 f3742 1"/>
                              <a:gd name="f11447" fmla="*/ f9498 f3741 1"/>
                              <a:gd name="f11448" fmla="*/ f9499 f3742 1"/>
                              <a:gd name="f11449" fmla="*/ f9500 f3742 1"/>
                              <a:gd name="f11450" fmla="*/ f9501 f3741 1"/>
                              <a:gd name="f11451" fmla="*/ f9502 f3742 1"/>
                              <a:gd name="f11452" fmla="*/ f9503 f3741 1"/>
                              <a:gd name="f11453" fmla="*/ f9504 f3742 1"/>
                              <a:gd name="f11454" fmla="*/ f9505 f3742 1"/>
                              <a:gd name="f11455" fmla="*/ f9506 f3741 1"/>
                              <a:gd name="f11456" fmla="*/ f9507 f3742 1"/>
                              <a:gd name="f11457" fmla="*/ f9508 f3741 1"/>
                              <a:gd name="f11458" fmla="*/ f9509 f3742 1"/>
                              <a:gd name="f11459" fmla="*/ f9510 f3741 1"/>
                              <a:gd name="f11460" fmla="*/ f9511 f3742 1"/>
                              <a:gd name="f11461" fmla="*/ f9512 f3741 1"/>
                              <a:gd name="f11462" fmla="*/ f9513 f3742 1"/>
                              <a:gd name="f11463" fmla="*/ f9514 f3741 1"/>
                              <a:gd name="f11464" fmla="*/ f9515 f3742 1"/>
                              <a:gd name="f11465" fmla="*/ f9516 f3741 1"/>
                              <a:gd name="f11466" fmla="*/ f9517 f3742 1"/>
                              <a:gd name="f11467" fmla="*/ f9518 f3741 1"/>
                              <a:gd name="f11468" fmla="*/ f9519 f3741 1"/>
                              <a:gd name="f11469" fmla="*/ f9520 f3742 1"/>
                              <a:gd name="f11470" fmla="*/ f9521 f3742 1"/>
                              <a:gd name="f11471" fmla="*/ f9522 f3741 1"/>
                              <a:gd name="f11472" fmla="*/ f9523 f3742 1"/>
                              <a:gd name="f11473" fmla="*/ f9524 f3741 1"/>
                              <a:gd name="f11474" fmla="*/ f9525 f3742 1"/>
                              <a:gd name="f11475" fmla="*/ f9526 f3741 1"/>
                              <a:gd name="f11476" fmla="*/ f9527 f3742 1"/>
                              <a:gd name="f11477" fmla="*/ f9528 f3741 1"/>
                              <a:gd name="f11478" fmla="*/ f9529 f3742 1"/>
                              <a:gd name="f11479" fmla="*/ f9530 f3742 1"/>
                              <a:gd name="f11480" fmla="*/ f9531 f3741 1"/>
                              <a:gd name="f11481" fmla="*/ f9532 f3741 1"/>
                              <a:gd name="f11482" fmla="*/ f9533 f3742 1"/>
                              <a:gd name="f11483" fmla="*/ f9534 f3741 1"/>
                              <a:gd name="f11484" fmla="*/ f9535 f3741 1"/>
                              <a:gd name="f11485" fmla="*/ f9536 f3742 1"/>
                              <a:gd name="f11486" fmla="*/ f9537 f3741 1"/>
                              <a:gd name="f11487" fmla="*/ f9538 f3742 1"/>
                              <a:gd name="f11488" fmla="*/ f9539 f3741 1"/>
                              <a:gd name="f11489" fmla="*/ f9540 f3742 1"/>
                              <a:gd name="f11490" fmla="*/ f9541 f3742 1"/>
                              <a:gd name="f11491" fmla="*/ f9542 f3741 1"/>
                              <a:gd name="f11492" fmla="*/ f9543 f3742 1"/>
                              <a:gd name="f11493" fmla="*/ f9544 f3742 1"/>
                              <a:gd name="f11494" fmla="*/ f9545 f3741 1"/>
                              <a:gd name="f11495" fmla="*/ f9546 f3742 1"/>
                              <a:gd name="f11496" fmla="*/ f9547 f3742 1"/>
                              <a:gd name="f11497" fmla="*/ f9548 f3741 1"/>
                              <a:gd name="f11498" fmla="*/ f9549 f3742 1"/>
                              <a:gd name="f11499" fmla="*/ f9550 f3741 1"/>
                              <a:gd name="f11500" fmla="*/ f9551 f3742 1"/>
                              <a:gd name="f11501" fmla="*/ f9552 f3741 1"/>
                              <a:gd name="f11502" fmla="*/ f9553 f3742 1"/>
                              <a:gd name="f11503" fmla="*/ f9554 f3741 1"/>
                              <a:gd name="f11504" fmla="*/ f9555 f3742 1"/>
                              <a:gd name="f11505" fmla="*/ f9556 f3741 1"/>
                              <a:gd name="f11506" fmla="*/ f9557 f3742 1"/>
                              <a:gd name="f11507" fmla="*/ f9558 f3741 1"/>
                              <a:gd name="f11508" fmla="*/ f9559 f3742 1"/>
                              <a:gd name="f11509" fmla="*/ f9560 f3741 1"/>
                              <a:gd name="f11510" fmla="*/ f9561 f3742 1"/>
                              <a:gd name="f11511" fmla="*/ f9562 f3741 1"/>
                              <a:gd name="f11512" fmla="*/ f9563 f3742 1"/>
                              <a:gd name="f11513" fmla="*/ f9564 f3741 1"/>
                              <a:gd name="f11514" fmla="*/ f9565 f3742 1"/>
                              <a:gd name="f11515" fmla="*/ f9566 f3741 1"/>
                              <a:gd name="f11516" fmla="*/ f9567 f3742 1"/>
                              <a:gd name="f11517" fmla="*/ f9568 f3741 1"/>
                              <a:gd name="f11518" fmla="*/ f9569 f3742 1"/>
                              <a:gd name="f11519" fmla="*/ f9570 f3741 1"/>
                              <a:gd name="f11520" fmla="*/ f9571 f3741 1"/>
                              <a:gd name="f11521" fmla="*/ f9572 f3742 1"/>
                              <a:gd name="f11522" fmla="*/ f9573 f3741 1"/>
                              <a:gd name="f11523" fmla="*/ f9574 f3742 1"/>
                              <a:gd name="f11524" fmla="*/ f9575 f3742 1"/>
                              <a:gd name="f11525" fmla="*/ f9576 f3741 1"/>
                              <a:gd name="f11526" fmla="*/ f9577 f3742 1"/>
                              <a:gd name="f11527" fmla="*/ f9578 f3741 1"/>
                              <a:gd name="f11528" fmla="*/ f9579 f3741 1"/>
                              <a:gd name="f11529" fmla="*/ f9580 f3742 1"/>
                              <a:gd name="f11530" fmla="*/ f9581 f3741 1"/>
                              <a:gd name="f11531" fmla="*/ f9582 f3742 1"/>
                              <a:gd name="f11532" fmla="*/ f9583 f3741 1"/>
                              <a:gd name="f11533" fmla="*/ f9584 f3742 1"/>
                              <a:gd name="f11534" fmla="*/ f9585 f3742 1"/>
                              <a:gd name="f11535" fmla="*/ f9586 f3741 1"/>
                              <a:gd name="f11536" fmla="*/ f9587 f3742 1"/>
                              <a:gd name="f11537" fmla="*/ f9588 f37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43">
                                <a:pos x="f9593" y="f9594"/>
                              </a:cxn>
                              <a:cxn ang="f7643">
                                <a:pos x="f9595" y="f9596"/>
                              </a:cxn>
                              <a:cxn ang="f7643">
                                <a:pos x="f9597" y="f9598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1" y="f9602"/>
                              </a:cxn>
                              <a:cxn ang="f7643">
                                <a:pos x="f9603" y="f9604"/>
                              </a:cxn>
                              <a:cxn ang="f7643">
                                <a:pos x="f9605" y="f9602"/>
                              </a:cxn>
                              <a:cxn ang="f7643">
                                <a:pos x="f9606" y="f9607"/>
                              </a:cxn>
                              <a:cxn ang="f7643">
                                <a:pos x="f9599" y="f9600"/>
                              </a:cxn>
                              <a:cxn ang="f7643">
                                <a:pos x="f9608" y="f9609"/>
                              </a:cxn>
                              <a:cxn ang="f7643">
                                <a:pos x="f9610" y="f9611"/>
                              </a:cxn>
                              <a:cxn ang="f7643">
                                <a:pos x="f9612" y="f9613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16" y="f9617"/>
                              </a:cxn>
                              <a:cxn ang="f7643">
                                <a:pos x="f9618" y="f9619"/>
                              </a:cxn>
                              <a:cxn ang="f7643">
                                <a:pos x="f9620" y="f9621"/>
                              </a:cxn>
                              <a:cxn ang="f7643">
                                <a:pos x="f9622" y="f9604"/>
                              </a:cxn>
                              <a:cxn ang="f7643">
                                <a:pos x="f9623" y="f9624"/>
                              </a:cxn>
                              <a:cxn ang="f7643">
                                <a:pos x="f9625" y="f9621"/>
                              </a:cxn>
                              <a:cxn ang="f7643">
                                <a:pos x="f9626" y="f9627"/>
                              </a:cxn>
                              <a:cxn ang="f7643">
                                <a:pos x="f9628" y="f9629"/>
                              </a:cxn>
                              <a:cxn ang="f7643">
                                <a:pos x="f9630" y="f9631"/>
                              </a:cxn>
                              <a:cxn ang="f7643">
                                <a:pos x="f9632" y="f9633"/>
                              </a:cxn>
                              <a:cxn ang="f7643">
                                <a:pos x="f9634" y="f9635"/>
                              </a:cxn>
                              <a:cxn ang="f7643">
                                <a:pos x="f9636" y="f9637"/>
                              </a:cxn>
                              <a:cxn ang="f7643">
                                <a:pos x="f9638" y="f9639"/>
                              </a:cxn>
                              <a:cxn ang="f7643">
                                <a:pos x="f9640" y="f9641"/>
                              </a:cxn>
                              <a:cxn ang="f7643">
                                <a:pos x="f9642" y="f9643"/>
                              </a:cxn>
                              <a:cxn ang="f7643">
                                <a:pos x="f9644" y="f9643"/>
                              </a:cxn>
                              <a:cxn ang="f7643">
                                <a:pos x="f9645" y="f9646"/>
                              </a:cxn>
                              <a:cxn ang="f7643">
                                <a:pos x="f9647" y="f9648"/>
                              </a:cxn>
                              <a:cxn ang="f7643">
                                <a:pos x="f9649" y="f9650"/>
                              </a:cxn>
                              <a:cxn ang="f7643">
                                <a:pos x="f9651" y="f9652"/>
                              </a:cxn>
                              <a:cxn ang="f7643">
                                <a:pos x="f9653" y="f9643"/>
                              </a:cxn>
                              <a:cxn ang="f7643">
                                <a:pos x="f9654" y="f9643"/>
                              </a:cxn>
                              <a:cxn ang="f7643">
                                <a:pos x="f9655" y="f9656"/>
                              </a:cxn>
                              <a:cxn ang="f7643">
                                <a:pos x="f9657" y="f9658"/>
                              </a:cxn>
                              <a:cxn ang="f7643">
                                <a:pos x="f9659" y="f9660"/>
                              </a:cxn>
                              <a:cxn ang="f7643">
                                <a:pos x="f9661" y="f9660"/>
                              </a:cxn>
                              <a:cxn ang="f7643">
                                <a:pos x="f9662" y="f9663"/>
                              </a:cxn>
                              <a:cxn ang="f7643">
                                <a:pos x="f9664" y="f9665"/>
                              </a:cxn>
                              <a:cxn ang="f7643">
                                <a:pos x="f9666" y="f9667"/>
                              </a:cxn>
                              <a:cxn ang="f7643">
                                <a:pos x="f9668" y="f9669"/>
                              </a:cxn>
                              <a:cxn ang="f7643">
                                <a:pos x="f9670" y="f9643"/>
                              </a:cxn>
                              <a:cxn ang="f7643">
                                <a:pos x="f9671" y="f9672"/>
                              </a:cxn>
                              <a:cxn ang="f7643">
                                <a:pos x="f9673" y="f9674"/>
                              </a:cxn>
                              <a:cxn ang="f7643">
                                <a:pos x="f9675" y="f9676"/>
                              </a:cxn>
                              <a:cxn ang="f7643">
                                <a:pos x="f9677" y="f9678"/>
                              </a:cxn>
                              <a:cxn ang="f7643">
                                <a:pos x="f9679" y="f9680"/>
                              </a:cxn>
                              <a:cxn ang="f7643">
                                <a:pos x="f9681" y="f968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614" y="f9615"/>
                              </a:cxn>
                              <a:cxn ang="f7643">
                                <a:pos x="f9685" y="f9686"/>
                              </a:cxn>
                              <a:cxn ang="f7643">
                                <a:pos x="f9687" y="f9688"/>
                              </a:cxn>
                              <a:cxn ang="f7643">
                                <a:pos x="f9689" y="f9690"/>
                              </a:cxn>
                              <a:cxn ang="f7643">
                                <a:pos x="f9691" y="f9692"/>
                              </a:cxn>
                              <a:cxn ang="f7643">
                                <a:pos x="f9693" y="f9694"/>
                              </a:cxn>
                              <a:cxn ang="f7643">
                                <a:pos x="f9695" y="f9696"/>
                              </a:cxn>
                              <a:cxn ang="f7643">
                                <a:pos x="f9697" y="f9698"/>
                              </a:cxn>
                              <a:cxn ang="f7643">
                                <a:pos x="f9699" y="f9700"/>
                              </a:cxn>
                              <a:cxn ang="f7643">
                                <a:pos x="f9701" y="f9702"/>
                              </a:cxn>
                              <a:cxn ang="f7643">
                                <a:pos x="f9703" y="f9704"/>
                              </a:cxn>
                              <a:cxn ang="f7643">
                                <a:pos x="f9705" y="f9706"/>
                              </a:cxn>
                              <a:cxn ang="f7643">
                                <a:pos x="f9707" y="f9708"/>
                              </a:cxn>
                              <a:cxn ang="f7643">
                                <a:pos x="f9709" y="f9710"/>
                              </a:cxn>
                              <a:cxn ang="f7643">
                                <a:pos x="f9711" y="f9712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15" y="f9692"/>
                              </a:cxn>
                              <a:cxn ang="f7643">
                                <a:pos x="f9683" y="f9684"/>
                              </a:cxn>
                              <a:cxn ang="f7643">
                                <a:pos x="f9716" y="f9717"/>
                              </a:cxn>
                              <a:cxn ang="f7643">
                                <a:pos x="f9718" y="f9719"/>
                              </a:cxn>
                              <a:cxn ang="f7643">
                                <a:pos x="f9720" y="f9721"/>
                              </a:cxn>
                              <a:cxn ang="f7643">
                                <a:pos x="f9722" y="f9723"/>
                              </a:cxn>
                              <a:cxn ang="f7643">
                                <a:pos x="f9724" y="f9725"/>
                              </a:cxn>
                              <a:cxn ang="f7643">
                                <a:pos x="f9726" y="f9727"/>
                              </a:cxn>
                              <a:cxn ang="f7643">
                                <a:pos x="f9728" y="f9729"/>
                              </a:cxn>
                              <a:cxn ang="f7643">
                                <a:pos x="f9730" y="f9731"/>
                              </a:cxn>
                              <a:cxn ang="f7643">
                                <a:pos x="f9732" y="f9696"/>
                              </a:cxn>
                              <a:cxn ang="f7643">
                                <a:pos x="f9733" y="f9734"/>
                              </a:cxn>
                              <a:cxn ang="f7643">
                                <a:pos x="f9735" y="f9736"/>
                              </a:cxn>
                              <a:cxn ang="f7643">
                                <a:pos x="f9713" y="f971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9741" y="f9742"/>
                              </a:cxn>
                              <a:cxn ang="f7643">
                                <a:pos x="f9743" y="f9744"/>
                              </a:cxn>
                              <a:cxn ang="f7643">
                                <a:pos x="f9737" y="f9738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47" y="f9748"/>
                              </a:cxn>
                              <a:cxn ang="f7643">
                                <a:pos x="f9749" y="f9750"/>
                              </a:cxn>
                              <a:cxn ang="f7643">
                                <a:pos x="f9751" y="f9752"/>
                              </a:cxn>
                              <a:cxn ang="f7643">
                                <a:pos x="f9753" y="f9754"/>
                              </a:cxn>
                              <a:cxn ang="f7643">
                                <a:pos x="f9745" y="f9746"/>
                              </a:cxn>
                              <a:cxn ang="f7643">
                                <a:pos x="f9755" y="f9756"/>
                              </a:cxn>
                              <a:cxn ang="f7643">
                                <a:pos x="f9757" y="f9758"/>
                              </a:cxn>
                              <a:cxn ang="f7643">
                                <a:pos x="f9759" y="f9760"/>
                              </a:cxn>
                              <a:cxn ang="f7643">
                                <a:pos x="f9761" y="f9762"/>
                              </a:cxn>
                              <a:cxn ang="f7643">
                                <a:pos x="f9763" y="f9764"/>
                              </a:cxn>
                              <a:cxn ang="f7643">
                                <a:pos x="f9765" y="f9766"/>
                              </a:cxn>
                              <a:cxn ang="f7643">
                                <a:pos x="f9767" y="f9768"/>
                              </a:cxn>
                              <a:cxn ang="f7643">
                                <a:pos x="f9769" y="f9770"/>
                              </a:cxn>
                              <a:cxn ang="f7643">
                                <a:pos x="f9771" y="f9772"/>
                              </a:cxn>
                              <a:cxn ang="f7643">
                                <a:pos x="f9773" y="f9774"/>
                              </a:cxn>
                              <a:cxn ang="f7643">
                                <a:pos x="f9775" y="f9776"/>
                              </a:cxn>
                              <a:cxn ang="f7643">
                                <a:pos x="f9777" y="f9778"/>
                              </a:cxn>
                              <a:cxn ang="f7643">
                                <a:pos x="f9779" y="f9780"/>
                              </a:cxn>
                              <a:cxn ang="f7643">
                                <a:pos x="f9781" y="f9782"/>
                              </a:cxn>
                              <a:cxn ang="f7643">
                                <a:pos x="f9783" y="f9784"/>
                              </a:cxn>
                              <a:cxn ang="f7643">
                                <a:pos x="f9785" y="f9786"/>
                              </a:cxn>
                              <a:cxn ang="f7643">
                                <a:pos x="f9787" y="f9740"/>
                              </a:cxn>
                              <a:cxn ang="f7643">
                                <a:pos x="f9788" y="f9789"/>
                              </a:cxn>
                              <a:cxn ang="f7643">
                                <a:pos x="f9790" y="f9791"/>
                              </a:cxn>
                              <a:cxn ang="f7643">
                                <a:pos x="f9792" y="f9793"/>
                              </a:cxn>
                              <a:cxn ang="f7643">
                                <a:pos x="f9794" y="f9795"/>
                              </a:cxn>
                              <a:cxn ang="f7643">
                                <a:pos x="f9796" y="f9797"/>
                              </a:cxn>
                              <a:cxn ang="f7643">
                                <a:pos x="f9798" y="f9727"/>
                              </a:cxn>
                              <a:cxn ang="f7643">
                                <a:pos x="f9799" y="f9800"/>
                              </a:cxn>
                              <a:cxn ang="f7643">
                                <a:pos x="f9801" y="f9802"/>
                              </a:cxn>
                              <a:cxn ang="f7643">
                                <a:pos x="f9803" y="f9804"/>
                              </a:cxn>
                              <a:cxn ang="f7643">
                                <a:pos x="f9805" y="f9806"/>
                              </a:cxn>
                              <a:cxn ang="f7643">
                                <a:pos x="f9807" y="f9727"/>
                              </a:cxn>
                              <a:cxn ang="f7643">
                                <a:pos x="f9808" y="f9797"/>
                              </a:cxn>
                              <a:cxn ang="f7643">
                                <a:pos x="f9809" y="f9795"/>
                              </a:cxn>
                              <a:cxn ang="f7643">
                                <a:pos x="f9810" y="f9793"/>
                              </a:cxn>
                              <a:cxn ang="f7643">
                                <a:pos x="f9811" y="f9791"/>
                              </a:cxn>
                              <a:cxn ang="f7643">
                                <a:pos x="f9812" y="f9789"/>
                              </a:cxn>
                              <a:cxn ang="f7643">
                                <a:pos x="f9813" y="f9740"/>
                              </a:cxn>
                              <a:cxn ang="f7643">
                                <a:pos x="f9814" y="f9815"/>
                              </a:cxn>
                              <a:cxn ang="f7643">
                                <a:pos x="f9816" y="f9817"/>
                              </a:cxn>
                              <a:cxn ang="f7643">
                                <a:pos x="f9818" y="f9819"/>
                              </a:cxn>
                              <a:cxn ang="f7643">
                                <a:pos x="f9820" y="f9821"/>
                              </a:cxn>
                              <a:cxn ang="f7643">
                                <a:pos x="f9822" y="f9823"/>
                              </a:cxn>
                              <a:cxn ang="f7643">
                                <a:pos x="f9824" y="f9825"/>
                              </a:cxn>
                              <a:cxn ang="f7643">
                                <a:pos x="f9826" y="f9827"/>
                              </a:cxn>
                              <a:cxn ang="f7643">
                                <a:pos x="f9828" y="f9829"/>
                              </a:cxn>
                              <a:cxn ang="f7643">
                                <a:pos x="f9830" y="f9831"/>
                              </a:cxn>
                              <a:cxn ang="f7643">
                                <a:pos x="f9832" y="f9833"/>
                              </a:cxn>
                              <a:cxn ang="f7643">
                                <a:pos x="f9834" y="f9835"/>
                              </a:cxn>
                              <a:cxn ang="f7643">
                                <a:pos x="f9836" y="f9837"/>
                              </a:cxn>
                              <a:cxn ang="f7643">
                                <a:pos x="f9838" y="f9839"/>
                              </a:cxn>
                              <a:cxn ang="f7643">
                                <a:pos x="f9840" y="f9841"/>
                              </a:cxn>
                              <a:cxn ang="f7643">
                                <a:pos x="f9842" y="f9843"/>
                              </a:cxn>
                              <a:cxn ang="f7643">
                                <a:pos x="f9844" y="f9845"/>
                              </a:cxn>
                              <a:cxn ang="f7643">
                                <a:pos x="f9846" y="f9847"/>
                              </a:cxn>
                              <a:cxn ang="f7643">
                                <a:pos x="f9848" y="f9849"/>
                              </a:cxn>
                              <a:cxn ang="f7643">
                                <a:pos x="f9850" y="f9851"/>
                              </a:cxn>
                              <a:cxn ang="f7643">
                                <a:pos x="f9852" y="f9853"/>
                              </a:cxn>
                              <a:cxn ang="f7643">
                                <a:pos x="f9852" y="f9854"/>
                              </a:cxn>
                              <a:cxn ang="f7643">
                                <a:pos x="f9855" y="f9856"/>
                              </a:cxn>
                              <a:cxn ang="f7643">
                                <a:pos x="f9857" y="f9853"/>
                              </a:cxn>
                              <a:cxn ang="f7643">
                                <a:pos x="f9858" y="f9859"/>
                              </a:cxn>
                              <a:cxn ang="f7643">
                                <a:pos x="f9860" y="f9861"/>
                              </a:cxn>
                              <a:cxn ang="f7643">
                                <a:pos x="f9862" y="f9863"/>
                              </a:cxn>
                              <a:cxn ang="f7643">
                                <a:pos x="f9864" y="f9865"/>
                              </a:cxn>
                              <a:cxn ang="f7643">
                                <a:pos x="f9866" y="f9867"/>
                              </a:cxn>
                              <a:cxn ang="f7643">
                                <a:pos x="f9868" y="f9869"/>
                              </a:cxn>
                              <a:cxn ang="f7643">
                                <a:pos x="f9870" y="f9871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74" y="f9875"/>
                              </a:cxn>
                              <a:cxn ang="f7643">
                                <a:pos x="f9876" y="f9877"/>
                              </a:cxn>
                              <a:cxn ang="f7643">
                                <a:pos x="f9878" y="f9879"/>
                              </a:cxn>
                              <a:cxn ang="f7643">
                                <a:pos x="f9880" y="f9881"/>
                              </a:cxn>
                              <a:cxn ang="f7643">
                                <a:pos x="f9882" y="f9883"/>
                              </a:cxn>
                              <a:cxn ang="f7643">
                                <a:pos x="f9878" y="f9884"/>
                              </a:cxn>
                              <a:cxn ang="f7643">
                                <a:pos x="f9876" y="f9885"/>
                              </a:cxn>
                              <a:cxn ang="f7643">
                                <a:pos x="f9872" y="f9873"/>
                              </a:cxn>
                              <a:cxn ang="f7643">
                                <a:pos x="f9886" y="f9887"/>
                              </a:cxn>
                              <a:cxn ang="f7643">
                                <a:pos x="f9888" y="f9889"/>
                              </a:cxn>
                              <a:cxn ang="f7643">
                                <a:pos x="f9890" y="f989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894" y="f9895"/>
                              </a:cxn>
                              <a:cxn ang="f7643">
                                <a:pos x="f9896" y="f9897"/>
                              </a:cxn>
                              <a:cxn ang="f7643">
                                <a:pos x="f9898" y="f9899"/>
                              </a:cxn>
                              <a:cxn ang="f7643">
                                <a:pos x="f9900" y="f9901"/>
                              </a:cxn>
                              <a:cxn ang="f7643">
                                <a:pos x="f9902" y="f9903"/>
                              </a:cxn>
                              <a:cxn ang="f7643">
                                <a:pos x="f9904" y="f9905"/>
                              </a:cxn>
                              <a:cxn ang="f7643">
                                <a:pos x="f9906" y="f9907"/>
                              </a:cxn>
                              <a:cxn ang="f7643">
                                <a:pos x="f9908" y="f9909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2" y="f9913"/>
                              </a:cxn>
                              <a:cxn ang="f7643">
                                <a:pos x="f9914" y="f9853"/>
                              </a:cxn>
                              <a:cxn ang="f7643">
                                <a:pos x="f9915" y="f9916"/>
                              </a:cxn>
                              <a:cxn ang="f7643">
                                <a:pos x="f9910" y="f9911"/>
                              </a:cxn>
                              <a:cxn ang="f7643">
                                <a:pos x="f9917" y="f9909"/>
                              </a:cxn>
                              <a:cxn ang="f7643">
                                <a:pos x="f9918" y="f9919"/>
                              </a:cxn>
                              <a:cxn ang="f7643">
                                <a:pos x="f9920" y="f9921"/>
                              </a:cxn>
                              <a:cxn ang="f7643">
                                <a:pos x="f9922" y="f9923"/>
                              </a:cxn>
                              <a:cxn ang="f7643">
                                <a:pos x="f9924" y="f9925"/>
                              </a:cxn>
                              <a:cxn ang="f7643">
                                <a:pos x="f9926" y="f9919"/>
                              </a:cxn>
                              <a:cxn ang="f7643">
                                <a:pos x="f9927" y="f9928"/>
                              </a:cxn>
                              <a:cxn ang="f7643">
                                <a:pos x="f9929" y="f9930"/>
                              </a:cxn>
                              <a:cxn ang="f7643">
                                <a:pos x="f9931" y="f9932"/>
                              </a:cxn>
                              <a:cxn ang="f7643">
                                <a:pos x="f9933" y="f9905"/>
                              </a:cxn>
                              <a:cxn ang="f7643">
                                <a:pos x="f9934" y="f9935"/>
                              </a:cxn>
                              <a:cxn ang="f7643">
                                <a:pos x="f9936" y="f9937"/>
                              </a:cxn>
                              <a:cxn ang="f7643">
                                <a:pos x="f9938" y="f9939"/>
                              </a:cxn>
                              <a:cxn ang="f7643">
                                <a:pos x="f9940" y="f9941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4" y="f9945"/>
                              </a:cxn>
                              <a:cxn ang="f7643">
                                <a:pos x="f9946" y="f9947"/>
                              </a:cxn>
                              <a:cxn ang="f7643">
                                <a:pos x="f9942" y="f9943"/>
                              </a:cxn>
                              <a:cxn ang="f7643">
                                <a:pos x="f9948" y="f9941"/>
                              </a:cxn>
                              <a:cxn ang="f7643">
                                <a:pos x="f9949" y="f9939"/>
                              </a:cxn>
                              <a:cxn ang="f7643">
                                <a:pos x="f9950" y="f9951"/>
                              </a:cxn>
                              <a:cxn ang="f7643">
                                <a:pos x="f9892" y="f9893"/>
                              </a:cxn>
                              <a:cxn ang="f7643">
                                <a:pos x="f9952" y="f9953"/>
                              </a:cxn>
                              <a:cxn ang="f7643">
                                <a:pos x="f9954" y="f9955"/>
                              </a:cxn>
                              <a:cxn ang="f7643">
                                <a:pos x="f9956" y="f9957"/>
                              </a:cxn>
                              <a:cxn ang="f7643">
                                <a:pos x="f9958" y="f9959"/>
                              </a:cxn>
                              <a:cxn ang="f7643">
                                <a:pos x="f9960" y="f9961"/>
                              </a:cxn>
                              <a:cxn ang="f7643">
                                <a:pos x="f9962" y="f9963"/>
                              </a:cxn>
                              <a:cxn ang="f7643">
                                <a:pos x="f9964" y="f9965"/>
                              </a:cxn>
                              <a:cxn ang="f7643">
                                <a:pos x="f9966" y="f9953"/>
                              </a:cxn>
                              <a:cxn ang="f7643">
                                <a:pos x="f9967" y="f9968"/>
                              </a:cxn>
                              <a:cxn ang="f7643">
                                <a:pos x="f9969" y="f9970"/>
                              </a:cxn>
                              <a:cxn ang="f7643">
                                <a:pos x="f9971" y="f9972"/>
                              </a:cxn>
                              <a:cxn ang="f7643">
                                <a:pos x="f9973" y="f9974"/>
                              </a:cxn>
                              <a:cxn ang="f7643">
                                <a:pos x="f9975" y="f9976"/>
                              </a:cxn>
                              <a:cxn ang="f7643">
                                <a:pos x="f9977" y="f9978"/>
                              </a:cxn>
                              <a:cxn ang="f7643">
                                <a:pos x="f9979" y="f9980"/>
                              </a:cxn>
                              <a:cxn ang="f7643">
                                <a:pos x="f9981" y="f9982"/>
                              </a:cxn>
                              <a:cxn ang="f7643">
                                <a:pos x="f9983" y="f9984"/>
                              </a:cxn>
                              <a:cxn ang="f7643">
                                <a:pos x="f9985" y="f9986"/>
                              </a:cxn>
                              <a:cxn ang="f7643">
                                <a:pos x="f9987" y="f998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9991" y="f9992"/>
                              </a:cxn>
                              <a:cxn ang="f7643">
                                <a:pos x="f9993" y="f9994"/>
                              </a:cxn>
                              <a:cxn ang="f7643">
                                <a:pos x="f9995" y="f9996"/>
                              </a:cxn>
                              <a:cxn ang="f7643">
                                <a:pos x="f9997" y="f9998"/>
                              </a:cxn>
                              <a:cxn ang="f7643">
                                <a:pos x="f9999" y="f10000"/>
                              </a:cxn>
                              <a:cxn ang="f7643">
                                <a:pos x="f10001" y="f10002"/>
                              </a:cxn>
                              <a:cxn ang="f7643">
                                <a:pos x="f10003" y="f10004"/>
                              </a:cxn>
                              <a:cxn ang="f7643">
                                <a:pos x="f10005" y="f10006"/>
                              </a:cxn>
                              <a:cxn ang="f7643">
                                <a:pos x="f10007" y="f10008"/>
                              </a:cxn>
                              <a:cxn ang="f7643">
                                <a:pos x="f9989" y="f9990"/>
                              </a:cxn>
                              <a:cxn ang="f7643">
                                <a:pos x="f10009" y="f10010"/>
                              </a:cxn>
                              <a:cxn ang="f7643">
                                <a:pos x="f10011" y="f10012"/>
                              </a:cxn>
                              <a:cxn ang="f7643">
                                <a:pos x="f10013" y="f10014"/>
                              </a:cxn>
                              <a:cxn ang="f7643">
                                <a:pos x="f10015" y="f10016"/>
                              </a:cxn>
                              <a:cxn ang="f7643">
                                <a:pos x="f10017" y="f10018"/>
                              </a:cxn>
                              <a:cxn ang="f7643">
                                <a:pos x="f10019" y="f10020"/>
                              </a:cxn>
                              <a:cxn ang="f7643">
                                <a:pos x="f10021" y="f10022"/>
                              </a:cxn>
                              <a:cxn ang="f7643">
                                <a:pos x="f10023" y="f10024"/>
                              </a:cxn>
                              <a:cxn ang="f7643">
                                <a:pos x="f10025" y="f10026"/>
                              </a:cxn>
                              <a:cxn ang="f7643">
                                <a:pos x="f10027" y="f10028"/>
                              </a:cxn>
                              <a:cxn ang="f7643">
                                <a:pos x="f10029" y="f10030"/>
                              </a:cxn>
                              <a:cxn ang="f7643">
                                <a:pos x="f10031" y="f10032"/>
                              </a:cxn>
                              <a:cxn ang="f7643">
                                <a:pos x="f10033" y="f10034"/>
                              </a:cxn>
                              <a:cxn ang="f7643">
                                <a:pos x="f10035" y="f10036"/>
                              </a:cxn>
                              <a:cxn ang="f7643">
                                <a:pos x="f10037" y="f10038"/>
                              </a:cxn>
                              <a:cxn ang="f7643">
                                <a:pos x="f10039" y="f10040"/>
                              </a:cxn>
                              <a:cxn ang="f7643">
                                <a:pos x="f10041" y="f10042"/>
                              </a:cxn>
                              <a:cxn ang="f7643">
                                <a:pos x="f10043" y="f10044"/>
                              </a:cxn>
                              <a:cxn ang="f7643">
                                <a:pos x="f10045" y="f10046"/>
                              </a:cxn>
                              <a:cxn ang="f7643">
                                <a:pos x="f10047" y="f10048"/>
                              </a:cxn>
                              <a:cxn ang="f7643">
                                <a:pos x="f10049" y="f10050"/>
                              </a:cxn>
                              <a:cxn ang="f7643">
                                <a:pos x="f10051" y="f10052"/>
                              </a:cxn>
                              <a:cxn ang="f7643">
                                <a:pos x="f10053" y="f10054"/>
                              </a:cxn>
                              <a:cxn ang="f7643">
                                <a:pos x="f10055" y="f10056"/>
                              </a:cxn>
                              <a:cxn ang="f7643">
                                <a:pos x="f10057" y="f10058"/>
                              </a:cxn>
                              <a:cxn ang="f7643">
                                <a:pos x="f10059" y="f9843"/>
                              </a:cxn>
                              <a:cxn ang="f7643">
                                <a:pos x="f10060" y="f10061"/>
                              </a:cxn>
                              <a:cxn ang="f7643">
                                <a:pos x="f10062" y="f10063"/>
                              </a:cxn>
                              <a:cxn ang="f7643">
                                <a:pos x="f10064" y="f10065"/>
                              </a:cxn>
                              <a:cxn ang="f7643">
                                <a:pos x="f10066" y="f10067"/>
                              </a:cxn>
                              <a:cxn ang="f7643">
                                <a:pos x="f10068" y="f10069"/>
                              </a:cxn>
                              <a:cxn ang="f7643">
                                <a:pos x="f10070" y="f10071"/>
                              </a:cxn>
                              <a:cxn ang="f7643">
                                <a:pos x="f10072" y="f10073"/>
                              </a:cxn>
                              <a:cxn ang="f7643">
                                <a:pos x="f10074" y="f10075"/>
                              </a:cxn>
                              <a:cxn ang="f7643">
                                <a:pos x="f10076" y="f10077"/>
                              </a:cxn>
                              <a:cxn ang="f7643">
                                <a:pos x="f10078" y="f9786"/>
                              </a:cxn>
                              <a:cxn ang="f7643">
                                <a:pos x="f10079" y="f10080"/>
                              </a:cxn>
                              <a:cxn ang="f7643">
                                <a:pos x="f10081" y="f10082"/>
                              </a:cxn>
                              <a:cxn ang="f7643">
                                <a:pos x="f10083" y="f10084"/>
                              </a:cxn>
                              <a:cxn ang="f7643">
                                <a:pos x="f10085" y="f10086"/>
                              </a:cxn>
                              <a:cxn ang="f7643">
                                <a:pos x="f10087" y="f10088"/>
                              </a:cxn>
                              <a:cxn ang="f7643">
                                <a:pos x="f10089" y="f10090"/>
                              </a:cxn>
                              <a:cxn ang="f7643">
                                <a:pos x="f10091" y="f10092"/>
                              </a:cxn>
                              <a:cxn ang="f7643">
                                <a:pos x="f10093" y="f10094"/>
                              </a:cxn>
                              <a:cxn ang="f7643">
                                <a:pos x="f10095" y="f10096"/>
                              </a:cxn>
                              <a:cxn ang="f7643">
                                <a:pos x="f10097" y="f10098"/>
                              </a:cxn>
                              <a:cxn ang="f7643">
                                <a:pos x="f10099" y="f10100"/>
                              </a:cxn>
                              <a:cxn ang="f7643">
                                <a:pos x="f10059" y="f10101"/>
                              </a:cxn>
                              <a:cxn ang="f7643">
                                <a:pos x="f10102" y="f10103"/>
                              </a:cxn>
                              <a:cxn ang="f7643">
                                <a:pos x="f10104" y="f10105"/>
                              </a:cxn>
                              <a:cxn ang="f7643">
                                <a:pos x="f10106" y="f9911"/>
                              </a:cxn>
                              <a:cxn ang="f7643">
                                <a:pos x="f10107" y="f10108"/>
                              </a:cxn>
                              <a:cxn ang="f7643">
                                <a:pos x="f10109" y="f10110"/>
                              </a:cxn>
                              <a:cxn ang="f7643">
                                <a:pos x="f10111" y="f10112"/>
                              </a:cxn>
                              <a:cxn ang="f7643">
                                <a:pos x="f10113" y="f10114"/>
                              </a:cxn>
                              <a:cxn ang="f7643">
                                <a:pos x="f10115" y="f10116"/>
                              </a:cxn>
                              <a:cxn ang="f7643">
                                <a:pos x="f10117" y="f10118"/>
                              </a:cxn>
                              <a:cxn ang="f7643">
                                <a:pos x="f10119" y="f10120"/>
                              </a:cxn>
                              <a:cxn ang="f7643">
                                <a:pos x="f10031" y="f10121"/>
                              </a:cxn>
                              <a:cxn ang="f7643">
                                <a:pos x="f10122" y="f10123"/>
                              </a:cxn>
                              <a:cxn ang="f7643">
                                <a:pos x="f10124" y="f10125"/>
                              </a:cxn>
                              <a:cxn ang="f7643">
                                <a:pos x="f10126" y="f10127"/>
                              </a:cxn>
                              <a:cxn ang="f7643">
                                <a:pos x="f10128" y="f9994"/>
                              </a:cxn>
                              <a:cxn ang="f7643">
                                <a:pos x="f10129" y="f10130"/>
                              </a:cxn>
                              <a:cxn ang="f7643">
                                <a:pos x="f10131" y="f10132"/>
                              </a:cxn>
                              <a:cxn ang="f7643">
                                <a:pos x="f10133" y="f10134"/>
                              </a:cxn>
                              <a:cxn ang="f7643">
                                <a:pos x="f10135" y="f10136"/>
                              </a:cxn>
                              <a:cxn ang="f7643">
                                <a:pos x="f10137" y="f10138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39" y="f10140"/>
                              </a:cxn>
                              <a:cxn ang="f7643">
                                <a:pos x="f10141" y="f10142"/>
                              </a:cxn>
                              <a:cxn ang="f7643">
                                <a:pos x="f10143" y="f10144"/>
                              </a:cxn>
                              <a:cxn ang="f7643">
                                <a:pos x="f10145" y="f10146"/>
                              </a:cxn>
                              <a:cxn ang="f7643">
                                <a:pos x="f10147" y="f10148"/>
                              </a:cxn>
                              <a:cxn ang="f7643">
                                <a:pos x="f10149" y="f10150"/>
                              </a:cxn>
                              <a:cxn ang="f7643">
                                <a:pos x="f10151" y="f10152"/>
                              </a:cxn>
                              <a:cxn ang="f7643">
                                <a:pos x="f10153" y="f10154"/>
                              </a:cxn>
                              <a:cxn ang="f7643">
                                <a:pos x="f10155" y="f10156"/>
                              </a:cxn>
                              <a:cxn ang="f7643">
                                <a:pos x="f10157" y="f10158"/>
                              </a:cxn>
                              <a:cxn ang="f7643">
                                <a:pos x="f10159" y="f10160"/>
                              </a:cxn>
                              <a:cxn ang="f7643">
                                <a:pos x="f10161" y="f10162"/>
                              </a:cxn>
                              <a:cxn ang="f7643">
                                <a:pos x="f10163" y="f10164"/>
                              </a:cxn>
                              <a:cxn ang="f7643">
                                <a:pos x="f10165" y="f10166"/>
                              </a:cxn>
                              <a:cxn ang="f7643">
                                <a:pos x="f10167" y="f10168"/>
                              </a:cxn>
                              <a:cxn ang="f7643">
                                <a:pos x="f10169" y="f10170"/>
                              </a:cxn>
                              <a:cxn ang="f7643">
                                <a:pos x="f10171" y="f10172"/>
                              </a:cxn>
                              <a:cxn ang="f7643">
                                <a:pos x="f10173" y="f10154"/>
                              </a:cxn>
                              <a:cxn ang="f7643">
                                <a:pos x="f10174" y="f10140"/>
                              </a:cxn>
                              <a:cxn ang="f7643">
                                <a:pos x="f10175" y="f10176"/>
                              </a:cxn>
                              <a:cxn ang="f7643">
                                <a:pos x="f10177" y="f10178"/>
                              </a:cxn>
                              <a:cxn ang="f7643">
                                <a:pos x="f10179" y="f10180"/>
                              </a:cxn>
                              <a:cxn ang="f7643">
                                <a:pos x="f10181" y="f10182"/>
                              </a:cxn>
                              <a:cxn ang="f7643">
                                <a:pos x="f10183" y="f10184"/>
                              </a:cxn>
                              <a:cxn ang="f7643">
                                <a:pos x="f10185" y="f10186"/>
                              </a:cxn>
                              <a:cxn ang="f7643">
                                <a:pos x="f10187" y="f10188"/>
                              </a:cxn>
                              <a:cxn ang="f7643">
                                <a:pos x="f10189" y="f10190"/>
                              </a:cxn>
                              <a:cxn ang="f7643">
                                <a:pos x="f10191" y="f10138"/>
                              </a:cxn>
                              <a:cxn ang="f7643">
                                <a:pos x="f10192" y="f10150"/>
                              </a:cxn>
                              <a:cxn ang="f7643">
                                <a:pos x="f10193" y="f10194"/>
                              </a:cxn>
                              <a:cxn ang="f7643">
                                <a:pos x="f10195" y="f10196"/>
                              </a:cxn>
                              <a:cxn ang="f7643">
                                <a:pos x="f10197" y="f10198"/>
                              </a:cxn>
                              <a:cxn ang="f7643">
                                <a:pos x="f10199" y="f10200"/>
                              </a:cxn>
                              <a:cxn ang="f7643">
                                <a:pos x="f10201" y="f10202"/>
                              </a:cxn>
                              <a:cxn ang="f7643">
                                <a:pos x="f10203" y="f10204"/>
                              </a:cxn>
                              <a:cxn ang="f7643">
                                <a:pos x="f10205" y="f10206"/>
                              </a:cxn>
                              <a:cxn ang="f7643">
                                <a:pos x="f10207" y="f10208"/>
                              </a:cxn>
                              <a:cxn ang="f7643">
                                <a:pos x="f10209" y="f10210"/>
                              </a:cxn>
                              <a:cxn ang="f7643">
                                <a:pos x="f10211" y="f10212"/>
                              </a:cxn>
                              <a:cxn ang="f7643">
                                <a:pos x="f10213" y="f10012"/>
                              </a:cxn>
                              <a:cxn ang="f7643">
                                <a:pos x="f10015" y="f10214"/>
                              </a:cxn>
                              <a:cxn ang="f7643">
                                <a:pos x="f10215" y="f10216"/>
                              </a:cxn>
                              <a:cxn ang="f7643">
                                <a:pos x="f10217" y="f10008"/>
                              </a:cxn>
                              <a:cxn ang="f7643">
                                <a:pos x="f9985" y="f10218"/>
                              </a:cxn>
                              <a:cxn ang="f7643">
                                <a:pos x="f10219" y="f10220"/>
                              </a:cxn>
                              <a:cxn ang="f7643">
                                <a:pos x="f10221" y="f10222"/>
                              </a:cxn>
                              <a:cxn ang="f7643">
                                <a:pos x="f10223" y="f10224"/>
                              </a:cxn>
                              <a:cxn ang="f7643">
                                <a:pos x="f10225" y="f10226"/>
                              </a:cxn>
                              <a:cxn ang="f7643">
                                <a:pos x="f10227" y="f10228"/>
                              </a:cxn>
                              <a:cxn ang="f7643">
                                <a:pos x="f10229" y="f10036"/>
                              </a:cxn>
                              <a:cxn ang="f7643">
                                <a:pos x="f10230" y="f9891"/>
                              </a:cxn>
                              <a:cxn ang="f7643">
                                <a:pos x="f10231" y="f10232"/>
                              </a:cxn>
                              <a:cxn ang="f7643">
                                <a:pos x="f10233" y="f10234"/>
                              </a:cxn>
                              <a:cxn ang="f7643">
                                <a:pos x="f10235" y="f9881"/>
                              </a:cxn>
                              <a:cxn ang="f7643">
                                <a:pos x="f10236" y="f9853"/>
                              </a:cxn>
                              <a:cxn ang="f7643">
                                <a:pos x="f10237" y="f10238"/>
                              </a:cxn>
                              <a:cxn ang="f7643">
                                <a:pos x="f10239" y="f10240"/>
                              </a:cxn>
                              <a:cxn ang="f7643">
                                <a:pos x="f10241" y="f10242"/>
                              </a:cxn>
                              <a:cxn ang="f7643">
                                <a:pos x="f10243" y="f10244"/>
                              </a:cxn>
                              <a:cxn ang="f7643">
                                <a:pos x="f10245" y="f9907"/>
                              </a:cxn>
                              <a:cxn ang="f7643">
                                <a:pos x="f10246" y="f10247"/>
                              </a:cxn>
                              <a:cxn ang="f7643">
                                <a:pos x="f10248" y="f10249"/>
                              </a:cxn>
                              <a:cxn ang="f7643">
                                <a:pos x="f10250" y="f10251"/>
                              </a:cxn>
                              <a:cxn ang="f7643">
                                <a:pos x="f10252" y="f10253"/>
                              </a:cxn>
                              <a:cxn ang="f7643">
                                <a:pos x="f10254" y="f10255"/>
                              </a:cxn>
                              <a:cxn ang="f7643">
                                <a:pos x="f10256" y="f10257"/>
                              </a:cxn>
                              <a:cxn ang="f7643">
                                <a:pos x="f10258" y="f10259"/>
                              </a:cxn>
                              <a:cxn ang="f7643">
                                <a:pos x="f10260" y="f10261"/>
                              </a:cxn>
                              <a:cxn ang="f7643">
                                <a:pos x="f10262" y="f10263"/>
                              </a:cxn>
                              <a:cxn ang="f7643">
                                <a:pos x="f10264" y="f10265"/>
                              </a:cxn>
                              <a:cxn ang="f7643">
                                <a:pos x="f10266" y="f10267"/>
                              </a:cxn>
                              <a:cxn ang="f7643">
                                <a:pos x="f10268" y="f10026"/>
                              </a:cxn>
                              <a:cxn ang="f7643">
                                <a:pos x="f10269" y="f10270"/>
                              </a:cxn>
                              <a:cxn ang="f7643">
                                <a:pos x="f9995" y="f10271"/>
                              </a:cxn>
                              <a:cxn ang="f7643">
                                <a:pos x="f10272" y="f10273"/>
                              </a:cxn>
                              <a:cxn ang="f7643">
                                <a:pos x="f10274" y="f10275"/>
                              </a:cxn>
                              <a:cxn ang="f7643">
                                <a:pos x="f10276" y="f10277"/>
                              </a:cxn>
                              <a:cxn ang="f7643">
                                <a:pos x="f10278" y="f10279"/>
                              </a:cxn>
                              <a:cxn ang="f7643">
                                <a:pos x="f10169" y="f10280"/>
                              </a:cxn>
                              <a:cxn ang="f7643">
                                <a:pos x="f10281" y="f10282"/>
                              </a:cxn>
                              <a:cxn ang="f7643">
                                <a:pos x="f10165" y="f10283"/>
                              </a:cxn>
                              <a:cxn ang="f7643">
                                <a:pos x="f10284" y="f10285"/>
                              </a:cxn>
                              <a:cxn ang="f7643">
                                <a:pos x="f10163" y="f10286"/>
                              </a:cxn>
                              <a:cxn ang="f7643">
                                <a:pos x="f10137" y="f10287"/>
                              </a:cxn>
                              <a:cxn ang="f7643">
                                <a:pos x="f10288" y="f10289"/>
                              </a:cxn>
                              <a:cxn ang="f7643">
                                <a:pos x="f10290" y="f10291"/>
                              </a:cxn>
                              <a:cxn ang="f7643">
                                <a:pos x="f10292" y="f10291"/>
                              </a:cxn>
                              <a:cxn ang="f7643">
                                <a:pos x="f10293" y="f10294"/>
                              </a:cxn>
                              <a:cxn ang="f7643">
                                <a:pos x="f10295" y="f10296"/>
                              </a:cxn>
                              <a:cxn ang="f7643">
                                <a:pos x="f10297" y="f10298"/>
                              </a:cxn>
                              <a:cxn ang="f7643">
                                <a:pos x="f10299" y="f10300"/>
                              </a:cxn>
                              <a:cxn ang="f7643">
                                <a:pos x="f10153" y="f10301"/>
                              </a:cxn>
                              <a:cxn ang="f7643">
                                <a:pos x="f10155" y="f10302"/>
                              </a:cxn>
                              <a:cxn ang="f7643">
                                <a:pos x="f10155" y="f10303"/>
                              </a:cxn>
                              <a:cxn ang="f7643">
                                <a:pos x="f10297" y="f10301"/>
                              </a:cxn>
                              <a:cxn ang="f7643">
                                <a:pos x="f10149" y="f10304"/>
                              </a:cxn>
                              <a:cxn ang="f7643">
                                <a:pos x="f10305" y="f1030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09" y="f10310"/>
                              </a:cxn>
                              <a:cxn ang="f7643">
                                <a:pos x="f10311" y="f10312"/>
                              </a:cxn>
                              <a:cxn ang="f7643">
                                <a:pos x="f10313" y="f10314"/>
                              </a:cxn>
                              <a:cxn ang="f7643">
                                <a:pos x="f10315" y="f10316"/>
                              </a:cxn>
                              <a:cxn ang="f7643">
                                <a:pos x="f10317" y="f10318"/>
                              </a:cxn>
                              <a:cxn ang="f7643">
                                <a:pos x="f10319" y="f10298"/>
                              </a:cxn>
                              <a:cxn ang="f7643">
                                <a:pos x="f10199" y="f10320"/>
                              </a:cxn>
                              <a:cxn ang="f7643">
                                <a:pos x="f10321" y="f10322"/>
                              </a:cxn>
                              <a:cxn ang="f7643">
                                <a:pos x="f10323" y="f10324"/>
                              </a:cxn>
                              <a:cxn ang="f7643">
                                <a:pos x="f10325" y="f10326"/>
                              </a:cxn>
                              <a:cxn ang="f7643">
                                <a:pos x="f10307" y="f10308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29" y="f10330"/>
                              </a:cxn>
                              <a:cxn ang="f7643">
                                <a:pos x="f10331" y="f10332"/>
                              </a:cxn>
                              <a:cxn ang="f7643">
                                <a:pos x="f10329" y="f10333"/>
                              </a:cxn>
                              <a:cxn ang="f7643">
                                <a:pos x="f10334" y="f10335"/>
                              </a:cxn>
                              <a:cxn ang="f7643">
                                <a:pos x="f10336" y="f10337"/>
                              </a:cxn>
                              <a:cxn ang="f7643">
                                <a:pos x="f10338" y="f10339"/>
                              </a:cxn>
                              <a:cxn ang="f7643">
                                <a:pos x="f10340" y="f10341"/>
                              </a:cxn>
                              <a:cxn ang="f7643">
                                <a:pos x="f10342" y="f10343"/>
                              </a:cxn>
                              <a:cxn ang="f7643">
                                <a:pos x="f10149" y="f10344"/>
                              </a:cxn>
                              <a:cxn ang="f7643">
                                <a:pos x="f10345" y="f10346"/>
                              </a:cxn>
                              <a:cxn ang="f7643">
                                <a:pos x="f10347" y="f10348"/>
                              </a:cxn>
                              <a:cxn ang="f7643">
                                <a:pos x="f10349" y="f10350"/>
                              </a:cxn>
                              <a:cxn ang="f7643">
                                <a:pos x="f10153" y="f10351"/>
                              </a:cxn>
                              <a:cxn ang="f7643">
                                <a:pos x="f10352" y="f10353"/>
                              </a:cxn>
                              <a:cxn ang="f7643">
                                <a:pos x="f10352" y="f10354"/>
                              </a:cxn>
                              <a:cxn ang="f7643">
                                <a:pos x="f10355" y="f10339"/>
                              </a:cxn>
                              <a:cxn ang="f7643">
                                <a:pos x="f10356" y="f10357"/>
                              </a:cxn>
                              <a:cxn ang="f7643">
                                <a:pos x="f10358" y="f10359"/>
                              </a:cxn>
                              <a:cxn ang="f7643">
                                <a:pos x="f10360" y="f10361"/>
                              </a:cxn>
                              <a:cxn ang="f7643">
                                <a:pos x="f10336" y="f10362"/>
                              </a:cxn>
                              <a:cxn ang="f7643">
                                <a:pos x="f10363" y="f10364"/>
                              </a:cxn>
                              <a:cxn ang="f7643">
                                <a:pos x="f10334" y="f10365"/>
                              </a:cxn>
                              <a:cxn ang="f7643">
                                <a:pos x="f10327" y="f10328"/>
                              </a:cxn>
                              <a:cxn ang="f7643">
                                <a:pos x="f10366" y="f10367"/>
                              </a:cxn>
                              <a:cxn ang="f7643">
                                <a:pos x="f10368" y="f10369"/>
                              </a:cxn>
                              <a:cxn ang="f7643">
                                <a:pos x="f10370" y="f10371"/>
                              </a:cxn>
                              <a:cxn ang="f7643">
                                <a:pos x="f10372" y="f10373"/>
                              </a:cxn>
                              <a:cxn ang="f7643">
                                <a:pos x="f10374" y="f10375"/>
                              </a:cxn>
                              <a:cxn ang="f7643">
                                <a:pos x="f10376" y="f10377"/>
                              </a:cxn>
                              <a:cxn ang="f7643">
                                <a:pos x="f10378" y="f10379"/>
                              </a:cxn>
                              <a:cxn ang="f7643">
                                <a:pos x="f10380" y="f10381"/>
                              </a:cxn>
                              <a:cxn ang="f7643">
                                <a:pos x="f10382" y="f10383"/>
                              </a:cxn>
                              <a:cxn ang="f7643">
                                <a:pos x="f10376" y="f10384"/>
                              </a:cxn>
                              <a:cxn ang="f7643">
                                <a:pos x="f10374" y="f10385"/>
                              </a:cxn>
                              <a:cxn ang="f7643">
                                <a:pos x="f10372" y="f10386"/>
                              </a:cxn>
                              <a:cxn ang="f7643">
                                <a:pos x="f10387" y="f10388"/>
                              </a:cxn>
                              <a:cxn ang="f7643">
                                <a:pos x="f10389" y="f10390"/>
                              </a:cxn>
                              <a:cxn ang="f7643">
                                <a:pos x="f10391" y="f10392"/>
                              </a:cxn>
                              <a:cxn ang="f7643">
                                <a:pos x="f10393" y="f10394"/>
                              </a:cxn>
                              <a:cxn ang="f7643">
                                <a:pos x="f10395" y="f10396"/>
                              </a:cxn>
                              <a:cxn ang="f7643">
                                <a:pos x="f10397" y="f10398"/>
                              </a:cxn>
                              <a:cxn ang="f7643">
                                <a:pos x="f10399" y="f10400"/>
                              </a:cxn>
                              <a:cxn ang="f7643">
                                <a:pos x="f10374" y="f10396"/>
                              </a:cxn>
                              <a:cxn ang="f7643">
                                <a:pos x="f10401" y="f10394"/>
                              </a:cxn>
                              <a:cxn ang="f7643">
                                <a:pos x="f10402" y="f10403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06" y="f10407"/>
                              </a:cxn>
                              <a:cxn ang="f7643">
                                <a:pos x="f10408" y="f10409"/>
                              </a:cxn>
                              <a:cxn ang="f7643">
                                <a:pos x="f10410" y="f10411"/>
                              </a:cxn>
                              <a:cxn ang="f7643">
                                <a:pos x="f10412" y="f10377"/>
                              </a:cxn>
                              <a:cxn ang="f7643">
                                <a:pos x="f10413" y="f10414"/>
                              </a:cxn>
                              <a:cxn ang="f7643">
                                <a:pos x="f10415" y="f10416"/>
                              </a:cxn>
                              <a:cxn ang="f7643">
                                <a:pos x="f10417" y="f10418"/>
                              </a:cxn>
                              <a:cxn ang="f7643">
                                <a:pos x="f10419" y="f10420"/>
                              </a:cxn>
                              <a:cxn ang="f7643">
                                <a:pos x="f10421" y="f10422"/>
                              </a:cxn>
                              <a:cxn ang="f7643">
                                <a:pos x="f10423" y="f10424"/>
                              </a:cxn>
                              <a:cxn ang="f7643">
                                <a:pos x="f10425" y="f10426"/>
                              </a:cxn>
                              <a:cxn ang="f7643">
                                <a:pos x="f10427" y="f10428"/>
                              </a:cxn>
                              <a:cxn ang="f7643">
                                <a:pos x="f10429" y="f10430"/>
                              </a:cxn>
                              <a:cxn ang="f7643">
                                <a:pos x="f10431" y="f10432"/>
                              </a:cxn>
                              <a:cxn ang="f7643">
                                <a:pos x="f10433" y="f10434"/>
                              </a:cxn>
                              <a:cxn ang="f7643">
                                <a:pos x="f10435" y="f10436"/>
                              </a:cxn>
                              <a:cxn ang="f7643">
                                <a:pos x="f10437" y="f10438"/>
                              </a:cxn>
                              <a:cxn ang="f7643">
                                <a:pos x="f10439" y="f10440"/>
                              </a:cxn>
                              <a:cxn ang="f7643">
                                <a:pos x="f10441" y="f10442"/>
                              </a:cxn>
                              <a:cxn ang="f7643">
                                <a:pos x="f10443" y="f10444"/>
                              </a:cxn>
                              <a:cxn ang="f7643">
                                <a:pos x="f10445" y="f10446"/>
                              </a:cxn>
                              <a:cxn ang="f7643">
                                <a:pos x="f10447" y="f10448"/>
                              </a:cxn>
                              <a:cxn ang="f7643">
                                <a:pos x="f10449" y="f10450"/>
                              </a:cxn>
                              <a:cxn ang="f7643">
                                <a:pos x="f10451" y="f10452"/>
                              </a:cxn>
                              <a:cxn ang="f7643">
                                <a:pos x="f10453" y="f10454"/>
                              </a:cxn>
                              <a:cxn ang="f7643">
                                <a:pos x="f10455" y="f10456"/>
                              </a:cxn>
                              <a:cxn ang="f7643">
                                <a:pos x="f10457" y="f10458"/>
                              </a:cxn>
                              <a:cxn ang="f7643">
                                <a:pos x="f10459" y="f10460"/>
                              </a:cxn>
                              <a:cxn ang="f7643">
                                <a:pos x="f10461" y="f10462"/>
                              </a:cxn>
                              <a:cxn ang="f7643">
                                <a:pos x="f10463" y="f10426"/>
                              </a:cxn>
                              <a:cxn ang="f7643">
                                <a:pos x="f10464" y="f10424"/>
                              </a:cxn>
                              <a:cxn ang="f7643">
                                <a:pos x="f10439" y="f10422"/>
                              </a:cxn>
                              <a:cxn ang="f7643">
                                <a:pos x="f10465" y="f10420"/>
                              </a:cxn>
                              <a:cxn ang="f7643">
                                <a:pos x="f10453" y="f10418"/>
                              </a:cxn>
                              <a:cxn ang="f7643">
                                <a:pos x="f10466" y="f10416"/>
                              </a:cxn>
                              <a:cxn ang="f7643">
                                <a:pos x="f10467" y="f10414"/>
                              </a:cxn>
                              <a:cxn ang="f7643">
                                <a:pos x="f10468" y="f10377"/>
                              </a:cxn>
                              <a:cxn ang="f7643">
                                <a:pos x="f10469" y="f10411"/>
                              </a:cxn>
                              <a:cxn ang="f7643">
                                <a:pos x="f10404" y="f10405"/>
                              </a:cxn>
                              <a:cxn ang="f7643">
                                <a:pos x="f10470" y="f10471"/>
                              </a:cxn>
                              <a:cxn ang="f7643">
                                <a:pos x="f10472" y="f10471"/>
                              </a:cxn>
                              <a:cxn ang="f7643">
                                <a:pos x="f10473" y="f10474"/>
                              </a:cxn>
                              <a:cxn ang="f7643">
                                <a:pos x="f10473" y="f10475"/>
                              </a:cxn>
                              <a:cxn ang="f7643">
                                <a:pos x="f10476" y="f10477"/>
                              </a:cxn>
                              <a:cxn ang="f7643">
                                <a:pos x="f10478" y="f10479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482" y="f10483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6" y="f10487"/>
                              </a:cxn>
                              <a:cxn ang="f7643">
                                <a:pos x="f9904" y="f10488"/>
                              </a:cxn>
                              <a:cxn ang="f7643">
                                <a:pos x="f10489" y="f10490"/>
                              </a:cxn>
                              <a:cxn ang="f7643">
                                <a:pos x="f10491" y="f10492"/>
                              </a:cxn>
                              <a:cxn ang="f7643">
                                <a:pos x="f10493" y="f10494"/>
                              </a:cxn>
                              <a:cxn ang="f7643">
                                <a:pos x="f10495" y="f10496"/>
                              </a:cxn>
                              <a:cxn ang="f7643">
                                <a:pos x="f10497" y="f10498"/>
                              </a:cxn>
                              <a:cxn ang="f7643">
                                <a:pos x="f10499" y="f10500"/>
                              </a:cxn>
                              <a:cxn ang="f7643">
                                <a:pos x="f10501" y="f10502"/>
                              </a:cxn>
                              <a:cxn ang="f7643">
                                <a:pos x="f10503" y="f10504"/>
                              </a:cxn>
                              <a:cxn ang="f7643">
                                <a:pos x="f10484" y="f10485"/>
                              </a:cxn>
                              <a:cxn ang="f7643">
                                <a:pos x="f10480" y="f10481"/>
                              </a:cxn>
                              <a:cxn ang="f7643">
                                <a:pos x="f10505" y="f10506"/>
                              </a:cxn>
                              <a:cxn ang="f7643">
                                <a:pos x="f10507" y="f10508"/>
                              </a:cxn>
                              <a:cxn ang="f7643">
                                <a:pos x="f10509" y="f10510"/>
                              </a:cxn>
                              <a:cxn ang="f7643">
                                <a:pos x="f10511" y="f10512"/>
                              </a:cxn>
                              <a:cxn ang="f7643">
                                <a:pos x="f10513" y="f10514"/>
                              </a:cxn>
                              <a:cxn ang="f7643">
                                <a:pos x="f10515" y="f10516"/>
                              </a:cxn>
                              <a:cxn ang="f7643">
                                <a:pos x="f10517" y="f10518"/>
                              </a:cxn>
                              <a:cxn ang="f7643">
                                <a:pos x="f10519" y="f10520"/>
                              </a:cxn>
                              <a:cxn ang="f7643">
                                <a:pos x="f10489" y="f10521"/>
                              </a:cxn>
                              <a:cxn ang="f7643">
                                <a:pos x="f10522" y="f10523"/>
                              </a:cxn>
                              <a:cxn ang="f7643">
                                <a:pos x="f10524" y="f10525"/>
                              </a:cxn>
                              <a:cxn ang="f7643">
                                <a:pos x="f10526" y="f10527"/>
                              </a:cxn>
                              <a:cxn ang="f7643">
                                <a:pos x="f10528" y="f10529"/>
                              </a:cxn>
                              <a:cxn ang="f7643">
                                <a:pos x="f10530" y="f10531"/>
                              </a:cxn>
                              <a:cxn ang="f7643">
                                <a:pos x="f10532" y="f10533"/>
                              </a:cxn>
                              <a:cxn ang="f7643">
                                <a:pos x="f10534" y="f10535"/>
                              </a:cxn>
                              <a:cxn ang="f7643">
                                <a:pos x="f10536" y="f10537"/>
                              </a:cxn>
                              <a:cxn ang="f7643">
                                <a:pos x="f10501" y="f10521"/>
                              </a:cxn>
                              <a:cxn ang="f7643">
                                <a:pos x="f10538" y="f10539"/>
                              </a:cxn>
                              <a:cxn ang="f7643">
                                <a:pos x="f10540" y="f10518"/>
                              </a:cxn>
                              <a:cxn ang="f7643">
                                <a:pos x="f10541" y="f10542"/>
                              </a:cxn>
                              <a:cxn ang="f7643">
                                <a:pos x="f10543" y="f10544"/>
                              </a:cxn>
                              <a:cxn ang="f7643">
                                <a:pos x="f10545" y="f10546"/>
                              </a:cxn>
                              <a:cxn ang="f7643">
                                <a:pos x="f10547" y="f10548"/>
                              </a:cxn>
                              <a:cxn ang="f7643">
                                <a:pos x="f10549" y="f10550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3" y="f10554"/>
                              </a:cxn>
                              <a:cxn ang="f7643">
                                <a:pos x="f10555" y="f10556"/>
                              </a:cxn>
                              <a:cxn ang="f7643">
                                <a:pos x="f9775" y="f10557"/>
                              </a:cxn>
                              <a:cxn ang="f7643">
                                <a:pos x="f10551" y="f10552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0" y="f10561"/>
                              </a:cxn>
                              <a:cxn ang="f7643">
                                <a:pos x="f10562" y="f10563"/>
                              </a:cxn>
                              <a:cxn ang="f7643">
                                <a:pos x="f10558" y="f10559"/>
                              </a:cxn>
                              <a:cxn ang="f7643">
                                <a:pos x="f10564" y="f10565"/>
                              </a:cxn>
                              <a:cxn ang="f7643">
                                <a:pos x="f10566" y="f10567"/>
                              </a:cxn>
                              <a:cxn ang="f7643">
                                <a:pos x="f10568" y="f10569"/>
                              </a:cxn>
                              <a:cxn ang="f7643">
                                <a:pos x="f10570" y="f10571"/>
                              </a:cxn>
                              <a:cxn ang="f7643">
                                <a:pos x="f10572" y="f10573"/>
                              </a:cxn>
                              <a:cxn ang="f7643">
                                <a:pos x="f10574" y="f10575"/>
                              </a:cxn>
                              <a:cxn ang="f7643">
                                <a:pos x="f10576" y="f10577"/>
                              </a:cxn>
                              <a:cxn ang="f7643">
                                <a:pos x="f10578" y="f10579"/>
                              </a:cxn>
                              <a:cxn ang="f7643">
                                <a:pos x="f10580" y="f10581"/>
                              </a:cxn>
                              <a:cxn ang="f7643">
                                <a:pos x="f10582" y="f10583"/>
                              </a:cxn>
                              <a:cxn ang="f7643">
                                <a:pos x="f10584" y="f10585"/>
                              </a:cxn>
                              <a:cxn ang="f7643">
                                <a:pos x="f10586" y="f10587"/>
                              </a:cxn>
                              <a:cxn ang="f7643">
                                <a:pos x="f10588" y="f10589"/>
                              </a:cxn>
                              <a:cxn ang="f7643">
                                <a:pos x="f10590" y="f10591"/>
                              </a:cxn>
                              <a:cxn ang="f7643">
                                <a:pos x="f10592" y="f10593"/>
                              </a:cxn>
                              <a:cxn ang="f7643">
                                <a:pos x="f10594" y="f10595"/>
                              </a:cxn>
                              <a:cxn ang="f7643">
                                <a:pos x="f10596" y="f10597"/>
                              </a:cxn>
                              <a:cxn ang="f7643">
                                <a:pos x="f10598" y="f10599"/>
                              </a:cxn>
                              <a:cxn ang="f7643">
                                <a:pos x="f10600" y="f10601"/>
                              </a:cxn>
                              <a:cxn ang="f7643">
                                <a:pos x="f10602" y="f10603"/>
                              </a:cxn>
                              <a:cxn ang="f7643">
                                <a:pos x="f10604" y="f10605"/>
                              </a:cxn>
                              <a:cxn ang="f7643">
                                <a:pos x="f10606" y="f10607"/>
                              </a:cxn>
                              <a:cxn ang="f7643">
                                <a:pos x="f10608" y="f10609"/>
                              </a:cxn>
                              <a:cxn ang="f7643">
                                <a:pos x="f10610" y="f10611"/>
                              </a:cxn>
                              <a:cxn ang="f7643">
                                <a:pos x="f10612" y="f10613"/>
                              </a:cxn>
                              <a:cxn ang="f7643">
                                <a:pos x="f10614" y="f10615"/>
                              </a:cxn>
                              <a:cxn ang="f7643">
                                <a:pos x="f10616" y="f10617"/>
                              </a:cxn>
                              <a:cxn ang="f7643">
                                <a:pos x="f10618" y="f10619"/>
                              </a:cxn>
                              <a:cxn ang="f7643">
                                <a:pos x="f10620" y="f10621"/>
                              </a:cxn>
                              <a:cxn ang="f7643">
                                <a:pos x="f9683" y="f10622"/>
                              </a:cxn>
                              <a:cxn ang="f7643">
                                <a:pos x="f10623" y="f10624"/>
                              </a:cxn>
                              <a:cxn ang="f7643">
                                <a:pos x="f10625" y="f10626"/>
                              </a:cxn>
                              <a:cxn ang="f7643">
                                <a:pos x="f10627" y="f10628"/>
                              </a:cxn>
                              <a:cxn ang="f7643">
                                <a:pos x="f10629" y="f1063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33" y="f10634"/>
                              </a:cxn>
                              <a:cxn ang="f7643">
                                <a:pos x="f10635" y="f10636"/>
                              </a:cxn>
                              <a:cxn ang="f7643">
                                <a:pos x="f10637" y="f10638"/>
                              </a:cxn>
                              <a:cxn ang="f7643">
                                <a:pos x="f10639" y="f10640"/>
                              </a:cxn>
                              <a:cxn ang="f7643">
                                <a:pos x="f10631" y="f10632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3" y="f10644"/>
                              </a:cxn>
                              <a:cxn ang="f7643">
                                <a:pos x="f10645" y="f10646"/>
                              </a:cxn>
                              <a:cxn ang="f7643">
                                <a:pos x="f10647" y="f10648"/>
                              </a:cxn>
                              <a:cxn ang="f7643">
                                <a:pos x="f10641" y="f10642"/>
                              </a:cxn>
                              <a:cxn ang="f7643">
                                <a:pos x="f10649" y="f10650"/>
                              </a:cxn>
                              <a:cxn ang="f7643">
                                <a:pos x="f10651" y="f10652"/>
                              </a:cxn>
                              <a:cxn ang="f7643">
                                <a:pos x="f10653" y="f10654"/>
                              </a:cxn>
                              <a:cxn ang="f7643">
                                <a:pos x="f10655" y="f10656"/>
                              </a:cxn>
                              <a:cxn ang="f7643">
                                <a:pos x="f10657" y="f10658"/>
                              </a:cxn>
                              <a:cxn ang="f7643">
                                <a:pos x="f10659" y="f10561"/>
                              </a:cxn>
                              <a:cxn ang="f7643">
                                <a:pos x="f9732" y="f10660"/>
                              </a:cxn>
                              <a:cxn ang="f7643">
                                <a:pos x="f10661" y="f10619"/>
                              </a:cxn>
                              <a:cxn ang="f7643">
                                <a:pos x="f10662" y="f10663"/>
                              </a:cxn>
                              <a:cxn ang="f7643">
                                <a:pos x="f10664" y="f10665"/>
                              </a:cxn>
                              <a:cxn ang="f7643">
                                <a:pos x="f10666" y="f10667"/>
                              </a:cxn>
                              <a:cxn ang="f7643">
                                <a:pos x="f10668" y="f10669"/>
                              </a:cxn>
                              <a:cxn ang="f7643">
                                <a:pos x="f10670" y="f10671"/>
                              </a:cxn>
                              <a:cxn ang="f7643">
                                <a:pos x="f10672" y="f10673"/>
                              </a:cxn>
                              <a:cxn ang="f7643">
                                <a:pos x="f10674" y="f10675"/>
                              </a:cxn>
                              <a:cxn ang="f7643">
                                <a:pos x="f10676" y="f10677"/>
                              </a:cxn>
                              <a:cxn ang="f7643">
                                <a:pos x="f10678" y="f10679"/>
                              </a:cxn>
                              <a:cxn ang="f7643">
                                <a:pos x="f10680" y="f10681"/>
                              </a:cxn>
                              <a:cxn ang="f7643">
                                <a:pos x="f10682" y="f10683"/>
                              </a:cxn>
                              <a:cxn ang="f7643">
                                <a:pos x="f10684" y="f10685"/>
                              </a:cxn>
                              <a:cxn ang="f7643">
                                <a:pos x="f10686" y="f10687"/>
                              </a:cxn>
                              <a:cxn ang="f7643">
                                <a:pos x="f10688" y="f10689"/>
                              </a:cxn>
                              <a:cxn ang="f7643">
                                <a:pos x="f10690" y="f10691"/>
                              </a:cxn>
                              <a:cxn ang="f7643">
                                <a:pos x="f10692" y="f10693"/>
                              </a:cxn>
                              <a:cxn ang="f7643">
                                <a:pos x="f10694" y="f10384"/>
                              </a:cxn>
                              <a:cxn ang="f7643">
                                <a:pos x="f10695" y="f10696"/>
                              </a:cxn>
                              <a:cxn ang="f7643">
                                <a:pos x="f10697" y="f10698"/>
                              </a:cxn>
                              <a:cxn ang="f7643">
                                <a:pos x="f10699" y="f10700"/>
                              </a:cxn>
                              <a:cxn ang="f7643">
                                <a:pos x="f10453" y="f10701"/>
                              </a:cxn>
                              <a:cxn ang="f7643">
                                <a:pos x="f10702" y="f10703"/>
                              </a:cxn>
                              <a:cxn ang="f7643">
                                <a:pos x="f10704" y="f10705"/>
                              </a:cxn>
                              <a:cxn ang="f7643">
                                <a:pos x="f10464" y="f10418"/>
                              </a:cxn>
                              <a:cxn ang="f7643">
                                <a:pos x="f10706" y="f10420"/>
                              </a:cxn>
                              <a:cxn ang="f7643">
                                <a:pos x="f10707" y="f10708"/>
                              </a:cxn>
                              <a:cxn ang="f7643">
                                <a:pos x="f10709" y="f10710"/>
                              </a:cxn>
                              <a:cxn ang="f7643">
                                <a:pos x="f10711" y="f10712"/>
                              </a:cxn>
                              <a:cxn ang="f7643">
                                <a:pos x="f10713" y="f10714"/>
                              </a:cxn>
                              <a:cxn ang="f7643">
                                <a:pos x="f10715" y="f10716"/>
                              </a:cxn>
                              <a:cxn ang="f7643">
                                <a:pos x="f10717" y="f10718"/>
                              </a:cxn>
                              <a:cxn ang="f7643">
                                <a:pos x="f10719" y="f10720"/>
                              </a:cxn>
                              <a:cxn ang="f7643">
                                <a:pos x="f10721" y="f10722"/>
                              </a:cxn>
                              <a:cxn ang="f7643">
                                <a:pos x="f10723" y="f10724"/>
                              </a:cxn>
                              <a:cxn ang="f7643">
                                <a:pos x="f10725" y="f10726"/>
                              </a:cxn>
                              <a:cxn ang="f7643">
                                <a:pos x="f10727" y="f10728"/>
                              </a:cxn>
                              <a:cxn ang="f7643">
                                <a:pos x="f10729" y="f10730"/>
                              </a:cxn>
                              <a:cxn ang="f7643">
                                <a:pos x="f10731" y="f10732"/>
                              </a:cxn>
                              <a:cxn ang="f7643">
                                <a:pos x="f10733" y="f10734"/>
                              </a:cxn>
                              <a:cxn ang="f7643">
                                <a:pos x="f10735" y="f10696"/>
                              </a:cxn>
                              <a:cxn ang="f7643">
                                <a:pos x="f10736" y="f10384"/>
                              </a:cxn>
                              <a:cxn ang="f7643">
                                <a:pos x="f10737" y="f10738"/>
                              </a:cxn>
                              <a:cxn ang="f7643">
                                <a:pos x="f10739" y="f10693"/>
                              </a:cxn>
                              <a:cxn ang="f7643">
                                <a:pos x="f10740" y="f10741"/>
                              </a:cxn>
                              <a:cxn ang="f7643">
                                <a:pos x="f10742" y="f10743"/>
                              </a:cxn>
                              <a:cxn ang="f7643">
                                <a:pos x="f10744" y="f10745"/>
                              </a:cxn>
                              <a:cxn ang="f7643">
                                <a:pos x="f10746" y="f10747"/>
                              </a:cxn>
                              <a:cxn ang="f7643">
                                <a:pos x="f10748" y="f10749"/>
                              </a:cxn>
                              <a:cxn ang="f7643">
                                <a:pos x="f10750" y="f10751"/>
                              </a:cxn>
                              <a:cxn ang="f7643">
                                <a:pos x="f10600" y="f10752"/>
                              </a:cxn>
                              <a:cxn ang="f7643">
                                <a:pos x="f10753" y="f10754"/>
                              </a:cxn>
                              <a:cxn ang="f7643">
                                <a:pos x="f9751" y="f10755"/>
                              </a:cxn>
                              <a:cxn ang="f7643">
                                <a:pos x="f10756" y="f10757"/>
                              </a:cxn>
                              <a:cxn ang="f7643">
                                <a:pos x="f10758" y="f10665"/>
                              </a:cxn>
                              <a:cxn ang="f7643">
                                <a:pos x="f10759" y="f10760"/>
                              </a:cxn>
                              <a:cxn ang="f7643">
                                <a:pos x="f10761" y="f10619"/>
                              </a:cxn>
                              <a:cxn ang="f7643">
                                <a:pos x="f10762" y="f10660"/>
                              </a:cxn>
                              <a:cxn ang="f7643">
                                <a:pos x="f10763" y="f10764"/>
                              </a:cxn>
                              <a:cxn ang="f7643">
                                <a:pos x="f10765" y="f10766"/>
                              </a:cxn>
                              <a:cxn ang="f7643">
                                <a:pos x="f9671" y="f10767"/>
                              </a:cxn>
                              <a:cxn ang="f7643">
                                <a:pos x="f10768" y="f10638"/>
                              </a:cxn>
                              <a:cxn ang="f7643">
                                <a:pos x="f10769" y="f10652"/>
                              </a:cxn>
                              <a:cxn ang="f7643">
                                <a:pos x="f10770" y="f10771"/>
                              </a:cxn>
                              <a:cxn ang="f7643">
                                <a:pos x="f10772" y="f10773"/>
                              </a:cxn>
                              <a:cxn ang="f7643">
                                <a:pos x="f10774" y="f10775"/>
                              </a:cxn>
                              <a:cxn ang="f7643">
                                <a:pos x="f10776" y="f10777"/>
                              </a:cxn>
                              <a:cxn ang="f7643">
                                <a:pos x="f10778" y="f10779"/>
                              </a:cxn>
                              <a:cxn ang="f7643">
                                <a:pos x="f10780" y="f10781"/>
                              </a:cxn>
                              <a:cxn ang="f7643">
                                <a:pos x="f10782" y="f10783"/>
                              </a:cxn>
                              <a:cxn ang="f7643">
                                <a:pos x="f10784" y="f10785"/>
                              </a:cxn>
                              <a:cxn ang="f7643">
                                <a:pos x="f10786" y="f10787"/>
                              </a:cxn>
                              <a:cxn ang="f7643">
                                <a:pos x="f10788" y="f10789"/>
                              </a:cxn>
                              <a:cxn ang="f7643">
                                <a:pos x="f10790" y="f10791"/>
                              </a:cxn>
                              <a:cxn ang="f7643">
                                <a:pos x="f10643" y="f10792"/>
                              </a:cxn>
                              <a:cxn ang="f7643">
                                <a:pos x="f10641" y="f10793"/>
                              </a:cxn>
                              <a:cxn ang="f7643">
                                <a:pos x="f10794" y="f10791"/>
                              </a:cxn>
                              <a:cxn ang="f7643">
                                <a:pos x="f10795" y="f10796"/>
                              </a:cxn>
                              <a:cxn ang="f7643">
                                <a:pos x="f10797" y="f10798"/>
                              </a:cxn>
                              <a:cxn ang="f7643">
                                <a:pos x="f10799" y="f10800"/>
                              </a:cxn>
                              <a:cxn ang="f7643">
                                <a:pos x="f10801" y="f10802"/>
                              </a:cxn>
                              <a:cxn ang="f7643">
                                <a:pos x="f10803" y="f10802"/>
                              </a:cxn>
                              <a:cxn ang="f7643">
                                <a:pos x="f10804" y="f10802"/>
                              </a:cxn>
                              <a:cxn ang="f7643">
                                <a:pos x="f10805" y="f10802"/>
                              </a:cxn>
                              <a:cxn ang="f7643">
                                <a:pos x="f10806" y="f10807"/>
                              </a:cxn>
                              <a:cxn ang="f7643">
                                <a:pos x="f10808" y="f10809"/>
                              </a:cxn>
                              <a:cxn ang="f7643">
                                <a:pos x="f10810" y="f10789"/>
                              </a:cxn>
                              <a:cxn ang="f7643">
                                <a:pos x="f10811" y="f10652"/>
                              </a:cxn>
                              <a:cxn ang="f7643">
                                <a:pos x="f10812" y="f10813"/>
                              </a:cxn>
                              <a:cxn ang="f7643">
                                <a:pos x="f10814" y="f10815"/>
                              </a:cxn>
                              <a:cxn ang="f7643">
                                <a:pos x="f10816" y="f10652"/>
                              </a:cxn>
                              <a:cxn ang="f7643">
                                <a:pos x="f10817" y="f10818"/>
                              </a:cxn>
                              <a:cxn ang="f7643">
                                <a:pos x="f10819" y="f10820"/>
                              </a:cxn>
                              <a:cxn ang="f7643">
                                <a:pos x="f10821" y="f10822"/>
                              </a:cxn>
                              <a:cxn ang="f7643">
                                <a:pos x="f10823" y="f10824"/>
                              </a:cxn>
                              <a:cxn ang="f7643">
                                <a:pos x="f10825" y="f10826"/>
                              </a:cxn>
                              <a:cxn ang="f7643">
                                <a:pos x="f10827" y="f10828"/>
                              </a:cxn>
                              <a:cxn ang="f7643">
                                <a:pos x="f10829" y="f10830"/>
                              </a:cxn>
                              <a:cxn ang="f7643">
                                <a:pos x="f9811" y="f10831"/>
                              </a:cxn>
                              <a:cxn ang="f7643">
                                <a:pos x="f10832" y="f10833"/>
                              </a:cxn>
                              <a:cxn ang="f7643">
                                <a:pos x="f10834" y="f10835"/>
                              </a:cxn>
                              <a:cxn ang="f7643">
                                <a:pos x="f10836" y="f10837"/>
                              </a:cxn>
                              <a:cxn ang="f7643">
                                <a:pos x="f10838" y="f10839"/>
                              </a:cxn>
                              <a:cxn ang="f7643">
                                <a:pos x="f10840" y="f10841"/>
                              </a:cxn>
                              <a:cxn ang="f7643">
                                <a:pos x="f10842" y="f10843"/>
                              </a:cxn>
                              <a:cxn ang="f7643">
                                <a:pos x="f9820" y="f10844"/>
                              </a:cxn>
                              <a:cxn ang="f7643">
                                <a:pos x="f10845" y="f10846"/>
                              </a:cxn>
                              <a:cxn ang="f7643">
                                <a:pos x="f10847" y="f10848"/>
                              </a:cxn>
                              <a:cxn ang="f7643">
                                <a:pos x="f10849" y="f10850"/>
                              </a:cxn>
                              <a:cxn ang="f7643">
                                <a:pos x="f10851" y="f10585"/>
                              </a:cxn>
                              <a:cxn ang="f7643">
                                <a:pos x="f10852" y="f10853"/>
                              </a:cxn>
                              <a:cxn ang="f7643">
                                <a:pos x="f10854" y="f10855"/>
                              </a:cxn>
                              <a:cxn ang="f7643">
                                <a:pos x="f10856" y="f10857"/>
                              </a:cxn>
                              <a:cxn ang="f7643">
                                <a:pos x="f10858" y="f10859"/>
                              </a:cxn>
                              <a:cxn ang="f7643">
                                <a:pos x="f10860" y="f10861"/>
                              </a:cxn>
                              <a:cxn ang="f7643">
                                <a:pos x="f10862" y="f10863"/>
                              </a:cxn>
                              <a:cxn ang="f7643">
                                <a:pos x="f10864" y="f10865"/>
                              </a:cxn>
                              <a:cxn ang="f7643">
                                <a:pos x="f10866" y="f10867"/>
                              </a:cxn>
                              <a:cxn ang="f7643">
                                <a:pos x="f10868" y="f10869"/>
                              </a:cxn>
                              <a:cxn ang="f7643">
                                <a:pos x="f10870" y="f10871"/>
                              </a:cxn>
                              <a:cxn ang="f7643">
                                <a:pos x="f10872" y="f10873"/>
                              </a:cxn>
                              <a:cxn ang="f7643">
                                <a:pos x="f10874" y="f10875"/>
                              </a:cxn>
                              <a:cxn ang="f7643">
                                <a:pos x="f10876" y="f10877"/>
                              </a:cxn>
                              <a:cxn ang="f7643">
                                <a:pos x="f10876" y="f10878"/>
                              </a:cxn>
                              <a:cxn ang="f7643">
                                <a:pos x="f10879" y="f10880"/>
                              </a:cxn>
                              <a:cxn ang="f7643">
                                <a:pos x="f10881" y="f10882"/>
                              </a:cxn>
                              <a:cxn ang="f7643">
                                <a:pos x="f10883" y="f10884"/>
                              </a:cxn>
                              <a:cxn ang="f7643">
                                <a:pos x="f10885" y="f10884"/>
                              </a:cxn>
                              <a:cxn ang="f7643">
                                <a:pos x="f10886" y="f10887"/>
                              </a:cxn>
                              <a:cxn ang="f7643">
                                <a:pos x="f10888" y="f10889"/>
                              </a:cxn>
                              <a:cxn ang="f7643">
                                <a:pos x="f10890" y="f10878"/>
                              </a:cxn>
                              <a:cxn ang="f7643">
                                <a:pos x="f10891" y="f10892"/>
                              </a:cxn>
                              <a:cxn ang="f7643">
                                <a:pos x="f10893" y="f10318"/>
                              </a:cxn>
                              <a:cxn ang="f7643">
                                <a:pos x="f10894" y="f10895"/>
                              </a:cxn>
                              <a:cxn ang="f7643">
                                <a:pos x="f10896" y="f10897"/>
                              </a:cxn>
                              <a:cxn ang="f7643">
                                <a:pos x="f10898" y="f10899"/>
                              </a:cxn>
                              <a:cxn ang="f7643">
                                <a:pos x="f10342" y="f10900"/>
                              </a:cxn>
                              <a:cxn ang="f7643">
                                <a:pos x="f10901" y="f10902"/>
                              </a:cxn>
                              <a:cxn ang="f7643">
                                <a:pos x="f10894" y="f10903"/>
                              </a:cxn>
                              <a:cxn ang="f7643">
                                <a:pos x="f10893" y="f10904"/>
                              </a:cxn>
                              <a:cxn ang="f7643">
                                <a:pos x="f10891" y="f10905"/>
                              </a:cxn>
                              <a:cxn ang="f7643">
                                <a:pos x="f10890" y="f10906"/>
                              </a:cxn>
                              <a:cxn ang="f7643">
                                <a:pos x="f10888" y="f10907"/>
                              </a:cxn>
                              <a:cxn ang="f7643">
                                <a:pos x="f10908" y="f10909"/>
                              </a:cxn>
                              <a:cxn ang="f7643">
                                <a:pos x="f10363" y="f10906"/>
                              </a:cxn>
                              <a:cxn ang="f7643">
                                <a:pos x="f10910" y="f10911"/>
                              </a:cxn>
                              <a:cxn ang="f7643">
                                <a:pos x="f10912" y="f10913"/>
                              </a:cxn>
                              <a:cxn ang="f7643">
                                <a:pos x="f10914" y="f10915"/>
                              </a:cxn>
                              <a:cxn ang="f7643">
                                <a:pos x="f10338" y="f10916"/>
                              </a:cxn>
                              <a:cxn ang="f7643">
                                <a:pos x="f10917" y="f10918"/>
                              </a:cxn>
                              <a:cxn ang="f7643">
                                <a:pos x="f10919" y="f10920"/>
                              </a:cxn>
                              <a:cxn ang="f7643">
                                <a:pos x="f10921" y="f10140"/>
                              </a:cxn>
                              <a:cxn ang="f7643">
                                <a:pos x="f10147" y="f10280"/>
                              </a:cxn>
                              <a:cxn ang="f7643">
                                <a:pos x="f10922" y="f10923"/>
                              </a:cxn>
                              <a:cxn ang="f7643">
                                <a:pos x="f10924" y="f10925"/>
                              </a:cxn>
                              <a:cxn ang="f7643">
                                <a:pos x="f10137" y="f10926"/>
                              </a:cxn>
                              <a:cxn ang="f7643">
                                <a:pos x="f10325" y="f10927"/>
                              </a:cxn>
                              <a:cxn ang="f7643">
                                <a:pos x="f10928" y="f10929"/>
                              </a:cxn>
                              <a:cxn ang="f7643">
                                <a:pos x="f10930" y="f10931"/>
                              </a:cxn>
                              <a:cxn ang="f7643">
                                <a:pos x="f10311" y="f10929"/>
                              </a:cxn>
                              <a:cxn ang="f7643">
                                <a:pos x="f10870" y="f10927"/>
                              </a:cxn>
                              <a:cxn ang="f7643">
                                <a:pos x="f10932" y="f10933"/>
                              </a:cxn>
                              <a:cxn ang="f7643">
                                <a:pos x="f10934" y="f10935"/>
                              </a:cxn>
                              <a:cxn ang="f7643">
                                <a:pos x="f10936" y="f10937"/>
                              </a:cxn>
                              <a:cxn ang="f7643">
                                <a:pos x="f10276" y="f10938"/>
                              </a:cxn>
                              <a:cxn ang="f7643">
                                <a:pos x="f10939" y="f10940"/>
                              </a:cxn>
                              <a:cxn ang="f7643">
                                <a:pos x="f10941" y="f10933"/>
                              </a:cxn>
                              <a:cxn ang="f7643">
                                <a:pos x="f10203" y="f10942"/>
                              </a:cxn>
                              <a:cxn ang="f7643">
                                <a:pos x="f10943" y="f10944"/>
                              </a:cxn>
                              <a:cxn ang="f7643">
                                <a:pos x="f10945" y="f10946"/>
                              </a:cxn>
                              <a:cxn ang="f7643">
                                <a:pos x="f10947" y="f9994"/>
                              </a:cxn>
                              <a:cxn ang="f7643">
                                <a:pos x="f10948" y="f10949"/>
                              </a:cxn>
                              <a:cxn ang="f7643">
                                <a:pos x="f10950" y="f10951"/>
                              </a:cxn>
                              <a:cxn ang="f7643">
                                <a:pos x="f10952" y="f10953"/>
                              </a:cxn>
                              <a:cxn ang="f7643">
                                <a:pos x="f9987" y="f10954"/>
                              </a:cxn>
                              <a:cxn ang="f7643">
                                <a:pos x="f10955" y="f10956"/>
                              </a:cxn>
                              <a:cxn ang="f7643">
                                <a:pos x="f10957" y="f10958"/>
                              </a:cxn>
                              <a:cxn ang="f7643">
                                <a:pos x="f10959" y="f10960"/>
                              </a:cxn>
                              <a:cxn ang="f7643">
                                <a:pos x="f10961" y="f10962"/>
                              </a:cxn>
                              <a:cxn ang="f7643">
                                <a:pos x="f10963" y="f10964"/>
                              </a:cxn>
                              <a:cxn ang="f7643">
                                <a:pos x="f10961" y="f10965"/>
                              </a:cxn>
                              <a:cxn ang="f7643">
                                <a:pos x="f10959" y="f10966"/>
                              </a:cxn>
                              <a:cxn ang="f7643">
                                <a:pos x="f10122" y="f10967"/>
                              </a:cxn>
                              <a:cxn ang="f7643">
                                <a:pos x="f10968" y="f10969"/>
                              </a:cxn>
                              <a:cxn ang="f7643">
                                <a:pos x="f10970" y="f10971"/>
                              </a:cxn>
                              <a:cxn ang="f7643">
                                <a:pos x="f10972" y="f10038"/>
                              </a:cxn>
                              <a:cxn ang="f7643">
                                <a:pos x="f10973" y="f10974"/>
                              </a:cxn>
                              <a:cxn ang="f7643">
                                <a:pos x="f10975" y="f9939"/>
                              </a:cxn>
                              <a:cxn ang="f7643">
                                <a:pos x="f10976" y="f10977"/>
                              </a:cxn>
                              <a:cxn ang="f7643">
                                <a:pos x="f10978" y="f10979"/>
                              </a:cxn>
                              <a:cxn ang="f7643">
                                <a:pos x="f10980" y="f10981"/>
                              </a:cxn>
                              <a:cxn ang="f7643">
                                <a:pos x="f10982" y="f10983"/>
                              </a:cxn>
                              <a:cxn ang="f7643">
                                <a:pos x="f10984" y="f10985"/>
                              </a:cxn>
                              <a:cxn ang="f7643">
                                <a:pos x="f10986" y="f10987"/>
                              </a:cxn>
                              <a:cxn ang="f7643">
                                <a:pos x="f10988" y="f10989"/>
                              </a:cxn>
                              <a:cxn ang="f7643">
                                <a:pos x="f10984" y="f9928"/>
                              </a:cxn>
                              <a:cxn ang="f7643">
                                <a:pos x="f10982" y="f10990"/>
                              </a:cxn>
                              <a:cxn ang="f7643">
                                <a:pos x="f10236" y="f10991"/>
                              </a:cxn>
                              <a:cxn ang="f7643">
                                <a:pos x="f10992" y="f10993"/>
                              </a:cxn>
                              <a:cxn ang="f7643">
                                <a:pos x="f10994" y="f10995"/>
                              </a:cxn>
                              <a:cxn ang="f7643">
                                <a:pos x="f10996" y="f10997"/>
                              </a:cxn>
                              <a:cxn ang="f7643">
                                <a:pos x="f10998" y="f10999"/>
                              </a:cxn>
                              <a:cxn ang="f7643">
                                <a:pos x="f11000" y="f11001"/>
                              </a:cxn>
                              <a:cxn ang="f7643">
                                <a:pos x="f11002" y="f11003"/>
                              </a:cxn>
                              <a:cxn ang="f7643">
                                <a:pos x="f11004" y="f11005"/>
                              </a:cxn>
                              <a:cxn ang="f7643">
                                <a:pos x="f11006" y="f11007"/>
                              </a:cxn>
                              <a:cxn ang="f7643">
                                <a:pos x="f11008" y="f9750"/>
                              </a:cxn>
                              <a:cxn ang="f7643">
                                <a:pos x="f11009" y="f11010"/>
                              </a:cxn>
                              <a:cxn ang="f7643">
                                <a:pos x="f11011" y="f11012"/>
                              </a:cxn>
                              <a:cxn ang="f7643">
                                <a:pos x="f11013" y="f11014"/>
                              </a:cxn>
                              <a:cxn ang="f7643">
                                <a:pos x="f11015" y="f9750"/>
                              </a:cxn>
                              <a:cxn ang="f7643">
                                <a:pos x="f11016" y="f11017"/>
                              </a:cxn>
                              <a:cxn ang="f7643">
                                <a:pos x="f11018" y="f11019"/>
                              </a:cxn>
                              <a:cxn ang="f7643">
                                <a:pos x="f11020" y="f11021"/>
                              </a:cxn>
                              <a:cxn ang="f7643">
                                <a:pos x="f11022" y="f11023"/>
                              </a:cxn>
                              <a:cxn ang="f7643">
                                <a:pos x="f11024" y="f11025"/>
                              </a:cxn>
                              <a:cxn ang="f7643">
                                <a:pos x="f11026" y="f11027"/>
                              </a:cxn>
                              <a:cxn ang="f7643">
                                <a:pos x="f11028" y="f11029"/>
                              </a:cxn>
                              <a:cxn ang="f7643">
                                <a:pos x="f10847" y="f11030"/>
                              </a:cxn>
                              <a:cxn ang="f7643">
                                <a:pos x="f11031" y="f11032"/>
                              </a:cxn>
                              <a:cxn ang="f7643">
                                <a:pos x="f11033" y="f9804"/>
                              </a:cxn>
                              <a:cxn ang="f7643">
                                <a:pos x="f11034" y="f11035"/>
                              </a:cxn>
                              <a:cxn ang="f7643">
                                <a:pos x="f11036" y="f11037"/>
                              </a:cxn>
                              <a:cxn ang="f7643">
                                <a:pos x="f9818" y="f11038"/>
                              </a:cxn>
                              <a:cxn ang="f7643">
                                <a:pos x="f11039" y="f11040"/>
                              </a:cxn>
                              <a:cxn ang="f7643">
                                <a:pos x="f11041" y="f11042"/>
                              </a:cxn>
                              <a:cxn ang="f7643">
                                <a:pos x="f11043" y="f9602"/>
                              </a:cxn>
                              <a:cxn ang="f7643">
                                <a:pos x="f11044" y="f11045"/>
                              </a:cxn>
                              <a:cxn ang="f7643">
                                <a:pos x="f11046" y="f11047"/>
                              </a:cxn>
                              <a:cxn ang="f7643">
                                <a:pos x="f11048" y="f11049"/>
                              </a:cxn>
                              <a:cxn ang="f7643">
                                <a:pos x="f11050" y="f11051"/>
                              </a:cxn>
                              <a:cxn ang="f7643">
                                <a:pos x="f11052" y="f9721"/>
                              </a:cxn>
                              <a:cxn ang="f7643">
                                <a:pos x="f11053" y="f11054"/>
                              </a:cxn>
                              <a:cxn ang="f7643">
                                <a:pos x="f11055" y="f9725"/>
                              </a:cxn>
                              <a:cxn ang="f7643">
                                <a:pos x="f11056" y="f11057"/>
                              </a:cxn>
                              <a:cxn ang="f7643">
                                <a:pos x="f11058" y="f11059"/>
                              </a:cxn>
                              <a:cxn ang="f7643">
                                <a:pos x="f11060" y="f9727"/>
                              </a:cxn>
                              <a:cxn ang="f7643">
                                <a:pos x="f11061" y="f9607"/>
                              </a:cxn>
                              <a:cxn ang="f7643">
                                <a:pos x="f10083" y="f11062"/>
                              </a:cxn>
                              <a:cxn ang="f7643">
                                <a:pos x="f11063" y="f11064"/>
                              </a:cxn>
                              <a:cxn ang="f7643">
                                <a:pos x="f11065" y="f11066"/>
                              </a:cxn>
                              <a:cxn ang="f7643">
                                <a:pos x="f11050" y="f11067"/>
                              </a:cxn>
                              <a:cxn ang="f7643">
                                <a:pos x="f11068" y="f11069"/>
                              </a:cxn>
                              <a:cxn ang="f7643">
                                <a:pos x="f11070" y="f11071"/>
                              </a:cxn>
                              <a:cxn ang="f7643">
                                <a:pos x="f11072" y="f11073"/>
                              </a:cxn>
                              <a:cxn ang="f7643">
                                <a:pos x="f11074" y="f11075"/>
                              </a:cxn>
                              <a:cxn ang="f7643">
                                <a:pos x="f11076" y="f11077"/>
                              </a:cxn>
                              <a:cxn ang="f7643">
                                <a:pos x="f11078" y="f11079"/>
                              </a:cxn>
                              <a:cxn ang="f7643">
                                <a:pos x="f11080" y="f11079"/>
                              </a:cxn>
                              <a:cxn ang="f7643">
                                <a:pos x="f11081" y="f11082"/>
                              </a:cxn>
                              <a:cxn ang="f7643">
                                <a:pos x="f11083" y="f11084"/>
                              </a:cxn>
                              <a:cxn ang="f7643">
                                <a:pos x="f11085" y="f11086"/>
                              </a:cxn>
                              <a:cxn ang="f7643">
                                <a:pos x="f11087" y="f11088"/>
                              </a:cxn>
                              <a:cxn ang="f7643">
                                <a:pos x="f11089" y="f11090"/>
                              </a:cxn>
                              <a:cxn ang="f7643">
                                <a:pos x="f10810" y="f11091"/>
                              </a:cxn>
                              <a:cxn ang="f7643">
                                <a:pos x="f11092" y="f11082"/>
                              </a:cxn>
                              <a:cxn ang="f7643">
                                <a:pos x="f9693" y="f11093"/>
                              </a:cxn>
                              <a:cxn ang="f7643">
                                <a:pos x="f11094" y="f11095"/>
                              </a:cxn>
                              <a:cxn ang="f7643">
                                <a:pos x="f10808" y="f11096"/>
                              </a:cxn>
                              <a:cxn ang="f7643">
                                <a:pos x="f11097" y="f11098"/>
                              </a:cxn>
                              <a:cxn ang="f7643">
                                <a:pos x="f11099" y="f11100"/>
                              </a:cxn>
                              <a:cxn ang="f7643">
                                <a:pos x="f11101" y="f11098"/>
                              </a:cxn>
                              <a:cxn ang="f7643">
                                <a:pos x="f11102" y="f11075"/>
                              </a:cxn>
                              <a:cxn ang="f7643">
                                <a:pos x="f11103" y="f11104"/>
                              </a:cxn>
                              <a:cxn ang="f7643">
                                <a:pos x="f10786" y="f9672"/>
                              </a:cxn>
                              <a:cxn ang="f7643">
                                <a:pos x="f11105" y="f11066"/>
                              </a:cxn>
                              <a:cxn ang="f7643">
                                <a:pos x="f11106" y="f11107"/>
                              </a:cxn>
                              <a:cxn ang="f7643">
                                <a:pos x="f11108" y="f11109"/>
                              </a:cxn>
                              <a:cxn ang="f7643">
                                <a:pos x="f11110" y="f11111"/>
                              </a:cxn>
                              <a:cxn ang="f7643">
                                <a:pos x="f11112" y="f11113"/>
                              </a:cxn>
                              <a:cxn ang="f7643">
                                <a:pos x="f10801" y="f11100"/>
                              </a:cxn>
                              <a:cxn ang="f7643">
                                <a:pos x="f10816" y="f9667"/>
                              </a:cxn>
                              <a:cxn ang="f7643">
                                <a:pos x="f11114" y="f11100"/>
                              </a:cxn>
                              <a:cxn ang="f7643">
                                <a:pos x="f9691" y="f9658"/>
                              </a:cxn>
                              <a:cxn ang="f7643">
                                <a:pos x="f11115" y="f11113"/>
                              </a:cxn>
                              <a:cxn ang="f7643">
                                <a:pos x="f11116" y="f9641"/>
                              </a:cxn>
                              <a:cxn ang="f7643">
                                <a:pos x="f11117" y="f11059"/>
                              </a:cxn>
                              <a:cxn ang="f7643">
                                <a:pos x="f11118" y="f9740"/>
                              </a:cxn>
                              <a:cxn ang="f7643">
                                <a:pos x="f11119" y="f11120"/>
                              </a:cxn>
                              <a:cxn ang="f7643">
                                <a:pos x="f10856" y="f11121"/>
                              </a:cxn>
                              <a:cxn ang="f7643">
                                <a:pos x="f11122" y="f11123"/>
                              </a:cxn>
                              <a:cxn ang="f7643">
                                <a:pos x="f11124" y="f11125"/>
                              </a:cxn>
                              <a:cxn ang="f7643">
                                <a:pos x="f11126" y="f9928"/>
                              </a:cxn>
                              <a:cxn ang="f7643">
                                <a:pos x="f10235" y="f9932"/>
                              </a:cxn>
                              <a:cxn ang="f7643">
                                <a:pos x="f11127" y="f11128"/>
                              </a:cxn>
                              <a:cxn ang="f7643">
                                <a:pos x="f11129" y="f11130"/>
                              </a:cxn>
                              <a:cxn ang="f7643">
                                <a:pos x="f11131" y="f10234"/>
                              </a:cxn>
                              <a:cxn ang="f7643">
                                <a:pos x="f10258" y="f11132"/>
                              </a:cxn>
                              <a:cxn ang="f7643">
                                <a:pos x="f11133" y="f11134"/>
                              </a:cxn>
                              <a:cxn ang="f7643">
                                <a:pos x="f11135" y="f11136"/>
                              </a:cxn>
                              <a:cxn ang="f7643">
                                <a:pos x="f11137" y="f11138"/>
                              </a:cxn>
                              <a:cxn ang="f7643">
                                <a:pos x="f11139" y="f10249"/>
                              </a:cxn>
                              <a:cxn ang="f7643">
                                <a:pos x="f11140" y="f11141"/>
                              </a:cxn>
                              <a:cxn ang="f7643">
                                <a:pos x="f11142" y="f9853"/>
                              </a:cxn>
                              <a:cxn ang="f7643">
                                <a:pos x="f11143" y="f10238"/>
                              </a:cxn>
                              <a:cxn ang="f7643">
                                <a:pos x="f11144" y="f11145"/>
                              </a:cxn>
                              <a:cxn ang="f7643">
                                <a:pos x="f11146" y="f11147"/>
                              </a:cxn>
                              <a:cxn ang="f7643">
                                <a:pos x="f11148" y="f11149"/>
                              </a:cxn>
                              <a:cxn ang="f7643">
                                <a:pos x="f11150" y="f11151"/>
                              </a:cxn>
                              <a:cxn ang="f7643">
                                <a:pos x="f10099" y="f11152"/>
                              </a:cxn>
                              <a:cxn ang="f7643">
                                <a:pos x="f11153" y="f11154"/>
                              </a:cxn>
                              <a:cxn ang="f7643">
                                <a:pos x="f10079" y="f11155"/>
                              </a:cxn>
                              <a:cxn ang="f7643">
                                <a:pos x="f9693" y="f9639"/>
                              </a:cxn>
                              <a:cxn ang="f7643">
                                <a:pos x="f11094" y="f9639"/>
                              </a:cxn>
                              <a:cxn ang="f7643">
                                <a:pos x="f11156" y="f11157"/>
                              </a:cxn>
                              <a:cxn ang="f7643">
                                <a:pos x="f11158" y="f9672"/>
                              </a:cxn>
                              <a:cxn ang="f7643">
                                <a:pos x="f11159" y="f9639"/>
                              </a:cxn>
                              <a:cxn ang="f7643">
                                <a:pos x="f11160" y="f9643"/>
                              </a:cxn>
                              <a:cxn ang="f7643">
                                <a:pos x="f11161" y="f11111"/>
                              </a:cxn>
                              <a:cxn ang="f7643">
                                <a:pos x="f11162" y="f11067"/>
                              </a:cxn>
                              <a:cxn ang="f7643">
                                <a:pos x="f11163" y="f9648"/>
                              </a:cxn>
                              <a:cxn ang="f7643">
                                <a:pos x="f11164" y="f11165"/>
                              </a:cxn>
                              <a:cxn ang="f7643">
                                <a:pos x="f11166" y="f11062"/>
                              </a:cxn>
                              <a:cxn ang="f7643">
                                <a:pos x="f11167" y="f11168"/>
                              </a:cxn>
                              <a:cxn ang="f7643">
                                <a:pos x="f11169" y="f11170"/>
                              </a:cxn>
                              <a:cxn ang="f7643">
                                <a:pos x="f11171" y="f9680"/>
                              </a:cxn>
                              <a:cxn ang="f7643">
                                <a:pos x="f11172" y="f11035"/>
                              </a:cxn>
                              <a:cxn ang="f7643">
                                <a:pos x="f11173" y="f11174"/>
                              </a:cxn>
                              <a:cxn ang="f7643">
                                <a:pos x="f11175" y="f11176"/>
                              </a:cxn>
                              <a:cxn ang="f7643">
                                <a:pos x="f11177" y="f11178"/>
                              </a:cxn>
                              <a:cxn ang="f7643">
                                <a:pos x="f11179" y="f11180"/>
                              </a:cxn>
                              <a:cxn ang="f7643">
                                <a:pos x="f9739" y="f9740"/>
                              </a:cxn>
                              <a:cxn ang="f7643">
                                <a:pos x="f11181" y="f11180"/>
                              </a:cxn>
                              <a:cxn ang="f7643">
                                <a:pos x="f11182" y="f11183"/>
                              </a:cxn>
                              <a:cxn ang="f7643">
                                <a:pos x="f11184" y="f9696"/>
                              </a:cxn>
                              <a:cxn ang="f7643">
                                <a:pos x="f11185" y="f11032"/>
                              </a:cxn>
                              <a:cxn ang="f7643">
                                <a:pos x="f11186" y="f9682"/>
                              </a:cxn>
                              <a:cxn ang="f7643">
                                <a:pos x="f11187" y="f11188"/>
                              </a:cxn>
                              <a:cxn ang="f7643">
                                <a:pos x="f11189" y="f11190"/>
                              </a:cxn>
                              <a:cxn ang="f7643">
                                <a:pos x="f11191" y="f11192"/>
                              </a:cxn>
                              <a:cxn ang="f7643">
                                <a:pos x="f11193" y="f11054"/>
                              </a:cxn>
                              <a:cxn ang="f7643">
                                <a:pos x="f11194" y="f9621"/>
                              </a:cxn>
                              <a:cxn ang="f7643">
                                <a:pos x="f11195" y="f9678"/>
                              </a:cxn>
                              <a:cxn ang="f7643">
                                <a:pos x="f11196" y="f9621"/>
                              </a:cxn>
                              <a:cxn ang="f7643">
                                <a:pos x="f11197" y="f11045"/>
                              </a:cxn>
                              <a:cxn ang="f7643">
                                <a:pos x="f11198" y="f11045"/>
                              </a:cxn>
                              <a:cxn ang="f7643">
                                <a:pos x="f11199" y="f9723"/>
                              </a:cxn>
                              <a:cxn ang="f7643">
                                <a:pos x="f11200" y="f9678"/>
                              </a:cxn>
                              <a:cxn ang="f7643">
                                <a:pos x="f11201" y="f9678"/>
                              </a:cxn>
                              <a:cxn ang="f7643">
                                <a:pos x="f10816" y="f9627"/>
                              </a:cxn>
                              <a:cxn ang="f7643">
                                <a:pos x="f11202" y="f9678"/>
                              </a:cxn>
                              <a:cxn ang="f7643">
                                <a:pos x="f11203" y="f11190"/>
                              </a:cxn>
                              <a:cxn ang="f7643">
                                <a:pos x="f11204" y="f11037"/>
                              </a:cxn>
                              <a:cxn ang="f7643">
                                <a:pos x="f11205" y="f9800"/>
                              </a:cxn>
                              <a:cxn ang="f7643">
                                <a:pos x="f11206" y="f11207"/>
                              </a:cxn>
                              <a:cxn ang="f7643">
                                <a:pos x="f10827" y="f11208"/>
                              </a:cxn>
                              <a:cxn ang="f7643">
                                <a:pos x="f11209" y="f11210"/>
                              </a:cxn>
                              <a:cxn ang="f7643">
                                <a:pos x="f11211" y="f11212"/>
                              </a:cxn>
                              <a:cxn ang="f7643">
                                <a:pos x="f11213" y="f11214"/>
                              </a:cxn>
                              <a:cxn ang="f7643">
                                <a:pos x="f11215" y="f11216"/>
                              </a:cxn>
                              <a:cxn ang="f7643">
                                <a:pos x="f11217" y="f9797"/>
                              </a:cxn>
                              <a:cxn ang="f7643">
                                <a:pos x="f11218" y="f11174"/>
                              </a:cxn>
                              <a:cxn ang="f7643">
                                <a:pos x="f11219" y="f11220"/>
                              </a:cxn>
                              <a:cxn ang="f7643">
                                <a:pos x="f11221" y="f9800"/>
                              </a:cxn>
                              <a:cxn ang="f7643">
                                <a:pos x="f11222" y="f9680"/>
                              </a:cxn>
                              <a:cxn ang="f7643">
                                <a:pos x="f11223" y="f9804"/>
                              </a:cxn>
                              <a:cxn ang="f7643">
                                <a:pos x="f10816" y="f11224"/>
                              </a:cxn>
                              <a:cxn ang="f7643">
                                <a:pos x="f11225" y="f11224"/>
                              </a:cxn>
                              <a:cxn ang="f7643">
                                <a:pos x="f11226" y="f11045"/>
                              </a:cxn>
                              <a:cxn ang="f7643">
                                <a:pos x="f11227" y="f11040"/>
                              </a:cxn>
                              <a:cxn ang="f7643">
                                <a:pos x="f11228" y="f11040"/>
                              </a:cxn>
                              <a:cxn ang="f7643">
                                <a:pos x="f11229" y="f9678"/>
                              </a:cxn>
                              <a:cxn ang="f7643">
                                <a:pos x="f11161" y="f11059"/>
                              </a:cxn>
                              <a:cxn ang="f7643">
                                <a:pos x="f11230" y="f11224"/>
                              </a:cxn>
                              <a:cxn ang="f7643">
                                <a:pos x="f11231" y="f11232"/>
                              </a:cxn>
                              <a:cxn ang="f7643">
                                <a:pos x="f9638" y="f9600"/>
                              </a:cxn>
                              <a:cxn ang="f7643">
                                <a:pos x="f11233" y="f9725"/>
                              </a:cxn>
                              <a:cxn ang="f7643">
                                <a:pos x="f11234" y="f9721"/>
                              </a:cxn>
                              <a:cxn ang="f7643">
                                <a:pos x="f11235" y="f11236"/>
                              </a:cxn>
                              <a:cxn ang="f7643">
                                <a:pos x="f11237" y="f9607"/>
                              </a:cxn>
                              <a:cxn ang="f7643">
                                <a:pos x="f11238" y="f11059"/>
                              </a:cxn>
                              <a:cxn ang="f7643">
                                <a:pos x="f11239" y="f11035"/>
                              </a:cxn>
                              <a:cxn ang="f7643">
                                <a:pos x="f11240" y="f9617"/>
                              </a:cxn>
                              <a:cxn ang="f7643">
                                <a:pos x="f11241" y="f11208"/>
                              </a:cxn>
                              <a:cxn ang="f7643">
                                <a:pos x="f11242" y="f11243"/>
                              </a:cxn>
                              <a:cxn ang="f7643">
                                <a:pos x="f11244" y="f11245"/>
                              </a:cxn>
                              <a:cxn ang="f7643">
                                <a:pos x="f11246" y="f9742"/>
                              </a:cxn>
                              <a:cxn ang="f7643">
                                <a:pos x="f11247" y="f9714"/>
                              </a:cxn>
                              <a:cxn ang="f7643">
                                <a:pos x="f11248" y="f11152"/>
                              </a:cxn>
                              <a:cxn ang="f7643">
                                <a:pos x="f11249" y="f11250"/>
                              </a:cxn>
                              <a:cxn ang="f7643">
                                <a:pos x="f11251" y="f9752"/>
                              </a:cxn>
                              <a:cxn ang="f7643">
                                <a:pos x="f11252" y="f9774"/>
                              </a:cxn>
                              <a:cxn ang="f7643">
                                <a:pos x="f11253" y="f11254"/>
                              </a:cxn>
                              <a:cxn ang="f7643">
                                <a:pos x="f11255" y="f9752"/>
                              </a:cxn>
                              <a:cxn ang="f7643">
                                <a:pos x="f11256" y="f11257"/>
                              </a:cxn>
                              <a:cxn ang="f7643">
                                <a:pos x="f11258" y="f11259"/>
                              </a:cxn>
                              <a:cxn ang="f7643">
                                <a:pos x="f11260" y="f11261"/>
                              </a:cxn>
                              <a:cxn ang="f7643">
                                <a:pos x="f11262" y="f11263"/>
                              </a:cxn>
                              <a:cxn ang="f7643">
                                <a:pos x="f11264" y="f11265"/>
                              </a:cxn>
                              <a:cxn ang="f7643">
                                <a:pos x="f11266" y="f11267"/>
                              </a:cxn>
                              <a:cxn ang="f7643">
                                <a:pos x="f11268" y="f11269"/>
                              </a:cxn>
                              <a:cxn ang="f7643">
                                <a:pos x="f11270" y="f11271"/>
                              </a:cxn>
                              <a:cxn ang="f7643">
                                <a:pos x="f11272" y="f10242"/>
                              </a:cxn>
                              <a:cxn ang="f7643">
                                <a:pos x="f11273" y="f11274"/>
                              </a:cxn>
                              <a:cxn ang="f7643">
                                <a:pos x="f9926" y="f10977"/>
                              </a:cxn>
                              <a:cxn ang="f7643">
                                <a:pos x="f11275" y="f11276"/>
                              </a:cxn>
                              <a:cxn ang="f7643">
                                <a:pos x="f11277" y="f10249"/>
                              </a:cxn>
                              <a:cxn ang="f7643">
                                <a:pos x="f11278" y="f11279"/>
                              </a:cxn>
                              <a:cxn ang="f7643">
                                <a:pos x="f11280" y="f11281"/>
                              </a:cxn>
                              <a:cxn ang="f7643">
                                <a:pos x="f11282" y="f11283"/>
                              </a:cxn>
                              <a:cxn ang="f7643">
                                <a:pos x="f11284" y="f11285"/>
                              </a:cxn>
                              <a:cxn ang="f7643">
                                <a:pos x="f11286" y="f11287"/>
                              </a:cxn>
                              <a:cxn ang="f7643">
                                <a:pos x="f11288" y="f11289"/>
                              </a:cxn>
                              <a:cxn ang="f7643">
                                <a:pos x="f11290" y="f10954"/>
                              </a:cxn>
                              <a:cxn ang="f7643">
                                <a:pos x="f11291" y="f11292"/>
                              </a:cxn>
                              <a:cxn ang="f7643">
                                <a:pos x="f11293" y="f11294"/>
                              </a:cxn>
                              <a:cxn ang="f7643">
                                <a:pos x="f11295" y="f11296"/>
                              </a:cxn>
                              <a:cxn ang="f7643">
                                <a:pos x="f11297" y="f10218"/>
                              </a:cxn>
                              <a:cxn ang="f7643">
                                <a:pos x="f10404" y="f10218"/>
                              </a:cxn>
                              <a:cxn ang="f7643">
                                <a:pos x="f11298" y="f11299"/>
                              </a:cxn>
                              <a:cxn ang="f7643">
                                <a:pos x="f11300" y="f11301"/>
                              </a:cxn>
                              <a:cxn ang="f7643">
                                <a:pos x="f11302" y="f11303"/>
                              </a:cxn>
                              <a:cxn ang="f7643">
                                <a:pos x="f10372" y="f11304"/>
                              </a:cxn>
                              <a:cxn ang="f7643">
                                <a:pos x="f11302" y="f11305"/>
                              </a:cxn>
                              <a:cxn ang="f7643">
                                <a:pos x="f11306" y="f11307"/>
                              </a:cxn>
                              <a:cxn ang="f7643">
                                <a:pos x="f10744" y="f11301"/>
                              </a:cxn>
                              <a:cxn ang="f7643">
                                <a:pos x="f11308" y="f11309"/>
                              </a:cxn>
                              <a:cxn ang="f7643">
                                <a:pos x="f11310" y="f11311"/>
                              </a:cxn>
                              <a:cxn ang="f7643">
                                <a:pos x="f11312" y="f11313"/>
                              </a:cxn>
                              <a:cxn ang="f7643">
                                <a:pos x="f11314" y="f11315"/>
                              </a:cxn>
                              <a:cxn ang="f7643">
                                <a:pos x="f11316" y="f11317"/>
                              </a:cxn>
                              <a:cxn ang="f7643">
                                <a:pos x="f11318" y="f11319"/>
                              </a:cxn>
                              <a:cxn ang="f7643">
                                <a:pos x="f11320" y="f11321"/>
                              </a:cxn>
                              <a:cxn ang="f7643">
                                <a:pos x="f11322" y="f11323"/>
                              </a:cxn>
                              <a:cxn ang="f7643">
                                <a:pos x="f11324" y="f11325"/>
                              </a:cxn>
                              <a:cxn ang="f7643">
                                <a:pos x="f11326" y="f11327"/>
                              </a:cxn>
                              <a:cxn ang="f7643">
                                <a:pos x="f10465" y="f10359"/>
                              </a:cxn>
                              <a:cxn ang="f7643">
                                <a:pos x="f10704" y="f10283"/>
                              </a:cxn>
                              <a:cxn ang="f7643">
                                <a:pos x="f11328" y="f11329"/>
                              </a:cxn>
                              <a:cxn ang="f7643">
                                <a:pos x="f11330" y="f10172"/>
                              </a:cxn>
                              <a:cxn ang="f7643">
                                <a:pos x="f10455" y="f10170"/>
                              </a:cxn>
                              <a:cxn ang="f7643">
                                <a:pos x="f10461" y="f10283"/>
                              </a:cxn>
                              <a:cxn ang="f7643">
                                <a:pos x="f10423" y="f10283"/>
                              </a:cxn>
                              <a:cxn ang="f7643">
                                <a:pos x="f11331" y="f11332"/>
                              </a:cxn>
                              <a:cxn ang="f7643">
                                <a:pos x="f10427" y="f10289"/>
                              </a:cxn>
                              <a:cxn ang="f7643">
                                <a:pos x="f11333" y="f11334"/>
                              </a:cxn>
                              <a:cxn ang="f7643">
                                <a:pos x="f11335" y="f11336"/>
                              </a:cxn>
                              <a:cxn ang="f7643">
                                <a:pos x="f11337" y="f11336"/>
                              </a:cxn>
                              <a:cxn ang="f7643">
                                <a:pos x="f11338" y="f10878"/>
                              </a:cxn>
                              <a:cxn ang="f7643">
                                <a:pos x="f11339" y="f11340"/>
                              </a:cxn>
                              <a:cxn ang="f7643">
                                <a:pos x="f11341" y="f11342"/>
                              </a:cxn>
                              <a:cxn ang="f7643">
                                <a:pos x="f11343" y="f11344"/>
                              </a:cxn>
                              <a:cxn ang="f7643">
                                <a:pos x="f11345" y="f11346"/>
                              </a:cxn>
                              <a:cxn ang="f7643">
                                <a:pos x="f11347" y="f11348"/>
                              </a:cxn>
                              <a:cxn ang="f7643">
                                <a:pos x="f11349" y="f11350"/>
                              </a:cxn>
                              <a:cxn ang="f7643">
                                <a:pos x="f11351" y="f11352"/>
                              </a:cxn>
                              <a:cxn ang="f7643">
                                <a:pos x="f11351" y="f11353"/>
                              </a:cxn>
                              <a:cxn ang="f7643">
                                <a:pos x="f11343" y="f11354"/>
                              </a:cxn>
                              <a:cxn ang="f7643">
                                <a:pos x="f11355" y="f11356"/>
                              </a:cxn>
                              <a:cxn ang="f7643">
                                <a:pos x="f11357" y="f11358"/>
                              </a:cxn>
                              <a:cxn ang="f7643">
                                <a:pos x="f11359" y="f11360"/>
                              </a:cxn>
                              <a:cxn ang="f7643">
                                <a:pos x="f11361" y="f11362"/>
                              </a:cxn>
                              <a:cxn ang="f7643">
                                <a:pos x="f11363" y="f11364"/>
                              </a:cxn>
                              <a:cxn ang="f7643">
                                <a:pos x="f11365" y="f11366"/>
                              </a:cxn>
                              <a:cxn ang="f7643">
                                <a:pos x="f11367" y="f11344"/>
                              </a:cxn>
                              <a:cxn ang="f7643">
                                <a:pos x="f11367" y="f11368"/>
                              </a:cxn>
                              <a:cxn ang="f7643">
                                <a:pos x="f11369" y="f11370"/>
                              </a:cxn>
                              <a:cxn ang="f7643">
                                <a:pos x="f11365" y="f11371"/>
                              </a:cxn>
                              <a:cxn ang="f7643">
                                <a:pos x="f11372" y="f11373"/>
                              </a:cxn>
                              <a:cxn ang="f7643">
                                <a:pos x="f11374" y="f11373"/>
                              </a:cxn>
                              <a:cxn ang="f7643">
                                <a:pos x="f11375" y="f11376"/>
                              </a:cxn>
                              <a:cxn ang="f7643">
                                <a:pos x="f11375" y="f10884"/>
                              </a:cxn>
                              <a:cxn ang="f7643">
                                <a:pos x="f11377" y="f11378"/>
                              </a:cxn>
                              <a:cxn ang="f7643">
                                <a:pos x="f11379" y="f11380"/>
                              </a:cxn>
                              <a:cxn ang="f7643">
                                <a:pos x="f11374" y="f10432"/>
                              </a:cxn>
                              <a:cxn ang="f7643">
                                <a:pos x="f11381" y="f11382"/>
                              </a:cxn>
                              <a:cxn ang="f7643">
                                <a:pos x="f11374" y="f11383"/>
                              </a:cxn>
                              <a:cxn ang="f7643">
                                <a:pos x="f11384" y="f11385"/>
                              </a:cxn>
                              <a:cxn ang="f7643">
                                <a:pos x="f11386" y="f11387"/>
                              </a:cxn>
                              <a:cxn ang="f7643">
                                <a:pos x="f11388" y="f10708"/>
                              </a:cxn>
                              <a:cxn ang="f7643">
                                <a:pos x="f11389" y="f11390"/>
                              </a:cxn>
                              <a:cxn ang="f7643">
                                <a:pos x="f11391" y="f11392"/>
                              </a:cxn>
                              <a:cxn ang="f7643">
                                <a:pos x="f11393" y="f11394"/>
                              </a:cxn>
                              <a:cxn ang="f7643">
                                <a:pos x="f11384" y="f11395"/>
                              </a:cxn>
                              <a:cxn ang="f7643">
                                <a:pos x="f11381" y="f11396"/>
                              </a:cxn>
                              <a:cxn ang="f7643">
                                <a:pos x="f11397" y="f11358"/>
                              </a:cxn>
                              <a:cxn ang="f7643">
                                <a:pos x="f11398" y="f11399"/>
                              </a:cxn>
                              <a:cxn ang="f7643">
                                <a:pos x="f11397" y="f11400"/>
                              </a:cxn>
                              <a:cxn ang="f7643">
                                <a:pos x="f11401" y="f10871"/>
                              </a:cxn>
                              <a:cxn ang="f7643">
                                <a:pos x="f11401" y="f11402"/>
                              </a:cxn>
                              <a:cxn ang="f7643">
                                <a:pos x="f11381" y="f10895"/>
                              </a:cxn>
                              <a:cxn ang="f7643">
                                <a:pos x="f11374" y="f10895"/>
                              </a:cxn>
                              <a:cxn ang="f7643">
                                <a:pos x="f11393" y="f11403"/>
                              </a:cxn>
                              <a:cxn ang="f7643">
                                <a:pos x="f11391" y="f11404"/>
                              </a:cxn>
                              <a:cxn ang="f7643">
                                <a:pos x="f11339" y="f10341"/>
                              </a:cxn>
                              <a:cxn ang="f7643">
                                <a:pos x="f11405" y="f11406"/>
                              </a:cxn>
                              <a:cxn ang="f7643">
                                <a:pos x="f11407" y="f11408"/>
                              </a:cxn>
                              <a:cxn ang="f7643">
                                <a:pos x="f11409" y="f11408"/>
                              </a:cxn>
                              <a:cxn ang="f7643">
                                <a:pos x="f10725" y="f11410"/>
                              </a:cxn>
                              <a:cxn ang="f7643">
                                <a:pos x="f11411" y="f11412"/>
                              </a:cxn>
                              <a:cxn ang="f7643">
                                <a:pos x="f10463" y="f11413"/>
                              </a:cxn>
                              <a:cxn ang="f7643">
                                <a:pos x="f11333" y="f10180"/>
                              </a:cxn>
                              <a:cxn ang="f7643">
                                <a:pos x="f11414" y="f11415"/>
                              </a:cxn>
                              <a:cxn ang="f7643">
                                <a:pos x="f11416" y="f11417"/>
                              </a:cxn>
                              <a:cxn ang="f7643">
                                <a:pos x="f11418" y="f11419"/>
                              </a:cxn>
                              <a:cxn ang="f7643">
                                <a:pos x="f11343" y="f11420"/>
                              </a:cxn>
                              <a:cxn ang="f7643">
                                <a:pos x="f11421" y="f11422"/>
                              </a:cxn>
                              <a:cxn ang="f7643">
                                <a:pos x="f11372" y="f11423"/>
                              </a:cxn>
                              <a:cxn ang="f7643">
                                <a:pos x="f11384" y="f11424"/>
                              </a:cxn>
                              <a:cxn ang="f7643">
                                <a:pos x="f11375" y="f11425"/>
                              </a:cxn>
                              <a:cxn ang="f7643">
                                <a:pos x="f11426" y="f11427"/>
                              </a:cxn>
                              <a:cxn ang="f7643">
                                <a:pos x="f11428" y="f10312"/>
                              </a:cxn>
                              <a:cxn ang="f7643">
                                <a:pos x="f11429" y="f11430"/>
                              </a:cxn>
                              <a:cxn ang="f7643">
                                <a:pos x="f11401" y="f11431"/>
                              </a:cxn>
                              <a:cxn ang="f7643">
                                <a:pos x="f11432" y="f11385"/>
                              </a:cxn>
                              <a:cxn ang="f7643">
                                <a:pos x="f11381" y="f11433"/>
                              </a:cxn>
                              <a:cxn ang="f7643">
                                <a:pos x="f11384" y="f11434"/>
                              </a:cxn>
                              <a:cxn ang="f7643">
                                <a:pos x="f11369" y="f11435"/>
                              </a:cxn>
                              <a:cxn ang="f7643">
                                <a:pos x="f11436" y="f11437"/>
                              </a:cxn>
                              <a:cxn ang="f7643">
                                <a:pos x="f11438" y="f11439"/>
                              </a:cxn>
                              <a:cxn ang="f7643">
                                <a:pos x="f11440" y="f11441"/>
                              </a:cxn>
                              <a:cxn ang="f7643">
                                <a:pos x="f11442" y="f11443"/>
                              </a:cxn>
                              <a:cxn ang="f7643">
                                <a:pos x="f11355" y="f11444"/>
                              </a:cxn>
                              <a:cxn ang="f7643">
                                <a:pos x="f11445" y="f11446"/>
                              </a:cxn>
                              <a:cxn ang="f7643">
                                <a:pos x="f11447" y="f11448"/>
                              </a:cxn>
                              <a:cxn ang="f7643">
                                <a:pos x="f10435" y="f11449"/>
                              </a:cxn>
                              <a:cxn ang="f7643">
                                <a:pos x="f11450" y="f11451"/>
                              </a:cxn>
                              <a:cxn ang="f7643">
                                <a:pos x="f11452" y="f11453"/>
                              </a:cxn>
                              <a:cxn ang="f7643">
                                <a:pos x="f10419" y="f11454"/>
                              </a:cxn>
                              <a:cxn ang="f7643">
                                <a:pos x="f11455" y="f11456"/>
                              </a:cxn>
                              <a:cxn ang="f7643">
                                <a:pos x="f11457" y="f11458"/>
                              </a:cxn>
                              <a:cxn ang="f7643">
                                <a:pos x="f11459" y="f11460"/>
                              </a:cxn>
                              <a:cxn ang="f7643">
                                <a:pos x="f11461" y="f11462"/>
                              </a:cxn>
                              <a:cxn ang="f7643">
                                <a:pos x="f11463" y="f10681"/>
                              </a:cxn>
                              <a:cxn ang="f7643">
                                <a:pos x="f10744" y="f11464"/>
                              </a:cxn>
                              <a:cxn ang="f7643">
                                <a:pos x="f11465" y="f11466"/>
                              </a:cxn>
                              <a:cxn ang="f7643">
                                <a:pos x="f11467" y="f10494"/>
                              </a:cxn>
                              <a:cxn ang="f7643">
                                <a:pos x="f11468" y="f11469"/>
                              </a:cxn>
                              <a:cxn ang="f7643">
                                <a:pos x="f10748" y="f11470"/>
                              </a:cxn>
                              <a:cxn ang="f7643">
                                <a:pos x="f11471" y="f11472"/>
                              </a:cxn>
                              <a:cxn ang="f7643">
                                <a:pos x="f11473" y="f11474"/>
                              </a:cxn>
                              <a:cxn ang="f7643">
                                <a:pos x="f11475" y="f11476"/>
                              </a:cxn>
                              <a:cxn ang="f7643">
                                <a:pos x="f11477" y="f11478"/>
                              </a:cxn>
                              <a:cxn ang="f7643">
                                <a:pos x="f10536" y="f11479"/>
                              </a:cxn>
                              <a:cxn ang="f7643">
                                <a:pos x="f11480" y="f10539"/>
                              </a:cxn>
                              <a:cxn ang="f7643">
                                <a:pos x="f11481" y="f11482"/>
                              </a:cxn>
                              <a:cxn ang="f7643">
                                <a:pos x="f11483" y="f10483"/>
                              </a:cxn>
                              <a:cxn ang="f7643">
                                <a:pos x="f11484" y="f11485"/>
                              </a:cxn>
                              <a:cxn ang="f7643">
                                <a:pos x="f11486" y="f11487"/>
                              </a:cxn>
                              <a:cxn ang="f7643">
                                <a:pos x="f11488" y="f11489"/>
                              </a:cxn>
                              <a:cxn ang="f7643">
                                <a:pos x="f10600" y="f11490"/>
                              </a:cxn>
                              <a:cxn ang="f7643">
                                <a:pos x="f10596" y="f10611"/>
                              </a:cxn>
                              <a:cxn ang="f7643">
                                <a:pos x="f11491" y="f11492"/>
                              </a:cxn>
                              <a:cxn ang="f7643">
                                <a:pos x="f11273" y="f11493"/>
                              </a:cxn>
                              <a:cxn ang="f7643">
                                <a:pos x="f11494" y="f11495"/>
                              </a:cxn>
                              <a:cxn ang="f7643">
                                <a:pos x="f10668" y="f11496"/>
                              </a:cxn>
                              <a:cxn ang="f7643">
                                <a:pos x="f11497" y="f11498"/>
                              </a:cxn>
                              <a:cxn ang="f7643">
                                <a:pos x="f11499" y="f11500"/>
                              </a:cxn>
                              <a:cxn ang="f7643">
                                <a:pos x="f11501" y="f11502"/>
                              </a:cxn>
                              <a:cxn ang="f7643">
                                <a:pos x="f11503" y="f11504"/>
                              </a:cxn>
                              <a:cxn ang="f7643">
                                <a:pos x="f11505" y="f11506"/>
                              </a:cxn>
                              <a:cxn ang="f7643">
                                <a:pos x="f11507" y="f11508"/>
                              </a:cxn>
                              <a:cxn ang="f7643">
                                <a:pos x="f11509" y="f11510"/>
                              </a:cxn>
                              <a:cxn ang="f7643">
                                <a:pos x="f11511" y="f11512"/>
                              </a:cxn>
                              <a:cxn ang="f7643">
                                <a:pos x="f11513" y="f11514"/>
                              </a:cxn>
                              <a:cxn ang="f7643">
                                <a:pos x="f11515" y="f11516"/>
                              </a:cxn>
                              <a:cxn ang="f7643">
                                <a:pos x="f11517" y="f11518"/>
                              </a:cxn>
                              <a:cxn ang="f7643">
                                <a:pos x="f11519" y="f10796"/>
                              </a:cxn>
                              <a:cxn ang="f7643">
                                <a:pos x="f11520" y="f11521"/>
                              </a:cxn>
                              <a:cxn ang="f7643">
                                <a:pos x="f11522" y="f11523"/>
                              </a:cxn>
                              <a:cxn ang="f7643">
                                <a:pos x="f11226" y="f11524"/>
                              </a:cxn>
                              <a:cxn ang="f7643">
                                <a:pos x="f11525" y="f11526"/>
                              </a:cxn>
                              <a:cxn ang="f7643">
                                <a:pos x="f11527" y="f10777"/>
                              </a:cxn>
                              <a:cxn ang="f7643">
                                <a:pos x="f11528" y="f11529"/>
                              </a:cxn>
                              <a:cxn ang="f7643">
                                <a:pos x="f11530" y="f11531"/>
                              </a:cxn>
                              <a:cxn ang="f7643">
                                <a:pos x="f11532" y="f11533"/>
                              </a:cxn>
                              <a:cxn ang="f7643">
                                <a:pos x="f10817" y="f11534"/>
                              </a:cxn>
                              <a:cxn ang="f7643">
                                <a:pos x="f11535" y="f11536"/>
                              </a:cxn>
                              <a:cxn ang="f7643">
                                <a:pos x="f10774" y="f11537"/>
                              </a:cxn>
                              <a:cxn ang="f7643">
                                <a:pos x="f10774" y="f10775"/>
                              </a:cxn>
                            </a:cxnLst>
                            <a:rect l="f9589" t="f9592" r="f9590" b="f9591"/>
                            <a:pathLst>
                              <a:path w="2647519" h="2612594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close/>
                                <a:moveTo>
                                  <a:pt x="f14" y="f15"/>
                                </a:moveTo>
                                <a:cubicBezTo>
                                  <a:pt x="f16" y="f17"/>
                                  <a:pt x="f18" y="f19"/>
                                  <a:pt x="f20" y="f21"/>
                                </a:cubicBezTo>
                                <a:cubicBezTo>
                                  <a:pt x="f22" y="f23"/>
                                  <a:pt x="f24" y="f25"/>
                                  <a:pt x="f26" y="f27"/>
                                </a:cubicBezTo>
                                <a:cubicBezTo>
                                  <a:pt x="f26" y="f25"/>
                                  <a:pt x="f28" y="f29"/>
                                  <a:pt x="f30" y="f21"/>
                                </a:cubicBezTo>
                                <a:cubicBezTo>
                                  <a:pt x="f31" y="f21"/>
                                  <a:pt x="f32" y="f19"/>
                                  <a:pt x="f33" y="f34"/>
                                </a:cubicBezTo>
                                <a:cubicBezTo>
                                  <a:pt x="f35" y="f17"/>
                                  <a:pt x="f36" y="f37"/>
                                  <a:pt x="f14" y="f15"/>
                                </a:cubicBezTo>
                                <a:close/>
                                <a:moveTo>
                                  <a:pt x="f38" y="f39"/>
                                </a:move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close/>
                                <a:moveTo>
                                  <a:pt x="f44" y="f45"/>
                                </a:moveTo>
                                <a:cubicBezTo>
                                  <a:pt x="f46" y="f47"/>
                                  <a:pt x="f48" y="f49"/>
                                  <a:pt x="f50" y="f51"/>
                                </a:cubicBezTo>
                                <a:cubicBezTo>
                                  <a:pt x="f52" y="f53"/>
                                  <a:pt x="f54" y="f53"/>
                                  <a:pt x="f55" y="f53"/>
                                </a:cubicBezTo>
                                <a:cubicBezTo>
                                  <a:pt x="f56" y="f57"/>
                                  <a:pt x="f58" y="f59"/>
                                  <a:pt x="f60" y="f61"/>
                                </a:cubicBezTo>
                                <a:cubicBezTo>
                                  <a:pt x="f62" y="f63"/>
                                  <a:pt x="f64" y="f65"/>
                                  <a:pt x="f66" y="f27"/>
                                </a:cubicBezTo>
                                <a:lnTo>
                                  <a:pt x="f67" y="f68"/>
                                </a:lnTo>
                                <a:lnTo>
                                  <a:pt x="f69" y="f61"/>
                                </a:lnTo>
                                <a:cubicBezTo>
                                  <a:pt x="f70" y="f71"/>
                                  <a:pt x="f72" y="f73"/>
                                  <a:pt x="f74" y="f75"/>
                                </a:cubicBezTo>
                                <a:cubicBezTo>
                                  <a:pt x="f76" y="f77"/>
                                  <a:pt x="f78" y="f79"/>
                                  <a:pt x="f80" y="f81"/>
                                </a:cubicBez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cubicBezTo>
                                  <a:pt x="f86" y="f87"/>
                                  <a:pt x="f88" y="f89"/>
                                  <a:pt x="f90" y="f91"/>
                                </a:cubicBezTo>
                                <a:cubicBezTo>
                                  <a:pt x="f92" y="f93"/>
                                  <a:pt x="f94" y="f95"/>
                                  <a:pt x="f96" y="f97"/>
                                </a:cubicBezTo>
                                <a:cubicBezTo>
                                  <a:pt x="f98" y="f99"/>
                                  <a:pt x="f100" y="f101"/>
                                  <a:pt x="f102" y="f101"/>
                                </a:cubicBezTo>
                                <a:cubicBezTo>
                                  <a:pt x="f103" y="f101"/>
                                  <a:pt x="f104" y="f105"/>
                                  <a:pt x="f106" y="f107"/>
                                </a:cubicBezTo>
                                <a:cubicBezTo>
                                  <a:pt x="f108" y="f107"/>
                                  <a:pt x="f109" y="f110"/>
                                  <a:pt x="f111" y="f105"/>
                                </a:cubicBezTo>
                                <a:lnTo>
                                  <a:pt x="f112" y="f105"/>
                                </a:lnTo>
                                <a:lnTo>
                                  <a:pt x="f113" y="f114"/>
                                </a:lnTo>
                                <a:cubicBezTo>
                                  <a:pt x="f115" y="f95"/>
                                  <a:pt x="f116" y="f117"/>
                                  <a:pt x="f118" y="f119"/>
                                </a:cubicBezTo>
                                <a:cubicBezTo>
                                  <a:pt x="f120" y="f119"/>
                                  <a:pt x="f121" y="f122"/>
                                  <a:pt x="f123" y="f122"/>
                                </a:cubicBezTo>
                                <a:cubicBezTo>
                                  <a:pt x="f124" y="f122"/>
                                  <a:pt x="f125" y="f119"/>
                                  <a:pt x="f126" y="f127"/>
                                </a:cubicBezTo>
                                <a:lnTo>
                                  <a:pt x="f128" y="f105"/>
                                </a:lnTo>
                                <a:lnTo>
                                  <a:pt x="f129" y="f105"/>
                                </a:lnTo>
                                <a:cubicBezTo>
                                  <a:pt x="f130" y="f131"/>
                                  <a:pt x="f132" y="f133"/>
                                  <a:pt x="f134" y="f135"/>
                                </a:cubicBezTo>
                                <a:cubicBezTo>
                                  <a:pt x="f136" y="f137"/>
                                  <a:pt x="f138" y="f139"/>
                                  <a:pt x="f140" y="f141"/>
                                </a:cubicBezTo>
                                <a:cubicBezTo>
                                  <a:pt x="f142" y="f143"/>
                                  <a:pt x="f144" y="f145"/>
                                  <a:pt x="f146" y="f147"/>
                                </a:cubicBezTo>
                                <a:cubicBezTo>
                                  <a:pt x="f148" y="f147"/>
                                  <a:pt x="f121" y="f147"/>
                                  <a:pt x="f149" y="f147"/>
                                </a:cubicBezTo>
                                <a:cubicBezTo>
                                  <a:pt x="f150" y="f151"/>
                                  <a:pt x="f152" y="f151"/>
                                  <a:pt x="f153" y="f145"/>
                                </a:cubicBezTo>
                                <a:cubicBezTo>
                                  <a:pt x="f154" y="f155"/>
                                  <a:pt x="f156" y="f155"/>
                                  <a:pt x="f157" y="f143"/>
                                </a:cubicBezTo>
                                <a:cubicBezTo>
                                  <a:pt x="f158" y="f159"/>
                                  <a:pt x="f160" y="f141"/>
                                  <a:pt x="f161" y="f162"/>
                                </a:cubicBezTo>
                                <a:cubicBezTo>
                                  <a:pt x="f163" y="f139"/>
                                  <a:pt x="f164" y="f165"/>
                                  <a:pt x="f166" y="f133"/>
                                </a:cubicBezTo>
                                <a:cubicBezTo>
                                  <a:pt x="f167" y="f168"/>
                                  <a:pt x="f169" y="f131"/>
                                  <a:pt x="f170" y="f105"/>
                                </a:cubicBezTo>
                                <a:cubicBezTo>
                                  <a:pt x="f171" y="f172"/>
                                  <a:pt x="f173" y="f93"/>
                                  <a:pt x="f174" y="f89"/>
                                </a:cubicBezTo>
                                <a:cubicBezTo>
                                  <a:pt x="f175" y="f85"/>
                                  <a:pt x="f176" y="f177"/>
                                  <a:pt x="f178" y="f77"/>
                                </a:cubicBezTo>
                                <a:lnTo>
                                  <a:pt x="f179" y="f180"/>
                                </a:lnTo>
                                <a:lnTo>
                                  <a:pt x="f181" y="f182"/>
                                </a:lnTo>
                                <a:cubicBezTo>
                                  <a:pt x="f183" y="f184"/>
                                  <a:pt x="f185" y="f186"/>
                                  <a:pt x="f187" y="f188"/>
                                </a:cubicBezTo>
                                <a:cubicBezTo>
                                  <a:pt x="f189" y="f57"/>
                                  <a:pt x="f190" y="f191"/>
                                  <a:pt x="f192" y="f193"/>
                                </a:cubicBezTo>
                                <a:cubicBezTo>
                                  <a:pt x="f194" y="f195"/>
                                  <a:pt x="f196" y="f197"/>
                                  <a:pt x="f198" y="f199"/>
                                </a:cubicBezTo>
                                <a:cubicBezTo>
                                  <a:pt x="f200" y="f201"/>
                                  <a:pt x="f202" y="f203"/>
                                  <a:pt x="f44" y="f45"/>
                                </a:cubicBezTo>
                                <a:close/>
                                <a:moveTo>
                                  <a:pt x="f204" y="f205"/>
                                </a:moveTo>
                                <a:lnTo>
                                  <a:pt x="f206" y="f207"/>
                                </a:lnTo>
                                <a:lnTo>
                                  <a:pt x="f208" y="f209"/>
                                </a:lnTo>
                                <a:lnTo>
                                  <a:pt x="f210" y="f211"/>
                                </a:lnTo>
                                <a:cubicBezTo>
                                  <a:pt x="f212" y="f213"/>
                                  <a:pt x="f214" y="f213"/>
                                  <a:pt x="f215" y="f216"/>
                                </a:cubicBezTo>
                                <a:cubicBezTo>
                                  <a:pt x="f217" y="f218"/>
                                  <a:pt x="f219" y="f220"/>
                                  <a:pt x="f221" y="f222"/>
                                </a:cubicBezTo>
                                <a:cubicBezTo>
                                  <a:pt x="f223" y="f224"/>
                                  <a:pt x="f225" y="f226"/>
                                  <a:pt x="f227" y="f228"/>
                                </a:cubicBezTo>
                                <a:close/>
                                <a:moveTo>
                                  <a:pt x="f229" y="f230"/>
                                </a:moveTo>
                                <a:lnTo>
                                  <a:pt x="f231" y="f232"/>
                                </a:lnTo>
                                <a:lnTo>
                                  <a:pt x="f233" y="f234"/>
                                </a:lnTo>
                                <a:cubicBezTo>
                                  <a:pt x="f235" y="f236"/>
                                  <a:pt x="f237" y="f238"/>
                                  <a:pt x="f239" y="f240"/>
                                </a:cubicBezTo>
                                <a:close/>
                                <a:moveTo>
                                  <a:pt x="f241" y="f242"/>
                                </a:moveTo>
                                <a:lnTo>
                                  <a:pt x="f243" y="f244"/>
                                </a:lnTo>
                                <a:lnTo>
                                  <a:pt x="f245" y="f246"/>
                                </a:lnTo>
                                <a:close/>
                                <a:moveTo>
                                  <a:pt x="f247" y="f248"/>
                                </a:moveTo>
                                <a:cubicBezTo>
                                  <a:pt x="f249" y="f250"/>
                                  <a:pt x="f251" y="f252"/>
                                  <a:pt x="f253" y="f211"/>
                                </a:cubicBezTo>
                                <a:cubicBezTo>
                                  <a:pt x="f254" y="f255"/>
                                  <a:pt x="f256" y="f201"/>
                                  <a:pt x="f198" y="f199"/>
                                </a:cubicBezTo>
                                <a:cubicBezTo>
                                  <a:pt x="f196" y="f197"/>
                                  <a:pt x="f194" y="f257"/>
                                  <a:pt x="f258" y="f259"/>
                                </a:cubicBezTo>
                                <a:cubicBezTo>
                                  <a:pt x="f260" y="f261"/>
                                  <a:pt x="f262" y="f57"/>
                                  <a:pt x="f263" y="f264"/>
                                </a:cubicBezTo>
                                <a:cubicBezTo>
                                  <a:pt x="f54" y="f37"/>
                                  <a:pt x="f265" y="f184"/>
                                  <a:pt x="f266" y="f267"/>
                                </a:cubicBezTo>
                                <a:cubicBezTo>
                                  <a:pt x="f268" y="f23"/>
                                  <a:pt x="f269" y="f63"/>
                                  <a:pt x="f270" y="f65"/>
                                </a:cubicBezTo>
                                <a:cubicBezTo>
                                  <a:pt x="f55" y="f25"/>
                                  <a:pt x="f54" y="f63"/>
                                  <a:pt x="f271" y="f29"/>
                                </a:cubicBezTo>
                                <a:cubicBezTo>
                                  <a:pt x="f272" y="f184"/>
                                  <a:pt x="f273" y="f264"/>
                                  <a:pt x="f274" y="f275"/>
                                </a:cubicBezTo>
                                <a:lnTo>
                                  <a:pt x="f276" y="f277"/>
                                </a:lnTo>
                                <a:cubicBezTo>
                                  <a:pt x="f278" y="f279"/>
                                  <a:pt x="f280" y="f281"/>
                                  <a:pt x="f282" y="f283"/>
                                </a:cubicBezTo>
                                <a:cubicBezTo>
                                  <a:pt x="f284" y="f211"/>
                                  <a:pt x="f285" y="f218"/>
                                  <a:pt x="f286" y="f222"/>
                                </a:cubicBezTo>
                                <a:cubicBezTo>
                                  <a:pt x="f287" y="f288"/>
                                  <a:pt x="f289" y="f234"/>
                                  <a:pt x="f290" y="f291"/>
                                </a:cubicBezTo>
                                <a:cubicBezTo>
                                  <a:pt x="f292" y="f293"/>
                                  <a:pt x="f294" y="f295"/>
                                  <a:pt x="f296" y="f297"/>
                                </a:cubicBezTo>
                                <a:cubicBezTo>
                                  <a:pt x="f298" y="f299"/>
                                  <a:pt x="f300" y="f301"/>
                                  <a:pt x="f247" y="f248"/>
                                </a:cubicBezTo>
                                <a:close/>
                                <a:moveTo>
                                  <a:pt x="f302" y="f303"/>
                                </a:moveTo>
                                <a:cubicBezTo>
                                  <a:pt x="f304" y="f305"/>
                                  <a:pt x="f306" y="f307"/>
                                  <a:pt x="f308" y="f309"/>
                                </a:cubicBezTo>
                                <a:cubicBezTo>
                                  <a:pt x="f310" y="f301"/>
                                  <a:pt x="f311" y="f312"/>
                                  <a:pt x="f313" y="f314"/>
                                </a:cubicBezTo>
                                <a:cubicBezTo>
                                  <a:pt x="f315" y="f316"/>
                                  <a:pt x="f317" y="f318"/>
                                  <a:pt x="f319" y="f320"/>
                                </a:cubicBezTo>
                                <a:cubicBezTo>
                                  <a:pt x="f321" y="f320"/>
                                  <a:pt x="f322" y="f320"/>
                                  <a:pt x="f302" y="f303"/>
                                </a:cubicBezTo>
                                <a:close/>
                                <a:moveTo>
                                  <a:pt x="f323" y="f324"/>
                                </a:moveTo>
                                <a:cubicBezTo>
                                  <a:pt x="f325" y="f326"/>
                                  <a:pt x="f327" y="f328"/>
                                  <a:pt x="f329" y="f330"/>
                                </a:cubicBezTo>
                                <a:cubicBezTo>
                                  <a:pt x="f331" y="f332"/>
                                  <a:pt x="f333" y="f334"/>
                                  <a:pt x="f335" y="f336"/>
                                </a:cubicBezTo>
                                <a:cubicBezTo>
                                  <a:pt x="f337" y="f338"/>
                                  <a:pt x="f339" y="f332"/>
                                  <a:pt x="f327" y="f340"/>
                                </a:cubicBezTo>
                                <a:cubicBezTo>
                                  <a:pt x="f341" y="f342"/>
                                  <a:pt x="f325" y="f328"/>
                                  <a:pt x="f343" y="f344"/>
                                </a:cubicBezTo>
                                <a:cubicBezTo>
                                  <a:pt x="f345" y="f346"/>
                                  <a:pt x="f347" y="f348"/>
                                  <a:pt x="f323" y="f324"/>
                                </a:cubicBezTo>
                                <a:close/>
                                <a:moveTo>
                                  <a:pt x="f349" y="f350"/>
                                </a:moveTo>
                                <a:lnTo>
                                  <a:pt x="f351" y="f352"/>
                                </a:lnTo>
                                <a:lnTo>
                                  <a:pt x="f353" y="f354"/>
                                </a:lnTo>
                                <a:lnTo>
                                  <a:pt x="f355" y="f356"/>
                                </a:lnTo>
                                <a:close/>
                                <a:moveTo>
                                  <a:pt x="f357" y="f358"/>
                                </a:moveTo>
                                <a:lnTo>
                                  <a:pt x="f359" y="f360"/>
                                </a:lnTo>
                                <a:cubicBezTo>
                                  <a:pt x="f361" y="f362"/>
                                  <a:pt x="f363" y="f364"/>
                                  <a:pt x="f365" y="f366"/>
                                </a:cubicBezTo>
                                <a:cubicBezTo>
                                  <a:pt x="f367" y="f368"/>
                                  <a:pt x="f369" y="f356"/>
                                  <a:pt x="f370" y="f371"/>
                                </a:cubicBezTo>
                                <a:cubicBezTo>
                                  <a:pt x="f372" y="f373"/>
                                  <a:pt x="f374" y="f324"/>
                                  <a:pt x="f375" y="f376"/>
                                </a:cubicBezTo>
                                <a:cubicBezTo>
                                  <a:pt x="f377" y="f378"/>
                                  <a:pt x="f379" y="f380"/>
                                  <a:pt x="f381" y="f382"/>
                                </a:cubicBezTo>
                                <a:cubicBezTo>
                                  <a:pt x="f383" y="f344"/>
                                  <a:pt x="f384" y="f385"/>
                                  <a:pt x="f386" y="f387"/>
                                </a:cubicBezTo>
                                <a:cubicBezTo>
                                  <a:pt x="f388" y="f389"/>
                                  <a:pt x="f390" y="f391"/>
                                  <a:pt x="f392" y="f393"/>
                                </a:cubicBezTo>
                                <a:cubicBezTo>
                                  <a:pt x="f394" y="f395"/>
                                  <a:pt x="f396" y="f334"/>
                                  <a:pt x="f397" y="f398"/>
                                </a:cubicBezTo>
                                <a:cubicBezTo>
                                  <a:pt x="f399" y="f400"/>
                                  <a:pt x="f401" y="f402"/>
                                  <a:pt x="f403" y="f404"/>
                                </a:cubicBezTo>
                                <a:cubicBezTo>
                                  <a:pt x="f405" y="f406"/>
                                  <a:pt x="f407" y="f305"/>
                                  <a:pt x="f408" y="f409"/>
                                </a:cubicBezTo>
                                <a:cubicBezTo>
                                  <a:pt x="f410" y="f411"/>
                                  <a:pt x="f412" y="f413"/>
                                  <a:pt x="f414" y="f415"/>
                                </a:cubicBezTo>
                                <a:cubicBezTo>
                                  <a:pt x="f416" y="f248"/>
                                  <a:pt x="f417" y="f418"/>
                                  <a:pt x="f419" y="f309"/>
                                </a:cubicBezTo>
                                <a:cubicBezTo>
                                  <a:pt x="f420" y="f421"/>
                                  <a:pt x="f422" y="f314"/>
                                  <a:pt x="f423" y="f424"/>
                                </a:cubicBezTo>
                                <a:cubicBezTo>
                                  <a:pt x="f425" y="f426"/>
                                  <a:pt x="f427" y="f428"/>
                                  <a:pt x="f429" y="f430"/>
                                </a:cubicBezTo>
                                <a:cubicBezTo>
                                  <a:pt x="f431" y="f432"/>
                                  <a:pt x="f433" y="f434"/>
                                  <a:pt x="f435" y="f252"/>
                                </a:cubicBezTo>
                                <a:cubicBezTo>
                                  <a:pt x="f436" y="f437"/>
                                  <a:pt x="f438" y="f218"/>
                                  <a:pt x="f439" y="f440"/>
                                </a:cubicBezTo>
                                <a:cubicBezTo>
                                  <a:pt x="f441" y="f255"/>
                                  <a:pt x="f442" y="f443"/>
                                  <a:pt x="f444" y="f445"/>
                                </a:cubicBezTo>
                                <a:cubicBezTo>
                                  <a:pt x="f446" y="f197"/>
                                  <a:pt x="f447" y="f448"/>
                                  <a:pt x="f449" y="f275"/>
                                </a:cubicBezTo>
                                <a:cubicBezTo>
                                  <a:pt x="f450" y="f191"/>
                                  <a:pt x="f450" y="f451"/>
                                  <a:pt x="f24" y="f452"/>
                                </a:cubicBezTo>
                                <a:lnTo>
                                  <a:pt x="f453" y="f454"/>
                                </a:lnTo>
                                <a:lnTo>
                                  <a:pt x="f455" y="f59"/>
                                </a:lnTo>
                                <a:lnTo>
                                  <a:pt x="f456" y="f457"/>
                                </a:lnTo>
                                <a:lnTo>
                                  <a:pt x="f458" y="f275"/>
                                </a:lnTo>
                                <a:cubicBezTo>
                                  <a:pt x="f459" y="f460"/>
                                  <a:pt x="f461" y="f197"/>
                                  <a:pt x="f462" y="f445"/>
                                </a:cubicBezTo>
                                <a:cubicBezTo>
                                  <a:pt x="f463" y="f443"/>
                                  <a:pt x="f464" y="f255"/>
                                  <a:pt x="f465" y="f440"/>
                                </a:cubicBezTo>
                                <a:cubicBezTo>
                                  <a:pt x="f466" y="f218"/>
                                  <a:pt x="f467" y="f437"/>
                                  <a:pt x="f468" y="f252"/>
                                </a:cubicBezTo>
                                <a:cubicBezTo>
                                  <a:pt x="f469" y="f470"/>
                                  <a:pt x="f471" y="f472"/>
                                  <a:pt x="f473" y="f430"/>
                                </a:cubicBezTo>
                                <a:cubicBezTo>
                                  <a:pt x="f474" y="f428"/>
                                  <a:pt x="f475" y="f426"/>
                                  <a:pt x="f476" y="f424"/>
                                </a:cubicBezTo>
                                <a:cubicBezTo>
                                  <a:pt x="f477" y="f314"/>
                                  <a:pt x="f478" y="f421"/>
                                  <a:pt x="f479" y="f309"/>
                                </a:cubicBezTo>
                                <a:lnTo>
                                  <a:pt x="f480" y="f481"/>
                                </a:lnTo>
                                <a:lnTo>
                                  <a:pt x="f477" y="f482"/>
                                </a:lnTo>
                                <a:cubicBezTo>
                                  <a:pt x="f483" y="f484"/>
                                  <a:pt x="f485" y="f421"/>
                                  <a:pt x="f486" y="f487"/>
                                </a:cubicBezTo>
                                <a:cubicBezTo>
                                  <a:pt x="f488" y="f248"/>
                                  <a:pt x="f489" y="f490"/>
                                  <a:pt x="f491" y="f316"/>
                                </a:cubicBezTo>
                                <a:lnTo>
                                  <a:pt x="f492" y="f493"/>
                                </a:lnTo>
                                <a:lnTo>
                                  <a:pt x="f494" y="f495"/>
                                </a:lnTo>
                                <a:cubicBezTo>
                                  <a:pt x="f496" y="f318"/>
                                  <a:pt x="f497" y="f406"/>
                                  <a:pt x="f498" y="f499"/>
                                </a:cubicBezTo>
                                <a:cubicBezTo>
                                  <a:pt x="f500" y="f402"/>
                                  <a:pt x="f501" y="f502"/>
                                  <a:pt x="f503" y="f504"/>
                                </a:cubicBezTo>
                                <a:cubicBezTo>
                                  <a:pt x="f505" y="f336"/>
                                  <a:pt x="f506" y="f507"/>
                                  <a:pt x="f508" y="f509"/>
                                </a:cubicBezTo>
                                <a:cubicBezTo>
                                  <a:pt x="f510" y="f511"/>
                                  <a:pt x="f512" y="f513"/>
                                  <a:pt x="f514" y="f515"/>
                                </a:cubicBezTo>
                                <a:cubicBezTo>
                                  <a:pt x="f516" y="f328"/>
                                  <a:pt x="f517" y="f518"/>
                                  <a:pt x="f519" y="f520"/>
                                </a:cubicBezTo>
                                <a:lnTo>
                                  <a:pt x="f521" y="f522"/>
                                </a:lnTo>
                                <a:lnTo>
                                  <a:pt x="f523" y="f524"/>
                                </a:lnTo>
                                <a:cubicBezTo>
                                  <a:pt x="f525" y="f526"/>
                                  <a:pt x="f527" y="f528"/>
                                  <a:pt x="f529" y="f530"/>
                                </a:cubicBezTo>
                                <a:cubicBezTo>
                                  <a:pt x="f531" y="f532"/>
                                  <a:pt x="f533" y="f534"/>
                                  <a:pt x="f535" y="f536"/>
                                </a:cubicBezTo>
                                <a:close/>
                                <a:moveTo>
                                  <a:pt x="f537" y="f538"/>
                                </a:moveTo>
                                <a:lnTo>
                                  <a:pt x="f539" y="f540"/>
                                </a:lnTo>
                                <a:lnTo>
                                  <a:pt x="f541" y="f542"/>
                                </a:lnTo>
                                <a:close/>
                                <a:moveTo>
                                  <a:pt x="f543" y="f544"/>
                                </a:moveTo>
                                <a:lnTo>
                                  <a:pt x="f545" y="f546"/>
                                </a:lnTo>
                                <a:lnTo>
                                  <a:pt x="f545" y="f547"/>
                                </a:lnTo>
                                <a:lnTo>
                                  <a:pt x="f548" y="f549"/>
                                </a:lnTo>
                                <a:lnTo>
                                  <a:pt x="f550" y="f546"/>
                                </a:lnTo>
                                <a:close/>
                                <a:moveTo>
                                  <a:pt x="f551" y="f552"/>
                                </a:moveTo>
                                <a:lnTo>
                                  <a:pt x="f553" y="f554"/>
                                </a:lnTo>
                                <a:lnTo>
                                  <a:pt x="f555" y="f556"/>
                                </a:lnTo>
                                <a:lnTo>
                                  <a:pt x="f557" y="f558"/>
                                </a:lnTo>
                                <a:close/>
                                <a:moveTo>
                                  <a:pt x="f559" y="f560"/>
                                </a:moveTo>
                                <a:lnTo>
                                  <a:pt x="f561" y="f562"/>
                                </a:lnTo>
                                <a:lnTo>
                                  <a:pt x="f563" y="f564"/>
                                </a:lnTo>
                                <a:close/>
                                <a:moveTo>
                                  <a:pt x="f565" y="f566"/>
                                </a:moveTo>
                                <a:lnTo>
                                  <a:pt x="f567" y="f568"/>
                                </a:lnTo>
                                <a:lnTo>
                                  <a:pt x="f569" y="f570"/>
                                </a:lnTo>
                                <a:cubicBezTo>
                                  <a:pt x="f571" y="f572"/>
                                  <a:pt x="f573" y="f574"/>
                                  <a:pt x="f575" y="f576"/>
                                </a:cubicBezTo>
                                <a:cubicBezTo>
                                  <a:pt x="f577" y="f578"/>
                                  <a:pt x="f579" y="f580"/>
                                  <a:pt x="f581" y="f582"/>
                                </a:cubicBezTo>
                                <a:lnTo>
                                  <a:pt x="f583" y="f584"/>
                                </a:lnTo>
                                <a:lnTo>
                                  <a:pt x="f575" y="f585"/>
                                </a:lnTo>
                                <a:cubicBezTo>
                                  <a:pt x="f586" y="f587"/>
                                  <a:pt x="f571" y="f588"/>
                                  <a:pt x="f569" y="f589"/>
                                </a:cubicBezTo>
                                <a:cubicBezTo>
                                  <a:pt x="f590" y="f591"/>
                                  <a:pt x="f592" y="f593"/>
                                  <a:pt x="f565" y="f566"/>
                                </a:cubicBezTo>
                                <a:close/>
                                <a:moveTo>
                                  <a:pt x="f594" y="f595"/>
                                </a:moveTo>
                                <a:lnTo>
                                  <a:pt x="f596" y="f597"/>
                                </a:lnTo>
                                <a:lnTo>
                                  <a:pt x="f598" y="f599"/>
                                </a:lnTo>
                                <a:close/>
                                <a:moveTo>
                                  <a:pt x="f600" y="f601"/>
                                </a:moveTo>
                                <a:cubicBezTo>
                                  <a:pt x="f602" y="f603"/>
                                  <a:pt x="f604" y="f605"/>
                                  <a:pt x="f606" y="f607"/>
                                </a:cubicBezTo>
                                <a:lnTo>
                                  <a:pt x="f608" y="f609"/>
                                </a:lnTo>
                                <a:lnTo>
                                  <a:pt x="f610" y="f611"/>
                                </a:lnTo>
                                <a:cubicBezTo>
                                  <a:pt x="f612" y="f613"/>
                                  <a:pt x="f614" y="f615"/>
                                  <a:pt x="f616" y="f617"/>
                                </a:cubicBezTo>
                                <a:cubicBezTo>
                                  <a:pt x="f618" y="f619"/>
                                  <a:pt x="f620" y="f621"/>
                                  <a:pt x="f622" y="f623"/>
                                </a:cubicBezTo>
                                <a:cubicBezTo>
                                  <a:pt x="f624" y="f625"/>
                                  <a:pt x="f626" y="f627"/>
                                  <a:pt x="f626" y="f628"/>
                                </a:cubicBezTo>
                                <a:cubicBezTo>
                                  <a:pt x="f629" y="f630"/>
                                  <a:pt x="f631" y="f632"/>
                                  <a:pt x="f633" y="f634"/>
                                </a:cubicBezTo>
                                <a:cubicBezTo>
                                  <a:pt x="f635" y="f636"/>
                                  <a:pt x="f637" y="f638"/>
                                  <a:pt x="f639" y="f640"/>
                                </a:cubicBezTo>
                                <a:cubicBezTo>
                                  <a:pt x="f641" y="f642"/>
                                  <a:pt x="f643" y="f644"/>
                                  <a:pt x="f645" y="f646"/>
                                </a:cubicBezTo>
                                <a:lnTo>
                                  <a:pt x="f647" y="f648"/>
                                </a:lnTo>
                                <a:lnTo>
                                  <a:pt x="f649" y="f546"/>
                                </a:lnTo>
                                <a:lnTo>
                                  <a:pt x="f650" y="f651"/>
                                </a:lnTo>
                                <a:lnTo>
                                  <a:pt x="f645" y="f646"/>
                                </a:lnTo>
                                <a:cubicBezTo>
                                  <a:pt x="f652" y="f644"/>
                                  <a:pt x="f653" y="f654"/>
                                  <a:pt x="f655" y="f640"/>
                                </a:cubicBezTo>
                                <a:cubicBezTo>
                                  <a:pt x="f656" y="f657"/>
                                  <a:pt x="f658" y="f659"/>
                                  <a:pt x="f660" y="f661"/>
                                </a:cubicBezTo>
                                <a:cubicBezTo>
                                  <a:pt x="f662" y="f663"/>
                                  <a:pt x="f664" y="f665"/>
                                  <a:pt x="f666" y="f667"/>
                                </a:cubicBezTo>
                                <a:cubicBezTo>
                                  <a:pt x="f668" y="f669"/>
                                  <a:pt x="f670" y="f671"/>
                                  <a:pt x="f672" y="f673"/>
                                </a:cubicBezTo>
                                <a:cubicBezTo>
                                  <a:pt x="f674" y="f673"/>
                                  <a:pt x="f675" y="f676"/>
                                  <a:pt x="f677" y="f676"/>
                                </a:cubicBezTo>
                                <a:cubicBezTo>
                                  <a:pt x="f678" y="f669"/>
                                  <a:pt x="f679" y="f665"/>
                                  <a:pt x="f680" y="f661"/>
                                </a:cubicBezTo>
                                <a:cubicBezTo>
                                  <a:pt x="f681" y="f682"/>
                                  <a:pt x="f683" y="f684"/>
                                  <a:pt x="f685" y="f686"/>
                                </a:cubicBezTo>
                                <a:cubicBezTo>
                                  <a:pt x="f687" y="f688"/>
                                  <a:pt x="f689" y="f690"/>
                                  <a:pt x="f691" y="f692"/>
                                </a:cubicBezTo>
                                <a:cubicBezTo>
                                  <a:pt x="f693" y="f694"/>
                                  <a:pt x="f649" y="f654"/>
                                  <a:pt x="f695" y="f696"/>
                                </a:cubicBezTo>
                                <a:cubicBezTo>
                                  <a:pt x="f697" y="f698"/>
                                  <a:pt x="f699" y="f634"/>
                                  <a:pt x="f700" y="f628"/>
                                </a:cubicBezTo>
                                <a:cubicBezTo>
                                  <a:pt x="f701" y="f702"/>
                                  <a:pt x="f703" y="f704"/>
                                  <a:pt x="f705" y="f706"/>
                                </a:cubicBezTo>
                                <a:cubicBezTo>
                                  <a:pt x="f707" y="f708"/>
                                  <a:pt x="f709" y="f585"/>
                                  <a:pt x="f710" y="f574"/>
                                </a:cubicBezTo>
                                <a:cubicBezTo>
                                  <a:pt x="f711" y="f712"/>
                                  <a:pt x="f707" y="f621"/>
                                  <a:pt x="f713" y="f714"/>
                                </a:cubicBezTo>
                                <a:cubicBezTo>
                                  <a:pt x="f715" y="f712"/>
                                  <a:pt x="f716" y="f621"/>
                                  <a:pt x="f717" y="f578"/>
                                </a:cubicBezTo>
                                <a:cubicBezTo>
                                  <a:pt x="f718" y="f580"/>
                                  <a:pt x="f719" y="f625"/>
                                  <a:pt x="f720" y="f721"/>
                                </a:cubicBezTo>
                                <a:cubicBezTo>
                                  <a:pt x="f620" y="f722"/>
                                  <a:pt x="f723" y="f634"/>
                                  <a:pt x="f724" y="f725"/>
                                </a:cubicBezTo>
                                <a:lnTo>
                                  <a:pt x="f726" y="f727"/>
                                </a:lnTo>
                                <a:lnTo>
                                  <a:pt x="f720" y="f721"/>
                                </a:lnTo>
                                <a:cubicBezTo>
                                  <a:pt x="f719" y="f728"/>
                                  <a:pt x="f718" y="f580"/>
                                  <a:pt x="f701" y="f578"/>
                                </a:cubicBezTo>
                                <a:cubicBezTo>
                                  <a:pt x="f716" y="f621"/>
                                  <a:pt x="f729" y="f712"/>
                                  <a:pt x="f730" y="f714"/>
                                </a:cubicBezTo>
                                <a:cubicBezTo>
                                  <a:pt x="f710" y="f617"/>
                                  <a:pt x="f731" y="f732"/>
                                  <a:pt x="f733" y="f734"/>
                                </a:cubicBezTo>
                                <a:cubicBezTo>
                                  <a:pt x="f735" y="f736"/>
                                  <a:pt x="f737" y="f738"/>
                                  <a:pt x="f600" y="f601"/>
                                </a:cubicBezTo>
                                <a:close/>
                                <a:moveTo>
                                  <a:pt x="f739" y="f740"/>
                                </a:moveTo>
                                <a:lnTo>
                                  <a:pt x="f741" y="f742"/>
                                </a:lnTo>
                                <a:lnTo>
                                  <a:pt x="f743" y="f744"/>
                                </a:lnTo>
                                <a:close/>
                                <a:moveTo>
                                  <a:pt x="f745" y="f746"/>
                                </a:moveTo>
                                <a:lnTo>
                                  <a:pt x="f747" y="f748"/>
                                </a:lnTo>
                                <a:cubicBezTo>
                                  <a:pt x="f749" y="f750"/>
                                  <a:pt x="f751" y="f752"/>
                                  <a:pt x="f753" y="f754"/>
                                </a:cubicBezTo>
                                <a:cubicBezTo>
                                  <a:pt x="f755" y="f756"/>
                                  <a:pt x="f757" y="f758"/>
                                  <a:pt x="f759" y="f760"/>
                                </a:cubicBezTo>
                                <a:cubicBezTo>
                                  <a:pt x="f761" y="f762"/>
                                  <a:pt x="f763" y="f764"/>
                                  <a:pt x="f765" y="f740"/>
                                </a:cubicBezTo>
                                <a:cubicBezTo>
                                  <a:pt x="f766" y="f767"/>
                                  <a:pt x="f768" y="f769"/>
                                  <a:pt x="f770" y="f771"/>
                                </a:cubicBezTo>
                                <a:cubicBezTo>
                                  <a:pt x="f772" y="f773"/>
                                  <a:pt x="f774" y="f775"/>
                                  <a:pt x="f776" y="f777"/>
                                </a:cubicBezTo>
                                <a:lnTo>
                                  <a:pt x="f778" y="f779"/>
                                </a:lnTo>
                                <a:lnTo>
                                  <a:pt x="f780" y="f781"/>
                                </a:lnTo>
                                <a:lnTo>
                                  <a:pt x="f782" y="f783"/>
                                </a:lnTo>
                                <a:cubicBezTo>
                                  <a:pt x="f784" y="f785"/>
                                  <a:pt x="f786" y="f787"/>
                                  <a:pt x="f788" y="f789"/>
                                </a:cubicBezTo>
                                <a:cubicBezTo>
                                  <a:pt x="f790" y="f791"/>
                                  <a:pt x="f792" y="f793"/>
                                  <a:pt x="f794" y="f795"/>
                                </a:cubicBezTo>
                                <a:cubicBezTo>
                                  <a:pt x="f796" y="f797"/>
                                  <a:pt x="f798" y="f799"/>
                                  <a:pt x="f800" y="f801"/>
                                </a:cubicBezTo>
                                <a:cubicBezTo>
                                  <a:pt x="f802" y="f803"/>
                                  <a:pt x="f755" y="f804"/>
                                  <a:pt x="f805" y="f806"/>
                                </a:cubicBezTo>
                                <a:cubicBezTo>
                                  <a:pt x="f807" y="f808"/>
                                  <a:pt x="f749" y="f809"/>
                                  <a:pt x="f810" y="f811"/>
                                </a:cubicBezTo>
                                <a:cubicBezTo>
                                  <a:pt x="f812" y="f813"/>
                                  <a:pt x="f814" y="f815"/>
                                  <a:pt x="f816" y="f817"/>
                                </a:cubicBezTo>
                                <a:close/>
                                <a:moveTo>
                                  <a:pt x="f818" y="f819"/>
                                </a:moveTo>
                                <a:cubicBezTo>
                                  <a:pt x="f820" y="f821"/>
                                  <a:pt x="f822" y="f823"/>
                                  <a:pt x="f824" y="f825"/>
                                </a:cubicBezTo>
                                <a:cubicBezTo>
                                  <a:pt x="f826" y="f827"/>
                                  <a:pt x="f828" y="f829"/>
                                  <a:pt x="f830" y="f831"/>
                                </a:cubicBezTo>
                                <a:cubicBezTo>
                                  <a:pt x="f832" y="f833"/>
                                  <a:pt x="f834" y="f835"/>
                                  <a:pt x="f836" y="f837"/>
                                </a:cubicBezTo>
                                <a:cubicBezTo>
                                  <a:pt x="f838" y="f839"/>
                                  <a:pt x="f840" y="f841"/>
                                  <a:pt x="f842" y="f843"/>
                                </a:cubicBezTo>
                                <a:lnTo>
                                  <a:pt x="f844" y="f845"/>
                                </a:lnTo>
                                <a:cubicBezTo>
                                  <a:pt x="f846" y="f799"/>
                                  <a:pt x="f847" y="f848"/>
                                  <a:pt x="f849" y="f850"/>
                                </a:cubicBezTo>
                                <a:cubicBezTo>
                                  <a:pt x="f851" y="f852"/>
                                  <a:pt x="f853" y="f854"/>
                                  <a:pt x="f855" y="f856"/>
                                </a:cubicBezTo>
                                <a:cubicBezTo>
                                  <a:pt x="f857" y="f858"/>
                                  <a:pt x="f859" y="f860"/>
                                  <a:pt x="f861" y="f862"/>
                                </a:cubicBezTo>
                                <a:cubicBezTo>
                                  <a:pt x="f863" y="f864"/>
                                  <a:pt x="f828" y="f865"/>
                                  <a:pt x="f866" y="f867"/>
                                </a:cubicBezTo>
                                <a:cubicBezTo>
                                  <a:pt x="f868" y="f869"/>
                                  <a:pt x="f822" y="f870"/>
                                  <a:pt x="f818" y="f819"/>
                                </a:cubicBezTo>
                                <a:close/>
                                <a:moveTo>
                                  <a:pt x="f871" y="f872"/>
                                </a:moveTo>
                                <a:lnTo>
                                  <a:pt x="f873" y="f874"/>
                                </a:lnTo>
                                <a:lnTo>
                                  <a:pt x="f875" y="f876"/>
                                </a:lnTo>
                                <a:lnTo>
                                  <a:pt x="f877" y="f878"/>
                                </a:lnTo>
                                <a:close/>
                                <a:moveTo>
                                  <a:pt x="f879" y="f880"/>
                                </a:moveTo>
                                <a:lnTo>
                                  <a:pt x="f881" y="f882"/>
                                </a:lnTo>
                                <a:cubicBezTo>
                                  <a:pt x="f883" y="f884"/>
                                  <a:pt x="f885" y="f886"/>
                                  <a:pt x="f887" y="f888"/>
                                </a:cubicBezTo>
                                <a:lnTo>
                                  <a:pt x="f889" y="f890"/>
                                </a:lnTo>
                                <a:lnTo>
                                  <a:pt x="f891" y="f892"/>
                                </a:lnTo>
                                <a:cubicBezTo>
                                  <a:pt x="f893" y="f865"/>
                                  <a:pt x="f894" y="f862"/>
                                  <a:pt x="f895" y="f858"/>
                                </a:cubicBezTo>
                                <a:cubicBezTo>
                                  <a:pt x="f896" y="f804"/>
                                  <a:pt x="f897" y="f801"/>
                                  <a:pt x="f898" y="f835"/>
                                </a:cubicBezTo>
                                <a:cubicBezTo>
                                  <a:pt x="f899" y="f900"/>
                                  <a:pt x="f901" y="f902"/>
                                  <a:pt x="f903" y="f904"/>
                                </a:cubicBezTo>
                                <a:cubicBezTo>
                                  <a:pt x="f905" y="f767"/>
                                  <a:pt x="f906" y="f907"/>
                                  <a:pt x="f908" y="f909"/>
                                </a:cubicBezTo>
                                <a:cubicBezTo>
                                  <a:pt x="f910" y="f911"/>
                                  <a:pt x="f912" y="f913"/>
                                  <a:pt x="f914" y="f915"/>
                                </a:cubicBezTo>
                                <a:cubicBezTo>
                                  <a:pt x="f916" y="f917"/>
                                  <a:pt x="f918" y="f615"/>
                                  <a:pt x="f919" y="f920"/>
                                </a:cubicBezTo>
                                <a:lnTo>
                                  <a:pt x="f921" y="f922"/>
                                </a:lnTo>
                                <a:lnTo>
                                  <a:pt x="f923" y="f924"/>
                                </a:lnTo>
                                <a:lnTo>
                                  <a:pt x="f925" y="f926"/>
                                </a:lnTo>
                                <a:lnTo>
                                  <a:pt x="f927" y="f928"/>
                                </a:lnTo>
                                <a:cubicBezTo>
                                  <a:pt x="f929" y="f930"/>
                                  <a:pt x="f931" y="f932"/>
                                  <a:pt x="f933" y="f934"/>
                                </a:cubicBezTo>
                                <a:lnTo>
                                  <a:pt x="f935" y="f936"/>
                                </a:lnTo>
                                <a:lnTo>
                                  <a:pt x="f937" y="f938"/>
                                </a:lnTo>
                                <a:lnTo>
                                  <a:pt x="f939" y="f940"/>
                                </a:lnTo>
                                <a:lnTo>
                                  <a:pt x="f941" y="f942"/>
                                </a:lnTo>
                                <a:cubicBezTo>
                                  <a:pt x="f943" y="f360"/>
                                  <a:pt x="f944" y="f945"/>
                                  <a:pt x="f946" y="f947"/>
                                </a:cubicBezTo>
                                <a:cubicBezTo>
                                  <a:pt x="f948" y="f949"/>
                                  <a:pt x="f527" y="f950"/>
                                  <a:pt x="f951" y="f536"/>
                                </a:cubicBezTo>
                                <a:lnTo>
                                  <a:pt x="f952" y="f953"/>
                                </a:lnTo>
                                <a:lnTo>
                                  <a:pt x="f954" y="f955"/>
                                </a:lnTo>
                                <a:lnTo>
                                  <a:pt x="f956" y="f957"/>
                                </a:lnTo>
                                <a:lnTo>
                                  <a:pt x="f958" y="f959"/>
                                </a:lnTo>
                                <a:cubicBezTo>
                                  <a:pt x="f960" y="f371"/>
                                  <a:pt x="f961" y="f962"/>
                                  <a:pt x="f963" y="f964"/>
                                </a:cubicBezTo>
                                <a:lnTo>
                                  <a:pt x="f965" y="f966"/>
                                </a:lnTo>
                                <a:lnTo>
                                  <a:pt x="f967" y="f968"/>
                                </a:lnTo>
                                <a:cubicBezTo>
                                  <a:pt x="f969" y="f970"/>
                                  <a:pt x="f971" y="f972"/>
                                  <a:pt x="f973" y="f974"/>
                                </a:cubicBezTo>
                                <a:lnTo>
                                  <a:pt x="f975" y="f976"/>
                                </a:lnTo>
                                <a:lnTo>
                                  <a:pt x="f977" y="f415"/>
                                </a:lnTo>
                                <a:cubicBezTo>
                                  <a:pt x="f978" y="f979"/>
                                  <a:pt x="f980" y="f981"/>
                                  <a:pt x="f982" y="f983"/>
                                </a:cubicBezTo>
                                <a:cubicBezTo>
                                  <a:pt x="f984" y="f318"/>
                                  <a:pt x="f985" y="f986"/>
                                  <a:pt x="f987" y="f988"/>
                                </a:cubicBezTo>
                                <a:cubicBezTo>
                                  <a:pt x="f989" y="f320"/>
                                  <a:pt x="f990" y="f991"/>
                                  <a:pt x="f992" y="f993"/>
                                </a:cubicBezTo>
                                <a:cubicBezTo>
                                  <a:pt x="f994" y="f995"/>
                                  <a:pt x="f996" y="f997"/>
                                  <a:pt x="f998" y="f999"/>
                                </a:cubicBezTo>
                                <a:cubicBezTo>
                                  <a:pt x="f1000" y="f1001"/>
                                  <a:pt x="f1002" y="f1003"/>
                                  <a:pt x="f1004" y="f1005"/>
                                </a:cubicBezTo>
                                <a:lnTo>
                                  <a:pt x="f1006" y="f1007"/>
                                </a:lnTo>
                                <a:lnTo>
                                  <a:pt x="f388" y="f1008"/>
                                </a:lnTo>
                                <a:lnTo>
                                  <a:pt x="f1009" y="f1010"/>
                                </a:lnTo>
                                <a:lnTo>
                                  <a:pt x="f1011" y="f1012"/>
                                </a:lnTo>
                                <a:lnTo>
                                  <a:pt x="f1013" y="f1014"/>
                                </a:lnTo>
                                <a:lnTo>
                                  <a:pt x="f1015" y="f1016"/>
                                </a:lnTo>
                                <a:cubicBezTo>
                                  <a:pt x="f1017" y="f1018"/>
                                  <a:pt x="f1019" y="f686"/>
                                  <a:pt x="f951" y="f1020"/>
                                </a:cubicBezTo>
                                <a:lnTo>
                                  <a:pt x="f1021" y="f1022"/>
                                </a:lnTo>
                                <a:lnTo>
                                  <a:pt x="f1023" y="f1024"/>
                                </a:lnTo>
                                <a:cubicBezTo>
                                  <a:pt x="f1025" y="f692"/>
                                  <a:pt x="f1026" y="f1027"/>
                                  <a:pt x="f1028" y="f646"/>
                                </a:cubicBezTo>
                                <a:cubicBezTo>
                                  <a:pt x="f1029" y="f654"/>
                                  <a:pt x="f1030" y="f1031"/>
                                  <a:pt x="f1032" y="f1033"/>
                                </a:cubicBezTo>
                                <a:cubicBezTo>
                                  <a:pt x="f1034" y="f1035"/>
                                  <a:pt x="f1036" y="f1037"/>
                                  <a:pt x="f1038" y="f1039"/>
                                </a:cubicBezTo>
                                <a:cubicBezTo>
                                  <a:pt x="f1040" y="f1041"/>
                                  <a:pt x="f1042" y="f628"/>
                                  <a:pt x="f1043" y="f625"/>
                                </a:cubicBezTo>
                                <a:cubicBezTo>
                                  <a:pt x="f1044" y="f1045"/>
                                  <a:pt x="f1046" y="f588"/>
                                  <a:pt x="f1047" y="f1048"/>
                                </a:cubicBezTo>
                                <a:cubicBezTo>
                                  <a:pt x="f1049" y="f1050"/>
                                  <a:pt x="f1051" y="f1052"/>
                                  <a:pt x="f1053" y="f736"/>
                                </a:cubicBezTo>
                                <a:cubicBezTo>
                                  <a:pt x="f1054" y="f1055"/>
                                  <a:pt x="f1056" y="f1057"/>
                                  <a:pt x="f1058" y="f1059"/>
                                </a:cubicBezTo>
                                <a:lnTo>
                                  <a:pt x="f1060" y="f1061"/>
                                </a:lnTo>
                                <a:lnTo>
                                  <a:pt x="f903" y="f1062"/>
                                </a:lnTo>
                                <a:cubicBezTo>
                                  <a:pt x="f901" y="f1063"/>
                                  <a:pt x="f1064" y="f1065"/>
                                  <a:pt x="f1066" y="f1067"/>
                                </a:cubicBezTo>
                                <a:cubicBezTo>
                                  <a:pt x="f794" y="f1068"/>
                                  <a:pt x="f1069" y="f1070"/>
                                  <a:pt x="f1071" y="f1072"/>
                                </a:cubicBezTo>
                                <a:lnTo>
                                  <a:pt x="f1073" y="f1074"/>
                                </a:lnTo>
                                <a:lnTo>
                                  <a:pt x="f1075" y="f831"/>
                                </a:lnTo>
                                <a:cubicBezTo>
                                  <a:pt x="f1076" y="f752"/>
                                  <a:pt x="f802" y="f1077"/>
                                  <a:pt x="f1078" y="f1079"/>
                                </a:cubicBezTo>
                                <a:cubicBezTo>
                                  <a:pt x="f1080" y="f1081"/>
                                  <a:pt x="f1082" y="f1083"/>
                                  <a:pt x="f1084" y="f1085"/>
                                </a:cubicBezTo>
                                <a:cubicBezTo>
                                  <a:pt x="f1086" y="f1087"/>
                                  <a:pt x="f1088" y="f1089"/>
                                  <a:pt x="f838" y="f1090"/>
                                </a:cubicBezTo>
                                <a:cubicBezTo>
                                  <a:pt x="f1091" y="f1092"/>
                                  <a:pt x="f1093" y="f1094"/>
                                  <a:pt x="f1095" y="f1096"/>
                                </a:cubicBezTo>
                                <a:close/>
                                <a:moveTo>
                                  <a:pt x="f1097" y="f1098"/>
                                </a:moveTo>
                                <a:lnTo>
                                  <a:pt x="f1099" y="f1100"/>
                                </a:lnTo>
                                <a:lnTo>
                                  <a:pt x="f1099" y="f1100"/>
                                </a:lnTo>
                                <a:close/>
                                <a:moveTo>
                                  <a:pt x="f1101" y="f1102"/>
                                </a:moveTo>
                                <a:lnTo>
                                  <a:pt x="f1103" y="f1104"/>
                                </a:lnTo>
                                <a:lnTo>
                                  <a:pt x="f1105" y="f1106"/>
                                </a:lnTo>
                                <a:cubicBezTo>
                                  <a:pt x="f1107" y="f1108"/>
                                  <a:pt x="f1109" y="f1110"/>
                                  <a:pt x="f1111" y="f1112"/>
                                </a:cubicBezTo>
                                <a:cubicBezTo>
                                  <a:pt x="f1113" y="f1114"/>
                                  <a:pt x="f1115" y="f1116"/>
                                  <a:pt x="f1117" y="f1116"/>
                                </a:cubicBezTo>
                                <a:lnTo>
                                  <a:pt x="f1118" y="f1119"/>
                                </a:lnTo>
                                <a:lnTo>
                                  <a:pt x="f1113" y="f1114"/>
                                </a:lnTo>
                                <a:cubicBezTo>
                                  <a:pt x="f1120" y="f1116"/>
                                  <a:pt x="f1121" y="f1122"/>
                                  <a:pt x="f1123" y="f1124"/>
                                </a:cubicBezTo>
                                <a:close/>
                                <a:moveTo>
                                  <a:pt x="f1125" y="f1126"/>
                                </a:moveTo>
                                <a:lnTo>
                                  <a:pt x="f1127" y="f1128"/>
                                </a:lnTo>
                                <a:lnTo>
                                  <a:pt x="f1129" y="f1130"/>
                                </a:lnTo>
                                <a:lnTo>
                                  <a:pt x="f1131" y="f1132"/>
                                </a:lnTo>
                                <a:cubicBezTo>
                                  <a:pt x="f1131" y="f1133"/>
                                  <a:pt x="f1131" y="f1134"/>
                                  <a:pt x="f1135" y="f1136"/>
                                </a:cubicBezTo>
                                <a:cubicBezTo>
                                  <a:pt x="f1099" y="f1137"/>
                                  <a:pt x="f1138" y="f1139"/>
                                  <a:pt x="f1140" y="f1141"/>
                                </a:cubicBezTo>
                                <a:cubicBezTo>
                                  <a:pt x="f1142" y="f1143"/>
                                  <a:pt x="f1144" y="f1145"/>
                                  <a:pt x="f1146" y="f1147"/>
                                </a:cubicBezTo>
                                <a:cubicBezTo>
                                  <a:pt x="f1148" y="f1149"/>
                                  <a:pt x="f1150" y="f1151"/>
                                  <a:pt x="f1152" y="f1153"/>
                                </a:cubicBezTo>
                                <a:lnTo>
                                  <a:pt x="f1154" y="f1114"/>
                                </a:lnTo>
                                <a:cubicBezTo>
                                  <a:pt x="f1155" y="f1156"/>
                                  <a:pt x="f1157" y="f1158"/>
                                  <a:pt x="f1159" y="f1100"/>
                                </a:cubicBezTo>
                                <a:cubicBezTo>
                                  <a:pt x="f1160" y="f1161"/>
                                  <a:pt x="f1162" y="f1163"/>
                                  <a:pt x="f1164" y="f1165"/>
                                </a:cubicBezTo>
                                <a:cubicBezTo>
                                  <a:pt x="f1166" y="f1167"/>
                                  <a:pt x="f1168" y="f1169"/>
                                  <a:pt x="f1170" y="f1171"/>
                                </a:cubicBezTo>
                                <a:cubicBezTo>
                                  <a:pt x="f826" y="f1172"/>
                                  <a:pt x="f1173" y="f1174"/>
                                  <a:pt x="f1175" y="f1176"/>
                                </a:cubicBezTo>
                                <a:cubicBezTo>
                                  <a:pt x="f828" y="f1177"/>
                                  <a:pt x="f1178" y="f1179"/>
                                  <a:pt x="f1180" y="f1181"/>
                                </a:cubicBezTo>
                                <a:lnTo>
                                  <a:pt x="f1182" y="f1183"/>
                                </a:lnTo>
                                <a:lnTo>
                                  <a:pt x="f1184" y="f1185"/>
                                </a:lnTo>
                                <a:cubicBezTo>
                                  <a:pt x="f826" y="f1186"/>
                                  <a:pt x="f1170" y="f1187"/>
                                  <a:pt x="f868" y="f1188"/>
                                </a:cubicBezTo>
                                <a:cubicBezTo>
                                  <a:pt x="f1189" y="f1190"/>
                                  <a:pt x="f822" y="f1191"/>
                                  <a:pt x="f820" y="f1192"/>
                                </a:cubicBezTo>
                                <a:cubicBezTo>
                                  <a:pt x="f1193" y="f1194"/>
                                  <a:pt x="f1195" y="f1196"/>
                                  <a:pt x="f1197" y="f1098"/>
                                </a:cubicBezTo>
                                <a:cubicBezTo>
                                  <a:pt x="f1198" y="f1199"/>
                                  <a:pt x="f1200" y="f1201"/>
                                  <a:pt x="f1202" y="f1116"/>
                                </a:cubicBezTo>
                                <a:lnTo>
                                  <a:pt x="f1203" y="f1204"/>
                                </a:lnTo>
                                <a:cubicBezTo>
                                  <a:pt x="f1205" y="f1206"/>
                                  <a:pt x="f1146" y="f1207"/>
                                  <a:pt x="f1208" y="f1209"/>
                                </a:cubicBezTo>
                                <a:cubicBezTo>
                                  <a:pt x="f1210" y="f1211"/>
                                  <a:pt x="f1212" y="f1213"/>
                                  <a:pt x="f1138" y="f1214"/>
                                </a:cubicBezTo>
                                <a:cubicBezTo>
                                  <a:pt x="f1215" y="f1216"/>
                                  <a:pt x="f1142" y="f1217"/>
                                  <a:pt x="f1210" y="f1218"/>
                                </a:cubicBezTo>
                                <a:cubicBezTo>
                                  <a:pt x="f1144" y="f1219"/>
                                  <a:pt x="f1152" y="f1220"/>
                                  <a:pt x="f1148" y="f1221"/>
                                </a:cubicBezTo>
                                <a:cubicBezTo>
                                  <a:pt x="f1222" y="f1223"/>
                                  <a:pt x="f1224" y="f1225"/>
                                  <a:pt x="f1162" y="f1226"/>
                                </a:cubicBezTo>
                                <a:lnTo>
                                  <a:pt x="f1227" y="f1228"/>
                                </a:lnTo>
                                <a:lnTo>
                                  <a:pt x="f1229" y="f1230"/>
                                </a:lnTo>
                                <a:cubicBezTo>
                                  <a:pt x="f1231" y="f1232"/>
                                  <a:pt x="f1233" y="f1234"/>
                                  <a:pt x="f1235" y="f1236"/>
                                </a:cubicBezTo>
                                <a:cubicBezTo>
                                  <a:pt x="f1237" y="f1238"/>
                                  <a:pt x="f859" y="f1239"/>
                                  <a:pt x="f832" y="f1240"/>
                                </a:cubicBezTo>
                                <a:cubicBezTo>
                                  <a:pt x="f853" y="f1241"/>
                                  <a:pt x="f834" y="f1242"/>
                                  <a:pt x="f1243" y="f874"/>
                                </a:cubicBezTo>
                                <a:cubicBezTo>
                                  <a:pt x="f836" y="f1244"/>
                                  <a:pt x="f1245" y="f1246"/>
                                  <a:pt x="f877" y="f1247"/>
                                </a:cubicBezTo>
                                <a:cubicBezTo>
                                  <a:pt x="f1248" y="f1249"/>
                                  <a:pt x="f1250" y="f1251"/>
                                  <a:pt x="f1252" y="f1253"/>
                                </a:cubicBezTo>
                                <a:cubicBezTo>
                                  <a:pt x="f1254" y="f1255"/>
                                  <a:pt x="f739" y="f823"/>
                                  <a:pt x="f1256" y="f867"/>
                                </a:cubicBezTo>
                                <a:cubicBezTo>
                                  <a:pt x="f1257" y="f1258"/>
                                  <a:pt x="f1259" y="f808"/>
                                  <a:pt x="f810" y="f1260"/>
                                </a:cubicBezTo>
                                <a:cubicBezTo>
                                  <a:pt x="f751" y="f1261"/>
                                  <a:pt x="f802" y="f1262"/>
                                  <a:pt x="f1263" y="f1264"/>
                                </a:cubicBezTo>
                                <a:cubicBezTo>
                                  <a:pt x="f1071" y="f1265"/>
                                  <a:pt x="f1266" y="f787"/>
                                  <a:pt x="f901" y="f1267"/>
                                </a:cubicBezTo>
                                <a:cubicBezTo>
                                  <a:pt x="f1268" y="f1269"/>
                                  <a:pt x="f1270" y="f1271"/>
                                  <a:pt x="f1272" y="f1273"/>
                                </a:cubicBezTo>
                                <a:cubicBezTo>
                                  <a:pt x="f1274" y="f1275"/>
                                  <a:pt x="f1276" y="f1277"/>
                                  <a:pt x="f1278" y="f1279"/>
                                </a:cubicBezTo>
                                <a:cubicBezTo>
                                  <a:pt x="f1280" y="f1281"/>
                                  <a:pt x="f1282" y="f1283"/>
                                  <a:pt x="f1284" y="f603"/>
                                </a:cubicBezTo>
                                <a:cubicBezTo>
                                  <a:pt x="f1285" y="f1286"/>
                                  <a:pt x="f1287" y="f1288"/>
                                  <a:pt x="f1289" y="f915"/>
                                </a:cubicBezTo>
                                <a:cubicBezTo>
                                  <a:pt x="f1290" y="f1291"/>
                                  <a:pt x="f1292" y="f1293"/>
                                  <a:pt x="f1294" y="f599"/>
                                </a:cubicBezTo>
                                <a:lnTo>
                                  <a:pt x="f1295" y="f1296"/>
                                </a:lnTo>
                                <a:lnTo>
                                  <a:pt x="f1297" y="f588"/>
                                </a:lnTo>
                                <a:cubicBezTo>
                                  <a:pt x="f1298" y="f1299"/>
                                  <a:pt x="f1300" y="f706"/>
                                  <a:pt x="f571" y="f582"/>
                                </a:cubicBezTo>
                                <a:cubicBezTo>
                                  <a:pt x="f1301" y="f1302"/>
                                  <a:pt x="f1303" y="f1304"/>
                                  <a:pt x="f1305" y="f546"/>
                                </a:cubicBezTo>
                                <a:lnTo>
                                  <a:pt x="f1306" y="f1307"/>
                                </a:lnTo>
                                <a:lnTo>
                                  <a:pt x="f1308" y="f1309"/>
                                </a:lnTo>
                                <a:lnTo>
                                  <a:pt x="f1310" y="f1311"/>
                                </a:lnTo>
                                <a:lnTo>
                                  <a:pt x="f1312" y="f1035"/>
                                </a:lnTo>
                                <a:lnTo>
                                  <a:pt x="f1313" y="f634"/>
                                </a:lnTo>
                                <a:cubicBezTo>
                                  <a:pt x="f1314" y="f932"/>
                                  <a:pt x="f586" y="f1315"/>
                                  <a:pt x="f1316" y="f1317"/>
                                </a:cubicBezTo>
                                <a:cubicBezTo>
                                  <a:pt x="f1318" y="f580"/>
                                  <a:pt x="f1319" y="f1320"/>
                                  <a:pt x="f1321" y="f619"/>
                                </a:cubicBezTo>
                                <a:cubicBezTo>
                                  <a:pt x="f1321" y="f1322"/>
                                  <a:pt x="f1321" y="f714"/>
                                  <a:pt x="f1323" y="f1324"/>
                                </a:cubicBezTo>
                                <a:cubicBezTo>
                                  <a:pt x="f1325" y="f1326"/>
                                  <a:pt x="f1327" y="f615"/>
                                  <a:pt x="f1328" y="f917"/>
                                </a:cubicBezTo>
                                <a:cubicBezTo>
                                  <a:pt x="f1290" y="f1329"/>
                                  <a:pt x="f1289" y="f1330"/>
                                  <a:pt x="f1331" y="f1332"/>
                                </a:cubicBezTo>
                                <a:cubicBezTo>
                                  <a:pt x="f1333" y="f1334"/>
                                  <a:pt x="f1335" y="f1336"/>
                                  <a:pt x="f1337" y="f1338"/>
                                </a:cubicBezTo>
                                <a:cubicBezTo>
                                  <a:pt x="f1339" y="f1340"/>
                                  <a:pt x="f1341" y="f1342"/>
                                  <a:pt x="f1343" y="f1344"/>
                                </a:cubicBezTo>
                                <a:cubicBezTo>
                                  <a:pt x="f1345" y="f913"/>
                                  <a:pt x="f1346" y="f1347"/>
                                  <a:pt x="f774" y="f1348"/>
                                </a:cubicBezTo>
                                <a:cubicBezTo>
                                  <a:pt x="f1349" y="f1350"/>
                                  <a:pt x="f1351" y="f1352"/>
                                  <a:pt x="f1353" y="f1354"/>
                                </a:cubicBezTo>
                                <a:cubicBezTo>
                                  <a:pt x="f1355" y="f1356"/>
                                  <a:pt x="f796" y="f791"/>
                                  <a:pt x="f1357" y="f1358"/>
                                </a:cubicBezTo>
                                <a:cubicBezTo>
                                  <a:pt x="f1359" y="f1360"/>
                                  <a:pt x="f1361" y="f1362"/>
                                  <a:pt x="f1363" y="f1364"/>
                                </a:cubicBezTo>
                                <a:cubicBezTo>
                                  <a:pt x="f1365" y="f860"/>
                                  <a:pt x="f1366" y="f1077"/>
                                  <a:pt x="f1367" y="f892"/>
                                </a:cubicBezTo>
                                <a:cubicBezTo>
                                  <a:pt x="f1368" y="f1369"/>
                                  <a:pt x="f1370" y="f1371"/>
                                  <a:pt x="f1372" y="f1083"/>
                                </a:cubicBezTo>
                                <a:cubicBezTo>
                                  <a:pt x="f877" y="f1373"/>
                                  <a:pt x="f1245" y="f1374"/>
                                  <a:pt x="f836" y="f1375"/>
                                </a:cubicBezTo>
                                <a:cubicBezTo>
                                  <a:pt x="f1376" y="f1377"/>
                                  <a:pt x="f849" y="f1378"/>
                                  <a:pt x="f1379" y="f1380"/>
                                </a:cubicBezTo>
                                <a:cubicBezTo>
                                  <a:pt x="f1381" y="f1382"/>
                                  <a:pt x="f1383" y="f1384"/>
                                  <a:pt x="f1385" y="f1386"/>
                                </a:cubicBezTo>
                                <a:cubicBezTo>
                                  <a:pt x="f1237" y="f1387"/>
                                  <a:pt x="f1388" y="f1389"/>
                                  <a:pt x="f1390" y="f1391"/>
                                </a:cubicBezTo>
                                <a:cubicBezTo>
                                  <a:pt x="f1162" y="f1177"/>
                                  <a:pt x="f820" y="f1392"/>
                                  <a:pt x="f1193" y="f1393"/>
                                </a:cubicBezTo>
                                <a:cubicBezTo>
                                  <a:pt x="f1198" y="f1394"/>
                                  <a:pt x="f1395" y="f1396"/>
                                  <a:pt x="f1146" y="f1397"/>
                                </a:cubicBezTo>
                                <a:cubicBezTo>
                                  <a:pt x="f1203" y="f1398"/>
                                  <a:pt x="f1210" y="f1399"/>
                                  <a:pt x="f1400" y="f1401"/>
                                </a:cubicBezTo>
                                <a:cubicBezTo>
                                  <a:pt x="f1212" y="f1207"/>
                                  <a:pt x="f1402" y="f1403"/>
                                  <a:pt x="f1135" y="f1404"/>
                                </a:cubicBezTo>
                                <a:lnTo>
                                  <a:pt x="f1405" y="f1406"/>
                                </a:lnTo>
                                <a:lnTo>
                                  <a:pt x="f1131" y="f1407"/>
                                </a:lnTo>
                                <a:cubicBezTo>
                                  <a:pt x="f1097" y="f1408"/>
                                  <a:pt x="f1097" y="f1409"/>
                                  <a:pt x="f1097" y="f1410"/>
                                </a:cubicBezTo>
                                <a:close/>
                                <a:moveTo>
                                  <a:pt x="f1411" y="f1412"/>
                                </a:moveTo>
                                <a:lnTo>
                                  <a:pt x="f1413" y="f1414"/>
                                </a:lnTo>
                                <a:lnTo>
                                  <a:pt x="f1415" y="f1414"/>
                                </a:lnTo>
                                <a:lnTo>
                                  <a:pt x="f1416" y="f1417"/>
                                </a:lnTo>
                                <a:close/>
                                <a:moveTo>
                                  <a:pt x="f1418" y="f1419"/>
                                </a:moveTo>
                                <a:cubicBezTo>
                                  <a:pt x="f1420" y="f1421"/>
                                  <a:pt x="f1117" y="f1422"/>
                                  <a:pt x="f1115" y="f1423"/>
                                </a:cubicBezTo>
                                <a:lnTo>
                                  <a:pt x="f1424" y="f1425"/>
                                </a:lnTo>
                                <a:cubicBezTo>
                                  <a:pt x="f1426" y="f1427"/>
                                  <a:pt x="f1426" y="f1428"/>
                                  <a:pt x="f1113" y="f1137"/>
                                </a:cubicBezTo>
                                <a:lnTo>
                                  <a:pt x="f1123" y="f1429"/>
                                </a:lnTo>
                                <a:lnTo>
                                  <a:pt x="f1123" y="f1430"/>
                                </a:lnTo>
                                <a:lnTo>
                                  <a:pt x="f1115" y="f1137"/>
                                </a:lnTo>
                                <a:cubicBezTo>
                                  <a:pt x="f1431" y="f1432"/>
                                  <a:pt x="f1115" y="f1132"/>
                                  <a:pt x="f1117" y="f1433"/>
                                </a:cubicBezTo>
                                <a:lnTo>
                                  <a:pt x="f1434" y="f1435"/>
                                </a:lnTo>
                                <a:close/>
                                <a:moveTo>
                                  <a:pt x="f1436" y="f1437"/>
                                </a:moveTo>
                                <a:lnTo>
                                  <a:pt x="f1438" y="f1439"/>
                                </a:lnTo>
                                <a:lnTo>
                                  <a:pt x="f1440" y="f1441"/>
                                </a:lnTo>
                                <a:lnTo>
                                  <a:pt x="f1442" y="f1443"/>
                                </a:lnTo>
                                <a:lnTo>
                                  <a:pt x="f1444" y="f1445"/>
                                </a:lnTo>
                                <a:lnTo>
                                  <a:pt x="f1144" y="f1446"/>
                                </a:lnTo>
                                <a:cubicBezTo>
                                  <a:pt x="f1447" y="f1448"/>
                                  <a:pt x="f1447" y="f1422"/>
                                  <a:pt x="f1449" y="f1423"/>
                                </a:cubicBezTo>
                                <a:cubicBezTo>
                                  <a:pt x="f1144" y="f1450"/>
                                  <a:pt x="f1440" y="f1451"/>
                                  <a:pt x="f1210" y="f1452"/>
                                </a:cubicBezTo>
                                <a:lnTo>
                                  <a:pt x="f1453" y="f1454"/>
                                </a:lnTo>
                                <a:lnTo>
                                  <a:pt x="f1455" y="f1456"/>
                                </a:lnTo>
                                <a:cubicBezTo>
                                  <a:pt x="f1457" y="f1433"/>
                                  <a:pt x="f1457" y="f1458"/>
                                  <a:pt x="f1459" y="f1460"/>
                                </a:cubicBezTo>
                                <a:cubicBezTo>
                                  <a:pt x="f1461" y="f1462"/>
                                  <a:pt x="f1463" y="f1464"/>
                                  <a:pt x="f1436" y="f1437"/>
                                </a:cubicBezTo>
                                <a:close/>
                                <a:moveTo>
                                  <a:pt x="f1465" y="f1466"/>
                                </a:moveTo>
                                <a:cubicBezTo>
                                  <a:pt x="f1467" y="f1468"/>
                                  <a:pt x="f1467" y="f1468"/>
                                  <a:pt x="f1469" y="f1468"/>
                                </a:cubicBezTo>
                                <a:cubicBezTo>
                                  <a:pt x="f1469" y="f1470"/>
                                  <a:pt x="f1467" y="f1471"/>
                                  <a:pt x="f1467" y="f1464"/>
                                </a:cubicBezTo>
                                <a:cubicBezTo>
                                  <a:pt x="f1467" y="f1472"/>
                                  <a:pt x="f1469" y="f1473"/>
                                  <a:pt x="f1469" y="f1448"/>
                                </a:cubicBezTo>
                                <a:cubicBezTo>
                                  <a:pt x="f1474" y="f1456"/>
                                  <a:pt x="f1469" y="f1475"/>
                                  <a:pt x="f1476" y="f1477"/>
                                </a:cubicBezTo>
                                <a:cubicBezTo>
                                  <a:pt x="f1465" y="f1478"/>
                                  <a:pt x="f1479" y="f1480"/>
                                  <a:pt x="f1481" y="f1482"/>
                                </a:cubicBezTo>
                                <a:cubicBezTo>
                                  <a:pt x="f1483" y="f1403"/>
                                  <a:pt x="f1484" y="f1147"/>
                                  <a:pt x="f1485" y="f1486"/>
                                </a:cubicBezTo>
                                <a:cubicBezTo>
                                  <a:pt x="f1487" y="f1488"/>
                                  <a:pt x="f1487" y="f1489"/>
                                  <a:pt x="f1490" y="f1491"/>
                                </a:cubicBezTo>
                                <a:cubicBezTo>
                                  <a:pt x="f1492" y="f1199"/>
                                  <a:pt x="f1493" y="f1100"/>
                                  <a:pt x="f1494" y="f1495"/>
                                </a:cubicBezTo>
                                <a:cubicBezTo>
                                  <a:pt x="f1496" y="f1191"/>
                                  <a:pt x="f1497" y="f1498"/>
                                  <a:pt x="f1117" y="f1499"/>
                                </a:cubicBezTo>
                                <a:cubicBezTo>
                                  <a:pt x="f1107" y="f1500"/>
                                  <a:pt x="f1121" y="f1501"/>
                                  <a:pt x="f1502" y="f1503"/>
                                </a:cubicBezTo>
                                <a:cubicBezTo>
                                  <a:pt x="f1502" y="f1504"/>
                                  <a:pt x="f1505" y="f1506"/>
                                  <a:pt x="f1507" y="f1186"/>
                                </a:cubicBezTo>
                                <a:cubicBezTo>
                                  <a:pt x="f1508" y="f1509"/>
                                  <a:pt x="f1510" y="f1511"/>
                                  <a:pt x="f1512" y="f1513"/>
                                </a:cubicBezTo>
                                <a:cubicBezTo>
                                  <a:pt x="f1123" y="f1192"/>
                                  <a:pt x="f1120" y="f1514"/>
                                  <a:pt x="f1113" y="f1515"/>
                                </a:cubicBezTo>
                                <a:lnTo>
                                  <a:pt x="f1516" y="f1398"/>
                                </a:lnTo>
                                <a:lnTo>
                                  <a:pt x="f1516" y="f1517"/>
                                </a:lnTo>
                                <a:cubicBezTo>
                                  <a:pt x="f1518" y="f1519"/>
                                  <a:pt x="f1494" y="f1116"/>
                                  <a:pt x="f1493" y="f1486"/>
                                </a:cubicBezTo>
                                <a:cubicBezTo>
                                  <a:pt x="f1520" y="f1521"/>
                                  <a:pt x="f1522" y="f1523"/>
                                  <a:pt x="f1524" y="f1525"/>
                                </a:cubicBezTo>
                                <a:cubicBezTo>
                                  <a:pt x="f1526" y="f1527"/>
                                  <a:pt x="f1485" y="f1528"/>
                                  <a:pt x="f1529" y="f1530"/>
                                </a:cubicBezTo>
                                <a:cubicBezTo>
                                  <a:pt x="f1531" y="f1532"/>
                                  <a:pt x="f1533" y="f1475"/>
                                  <a:pt x="f1534" y="f1535"/>
                                </a:cubicBezTo>
                                <a:cubicBezTo>
                                  <a:pt x="f1536" y="f1412"/>
                                  <a:pt x="f1481" y="f1537"/>
                                  <a:pt x="f1481" y="f1538"/>
                                </a:cubicBezTo>
                                <a:cubicBezTo>
                                  <a:pt x="f1536" y="f1539"/>
                                  <a:pt x="f1481" y="f1540"/>
                                  <a:pt x="f1541" y="f1542"/>
                                </a:cubicBezTo>
                                <a:cubicBezTo>
                                  <a:pt x="f1479" y="f1543"/>
                                  <a:pt x="f1479" y="f1544"/>
                                  <a:pt x="f1476" y="f1545"/>
                                </a:cubicBezTo>
                                <a:cubicBezTo>
                                  <a:pt x="f1476" y="f1546"/>
                                  <a:pt x="f1465" y="f1547"/>
                                  <a:pt x="f1465" y="f1466"/>
                                </a:cubicBezTo>
                                <a:close/>
                                <a:moveTo>
                                  <a:pt x="f1548" y="f1549"/>
                                </a:moveTo>
                                <a:lnTo>
                                  <a:pt x="f1550" y="f1551"/>
                                </a:lnTo>
                                <a:lnTo>
                                  <a:pt x="f1552" y="f1553"/>
                                </a:lnTo>
                                <a:close/>
                                <a:moveTo>
                                  <a:pt x="f1554" y="f1555"/>
                                </a:moveTo>
                                <a:cubicBezTo>
                                  <a:pt x="f1556" y="f1557"/>
                                  <a:pt x="f1558" y="f1559"/>
                                  <a:pt x="f1560" y="f1561"/>
                                </a:cubicBezTo>
                                <a:cubicBezTo>
                                  <a:pt x="f1562" y="f1563"/>
                                  <a:pt x="f1564" y="f1565"/>
                                  <a:pt x="f1566" y="f1567"/>
                                </a:cubicBezTo>
                                <a:lnTo>
                                  <a:pt x="f1568" y="f1569"/>
                                </a:lnTo>
                                <a:lnTo>
                                  <a:pt x="f1570" y="f1571"/>
                                </a:lnTo>
                                <a:lnTo>
                                  <a:pt x="f1572" y="f1573"/>
                                </a:lnTo>
                                <a:lnTo>
                                  <a:pt x="f1566" y="f1574"/>
                                </a:lnTo>
                                <a:cubicBezTo>
                                  <a:pt x="f1575" y="f1565"/>
                                  <a:pt x="f1562" y="f1563"/>
                                  <a:pt x="f1560" y="f1576"/>
                                </a:cubicBezTo>
                                <a:cubicBezTo>
                                  <a:pt x="f1558" y="f1577"/>
                                  <a:pt x="f1578" y="f1579"/>
                                  <a:pt x="f1554" y="f1580"/>
                                </a:cubicBezTo>
                                <a:lnTo>
                                  <a:pt x="f1581" y="f1582"/>
                                </a:lnTo>
                                <a:lnTo>
                                  <a:pt x="f1583" y="f1584"/>
                                </a:lnTo>
                                <a:close/>
                                <a:moveTo>
                                  <a:pt x="f1585" y="f1586"/>
                                </a:moveTo>
                                <a:cubicBezTo>
                                  <a:pt x="f1587" y="f1588"/>
                                  <a:pt x="f1589" y="f1590"/>
                                  <a:pt x="f1591" y="f1592"/>
                                </a:cubicBezTo>
                                <a:cubicBezTo>
                                  <a:pt x="f1593" y="f1594"/>
                                  <a:pt x="f1595" y="f1596"/>
                                  <a:pt x="f1597" y="f1598"/>
                                </a:cubicBezTo>
                                <a:lnTo>
                                  <a:pt x="f1599" y="f1600"/>
                                </a:lnTo>
                                <a:lnTo>
                                  <a:pt x="f1601" y="f1602"/>
                                </a:lnTo>
                                <a:lnTo>
                                  <a:pt x="f1560" y="f1598"/>
                                </a:lnTo>
                                <a:cubicBezTo>
                                  <a:pt x="f1603" y="f1596"/>
                                  <a:pt x="f1604" y="f1605"/>
                                  <a:pt x="f1606" y="f1592"/>
                                </a:cubicBezTo>
                                <a:lnTo>
                                  <a:pt x="f1607" y="f1608"/>
                                </a:lnTo>
                                <a:close/>
                                <a:moveTo>
                                  <a:pt x="f1609" y="f1610"/>
                                </a:moveTo>
                                <a:lnTo>
                                  <a:pt x="f1611" y="f1612"/>
                                </a:lnTo>
                                <a:lnTo>
                                  <a:pt x="f1613" y="f1614"/>
                                </a:lnTo>
                                <a:cubicBezTo>
                                  <a:pt x="f1615" y="f1616"/>
                                  <a:pt x="f1617" y="f1618"/>
                                  <a:pt x="f1619" y="f1620"/>
                                </a:cubicBezTo>
                                <a:cubicBezTo>
                                  <a:pt x="f1621" y="f1622"/>
                                  <a:pt x="f1623" y="f1624"/>
                                  <a:pt x="f1603" y="f1567"/>
                                </a:cubicBezTo>
                                <a:cubicBezTo>
                                  <a:pt x="f1625" y="f1626"/>
                                  <a:pt x="f1627" y="f1628"/>
                                  <a:pt x="f1629" y="f1630"/>
                                </a:cubicBezTo>
                                <a:cubicBezTo>
                                  <a:pt x="f1631" y="f1632"/>
                                  <a:pt x="f1633" y="f1634"/>
                                  <a:pt x="f1635" y="f1636"/>
                                </a:cubicBezTo>
                                <a:cubicBezTo>
                                  <a:pt x="f1637" y="f1638"/>
                                  <a:pt x="f1639" y="f1640"/>
                                  <a:pt x="f1641" y="f1642"/>
                                </a:cubicBezTo>
                                <a:cubicBezTo>
                                  <a:pt x="f1643" y="f1644"/>
                                  <a:pt x="f1645" y="f1646"/>
                                  <a:pt x="f1647" y="f1648"/>
                                </a:cubicBezTo>
                                <a:cubicBezTo>
                                  <a:pt x="f1649" y="f1650"/>
                                  <a:pt x="f1651" y="f1652"/>
                                  <a:pt x="f1653" y="f1654"/>
                                </a:cubicBezTo>
                                <a:lnTo>
                                  <a:pt x="f1655" y="f1656"/>
                                </a:lnTo>
                                <a:cubicBezTo>
                                  <a:pt x="f1657" y="f1658"/>
                                  <a:pt x="f1659" y="f1660"/>
                                  <a:pt x="f1661" y="f1662"/>
                                </a:cubicBezTo>
                                <a:cubicBezTo>
                                  <a:pt x="f1663" y="f1664"/>
                                  <a:pt x="f1665" y="f1666"/>
                                  <a:pt x="f1667" y="f1668"/>
                                </a:cubicBezTo>
                                <a:cubicBezTo>
                                  <a:pt x="f1669" y="f1670"/>
                                  <a:pt x="f1671" y="f1672"/>
                                  <a:pt x="f1673" y="f1674"/>
                                </a:cubicBezTo>
                                <a:cubicBezTo>
                                  <a:pt x="f1671" y="f1675"/>
                                  <a:pt x="f1667" y="f1676"/>
                                  <a:pt x="f1665" y="f1677"/>
                                </a:cubicBezTo>
                                <a:lnTo>
                                  <a:pt x="f1678" y="f1679"/>
                                </a:lnTo>
                                <a:lnTo>
                                  <a:pt x="f1680" y="f1681"/>
                                </a:lnTo>
                                <a:cubicBezTo>
                                  <a:pt x="f1682" y="f1683"/>
                                  <a:pt x="f1684" y="f1685"/>
                                  <a:pt x="f1686" y="f1687"/>
                                </a:cubicBezTo>
                                <a:cubicBezTo>
                                  <a:pt x="f1659" y="f1688"/>
                                  <a:pt x="f1689" y="f1690"/>
                                  <a:pt x="f1691" y="f1692"/>
                                </a:cubicBezTo>
                                <a:lnTo>
                                  <a:pt x="f1693" y="f1694"/>
                                </a:lnTo>
                                <a:lnTo>
                                  <a:pt x="f1695" y="f1696"/>
                                </a:lnTo>
                                <a:lnTo>
                                  <a:pt x="f1697" y="f1698"/>
                                </a:lnTo>
                                <a:lnTo>
                                  <a:pt x="f1699" y="f1700"/>
                                </a:lnTo>
                                <a:lnTo>
                                  <a:pt x="f1701" y="f1702"/>
                                </a:lnTo>
                                <a:lnTo>
                                  <a:pt x="f1703" y="f1644"/>
                                </a:lnTo>
                                <a:cubicBezTo>
                                  <a:pt x="f1704" y="f1705"/>
                                  <a:pt x="f1706" y="f1707"/>
                                  <a:pt x="f1639" y="f1707"/>
                                </a:cubicBezTo>
                                <a:cubicBezTo>
                                  <a:pt x="f1708" y="f1709"/>
                                  <a:pt x="f1710" y="f1711"/>
                                  <a:pt x="f1712" y="f1713"/>
                                </a:cubicBezTo>
                                <a:cubicBezTo>
                                  <a:pt x="f1712" y="f1698"/>
                                  <a:pt x="f1712" y="f1714"/>
                                  <a:pt x="f1715" y="f1716"/>
                                </a:cubicBezTo>
                                <a:cubicBezTo>
                                  <a:pt x="f1717" y="f1718"/>
                                  <a:pt x="f1719" y="f1720"/>
                                  <a:pt x="f1649" y="f1721"/>
                                </a:cubicBezTo>
                                <a:cubicBezTo>
                                  <a:pt x="f1649" y="f1722"/>
                                  <a:pt x="f1723" y="f1658"/>
                                  <a:pt x="f1723" y="f1724"/>
                                </a:cubicBezTo>
                                <a:cubicBezTo>
                                  <a:pt x="f1653" y="f1660"/>
                                  <a:pt x="f1689" y="f1725"/>
                                  <a:pt x="f1659" y="f1662"/>
                                </a:cubicBezTo>
                                <a:cubicBezTo>
                                  <a:pt x="f1657" y="f1660"/>
                                  <a:pt x="f1655" y="f1658"/>
                                  <a:pt x="f1726" y="f1656"/>
                                </a:cubicBezTo>
                                <a:lnTo>
                                  <a:pt x="f1691" y="f1654"/>
                                </a:lnTo>
                                <a:cubicBezTo>
                                  <a:pt x="f1723" y="f1652"/>
                                  <a:pt x="f1727" y="f1650"/>
                                  <a:pt x="f1717" y="f1648"/>
                                </a:cubicBezTo>
                                <a:cubicBezTo>
                                  <a:pt x="f1728" y="f1646"/>
                                  <a:pt x="f1708" y="f1644"/>
                                  <a:pt x="f1639" y="f1642"/>
                                </a:cubicBezTo>
                                <a:cubicBezTo>
                                  <a:pt x="f1729" y="f1640"/>
                                  <a:pt x="f1730" y="f1731"/>
                                  <a:pt x="f1732" y="f1636"/>
                                </a:cubicBezTo>
                                <a:cubicBezTo>
                                  <a:pt x="f1564" y="f1634"/>
                                  <a:pt x="f1733" y="f1632"/>
                                  <a:pt x="f1734" y="f1630"/>
                                </a:cubicBezTo>
                                <a:cubicBezTo>
                                  <a:pt x="f1627" y="f1628"/>
                                  <a:pt x="f1735" y="f1736"/>
                                  <a:pt x="f1737" y="f1567"/>
                                </a:cubicBezTo>
                                <a:cubicBezTo>
                                  <a:pt x="f1738" y="f1624"/>
                                  <a:pt x="f1621" y="f1622"/>
                                  <a:pt x="f1739" y="f1620"/>
                                </a:cubicBezTo>
                                <a:cubicBezTo>
                                  <a:pt x="f1740" y="f1741"/>
                                  <a:pt x="f1742" y="f1743"/>
                                  <a:pt x="f1609" y="f1610"/>
                                </a:cubicBezTo>
                                <a:close/>
                                <a:moveTo>
                                  <a:pt x="f1744" y="f1745"/>
                                </a:moveTo>
                                <a:lnTo>
                                  <a:pt x="f1746" y="f1745"/>
                                </a:lnTo>
                                <a:lnTo>
                                  <a:pt x="f1747" y="f1748"/>
                                </a:lnTo>
                                <a:lnTo>
                                  <a:pt x="f1747" y="f1749"/>
                                </a:lnTo>
                                <a:close/>
                                <a:moveTo>
                                  <a:pt x="f1750" y="f1751"/>
                                </a:moveTo>
                                <a:lnTo>
                                  <a:pt x="f1752" y="f1753"/>
                                </a:lnTo>
                                <a:lnTo>
                                  <a:pt x="f1754" y="f1755"/>
                                </a:lnTo>
                                <a:lnTo>
                                  <a:pt x="f1756" y="f1757"/>
                                </a:lnTo>
                                <a:lnTo>
                                  <a:pt x="f1758" y="f1759"/>
                                </a:lnTo>
                                <a:lnTo>
                                  <a:pt x="f1760" y="f1761"/>
                                </a:lnTo>
                                <a:cubicBezTo>
                                  <a:pt x="f1762" y="f1763"/>
                                  <a:pt x="f1764" y="f1765"/>
                                  <a:pt x="f626" y="f1766"/>
                                </a:cubicBezTo>
                                <a:cubicBezTo>
                                  <a:pt x="f1767" y="f1768"/>
                                  <a:pt x="f1769" y="f1770"/>
                                  <a:pt x="f1771" y="f1772"/>
                                </a:cubicBezTo>
                                <a:cubicBezTo>
                                  <a:pt x="f705" y="f1773"/>
                                  <a:pt x="f1774" y="f1775"/>
                                  <a:pt x="f709" y="f1776"/>
                                </a:cubicBezTo>
                                <a:cubicBezTo>
                                  <a:pt x="f1777" y="f1778"/>
                                  <a:pt x="f1779" y="f1780"/>
                                  <a:pt x="f1781" y="f1782"/>
                                </a:cubicBezTo>
                                <a:lnTo>
                                  <a:pt x="f1783" y="f1784"/>
                                </a:lnTo>
                                <a:lnTo>
                                  <a:pt x="f1785" y="f1786"/>
                                </a:lnTo>
                                <a:cubicBezTo>
                                  <a:pt x="f1787" y="f1788"/>
                                  <a:pt x="f1789" y="f1790"/>
                                  <a:pt x="f1791" y="f1792"/>
                                </a:cubicBezTo>
                                <a:cubicBezTo>
                                  <a:pt x="f1793" y="f1794"/>
                                  <a:pt x="f1795" y="f1796"/>
                                  <a:pt x="f1797" y="f1798"/>
                                </a:cubicBezTo>
                                <a:cubicBezTo>
                                  <a:pt x="f618" y="f1799"/>
                                  <a:pt x="f1800" y="f1768"/>
                                  <a:pt x="f1801" y="f1802"/>
                                </a:cubicBezTo>
                                <a:lnTo>
                                  <a:pt x="f1758" y="f1759"/>
                                </a:lnTo>
                                <a:lnTo>
                                  <a:pt x="f1754" y="f1755"/>
                                </a:lnTo>
                                <a:close/>
                                <a:moveTo>
                                  <a:pt x="f1803" y="f1804"/>
                                </a:moveTo>
                                <a:cubicBezTo>
                                  <a:pt x="f1805" y="f1806"/>
                                  <a:pt x="f1807" y="f1808"/>
                                  <a:pt x="f1809" y="f1810"/>
                                </a:cubicBezTo>
                                <a:lnTo>
                                  <a:pt x="f1811" y="f1812"/>
                                </a:lnTo>
                                <a:lnTo>
                                  <a:pt x="f1813" y="f1814"/>
                                </a:lnTo>
                                <a:cubicBezTo>
                                  <a:pt x="f1815" y="f1816"/>
                                  <a:pt x="f1817" y="f1818"/>
                                  <a:pt x="f1819" y="f1820"/>
                                </a:cubicBezTo>
                                <a:cubicBezTo>
                                  <a:pt x="f1821" y="f1822"/>
                                  <a:pt x="f1823" y="f1824"/>
                                  <a:pt x="f1825" y="f1826"/>
                                </a:cubicBezTo>
                                <a:lnTo>
                                  <a:pt x="f1827" y="f1828"/>
                                </a:lnTo>
                                <a:lnTo>
                                  <a:pt x="f718" y="f1829"/>
                                </a:lnTo>
                                <a:cubicBezTo>
                                  <a:pt x="f1830" y="f1831"/>
                                  <a:pt x="f701" y="f1832"/>
                                  <a:pt x="f1771" y="f1833"/>
                                </a:cubicBezTo>
                                <a:lnTo>
                                  <a:pt x="f1834" y="f1835"/>
                                </a:lnTo>
                                <a:lnTo>
                                  <a:pt x="f1836" y="f1837"/>
                                </a:lnTo>
                                <a:cubicBezTo>
                                  <a:pt x="f1838" y="f1839"/>
                                  <a:pt x="f711" y="f1840"/>
                                  <a:pt x="f1841" y="f1842"/>
                                </a:cubicBezTo>
                                <a:lnTo>
                                  <a:pt x="f1843" y="f1844"/>
                                </a:lnTo>
                                <a:lnTo>
                                  <a:pt x="f1845" y="f1846"/>
                                </a:lnTo>
                                <a:lnTo>
                                  <a:pt x="f1847" y="f1848"/>
                                </a:lnTo>
                                <a:lnTo>
                                  <a:pt x="f1849" y="f1850"/>
                                </a:lnTo>
                                <a:cubicBezTo>
                                  <a:pt x="f737" y="f1851"/>
                                  <a:pt x="f1852" y="f1770"/>
                                  <a:pt x="f1853" y="f1854"/>
                                </a:cubicBezTo>
                                <a:cubicBezTo>
                                  <a:pt x="f1793" y="f1855"/>
                                  <a:pt x="f715" y="f1856"/>
                                  <a:pt x="f1797" y="f1833"/>
                                </a:cubicBezTo>
                                <a:cubicBezTo>
                                  <a:pt x="f1857" y="f1858"/>
                                  <a:pt x="f1859" y="f1831"/>
                                  <a:pt x="f1860" y="f1861"/>
                                </a:cubicBezTo>
                                <a:lnTo>
                                  <a:pt x="f1862" y="f1828"/>
                                </a:lnTo>
                                <a:lnTo>
                                  <a:pt x="f1863" y="f1864"/>
                                </a:lnTo>
                                <a:cubicBezTo>
                                  <a:pt x="f1865" y="f1866"/>
                                  <a:pt x="f1867" y="f1868"/>
                                  <a:pt x="f1869" y="f1870"/>
                                </a:cubicBezTo>
                                <a:cubicBezTo>
                                  <a:pt x="f1871" y="f1872"/>
                                  <a:pt x="f1873" y="f1816"/>
                                  <a:pt x="f1874" y="f1875"/>
                                </a:cubicBezTo>
                                <a:cubicBezTo>
                                  <a:pt x="f1876" y="f1877"/>
                                  <a:pt x="f1878" y="f1879"/>
                                  <a:pt x="f1880" y="f1881"/>
                                </a:cubicBezTo>
                                <a:lnTo>
                                  <a:pt x="f1882" y="f1883"/>
                                </a:lnTo>
                                <a:close/>
                                <a:moveTo>
                                  <a:pt x="f1884" y="f1885"/>
                                </a:moveTo>
                                <a:cubicBezTo>
                                  <a:pt x="f1886" y="f1887"/>
                                  <a:pt x="f1888" y="f1889"/>
                                  <a:pt x="f1890" y="f1891"/>
                                </a:cubicBezTo>
                                <a:cubicBezTo>
                                  <a:pt x="f377" y="f1892"/>
                                  <a:pt x="f1893" y="f1894"/>
                                  <a:pt x="f1895" y="f1896"/>
                                </a:cubicBezTo>
                                <a:cubicBezTo>
                                  <a:pt x="f1897" y="f1898"/>
                                  <a:pt x="f1899" y="f1900"/>
                                  <a:pt x="f386" y="f1901"/>
                                </a:cubicBezTo>
                                <a:cubicBezTo>
                                  <a:pt x="f1902" y="f1903"/>
                                  <a:pt x="f1904" y="f1905"/>
                                  <a:pt x="f1884" y="f1885"/>
                                </a:cubicBezTo>
                                <a:close/>
                                <a:moveTo>
                                  <a:pt x="f425" y="f1906"/>
                                </a:moveTo>
                                <a:cubicBezTo>
                                  <a:pt x="f1907" y="f1906"/>
                                  <a:pt x="f1908" y="f1909"/>
                                  <a:pt x="f483" y="f1910"/>
                                </a:cubicBezTo>
                                <a:cubicBezTo>
                                  <a:pt x="f1911" y="f1912"/>
                                  <a:pt x="f996" y="f1913"/>
                                  <a:pt x="f405" y="f1914"/>
                                </a:cubicBezTo>
                                <a:cubicBezTo>
                                  <a:pt x="f1915" y="f1916"/>
                                  <a:pt x="f1917" y="f1910"/>
                                  <a:pt x="f425" y="f1906"/>
                                </a:cubicBezTo>
                                <a:close/>
                                <a:moveTo>
                                  <a:pt x="f1918" y="f1919"/>
                                </a:moveTo>
                                <a:cubicBezTo>
                                  <a:pt x="f1920" y="f1921"/>
                                  <a:pt x="f1922" y="f1923"/>
                                  <a:pt x="f1924" y="f1925"/>
                                </a:cubicBezTo>
                                <a:cubicBezTo>
                                  <a:pt x="f1926" y="f1927"/>
                                  <a:pt x="f1928" y="f1906"/>
                                  <a:pt x="f1929" y="f1930"/>
                                </a:cubicBezTo>
                                <a:cubicBezTo>
                                  <a:pt x="f1931" y="f1932"/>
                                  <a:pt x="f1933" y="f1934"/>
                                  <a:pt x="f1935" y="f1936"/>
                                </a:cubicBezTo>
                                <a:cubicBezTo>
                                  <a:pt x="f1937" y="f1938"/>
                                  <a:pt x="f1939" y="f1912"/>
                                  <a:pt x="f1940" y="f1941"/>
                                </a:cubicBezTo>
                                <a:cubicBezTo>
                                  <a:pt x="f1942" y="f1916"/>
                                  <a:pt x="f1943" y="f1944"/>
                                  <a:pt x="f1945" y="f1946"/>
                                </a:cubicBezTo>
                                <a:lnTo>
                                  <a:pt x="f1947" y="f1948"/>
                                </a:lnTo>
                                <a:lnTo>
                                  <a:pt x="f1949" y="f1950"/>
                                </a:lnTo>
                                <a:cubicBezTo>
                                  <a:pt x="f1951" y="f1952"/>
                                  <a:pt x="f1953" y="f1954"/>
                                  <a:pt x="f1955" y="f1956"/>
                                </a:cubicBezTo>
                                <a:cubicBezTo>
                                  <a:pt x="f1957" y="f1958"/>
                                  <a:pt x="f1959" y="f1885"/>
                                  <a:pt x="f1960" y="f1887"/>
                                </a:cubicBezTo>
                                <a:cubicBezTo>
                                  <a:pt x="f1961" y="f1889"/>
                                  <a:pt x="f287" y="f1962"/>
                                  <a:pt x="f1963" y="f1964"/>
                                </a:cubicBezTo>
                                <a:cubicBezTo>
                                  <a:pt x="f1965" y="f1966"/>
                                  <a:pt x="f1967" y="f1894"/>
                                  <a:pt x="f1968" y="f1969"/>
                                </a:cubicBezTo>
                                <a:cubicBezTo>
                                  <a:pt x="f1970" y="f1971"/>
                                  <a:pt x="f1972" y="f1973"/>
                                  <a:pt x="f1974" y="f1975"/>
                                </a:cubicBezTo>
                                <a:cubicBezTo>
                                  <a:pt x="f1976" y="f1977"/>
                                  <a:pt x="f1978" y="f1979"/>
                                  <a:pt x="f1980" y="f1981"/>
                                </a:cubicBezTo>
                                <a:cubicBezTo>
                                  <a:pt x="f1982" y="f1983"/>
                                  <a:pt x="f1984" y="f1985"/>
                                  <a:pt x="f1986" y="f1987"/>
                                </a:cubicBezTo>
                                <a:cubicBezTo>
                                  <a:pt x="f1988" y="f1989"/>
                                  <a:pt x="f1990" y="f1991"/>
                                  <a:pt x="f1992" y="f1993"/>
                                </a:cubicBezTo>
                                <a:cubicBezTo>
                                  <a:pt x="f1994" y="f1995"/>
                                  <a:pt x="f1996" y="f1997"/>
                                  <a:pt x="f1998" y="f1999"/>
                                </a:cubicBezTo>
                                <a:lnTo>
                                  <a:pt x="f2000" y="f2001"/>
                                </a:lnTo>
                                <a:lnTo>
                                  <a:pt x="f2002" y="f2003"/>
                                </a:lnTo>
                                <a:cubicBezTo>
                                  <a:pt x="f2004" y="f2005"/>
                                  <a:pt x="f2006" y="f2007"/>
                                  <a:pt x="f2008" y="f2009"/>
                                </a:cubicBezTo>
                                <a:lnTo>
                                  <a:pt x="f2010" y="f2011"/>
                                </a:lnTo>
                                <a:lnTo>
                                  <a:pt x="f2012" y="f1872"/>
                                </a:lnTo>
                                <a:cubicBezTo>
                                  <a:pt x="f2013" y="f2014"/>
                                  <a:pt x="f672" y="f2015"/>
                                  <a:pt x="f2016" y="f2017"/>
                                </a:cubicBezTo>
                                <a:cubicBezTo>
                                  <a:pt x="f2018" y="f2019"/>
                                  <a:pt x="f2020" y="f2021"/>
                                  <a:pt x="f2022" y="f2023"/>
                                </a:cubicBezTo>
                                <a:cubicBezTo>
                                  <a:pt x="f2024" y="f2025"/>
                                  <a:pt x="f337" y="f2026"/>
                                  <a:pt x="f2027" y="f2028"/>
                                </a:cubicBezTo>
                                <a:cubicBezTo>
                                  <a:pt x="f2029" y="f2030"/>
                                  <a:pt x="f2031" y="f2032"/>
                                  <a:pt x="f2033" y="f1977"/>
                                </a:cubicBezTo>
                                <a:cubicBezTo>
                                  <a:pt x="f2034" y="f2035"/>
                                  <a:pt x="f300" y="f2036"/>
                                  <a:pt x="f2037" y="f2038"/>
                                </a:cubicBezTo>
                                <a:cubicBezTo>
                                  <a:pt x="f2039" y="f1896"/>
                                  <a:pt x="f2040" y="f2041"/>
                                  <a:pt x="f2042" y="f1898"/>
                                </a:cubicBezTo>
                                <a:cubicBezTo>
                                  <a:pt x="f2043" y="f2044"/>
                                  <a:pt x="f306" y="f2045"/>
                                  <a:pt x="f2046" y="f2047"/>
                                </a:cubicBezTo>
                                <a:cubicBezTo>
                                  <a:pt x="f2048" y="f2049"/>
                                  <a:pt x="f2050" y="f2051"/>
                                  <a:pt x="f198" y="f2052"/>
                                </a:cubicBezTo>
                                <a:cubicBezTo>
                                  <a:pt x="f2053" y="f2054"/>
                                  <a:pt x="f260" y="f2055"/>
                                  <a:pt x="f2056" y="f2057"/>
                                </a:cubicBezTo>
                                <a:lnTo>
                                  <a:pt x="f2058" y="f2059"/>
                                </a:lnTo>
                                <a:lnTo>
                                  <a:pt x="f2060" y="f2061"/>
                                </a:lnTo>
                                <a:lnTo>
                                  <a:pt x="f2062" y="f2063"/>
                                </a:lnTo>
                                <a:close/>
                                <a:moveTo>
                                  <a:pt x="f2064" y="f2065"/>
                                </a:moveTo>
                                <a:cubicBezTo>
                                  <a:pt x="f2066" y="f2067"/>
                                  <a:pt x="f2068" y="f2069"/>
                                  <a:pt x="f446" y="f2070"/>
                                </a:cubicBezTo>
                                <a:cubicBezTo>
                                  <a:pt x="f2071" y="f2072"/>
                                  <a:pt x="f2073" y="f2074"/>
                                  <a:pt x="f2075" y="f2076"/>
                                </a:cubicBezTo>
                                <a:cubicBezTo>
                                  <a:pt x="f2077" y="f2078"/>
                                  <a:pt x="f2079" y="f2080"/>
                                  <a:pt x="f2081" y="f2082"/>
                                </a:cubicBezTo>
                                <a:cubicBezTo>
                                  <a:pt x="f2083" y="f2074"/>
                                  <a:pt x="f2084" y="f2085"/>
                                  <a:pt x="f2086" y="f2087"/>
                                </a:cubicBezTo>
                                <a:cubicBezTo>
                                  <a:pt x="f2088" y="f2089"/>
                                  <a:pt x="f2090" y="f2089"/>
                                  <a:pt x="f2064" y="f2065"/>
                                </a:cubicBezTo>
                                <a:close/>
                                <a:moveTo>
                                  <a:pt x="f464" y="f2091"/>
                                </a:moveTo>
                                <a:cubicBezTo>
                                  <a:pt x="f2092" y="f2093"/>
                                  <a:pt x="f2094" y="f2095"/>
                                  <a:pt x="f2096" y="f2097"/>
                                </a:cubicBezTo>
                                <a:cubicBezTo>
                                  <a:pt x="f435" y="f2087"/>
                                  <a:pt x="f2098" y="f2074"/>
                                  <a:pt x="f980" y="f2099"/>
                                </a:cubicBezTo>
                                <a:cubicBezTo>
                                  <a:pt x="f2100" y="f2076"/>
                                  <a:pt x="f2101" y="f2102"/>
                                  <a:pt x="f438" y="f2072"/>
                                </a:cubicBezTo>
                                <a:cubicBezTo>
                                  <a:pt x="f439" y="f2087"/>
                                  <a:pt x="f2103" y="f2104"/>
                                  <a:pt x="f464" y="f2091"/>
                                </a:cubicBezTo>
                                <a:close/>
                                <a:moveTo>
                                  <a:pt x="f2105" y="f2106"/>
                                </a:moveTo>
                                <a:cubicBezTo>
                                  <a:pt x="f2107" y="f2091"/>
                                  <a:pt x="f2108" y="f2095"/>
                                  <a:pt x="f2109" y="f2110"/>
                                </a:cubicBezTo>
                                <a:cubicBezTo>
                                  <a:pt x="f2111" y="f2112"/>
                                  <a:pt x="f2113" y="f2072"/>
                                  <a:pt x="f2114" y="f2115"/>
                                </a:cubicBezTo>
                                <a:cubicBezTo>
                                  <a:pt x="f2116" y="f2117"/>
                                  <a:pt x="f2118" y="f2099"/>
                                  <a:pt x="f2119" y="f2120"/>
                                </a:cubicBezTo>
                                <a:cubicBezTo>
                                  <a:pt x="f2121" y="f2122"/>
                                  <a:pt x="f64" y="f2123"/>
                                  <a:pt x="f2124" y="f1909"/>
                                </a:cubicBezTo>
                                <a:cubicBezTo>
                                  <a:pt x="f2125" y="f2126"/>
                                  <a:pt x="f2127" y="f2128"/>
                                  <a:pt x="f2129" y="f1910"/>
                                </a:cubicBezTo>
                                <a:cubicBezTo>
                                  <a:pt x="f2130" y="f2131"/>
                                  <a:pt x="f254" y="f2132"/>
                                  <a:pt x="f286" y="f2049"/>
                                </a:cubicBezTo>
                                <a:cubicBezTo>
                                  <a:pt x="f317" y="f2133"/>
                                  <a:pt x="f1967" y="f2134"/>
                                  <a:pt x="f2135" y="f1898"/>
                                </a:cubicBezTo>
                                <a:cubicBezTo>
                                  <a:pt x="f300" y="f2136"/>
                                  <a:pt x="f2137" y="f2041"/>
                                  <a:pt x="f2138" y="f2139"/>
                                </a:cubicBezTo>
                                <a:cubicBezTo>
                                  <a:pt x="f2140" y="f1896"/>
                                  <a:pt x="f2141" y="f2142"/>
                                  <a:pt x="f2143" y="f2144"/>
                                </a:cubicBezTo>
                                <a:cubicBezTo>
                                  <a:pt x="f2145" y="f2146"/>
                                  <a:pt x="f1974" y="f2147"/>
                                  <a:pt x="f2148" y="f2149"/>
                                </a:cubicBezTo>
                                <a:cubicBezTo>
                                  <a:pt x="f2150" y="f2151"/>
                                  <a:pt x="f2152" y="f1979"/>
                                  <a:pt x="f2153" y="f2154"/>
                                </a:cubicBezTo>
                                <a:cubicBezTo>
                                  <a:pt x="f2155" y="f1983"/>
                                  <a:pt x="f2156" y="f2157"/>
                                  <a:pt x="f2158" y="f2159"/>
                                </a:cubicBezTo>
                                <a:cubicBezTo>
                                  <a:pt x="f2160" y="f2161"/>
                                  <a:pt x="f2162" y="f2014"/>
                                  <a:pt x="f2163" y="f2164"/>
                                </a:cubicBezTo>
                                <a:lnTo>
                                  <a:pt x="f2165" y="f2166"/>
                                </a:lnTo>
                                <a:lnTo>
                                  <a:pt x="f2167" y="f2168"/>
                                </a:lnTo>
                                <a:lnTo>
                                  <a:pt x="f629" y="f2169"/>
                                </a:lnTo>
                                <a:cubicBezTo>
                                  <a:pt x="f703" y="f2170"/>
                                  <a:pt x="f2171" y="f1788"/>
                                  <a:pt x="f2172" y="f2173"/>
                                </a:cubicBezTo>
                                <a:cubicBezTo>
                                  <a:pt x="f1742" y="f2174"/>
                                  <a:pt x="f2175" y="f2176"/>
                                  <a:pt x="f2177" y="f2178"/>
                                </a:cubicBezTo>
                                <a:cubicBezTo>
                                  <a:pt x="f2179" y="f2180"/>
                                  <a:pt x="f2181" y="f2182"/>
                                  <a:pt x="f2183" y="f2184"/>
                                </a:cubicBezTo>
                                <a:cubicBezTo>
                                  <a:pt x="f2185" y="f2186"/>
                                  <a:pt x="f2187" y="f2188"/>
                                  <a:pt x="f2189" y="f2190"/>
                                </a:cubicBezTo>
                                <a:cubicBezTo>
                                  <a:pt x="f2191" y="f2192"/>
                                  <a:pt x="f1585" y="f2193"/>
                                  <a:pt x="f2194" y="f2195"/>
                                </a:cubicBezTo>
                                <a:lnTo>
                                  <a:pt x="f2196" y="f2197"/>
                                </a:lnTo>
                                <a:lnTo>
                                  <a:pt x="f1631" y="f1579"/>
                                </a:lnTo>
                                <a:cubicBezTo>
                                  <a:pt x="f2198" y="f2199"/>
                                  <a:pt x="f1635" y="f1563"/>
                                  <a:pt x="f2200" y="f1574"/>
                                </a:cubicBezTo>
                                <a:cubicBezTo>
                                  <a:pt x="f2201" y="f2202"/>
                                  <a:pt x="f1730" y="f2203"/>
                                  <a:pt x="f2204" y="f2205"/>
                                </a:cubicBezTo>
                                <a:lnTo>
                                  <a:pt x="f2206" y="f2207"/>
                                </a:lnTo>
                                <a:lnTo>
                                  <a:pt x="f2208" y="f2209"/>
                                </a:lnTo>
                                <a:cubicBezTo>
                                  <a:pt x="f2210" y="f2211"/>
                                  <a:pt x="f1639" y="f2212"/>
                                  <a:pt x="f1639" y="f2213"/>
                                </a:cubicBezTo>
                                <a:cubicBezTo>
                                  <a:pt x="f1639" y="f2214"/>
                                  <a:pt x="f1729" y="f2215"/>
                                  <a:pt x="f2216" y="f2217"/>
                                </a:cubicBezTo>
                                <a:cubicBezTo>
                                  <a:pt x="f1643" y="f2218"/>
                                  <a:pt x="f1728" y="f2219"/>
                                  <a:pt x="f2220" y="f2221"/>
                                </a:cubicBezTo>
                                <a:cubicBezTo>
                                  <a:pt x="f1727" y="f2222"/>
                                  <a:pt x="f1691" y="f2223"/>
                                  <a:pt x="f1726" y="f1642"/>
                                </a:cubicBezTo>
                                <a:cubicBezTo>
                                  <a:pt x="f1686" y="f2224"/>
                                  <a:pt x="f1680" y="f1646"/>
                                  <a:pt x="f1669" y="f1648"/>
                                </a:cubicBezTo>
                                <a:cubicBezTo>
                                  <a:pt x="f2225" y="f2226"/>
                                  <a:pt x="f2227" y="f2228"/>
                                  <a:pt x="f2229" y="f1720"/>
                                </a:cubicBezTo>
                                <a:cubicBezTo>
                                  <a:pt x="f2230" y="f1722"/>
                                  <a:pt x="f2231" y="f2232"/>
                                  <a:pt x="f2233" y="f2234"/>
                                </a:cubicBezTo>
                                <a:cubicBezTo>
                                  <a:pt x="f2235" y="f2236"/>
                                  <a:pt x="f2229" y="f1660"/>
                                  <a:pt x="f2237" y="f2238"/>
                                </a:cubicBezTo>
                                <a:lnTo>
                                  <a:pt x="f2239" y="f2240"/>
                                </a:lnTo>
                                <a:lnTo>
                                  <a:pt x="f2241" y="f2242"/>
                                </a:lnTo>
                                <a:cubicBezTo>
                                  <a:pt x="f1671" y="f2243"/>
                                  <a:pt x="f1667" y="f2244"/>
                                  <a:pt x="f2245" y="f2246"/>
                                </a:cubicBezTo>
                                <a:lnTo>
                                  <a:pt x="f2247" y="f2248"/>
                                </a:lnTo>
                                <a:lnTo>
                                  <a:pt x="f2249" y="f2250"/>
                                </a:lnTo>
                                <a:lnTo>
                                  <a:pt x="f2251" y="f2252"/>
                                </a:lnTo>
                                <a:cubicBezTo>
                                  <a:pt x="f1686" y="f2253"/>
                                  <a:pt x="f1655" y="f1707"/>
                                  <a:pt x="f2254" y="f2255"/>
                                </a:cubicBezTo>
                                <a:cubicBezTo>
                                  <a:pt x="f2256" y="f2257"/>
                                  <a:pt x="f2258" y="f2259"/>
                                  <a:pt x="f2260" y="f2261"/>
                                </a:cubicBezTo>
                                <a:lnTo>
                                  <a:pt x="f2262" y="f2263"/>
                                </a:lnTo>
                                <a:lnTo>
                                  <a:pt x="f2264" y="f2265"/>
                                </a:lnTo>
                                <a:cubicBezTo>
                                  <a:pt x="f1704" y="f2266"/>
                                  <a:pt x="f2267" y="f2268"/>
                                  <a:pt x="f2267" y="f2269"/>
                                </a:cubicBezTo>
                                <a:cubicBezTo>
                                  <a:pt x="f2267" y="f2270"/>
                                  <a:pt x="f1704" y="f2271"/>
                                  <a:pt x="f2272" y="f2205"/>
                                </a:cubicBezTo>
                                <a:cubicBezTo>
                                  <a:pt x="f1730" y="f2203"/>
                                  <a:pt x="f2201" y="f2273"/>
                                  <a:pt x="f2274" y="f1574"/>
                                </a:cubicBezTo>
                                <a:lnTo>
                                  <a:pt x="f2275" y="f2276"/>
                                </a:lnTo>
                                <a:lnTo>
                                  <a:pt x="f2277" y="f1579"/>
                                </a:lnTo>
                                <a:cubicBezTo>
                                  <a:pt x="f1558" y="f2278"/>
                                  <a:pt x="f1593" y="f2279"/>
                                  <a:pt x="f1589" y="f2280"/>
                                </a:cubicBezTo>
                                <a:cubicBezTo>
                                  <a:pt x="f2281" y="f2282"/>
                                  <a:pt x="f2283" y="f2192"/>
                                  <a:pt x="f2284" y="f1590"/>
                                </a:cubicBezTo>
                                <a:cubicBezTo>
                                  <a:pt x="f2285" y="f2286"/>
                                  <a:pt x="f2287" y="f2288"/>
                                  <a:pt x="f2289" y="f2290"/>
                                </a:cubicBezTo>
                                <a:cubicBezTo>
                                  <a:pt x="f2291" y="f2292"/>
                                  <a:pt x="f2293" y="f2294"/>
                                  <a:pt x="f2295" y="f2296"/>
                                </a:cubicBezTo>
                                <a:cubicBezTo>
                                  <a:pt x="f2297" y="f2298"/>
                                  <a:pt x="f2299" y="f2300"/>
                                  <a:pt x="f2301" y="f2302"/>
                                </a:cubicBezTo>
                                <a:cubicBezTo>
                                  <a:pt x="f1845" y="f1788"/>
                                  <a:pt x="f1771" y="f2303"/>
                                  <a:pt x="f2304" y="f2305"/>
                                </a:cubicBezTo>
                                <a:cubicBezTo>
                                  <a:pt x="f2306" y="f2003"/>
                                  <a:pt x="f2307" y="f2308"/>
                                  <a:pt x="f2002" y="f2309"/>
                                </a:cubicBezTo>
                                <a:cubicBezTo>
                                  <a:pt x="f2310" y="f2311"/>
                                  <a:pt x="f2312" y="f2313"/>
                                  <a:pt x="f2314" y="f2315"/>
                                </a:cubicBezTo>
                                <a:cubicBezTo>
                                  <a:pt x="f2316" y="f2317"/>
                                  <a:pt x="f2318" y="f1983"/>
                                  <a:pt x="f327" y="f2319"/>
                                </a:cubicBezTo>
                                <a:cubicBezTo>
                                  <a:pt x="f1982" y="f1979"/>
                                  <a:pt x="f2320" y="f2151"/>
                                  <a:pt x="f2321" y="f2322"/>
                                </a:cubicBezTo>
                                <a:cubicBezTo>
                                  <a:pt x="f2323" y="f2147"/>
                                  <a:pt x="f2324" y="f2146"/>
                                  <a:pt x="f2325" y="f2144"/>
                                </a:cubicBezTo>
                                <a:cubicBezTo>
                                  <a:pt x="f2326" y="f2327"/>
                                  <a:pt x="f2328" y="f1896"/>
                                  <a:pt x="f2329" y="f2330"/>
                                </a:cubicBezTo>
                                <a:cubicBezTo>
                                  <a:pt x="f2331" y="f1894"/>
                                  <a:pt x="f2332" y="f2136"/>
                                  <a:pt x="f2333" y="f1898"/>
                                </a:cubicBezTo>
                                <a:cubicBezTo>
                                  <a:pt x="f2334" y="f2335"/>
                                  <a:pt x="f2042" y="f2133"/>
                                  <a:pt x="f2336" y="f2049"/>
                                </a:cubicBezTo>
                                <a:cubicBezTo>
                                  <a:pt x="f2337" y="f2338"/>
                                  <a:pt x="f192" y="f2131"/>
                                  <a:pt x="f2339" y="f1934"/>
                                </a:cubicBezTo>
                                <a:cubicBezTo>
                                  <a:pt x="f2340" y="f2341"/>
                                  <a:pt x="f2342" y="f1932"/>
                                  <a:pt x="f2343" y="f2344"/>
                                </a:cubicBezTo>
                                <a:cubicBezTo>
                                  <a:pt x="f2345" y="f2346"/>
                                  <a:pt x="f2347" y="f2348"/>
                                  <a:pt x="f174" y="f2349"/>
                                </a:cubicBezTo>
                                <a:cubicBezTo>
                                  <a:pt x="f1931" y="f2350"/>
                                  <a:pt x="f2351" y="f2078"/>
                                  <a:pt x="f2352" y="f2082"/>
                                </a:cubicBezTo>
                                <a:cubicBezTo>
                                  <a:pt x="f2353" y="f2072"/>
                                  <a:pt x="f2354" y="f2355"/>
                                  <a:pt x="f2356" y="f2110"/>
                                </a:cubicBezTo>
                                <a:cubicBezTo>
                                  <a:pt x="f2357" y="f2358"/>
                                  <a:pt x="f2359" y="f2360"/>
                                  <a:pt x="f2361" y="f2362"/>
                                </a:cubicBezTo>
                                <a:lnTo>
                                  <a:pt x="f2363" y="f2364"/>
                                </a:lnTo>
                                <a:close/>
                                <a:moveTo>
                                  <a:pt x="f2365" y="f5"/>
                                </a:moveTo>
                                <a:cubicBezTo>
                                  <a:pt x="f2366" y="f2367"/>
                                  <a:pt x="f2368" y="f2369"/>
                                  <a:pt x="f2370" y="f2371"/>
                                </a:cubicBezTo>
                                <a:cubicBezTo>
                                  <a:pt x="f32" y="f2372"/>
                                  <a:pt x="f447" y="f2373"/>
                                  <a:pt x="f2374" y="f2375"/>
                                </a:cubicBezTo>
                                <a:cubicBezTo>
                                  <a:pt x="f2376" y="f2377"/>
                                  <a:pt x="f233" y="f2378"/>
                                  <a:pt x="f2379" y="f2380"/>
                                </a:cubicBezTo>
                                <a:cubicBezTo>
                                  <a:pt x="f2381" y="f2382"/>
                                  <a:pt x="f2383" y="f2384"/>
                                  <a:pt x="f2385" y="f2386"/>
                                </a:cubicBezTo>
                                <a:cubicBezTo>
                                  <a:pt x="f2387" y="f2386"/>
                                  <a:pt x="f2388" y="f2389"/>
                                  <a:pt x="f2390" y="f2391"/>
                                </a:cubicBezTo>
                                <a:cubicBezTo>
                                  <a:pt x="f2392" y="f2393"/>
                                  <a:pt x="f2394" y="f2395"/>
                                  <a:pt x="f2396" y="f2397"/>
                                </a:cubicBezTo>
                                <a:cubicBezTo>
                                  <a:pt x="f2094" y="f2398"/>
                                  <a:pt x="f2399" y="f2400"/>
                                  <a:pt x="f2401" y="f2402"/>
                                </a:cubicBezTo>
                                <a:cubicBezTo>
                                  <a:pt x="f2401" y="f2402"/>
                                  <a:pt x="f2401" y="f2403"/>
                                  <a:pt x="f2404" y="f2403"/>
                                </a:cubicBezTo>
                                <a:cubicBezTo>
                                  <a:pt x="f2401" y="f2405"/>
                                  <a:pt x="f2404" y="f2091"/>
                                  <a:pt x="f2096" y="f2095"/>
                                </a:cubicBezTo>
                                <a:cubicBezTo>
                                  <a:pt x="f2094" y="f2406"/>
                                  <a:pt x="f2092" y="f2091"/>
                                  <a:pt x="f464" y="f2407"/>
                                </a:cubicBezTo>
                                <a:cubicBezTo>
                                  <a:pt x="f2408" y="f2405"/>
                                  <a:pt x="f2409" y="f2410"/>
                                  <a:pt x="f2411" y="f2403"/>
                                </a:cubicBezTo>
                                <a:cubicBezTo>
                                  <a:pt x="f2412" y="f2402"/>
                                  <a:pt x="f2413" y="f2414"/>
                                  <a:pt x="f2415" y="f2400"/>
                                </a:cubicBezTo>
                                <a:cubicBezTo>
                                  <a:pt x="f2416" y="f2417"/>
                                  <a:pt x="f2385" y="f2418"/>
                                  <a:pt x="f2383" y="f2419"/>
                                </a:cubicBezTo>
                                <a:cubicBezTo>
                                  <a:pt x="f2420" y="f2395"/>
                                  <a:pt x="f2421" y="f2422"/>
                                  <a:pt x="f2423" y="f2393"/>
                                </a:cubicBezTo>
                                <a:cubicBezTo>
                                  <a:pt x="f2424" y="f2425"/>
                                  <a:pt x="f2426" y="f2382"/>
                                  <a:pt x="f459" y="f2427"/>
                                </a:cubicBezTo>
                                <a:lnTo>
                                  <a:pt x="f2428" y="f2427"/>
                                </a:lnTo>
                                <a:cubicBezTo>
                                  <a:pt x="f221" y="f2427"/>
                                  <a:pt x="f2429" y="f2427"/>
                                  <a:pt x="f2430" y="f2427"/>
                                </a:cubicBezTo>
                                <a:cubicBezTo>
                                  <a:pt x="f2431" y="f2427"/>
                                  <a:pt x="f2432" y="f2427"/>
                                  <a:pt x="f2433" y="f2427"/>
                                </a:cubicBezTo>
                                <a:lnTo>
                                  <a:pt x="f2434" y="f2435"/>
                                </a:lnTo>
                                <a:lnTo>
                                  <a:pt x="f138" y="f2395"/>
                                </a:lnTo>
                                <a:cubicBezTo>
                                  <a:pt x="f2436" y="f2437"/>
                                  <a:pt x="f2438" y="f2439"/>
                                  <a:pt x="f2440" y="f2402"/>
                                </a:cubicBezTo>
                                <a:cubicBezTo>
                                  <a:pt x="f2441" y="f2405"/>
                                  <a:pt x="f2442" y="f2095"/>
                                  <a:pt x="f2443" y="f2110"/>
                                </a:cubicBezTo>
                                <a:lnTo>
                                  <a:pt x="f2444" y="f2445"/>
                                </a:lnTo>
                                <a:lnTo>
                                  <a:pt x="f2446" y="f2447"/>
                                </a:lnTo>
                                <a:cubicBezTo>
                                  <a:pt x="f2448" y="f2449"/>
                                  <a:pt x="f2450" y="f2089"/>
                                  <a:pt x="f28" y="f2110"/>
                                </a:cubicBezTo>
                                <a:cubicBezTo>
                                  <a:pt x="f2451" y="f2355"/>
                                  <a:pt x="f2452" y="f2087"/>
                                  <a:pt x="f2453" y="f2069"/>
                                </a:cubicBezTo>
                                <a:cubicBezTo>
                                  <a:pt x="f459" y="f2454"/>
                                  <a:pt x="f2455" y="f2074"/>
                                  <a:pt x="f2456" y="f2080"/>
                                </a:cubicBezTo>
                                <a:cubicBezTo>
                                  <a:pt x="f18" y="f2076"/>
                                  <a:pt x="f2457" y="f2076"/>
                                  <a:pt x="f2420" y="f2458"/>
                                </a:cubicBezTo>
                                <a:cubicBezTo>
                                  <a:pt x="f2459" y="f2460"/>
                                  <a:pt x="f462" y="f2349"/>
                                  <a:pt x="f2461" y="f1921"/>
                                </a:cubicBezTo>
                                <a:cubicBezTo>
                                  <a:pt x="f2411" y="f2348"/>
                                  <a:pt x="f2462" y="f2346"/>
                                  <a:pt x="f2463" y="f2464"/>
                                </a:cubicBezTo>
                                <a:cubicBezTo>
                                  <a:pt x="f2465" y="f2466"/>
                                  <a:pt x="f2467" y="f2341"/>
                                  <a:pt x="f467" y="f2468"/>
                                </a:cubicBezTo>
                                <a:lnTo>
                                  <a:pt x="f2469" y="f2470"/>
                                </a:lnTo>
                                <a:lnTo>
                                  <a:pt x="f473" y="f1913"/>
                                </a:lnTo>
                                <a:lnTo>
                                  <a:pt x="f2471" y="f2472"/>
                                </a:lnTo>
                                <a:lnTo>
                                  <a:pt x="f2473" y="f2474"/>
                                </a:lnTo>
                                <a:lnTo>
                                  <a:pt x="f2475" y="f2476"/>
                                </a:lnTo>
                                <a:cubicBezTo>
                                  <a:pt x="f2477" y="f2478"/>
                                  <a:pt x="f2479" y="f2480"/>
                                  <a:pt x="f2481" y="f2482"/>
                                </a:cubicBezTo>
                                <a:lnTo>
                                  <a:pt x="f2483" y="f2484"/>
                                </a:lnTo>
                                <a:lnTo>
                                  <a:pt x="f2485" y="f2486"/>
                                </a:lnTo>
                                <a:cubicBezTo>
                                  <a:pt x="f2487" y="f2488"/>
                                  <a:pt x="f488" y="f2489"/>
                                  <a:pt x="f491" y="f2490"/>
                                </a:cubicBezTo>
                                <a:cubicBezTo>
                                  <a:pt x="f2491" y="f2492"/>
                                  <a:pt x="f2493" y="f2494"/>
                                  <a:pt x="f2495" y="f2496"/>
                                </a:cubicBezTo>
                                <a:cubicBezTo>
                                  <a:pt x="f2497" y="f2498"/>
                                  <a:pt x="f498" y="f2499"/>
                                  <a:pt x="f2500" y="f2501"/>
                                </a:cubicBezTo>
                                <a:cubicBezTo>
                                  <a:pt x="f2502" y="f2503"/>
                                  <a:pt x="f2504" y="f2505"/>
                                  <a:pt x="f2506" y="f1962"/>
                                </a:cubicBezTo>
                                <a:cubicBezTo>
                                  <a:pt x="f2507" y="f1900"/>
                                  <a:pt x="f2508" y="f2509"/>
                                  <a:pt x="f2510" y="f1964"/>
                                </a:cubicBezTo>
                                <a:cubicBezTo>
                                  <a:pt x="f2511" y="f1966"/>
                                  <a:pt x="f2512" y="f2513"/>
                                  <a:pt x="f2514" y="f1894"/>
                                </a:cubicBezTo>
                                <a:cubicBezTo>
                                  <a:pt x="f2515" y="f2327"/>
                                  <a:pt x="f384" y="f2146"/>
                                  <a:pt x="f383" y="f1973"/>
                                </a:cubicBezTo>
                                <a:cubicBezTo>
                                  <a:pt x="f2516" y="f2517"/>
                                  <a:pt x="f523" y="f2518"/>
                                  <a:pt x="f2519" y="f2520"/>
                                </a:cubicBezTo>
                                <a:cubicBezTo>
                                  <a:pt x="f2521" y="f2522"/>
                                  <a:pt x="f2523" y="f2157"/>
                                  <a:pt x="f2524" y="f2525"/>
                                </a:cubicBezTo>
                                <a:lnTo>
                                  <a:pt x="f2526" y="f2527"/>
                                </a:lnTo>
                                <a:lnTo>
                                  <a:pt x="f2528" y="f2529"/>
                                </a:lnTo>
                                <a:cubicBezTo>
                                  <a:pt x="f2530" y="f2531"/>
                                  <a:pt x="f2532" y="f2533"/>
                                  <a:pt x="f2532" y="f2534"/>
                                </a:cubicBezTo>
                                <a:lnTo>
                                  <a:pt x="f2535" y="f2536"/>
                                </a:lnTo>
                                <a:lnTo>
                                  <a:pt x="f2537" y="f2538"/>
                                </a:lnTo>
                                <a:cubicBezTo>
                                  <a:pt x="f1447" y="f2539"/>
                                  <a:pt x="f2540" y="f2541"/>
                                  <a:pt x="f2542" y="f2543"/>
                                </a:cubicBezTo>
                                <a:cubicBezTo>
                                  <a:pt x="f1461" y="f2544"/>
                                  <a:pt x="f2545" y="f2546"/>
                                  <a:pt x="f2547" y="f2548"/>
                                </a:cubicBezTo>
                                <a:cubicBezTo>
                                  <a:pt x="f2549" y="f1468"/>
                                  <a:pt x="f2550" y="f2551"/>
                                  <a:pt x="f2552" y="f2553"/>
                                </a:cubicBezTo>
                                <a:lnTo>
                                  <a:pt x="f1121" y="f2554"/>
                                </a:lnTo>
                                <a:lnTo>
                                  <a:pt x="f1121" y="f2555"/>
                                </a:lnTo>
                                <a:lnTo>
                                  <a:pt x="f2556" y="f2557"/>
                                </a:lnTo>
                                <a:lnTo>
                                  <a:pt x="f2558" y="f2559"/>
                                </a:lnTo>
                                <a:cubicBezTo>
                                  <a:pt x="f1117" y="f2560"/>
                                  <a:pt x="f1420" y="f2561"/>
                                  <a:pt x="f2562" y="f2563"/>
                                </a:cubicBezTo>
                                <a:cubicBezTo>
                                  <a:pt x="f2564" y="f2565"/>
                                  <a:pt x="f2566" y="f2565"/>
                                  <a:pt x="f2567" y="f2563"/>
                                </a:cubicBezTo>
                                <a:cubicBezTo>
                                  <a:pt x="f1492" y="f2568"/>
                                  <a:pt x="f2569" y="f2570"/>
                                  <a:pt x="f2571" y="f2572"/>
                                </a:cubicBezTo>
                                <a:cubicBezTo>
                                  <a:pt x="f1529" y="f2573"/>
                                  <a:pt x="f1529" y="f2574"/>
                                  <a:pt x="f2575" y="f2576"/>
                                </a:cubicBezTo>
                                <a:cubicBezTo>
                                  <a:pt x="f2571" y="f1466"/>
                                  <a:pt x="f1485" y="f2577"/>
                                  <a:pt x="f1526" y="f2555"/>
                                </a:cubicBezTo>
                                <a:cubicBezTo>
                                  <a:pt x="f1524" y="f2578"/>
                                  <a:pt x="f1522" y="f2579"/>
                                  <a:pt x="f2580" y="f2581"/>
                                </a:cubicBezTo>
                                <a:cubicBezTo>
                                  <a:pt x="f2582" y="f2583"/>
                                  <a:pt x="f1492" y="f2584"/>
                                  <a:pt x="f2585" y="f1446"/>
                                </a:cubicBezTo>
                                <a:lnTo>
                                  <a:pt x="f2586" y="f2587"/>
                                </a:lnTo>
                                <a:cubicBezTo>
                                  <a:pt x="f2588" y="f2589"/>
                                  <a:pt x="f2588" y="f2590"/>
                                  <a:pt x="f2591" y="f2592"/>
                                </a:cubicBezTo>
                                <a:lnTo>
                                  <a:pt x="f2593" y="f2594"/>
                                </a:lnTo>
                                <a:lnTo>
                                  <a:pt x="f1494" y="f2595"/>
                                </a:lnTo>
                                <a:lnTo>
                                  <a:pt x="f2596" y="f2597"/>
                                </a:lnTo>
                                <a:lnTo>
                                  <a:pt x="f2586" y="f1450"/>
                                </a:lnTo>
                                <a:lnTo>
                                  <a:pt x="f2585" y="f2598"/>
                                </a:lnTo>
                                <a:cubicBezTo>
                                  <a:pt x="f1492" y="f1538"/>
                                  <a:pt x="f2582" y="f2599"/>
                                  <a:pt x="f2580" y="f2600"/>
                                </a:cubicBezTo>
                                <a:cubicBezTo>
                                  <a:pt x="f1522" y="f1542"/>
                                  <a:pt x="f1524" y="f2601"/>
                                  <a:pt x="f1526" y="f2602"/>
                                </a:cubicBezTo>
                                <a:cubicBezTo>
                                  <a:pt x="f1485" y="f2603"/>
                                  <a:pt x="f1529" y="f2604"/>
                                  <a:pt x="f2575" y="f2605"/>
                                </a:cubicBezTo>
                                <a:cubicBezTo>
                                  <a:pt x="f1483" y="f2606"/>
                                  <a:pt x="f1536" y="f2607"/>
                                  <a:pt x="f2608" y="f2609"/>
                                </a:cubicBezTo>
                                <a:cubicBezTo>
                                  <a:pt x="f2608" y="f2610"/>
                                  <a:pt x="f2608" y="f2611"/>
                                  <a:pt x="f1541" y="f2602"/>
                                </a:cubicBezTo>
                                <a:cubicBezTo>
                                  <a:pt x="f2612" y="f2578"/>
                                  <a:pt x="f2612" y="f2613"/>
                                  <a:pt x="f1536" y="f2614"/>
                                </a:cubicBezTo>
                                <a:cubicBezTo>
                                  <a:pt x="f2615" y="f2616"/>
                                  <a:pt x="f1483" y="f1539"/>
                                  <a:pt x="f2615" y="f2617"/>
                                </a:cubicBezTo>
                                <a:cubicBezTo>
                                  <a:pt x="f1483" y="f2598"/>
                                  <a:pt x="f1483" y="f1412"/>
                                  <a:pt x="f2618" y="f2619"/>
                                </a:cubicBezTo>
                                <a:cubicBezTo>
                                  <a:pt x="f2575" y="f1410"/>
                                  <a:pt x="f1529" y="f1133"/>
                                  <a:pt x="f1485" y="f2620"/>
                                </a:cubicBezTo>
                                <a:cubicBezTo>
                                  <a:pt x="f1526" y="f2621"/>
                                  <a:pt x="f2622" y="f2623"/>
                                  <a:pt x="f1522" y="f2624"/>
                                </a:cubicBezTo>
                                <a:cubicBezTo>
                                  <a:pt x="f2580" y="f2625"/>
                                  <a:pt x="f2585" y="f2626"/>
                                  <a:pt x="f2588" y="f2627"/>
                                </a:cubicBezTo>
                                <a:cubicBezTo>
                                  <a:pt x="f2628" y="f1110"/>
                                  <a:pt x="f1494" y="f1491"/>
                                  <a:pt x="f2629" y="f1100"/>
                                </a:cubicBezTo>
                                <a:cubicBezTo>
                                  <a:pt x="f1420" y="f1220"/>
                                  <a:pt x="f1115" y="f2630"/>
                                  <a:pt x="f1111" y="f1397"/>
                                </a:cubicBezTo>
                                <a:cubicBezTo>
                                  <a:pt x="f2631" y="f1514"/>
                                  <a:pt x="f2632" y="f2633"/>
                                  <a:pt x="f2634" y="f1167"/>
                                </a:cubicBezTo>
                                <a:cubicBezTo>
                                  <a:pt x="f1131" y="f2635"/>
                                  <a:pt x="f2636" y="f2637"/>
                                  <a:pt x="f2550" y="f2638"/>
                                </a:cubicBezTo>
                                <a:cubicBezTo>
                                  <a:pt x="f1510" y="f2639"/>
                                  <a:pt x="f1097" y="f1503"/>
                                  <a:pt x="f1097" y="f2640"/>
                                </a:cubicBezTo>
                                <a:cubicBezTo>
                                  <a:pt x="f2641" y="f2642"/>
                                  <a:pt x="f1436" y="f2643"/>
                                  <a:pt x="f1459" y="f2644"/>
                                </a:cubicBezTo>
                                <a:cubicBezTo>
                                  <a:pt x="f1455" y="f2645"/>
                                  <a:pt x="f2540" y="f2646"/>
                                  <a:pt x="f2647" y="f2648"/>
                                </a:cubicBezTo>
                                <a:cubicBezTo>
                                  <a:pt x="f2649" y="f2650"/>
                                  <a:pt x="f2651" y="f2652"/>
                                  <a:pt x="f2653" y="f2654"/>
                                </a:cubicBezTo>
                                <a:cubicBezTo>
                                  <a:pt x="f2655" y="f2652"/>
                                  <a:pt x="f2656" y="f2650"/>
                                  <a:pt x="f1440" y="f2648"/>
                                </a:cubicBezTo>
                                <a:cubicBezTo>
                                  <a:pt x="f1455" y="f2645"/>
                                  <a:pt x="f1457" y="f2645"/>
                                  <a:pt x="f2542" y="f2644"/>
                                </a:cubicBezTo>
                                <a:cubicBezTo>
                                  <a:pt x="f2657" y="f2658"/>
                                  <a:pt x="f2659" y="f1242"/>
                                  <a:pt x="f2660" y="f2661"/>
                                </a:cubicBezTo>
                                <a:cubicBezTo>
                                  <a:pt x="f2662" y="f1375"/>
                                  <a:pt x="f2663" y="f1247"/>
                                  <a:pt x="f822" y="f2664"/>
                                </a:cubicBezTo>
                                <a:lnTo>
                                  <a:pt x="f2665" y="f2666"/>
                                </a:lnTo>
                                <a:lnTo>
                                  <a:pt x="f1390" y="f2667"/>
                                </a:lnTo>
                                <a:cubicBezTo>
                                  <a:pt x="f1166" y="f2668"/>
                                  <a:pt x="f2669" y="f2670"/>
                                  <a:pt x="f2671" y="f2672"/>
                                </a:cubicBezTo>
                                <a:cubicBezTo>
                                  <a:pt x="f1162" y="f2673"/>
                                  <a:pt x="f2674" y="f1375"/>
                                  <a:pt x="f2675" y="f2661"/>
                                </a:cubicBezTo>
                                <a:cubicBezTo>
                                  <a:pt x="f1198" y="f2676"/>
                                  <a:pt x="f1195" y="f2677"/>
                                  <a:pt x="f1162" y="f2678"/>
                                </a:cubicBezTo>
                                <a:cubicBezTo>
                                  <a:pt x="f2669" y="f817"/>
                                  <a:pt x="f1235" y="f2679"/>
                                  <a:pt x="f1388" y="f2680"/>
                                </a:cubicBezTo>
                                <a:cubicBezTo>
                                  <a:pt x="f2681" y="f2682"/>
                                  <a:pt x="f1237" y="f2683"/>
                                  <a:pt x="f2684" y="f2685"/>
                                </a:cubicBezTo>
                                <a:cubicBezTo>
                                  <a:pt x="f1385" y="f752"/>
                                  <a:pt x="f1383" y="f2686"/>
                                  <a:pt x="f1381" y="f831"/>
                                </a:cubicBezTo>
                                <a:cubicBezTo>
                                  <a:pt x="f2687" y="f854"/>
                                  <a:pt x="f1379" y="f2688"/>
                                  <a:pt x="f2689" y="f2690"/>
                                </a:cubicBezTo>
                                <a:cubicBezTo>
                                  <a:pt x="f836" y="f1070"/>
                                  <a:pt x="f846" y="f2691"/>
                                  <a:pt x="f1248" y="f1360"/>
                                </a:cubicBezTo>
                                <a:lnTo>
                                  <a:pt x="f2692" y="f767"/>
                                </a:lnTo>
                                <a:cubicBezTo>
                                  <a:pt x="f873" y="f2693"/>
                                  <a:pt x="f1367" y="f2694"/>
                                  <a:pt x="f816" y="f2695"/>
                                </a:cubicBezTo>
                                <a:cubicBezTo>
                                  <a:pt x="f2696" y="f2697"/>
                                  <a:pt x="f2698" y="f775"/>
                                  <a:pt x="f2699" y="f2700"/>
                                </a:cubicBezTo>
                                <a:lnTo>
                                  <a:pt x="f2701" y="f2702"/>
                                </a:lnTo>
                                <a:lnTo>
                                  <a:pt x="f2703" y="f2704"/>
                                </a:lnTo>
                                <a:cubicBezTo>
                                  <a:pt x="f2705" y="f2706"/>
                                  <a:pt x="f897" y="f2707"/>
                                  <a:pt x="f2708" y="f1334"/>
                                </a:cubicBezTo>
                                <a:lnTo>
                                  <a:pt x="f2709" y="f2710"/>
                                </a:lnTo>
                                <a:lnTo>
                                  <a:pt x="f2708" y="f2711"/>
                                </a:lnTo>
                                <a:cubicBezTo>
                                  <a:pt x="f897" y="f2712"/>
                                  <a:pt x="f2705" y="f2713"/>
                                  <a:pt x="f2703" y="f2714"/>
                                </a:cubicBezTo>
                                <a:cubicBezTo>
                                  <a:pt x="f802" y="f2715"/>
                                  <a:pt x="f2716" y="f2717"/>
                                  <a:pt x="f1066" y="f2718"/>
                                </a:cubicBezTo>
                                <a:cubicBezTo>
                                  <a:pt x="f1064" y="f2719"/>
                                  <a:pt x="f2720" y="f2721"/>
                                  <a:pt x="f2722" y="f2723"/>
                                </a:cubicBezTo>
                                <a:lnTo>
                                  <a:pt x="f2724" y="f2725"/>
                                </a:lnTo>
                                <a:lnTo>
                                  <a:pt x="f2726" y="f920"/>
                                </a:lnTo>
                                <a:lnTo>
                                  <a:pt x="f2727" y="f2728"/>
                                </a:lnTo>
                                <a:lnTo>
                                  <a:pt x="f2729" y="f714"/>
                                </a:lnTo>
                                <a:cubicBezTo>
                                  <a:pt x="f2730" y="f1045"/>
                                  <a:pt x="f2731" y="f2732"/>
                                  <a:pt x="f2733" y="f1304"/>
                                </a:cubicBezTo>
                                <a:cubicBezTo>
                                  <a:pt x="f2734" y="f725"/>
                                  <a:pt x="f2735" y="f2736"/>
                                  <a:pt x="f2737" y="f2738"/>
                                </a:cubicBezTo>
                                <a:lnTo>
                                  <a:pt x="f2739" y="f2740"/>
                                </a:lnTo>
                                <a:lnTo>
                                  <a:pt x="f2741" y="f2742"/>
                                </a:lnTo>
                                <a:cubicBezTo>
                                  <a:pt x="f1301" y="f2743"/>
                                  <a:pt x="f2744" y="f2745"/>
                                  <a:pt x="f2746" y="f2747"/>
                                </a:cubicBezTo>
                                <a:lnTo>
                                  <a:pt x="f2748" y="f2749"/>
                                </a:lnTo>
                                <a:lnTo>
                                  <a:pt x="f2750" y="f2751"/>
                                </a:lnTo>
                                <a:lnTo>
                                  <a:pt x="f2746" y="f686"/>
                                </a:lnTo>
                                <a:cubicBezTo>
                                  <a:pt x="f2752" y="f659"/>
                                  <a:pt x="f2753" y="f2743"/>
                                  <a:pt x="f2741" y="f2754"/>
                                </a:cubicBezTo>
                                <a:cubicBezTo>
                                  <a:pt x="f1051" y="f2755"/>
                                  <a:pt x="f579" y="f2756"/>
                                  <a:pt x="f1305" y="f2757"/>
                                </a:cubicBezTo>
                                <a:cubicBezTo>
                                  <a:pt x="f2758" y="f2759"/>
                                  <a:pt x="f2760" y="f2761"/>
                                  <a:pt x="f2762" y="f2763"/>
                                </a:cubicBezTo>
                                <a:lnTo>
                                  <a:pt x="f2764" y="f2765"/>
                                </a:lnTo>
                                <a:lnTo>
                                  <a:pt x="f2766" y="f528"/>
                                </a:lnTo>
                                <a:cubicBezTo>
                                  <a:pt x="f545" y="f2767"/>
                                  <a:pt x="f2768" y="f2769"/>
                                  <a:pt x="f2770" y="f2771"/>
                                </a:cubicBezTo>
                                <a:lnTo>
                                  <a:pt x="f2772" y="f2773"/>
                                </a:lnTo>
                                <a:lnTo>
                                  <a:pt x="f2774" y="f2775"/>
                                </a:lnTo>
                                <a:cubicBezTo>
                                  <a:pt x="f2776" y="f2777"/>
                                  <a:pt x="f2778" y="f2779"/>
                                  <a:pt x="f1030" y="f513"/>
                                </a:cubicBezTo>
                                <a:cubicBezTo>
                                  <a:pt x="f1028" y="f332"/>
                                  <a:pt x="f2780" y="f338"/>
                                  <a:pt x="f533" y="f334"/>
                                </a:cubicBezTo>
                                <a:cubicBezTo>
                                  <a:pt x="f943" y="f507"/>
                                  <a:pt x="f2781" y="f2782"/>
                                  <a:pt x="f2783" y="f336"/>
                                </a:cubicBezTo>
                                <a:lnTo>
                                  <a:pt x="f2784" y="f2785"/>
                                </a:lnTo>
                                <a:lnTo>
                                  <a:pt x="f2786" y="f2787"/>
                                </a:lnTo>
                                <a:lnTo>
                                  <a:pt x="f1025" y="f2788"/>
                                </a:lnTo>
                                <a:cubicBezTo>
                                  <a:pt x="f2789" y="f334"/>
                                  <a:pt x="f943" y="f2790"/>
                                  <a:pt x="f2791" y="f336"/>
                                </a:cubicBezTo>
                                <a:cubicBezTo>
                                  <a:pt x="f2792" y="f2793"/>
                                  <a:pt x="f2794" y="f2795"/>
                                  <a:pt x="f2796" y="f2797"/>
                                </a:cubicBezTo>
                                <a:cubicBezTo>
                                  <a:pt x="f2798" y="f2799"/>
                                  <a:pt x="f527" y="f981"/>
                                  <a:pt x="f2800" y="f2801"/>
                                </a:cubicBezTo>
                                <a:cubicBezTo>
                                  <a:pt x="f2802" y="f301"/>
                                  <a:pt x="f2803" y="f314"/>
                                  <a:pt x="f2804" y="f2805"/>
                                </a:cubicBezTo>
                                <a:lnTo>
                                  <a:pt x="f2806" y="f2807"/>
                                </a:lnTo>
                                <a:lnTo>
                                  <a:pt x="f379" y="f2808"/>
                                </a:lnTo>
                                <a:cubicBezTo>
                                  <a:pt x="f2809" y="f432"/>
                                  <a:pt x="f390" y="f2810"/>
                                  <a:pt x="f2811" y="f213"/>
                                </a:cubicBezTo>
                                <a:lnTo>
                                  <a:pt x="f2812" y="f2813"/>
                                </a:lnTo>
                                <a:lnTo>
                                  <a:pt x="f2500" y="f49"/>
                                </a:lnTo>
                                <a:cubicBezTo>
                                  <a:pt x="f2814" y="f2815"/>
                                  <a:pt x="f2816" y="f197"/>
                                  <a:pt x="f2817" y="f2818"/>
                                </a:cubicBezTo>
                                <a:cubicBezTo>
                                  <a:pt x="f2819" y="f15"/>
                                  <a:pt x="f2820" y="f186"/>
                                  <a:pt x="f2821" y="f59"/>
                                </a:cubicBezTo>
                                <a:cubicBezTo>
                                  <a:pt x="f2822" y="f2823"/>
                                  <a:pt x="f2493" y="f57"/>
                                  <a:pt x="f2824" y="f2825"/>
                                </a:cubicBezTo>
                                <a:cubicBezTo>
                                  <a:pt x="f2826" y="f191"/>
                                  <a:pt x="f494" y="f452"/>
                                  <a:pt x="f410" y="f2827"/>
                                </a:cubicBezTo>
                                <a:cubicBezTo>
                                  <a:pt x="f2828" y="f188"/>
                                  <a:pt x="f488" y="f15"/>
                                  <a:pt x="f486" y="f2829"/>
                                </a:cubicBezTo>
                                <a:cubicBezTo>
                                  <a:pt x="f2830" y="f59"/>
                                  <a:pt x="f2831" y="f19"/>
                                  <a:pt x="f2832" y="f23"/>
                                </a:cubicBezTo>
                                <a:lnTo>
                                  <a:pt x="f2833" y="f2834"/>
                                </a:lnTo>
                                <a:lnTo>
                                  <a:pt x="f2835" y="f21"/>
                                </a:lnTo>
                                <a:cubicBezTo>
                                  <a:pt x="f985" y="f182"/>
                                  <a:pt x="f2836" y="f61"/>
                                  <a:pt x="f2837" y="f63"/>
                                </a:cubicBezTo>
                                <a:cubicBezTo>
                                  <a:pt x="f2838" y="f73"/>
                                  <a:pt x="f2839" y="f77"/>
                                  <a:pt x="f2840" y="f2841"/>
                                </a:cubicBezTo>
                                <a:lnTo>
                                  <a:pt x="f2842" y="f2843"/>
                                </a:lnTo>
                                <a:lnTo>
                                  <a:pt x="f2844" y="f25"/>
                                </a:lnTo>
                                <a:cubicBezTo>
                                  <a:pt x="f2845" y="f29"/>
                                  <a:pt x="f2846" y="f23"/>
                                  <a:pt x="f2847" y="f267"/>
                                </a:cubicBezTo>
                                <a:cubicBezTo>
                                  <a:pt x="f2848" y="f21"/>
                                  <a:pt x="f2849" y="f19"/>
                                  <a:pt x="f2850" y="f19"/>
                                </a:cubicBezTo>
                                <a:cubicBezTo>
                                  <a:pt x="f476" y="f21"/>
                                  <a:pt x="f2851" y="f23"/>
                                  <a:pt x="f2852" y="f29"/>
                                </a:cubicBezTo>
                                <a:cubicBezTo>
                                  <a:pt x="f2831" y="f21"/>
                                  <a:pt x="f2853" y="f184"/>
                                  <a:pt x="f417" y="f37"/>
                                </a:cubicBezTo>
                                <a:cubicBezTo>
                                  <a:pt x="f2854" y="f2855"/>
                                  <a:pt x="f489" y="f15"/>
                                  <a:pt x="f2856" y="f2857"/>
                                </a:cubicBezTo>
                                <a:cubicBezTo>
                                  <a:pt x="f996" y="f57"/>
                                  <a:pt x="f2858" y="f451"/>
                                  <a:pt x="f2859" y="f275"/>
                                </a:cubicBezTo>
                                <a:cubicBezTo>
                                  <a:pt x="f998" y="f57"/>
                                  <a:pt x="f2821" y="f2855"/>
                                  <a:pt x="f2860" y="f34"/>
                                </a:cubicBezTo>
                                <a:cubicBezTo>
                                  <a:pt x="f2861" y="f29"/>
                                  <a:pt x="f2862" y="f2863"/>
                                  <a:pt x="f992" y="f2864"/>
                                </a:cubicBezTo>
                                <a:lnTo>
                                  <a:pt x="f2865" y="f2866"/>
                                </a:lnTo>
                                <a:lnTo>
                                  <a:pt x="f2848" y="f2867"/>
                                </a:lnTo>
                                <a:cubicBezTo>
                                  <a:pt x="f2868" y="f119"/>
                                  <a:pt x="f2471" y="f93"/>
                                  <a:pt x="f2844" y="f172"/>
                                </a:cubicBezTo>
                                <a:cubicBezTo>
                                  <a:pt x="f2869" y="f105"/>
                                  <a:pt x="f2870" y="f110"/>
                                  <a:pt x="f2871" y="f2872"/>
                                </a:cubicBezTo>
                                <a:cubicBezTo>
                                  <a:pt x="f2873" y="f2874"/>
                                  <a:pt x="f2875" y="f2874"/>
                                  <a:pt x="f2876" y="f2877"/>
                                </a:cubicBezTo>
                                <a:lnTo>
                                  <a:pt x="f2878" y="f2879"/>
                                </a:lnTo>
                                <a:lnTo>
                                  <a:pt x="f2880" y="f139"/>
                                </a:lnTo>
                                <a:cubicBezTo>
                                  <a:pt x="f2881" y="f155"/>
                                  <a:pt x="f2882" y="f2883"/>
                                  <a:pt x="f2459" y="f2884"/>
                                </a:cubicBezTo>
                                <a:cubicBezTo>
                                  <a:pt x="f2885" y="f2886"/>
                                  <a:pt x="f2381" y="f2887"/>
                                  <a:pt x="f2888" y="f2883"/>
                                </a:cubicBezTo>
                                <a:cubicBezTo>
                                  <a:pt x="f18" y="f2883"/>
                                  <a:pt x="f2071" y="f2883"/>
                                  <a:pt x="f2889" y="f2883"/>
                                </a:cubicBezTo>
                                <a:cubicBezTo>
                                  <a:pt x="f446" y="f2890"/>
                                  <a:pt x="f2891" y="f2892"/>
                                  <a:pt x="f2893" y="f2894"/>
                                </a:cubicBezTo>
                                <a:cubicBezTo>
                                  <a:pt x="f24" y="f2895"/>
                                  <a:pt x="f2453" y="f2896"/>
                                  <a:pt x="f2452" y="f2896"/>
                                </a:cubicBezTo>
                                <a:cubicBezTo>
                                  <a:pt x="f2451" y="f2896"/>
                                  <a:pt x="f28" y="f2897"/>
                                  <a:pt x="f2898" y="f2897"/>
                                </a:cubicBezTo>
                                <a:lnTo>
                                  <a:pt x="f2899" y="f2900"/>
                                </a:lnTo>
                                <a:lnTo>
                                  <a:pt x="f2901" y="f2902"/>
                                </a:lnTo>
                                <a:cubicBezTo>
                                  <a:pt x="f2903" y="f2904"/>
                                  <a:pt x="f2905" y="f2906"/>
                                  <a:pt x="f2440" y="f2895"/>
                                </a:cubicBezTo>
                                <a:cubicBezTo>
                                  <a:pt x="f2440" y="f2895"/>
                                  <a:pt x="f2907" y="f2894"/>
                                  <a:pt x="f2907" y="f2894"/>
                                </a:cubicBezTo>
                                <a:cubicBezTo>
                                  <a:pt x="f2908" y="f11"/>
                                  <a:pt x="f2909" y="f2884"/>
                                  <a:pt x="f215" y="f2887"/>
                                </a:cubicBezTo>
                                <a:cubicBezTo>
                                  <a:pt x="f132" y="f2910"/>
                                  <a:pt x="f2911" y="f2883"/>
                                  <a:pt x="f2912" y="f2913"/>
                                </a:cubicBezTo>
                                <a:cubicBezTo>
                                  <a:pt x="f2914" y="f151"/>
                                  <a:pt x="f2915" y="f155"/>
                                  <a:pt x="f138" y="f159"/>
                                </a:cubicBezTo>
                                <a:cubicBezTo>
                                  <a:pt x="f2916" y="f159"/>
                                  <a:pt x="f2917" y="f159"/>
                                  <a:pt x="f2918" y="f2919"/>
                                </a:cubicBezTo>
                                <a:cubicBezTo>
                                  <a:pt x="f2920" y="f2921"/>
                                  <a:pt x="f10" y="f2921"/>
                                  <a:pt x="f2429" y="f2921"/>
                                </a:cubicBezTo>
                                <a:lnTo>
                                  <a:pt x="f2922" y="f2919"/>
                                </a:lnTo>
                                <a:lnTo>
                                  <a:pt x="f2071" y="f139"/>
                                </a:lnTo>
                                <a:cubicBezTo>
                                  <a:pt x="f2381" y="f2923"/>
                                  <a:pt x="f2924" y="f2925"/>
                                  <a:pt x="f442" y="f2926"/>
                                </a:cubicBezTo>
                                <a:cubicBezTo>
                                  <a:pt x="f2927" y="f93"/>
                                  <a:pt x="f2928" y="f119"/>
                                  <a:pt x="f2396" y="f89"/>
                                </a:cubicBezTo>
                                <a:cubicBezTo>
                                  <a:pt x="f2929" y="f2867"/>
                                  <a:pt x="f2930" y="f2867"/>
                                  <a:pt x="f2931" y="f2867"/>
                                </a:cubicBezTo>
                                <a:lnTo>
                                  <a:pt x="f2932" y="f2933"/>
                                </a:lnTo>
                                <a:lnTo>
                                  <a:pt x="f2934" y="f2935"/>
                                </a:lnTo>
                                <a:cubicBezTo>
                                  <a:pt x="f2936" y="f89"/>
                                  <a:pt x="f2462" y="f91"/>
                                  <a:pt x="f463" y="f99"/>
                                </a:cubicBezTo>
                                <a:cubicBezTo>
                                  <a:pt x="f2416" y="f110"/>
                                  <a:pt x="f2937" y="f133"/>
                                  <a:pt x="f2079" y="f137"/>
                                </a:cubicBezTo>
                                <a:cubicBezTo>
                                  <a:pt x="f2081" y="f139"/>
                                  <a:pt x="f2083" y="f162"/>
                                  <a:pt x="f459" y="f2921"/>
                                </a:cubicBezTo>
                                <a:cubicBezTo>
                                  <a:pt x="f24" y="f2921"/>
                                  <a:pt x="f2452" y="f2921"/>
                                  <a:pt x="f28" y="f162"/>
                                </a:cubicBezTo>
                                <a:cubicBezTo>
                                  <a:pt x="f2430" y="f162"/>
                                  <a:pt x="f2938" y="f2921"/>
                                  <a:pt x="f2939" y="f2921"/>
                                </a:cubicBezTo>
                                <a:cubicBezTo>
                                  <a:pt x="f2940" y="f141"/>
                                  <a:pt x="f2941" y="f141"/>
                                  <a:pt x="f210" y="f141"/>
                                </a:cubicBezTo>
                                <a:cubicBezTo>
                                  <a:pt x="f134" y="f162"/>
                                  <a:pt x="f210" y="f139"/>
                                  <a:pt x="f132" y="f137"/>
                                </a:cubicBezTo>
                                <a:cubicBezTo>
                                  <a:pt x="f2440" y="f2923"/>
                                  <a:pt x="f129" y="f168"/>
                                  <a:pt x="f2942" y="f107"/>
                                </a:cubicBezTo>
                                <a:cubicBezTo>
                                  <a:pt x="f2893" y="f97"/>
                                  <a:pt x="f2927" y="f2864"/>
                                  <a:pt x="f2943" y="f2857"/>
                                </a:cubicBezTo>
                                <a:cubicBezTo>
                                  <a:pt x="f483" y="f2944"/>
                                  <a:pt x="f2945" y="f252"/>
                                  <a:pt x="f510" y="f309"/>
                                </a:cubicBezTo>
                                <a:cubicBezTo>
                                  <a:pt x="f2946" y="f307"/>
                                  <a:pt x="f2947" y="f2948"/>
                                  <a:pt x="f2949" y="f2950"/>
                                </a:cubicBezTo>
                                <a:cubicBezTo>
                                  <a:pt x="f2951" y="f502"/>
                                  <a:pt x="f374" y="f398"/>
                                  <a:pt x="f2519" y="f2790"/>
                                </a:cubicBezTo>
                                <a:cubicBezTo>
                                  <a:pt x="f527" y="f509"/>
                                  <a:pt x="f2952" y="f511"/>
                                  <a:pt x="f2953" y="f389"/>
                                </a:cubicBezTo>
                                <a:cubicBezTo>
                                  <a:pt x="f2954" y="f344"/>
                                  <a:pt x="f2955" y="f2956"/>
                                  <a:pt x="f2957" y="f526"/>
                                </a:cubicBezTo>
                                <a:cubicBezTo>
                                  <a:pt x="f933" y="f673"/>
                                  <a:pt x="f2958" y="f2959"/>
                                  <a:pt x="f2768" y="f686"/>
                                </a:cubicBezTo>
                                <a:cubicBezTo>
                                  <a:pt x="f2960" y="f2961"/>
                                  <a:pt x="f2962" y="f1027"/>
                                  <a:pt x="f571" y="f696"/>
                                </a:cubicBezTo>
                                <a:cubicBezTo>
                                  <a:pt x="f569" y="f2963"/>
                                  <a:pt x="f1298" y="f2964"/>
                                  <a:pt x="f2965" y="f2966"/>
                                </a:cubicBezTo>
                                <a:cubicBezTo>
                                  <a:pt x="f2967" y="f2968"/>
                                  <a:pt x="f2969" y="f2970"/>
                                  <a:pt x="f1054" y="f2971"/>
                                </a:cubicBezTo>
                                <a:cubicBezTo>
                                  <a:pt x="f1328" y="f706"/>
                                  <a:pt x="f2972" y="f1045"/>
                                  <a:pt x="f2973" y="f588"/>
                                </a:cubicBezTo>
                                <a:cubicBezTo>
                                  <a:pt x="f1337" y="f570"/>
                                  <a:pt x="f1056" y="f2974"/>
                                  <a:pt x="f1343" y="f2975"/>
                                </a:cubicBezTo>
                                <a:lnTo>
                                  <a:pt x="f2976" y="f2977"/>
                                </a:lnTo>
                                <a:lnTo>
                                  <a:pt x="f2978" y="f2979"/>
                                </a:lnTo>
                                <a:lnTo>
                                  <a:pt x="f2980" y="f2981"/>
                                </a:lnTo>
                                <a:cubicBezTo>
                                  <a:pt x="f1341" y="f2982"/>
                                  <a:pt x="f1280" y="f2983"/>
                                  <a:pt x="f1335" y="f619"/>
                                </a:cubicBezTo>
                                <a:cubicBezTo>
                                  <a:pt x="f2984" y="f585"/>
                                  <a:pt x="f2985" y="f580"/>
                                  <a:pt x="f2986" y="f930"/>
                                </a:cubicBezTo>
                                <a:cubicBezTo>
                                  <a:pt x="f2987" y="f2988"/>
                                  <a:pt x="f1323" y="f2989"/>
                                  <a:pt x="f2990" y="f546"/>
                                </a:cubicBezTo>
                                <a:cubicBezTo>
                                  <a:pt x="f2991" y="f2992"/>
                                  <a:pt x="f2993" y="f2994"/>
                                  <a:pt x="f2995" y="f1307"/>
                                </a:cubicBezTo>
                                <a:cubicBezTo>
                                  <a:pt x="f2996" y="f2997"/>
                                  <a:pt x="f2998" y="f2999"/>
                                  <a:pt x="f3000" y="f3001"/>
                                </a:cubicBezTo>
                                <a:cubicBezTo>
                                  <a:pt x="f931" y="f3002"/>
                                  <a:pt x="f3003" y="f371"/>
                                  <a:pt x="f3004" y="f3005"/>
                                </a:cubicBezTo>
                                <a:cubicBezTo>
                                  <a:pt x="f3006" y="f3007"/>
                                  <a:pt x="f2792" y="f3008"/>
                                  <a:pt x="f3009" y="f342"/>
                                </a:cubicBezTo>
                                <a:cubicBezTo>
                                  <a:pt x="f3010" y="f330"/>
                                  <a:pt x="f3011" y="f332"/>
                                  <a:pt x="f3012" y="f395"/>
                                </a:cubicBezTo>
                                <a:cubicBezTo>
                                  <a:pt x="f3013" y="f2788"/>
                                  <a:pt x="f3014" y="f3015"/>
                                  <a:pt x="f1015" y="f3016"/>
                                </a:cubicBezTo>
                                <a:cubicBezTo>
                                  <a:pt x="f958" y="f406"/>
                                  <a:pt x="f3017" y="f2799"/>
                                  <a:pt x="f3018" y="f418"/>
                                </a:cubicBezTo>
                                <a:cubicBezTo>
                                  <a:pt x="f3019" y="f3020"/>
                                  <a:pt x="f3021" y="f201"/>
                                  <a:pt x="f982" y="f57"/>
                                </a:cubicBezTo>
                                <a:cubicBezTo>
                                  <a:pt x="f3022" y="f81"/>
                                  <a:pt x="f447" y="f95"/>
                                  <a:pt x="f215" y="f101"/>
                                </a:cubicBezTo>
                                <a:cubicBezTo>
                                  <a:pt x="f132" y="f101"/>
                                  <a:pt x="f3023" y="f101"/>
                                  <a:pt x="f2912" y="f101"/>
                                </a:cubicBezTo>
                                <a:cubicBezTo>
                                  <a:pt x="f3024" y="f172"/>
                                  <a:pt x="f3025" y="f93"/>
                                  <a:pt x="f3025" y="f3026"/>
                                </a:cubicBezTo>
                                <a:cubicBezTo>
                                  <a:pt x="f125" y="f2935"/>
                                  <a:pt x="f3027" y="f89"/>
                                  <a:pt x="f3028" y="f89"/>
                                </a:cubicBezTo>
                                <a:cubicBezTo>
                                  <a:pt x="f3029" y="f91"/>
                                  <a:pt x="f3030" y="f172"/>
                                  <a:pt x="f152" y="f101"/>
                                </a:cubicBezTo>
                                <a:cubicBezTo>
                                  <a:pt x="f3031" y="f105"/>
                                  <a:pt x="f3032" y="f105"/>
                                  <a:pt x="f3033" y="f105"/>
                                </a:cubicBezTo>
                                <a:cubicBezTo>
                                  <a:pt x="f3034" y="f101"/>
                                  <a:pt x="f3035" y="f99"/>
                                  <a:pt x="f3036" y="f99"/>
                                </a:cubicBezTo>
                                <a:cubicBezTo>
                                  <a:pt x="f3037" y="f97"/>
                                  <a:pt x="f3038" y="f172"/>
                                  <a:pt x="f3039" y="f172"/>
                                </a:cubicBezTo>
                                <a:cubicBezTo>
                                  <a:pt x="f3040" y="f95"/>
                                  <a:pt x="f3041" y="f93"/>
                                  <a:pt x="f3042" y="f119"/>
                                </a:cubicBezTo>
                                <a:lnTo>
                                  <a:pt x="f3043" y="f3044"/>
                                </a:lnTo>
                                <a:lnTo>
                                  <a:pt x="f3045" y="f2864"/>
                                </a:lnTo>
                                <a:lnTo>
                                  <a:pt x="f3046" y="f3047"/>
                                </a:lnTo>
                                <a:lnTo>
                                  <a:pt x="f169" y="f73"/>
                                </a:lnTo>
                                <a:cubicBezTo>
                                  <a:pt x="f3048" y="f182"/>
                                  <a:pt x="f3049" y="f59"/>
                                  <a:pt x="f3050" y="f188"/>
                                </a:cubicBezTo>
                                <a:cubicBezTo>
                                  <a:pt x="f3051" y="f57"/>
                                  <a:pt x="f1942" y="f191"/>
                                  <a:pt x="f3052" y="f2825"/>
                                </a:cubicBezTo>
                                <a:cubicBezTo>
                                  <a:pt x="f3053" y="f448"/>
                                  <a:pt x="f2339" y="f51"/>
                                  <a:pt x="f183" y="f195"/>
                                </a:cubicBezTo>
                                <a:cubicBezTo>
                                  <a:pt x="f3054" y="f445"/>
                                  <a:pt x="f3055" y="f203"/>
                                  <a:pt x="f3056" y="f3057"/>
                                </a:cubicBezTo>
                                <a:cubicBezTo>
                                  <a:pt x="f3058" y="f3059"/>
                                  <a:pt x="f3060" y="f3061"/>
                                  <a:pt x="f3062" y="f434"/>
                                </a:cubicBezTo>
                                <a:cubicBezTo>
                                  <a:pt x="f254" y="f3063"/>
                                  <a:pt x="f282" y="f482"/>
                                  <a:pt x="f3064" y="f3065"/>
                                </a:cubicBezTo>
                                <a:cubicBezTo>
                                  <a:pt x="f311" y="f312"/>
                                  <a:pt x="f310" y="f301"/>
                                  <a:pt x="f308" y="f309"/>
                                </a:cubicBezTo>
                                <a:cubicBezTo>
                                  <a:pt x="f3066" y="f421"/>
                                  <a:pt x="f3067" y="f299"/>
                                  <a:pt x="f3068" y="f3065"/>
                                </a:cubicBezTo>
                                <a:cubicBezTo>
                                  <a:pt x="f3069" y="f2808"/>
                                  <a:pt x="f3070" y="f428"/>
                                  <a:pt x="f3071" y="f3063"/>
                                </a:cubicBezTo>
                                <a:cubicBezTo>
                                  <a:pt x="f3072" y="f432"/>
                                  <a:pt x="f3073" y="f3020"/>
                                  <a:pt x="f3074" y="f222"/>
                                </a:cubicBezTo>
                                <a:cubicBezTo>
                                  <a:pt x="f3075" y="f3076"/>
                                  <a:pt x="f3077" y="f199"/>
                                  <a:pt x="f3078" y="f2818"/>
                                </a:cubicBezTo>
                                <a:cubicBezTo>
                                  <a:pt x="f174" y="f51"/>
                                  <a:pt x="f3079" y="f460"/>
                                  <a:pt x="f76" y="f193"/>
                                </a:cubicBezTo>
                                <a:cubicBezTo>
                                  <a:pt x="f3080" y="f43"/>
                                  <a:pt x="f3081" y="f275"/>
                                  <a:pt x="f3082" y="f451"/>
                                </a:cubicBezTo>
                                <a:cubicBezTo>
                                  <a:pt x="f1926" y="f57"/>
                                  <a:pt x="f3083" y="f2857"/>
                                  <a:pt x="f3084" y="f2823"/>
                                </a:cubicBezTo>
                                <a:lnTo>
                                  <a:pt x="f3085" y="f3086"/>
                                </a:lnTo>
                                <a:lnTo>
                                  <a:pt x="f3087" y="f19"/>
                                </a:lnTo>
                                <a:cubicBezTo>
                                  <a:pt x="f3088" y="f21"/>
                                  <a:pt x="f3089" y="f182"/>
                                  <a:pt x="f3090" y="f61"/>
                                </a:cubicBezTo>
                                <a:cubicBezTo>
                                  <a:pt x="f3091" y="f23"/>
                                  <a:pt x="f3091" y="f23"/>
                                  <a:pt x="f3091" y="f182"/>
                                </a:cubicBezTo>
                                <a:cubicBezTo>
                                  <a:pt x="f3092" y="f23"/>
                                  <a:pt x="f3093" y="f23"/>
                                  <a:pt x="f3094" y="f61"/>
                                </a:cubicBezTo>
                                <a:cubicBezTo>
                                  <a:pt x="f3095" y="f61"/>
                                  <a:pt x="f3096" y="f63"/>
                                  <a:pt x="f3097" y="f63"/>
                                </a:cubicBezTo>
                                <a:cubicBezTo>
                                  <a:pt x="f108" y="f71"/>
                                  <a:pt x="f3098" y="f63"/>
                                  <a:pt x="f3099" y="f63"/>
                                </a:cubicBezTo>
                                <a:cubicBezTo>
                                  <a:pt x="f3100" y="f71"/>
                                  <a:pt x="f148" y="f71"/>
                                  <a:pt x="f3101" y="f65"/>
                                </a:cubicBezTo>
                                <a:cubicBezTo>
                                  <a:pt x="f3102" y="f71"/>
                                  <a:pt x="f3103" y="f23"/>
                                  <a:pt x="f3104" y="f182"/>
                                </a:cubicBezTo>
                                <a:cubicBezTo>
                                  <a:pt x="f3105" y="f182"/>
                                  <a:pt x="f3106" y="f182"/>
                                  <a:pt x="f3107" y="f182"/>
                                </a:cubicBezTo>
                                <a:cubicBezTo>
                                  <a:pt x="f2443" y="f63"/>
                                  <a:pt x="f28" y="f65"/>
                                  <a:pt x="f28" y="f75"/>
                                </a:cubicBezTo>
                                <a:cubicBezTo>
                                  <a:pt x="f3108" y="f73"/>
                                  <a:pt x="f3109" y="f63"/>
                                  <a:pt x="f3110" y="f182"/>
                                </a:cubicBezTo>
                                <a:cubicBezTo>
                                  <a:pt x="f2079" y="f3111"/>
                                  <a:pt x="f2379" y="f34"/>
                                  <a:pt x="f3112" y="f2823"/>
                                </a:cubicBezTo>
                                <a:cubicBezTo>
                                  <a:pt x="f444" y="f15"/>
                                  <a:pt x="f3113" y="f188"/>
                                  <a:pt x="f3114" y="f2827"/>
                                </a:cubicBezTo>
                                <a:cubicBezTo>
                                  <a:pt x="f3115" y="f57"/>
                                  <a:pt x="f3116" y="f57"/>
                                  <a:pt x="f3117" y="f452"/>
                                </a:cubicBezTo>
                                <a:cubicBezTo>
                                  <a:pt x="f464" y="f275"/>
                                  <a:pt x="f3118" y="f43"/>
                                  <a:pt x="f3119" y="f460"/>
                                </a:cubicBezTo>
                                <a:cubicBezTo>
                                  <a:pt x="f2929" y="f195"/>
                                  <a:pt x="f3120" y="f3121"/>
                                  <a:pt x="f467" y="f2815"/>
                                </a:cubicBezTo>
                                <a:cubicBezTo>
                                  <a:pt x="f3122" y="f445"/>
                                  <a:pt x="f3123" y="f47"/>
                                  <a:pt x="f3124" y="f201"/>
                                </a:cubicBezTo>
                                <a:lnTo>
                                  <a:pt x="f3125" y="f3126"/>
                                </a:lnTo>
                                <a:lnTo>
                                  <a:pt x="f475" y="f3127"/>
                                </a:lnTo>
                                <a:cubicBezTo>
                                  <a:pt x="f2844" y="f3057"/>
                                  <a:pt x="f982" y="f3128"/>
                                  <a:pt x="f3129" y="f3130"/>
                                </a:cubicBezTo>
                                <a:cubicBezTo>
                                  <a:pt x="f3131" y="f201"/>
                                  <a:pt x="f3132" y="f2944"/>
                                  <a:pt x="f3133" y="f445"/>
                                </a:cubicBezTo>
                                <a:cubicBezTo>
                                  <a:pt x="f3134" y="f2815"/>
                                  <a:pt x="f3135" y="f3121"/>
                                  <a:pt x="f3136" y="f195"/>
                                </a:cubicBezTo>
                                <a:cubicBezTo>
                                  <a:pt x="f3137" y="f448"/>
                                  <a:pt x="f3138" y="f43"/>
                                  <a:pt x="f3139" y="f191"/>
                                </a:cubicBezTo>
                                <a:cubicBezTo>
                                  <a:pt x="f3140" y="f451"/>
                                  <a:pt x="f463" y="f451"/>
                                  <a:pt x="f3141" y="f452"/>
                                </a:cubicBezTo>
                                <a:cubicBezTo>
                                  <a:pt x="f3142" y="f57"/>
                                  <a:pt x="f462" y="f2827"/>
                                  <a:pt x="f3143" y="f188"/>
                                </a:cubicBezTo>
                                <a:cubicBezTo>
                                  <a:pt x="f3144" y="f2829"/>
                                  <a:pt x="f3145" y="f186"/>
                                  <a:pt x="f2084" y="f59"/>
                                </a:cubicBezTo>
                                <a:cubicBezTo>
                                  <a:pt x="f3146" y="f3147"/>
                                  <a:pt x="f2428" y="f3111"/>
                                  <a:pt x="f28" y="f3111"/>
                                </a:cubicBezTo>
                                <a:cubicBezTo>
                                  <a:pt x="f2443" y="f3111"/>
                                  <a:pt x="f455" y="f3111"/>
                                  <a:pt x="f3105" y="f3111"/>
                                </a:cubicBezTo>
                                <a:cubicBezTo>
                                  <a:pt x="f3148" y="f182"/>
                                  <a:pt x="f3149" y="f63"/>
                                  <a:pt x="f2911" y="f63"/>
                                </a:cubicBezTo>
                                <a:cubicBezTo>
                                  <a:pt x="f3150" y="f61"/>
                                  <a:pt x="f3151" y="f61"/>
                                  <a:pt x="f3152" y="f23"/>
                                </a:cubicBezTo>
                                <a:cubicBezTo>
                                  <a:pt x="f3153" y="f23"/>
                                  <a:pt x="f3154" y="f61"/>
                                  <a:pt x="f3155" y="f23"/>
                                </a:cubicBezTo>
                                <a:cubicBezTo>
                                  <a:pt x="f3156" y="f23"/>
                                  <a:pt x="f3157" y="f182"/>
                                  <a:pt x="f3095" y="f182"/>
                                </a:cubicBezTo>
                                <a:cubicBezTo>
                                  <a:pt x="f3158" y="f3147"/>
                                  <a:pt x="f3159" y="f186"/>
                                  <a:pt x="f3036" y="f2857"/>
                                </a:cubicBezTo>
                                <a:cubicBezTo>
                                  <a:pt x="f3160" y="f2829"/>
                                  <a:pt x="f3161" y="f59"/>
                                  <a:pt x="f3162" y="f3111"/>
                                </a:cubicBezTo>
                                <a:lnTo>
                                  <a:pt x="f3163" y="f3164"/>
                                </a:lnTo>
                                <a:lnTo>
                                  <a:pt x="f102" y="f15"/>
                                </a:lnTo>
                                <a:cubicBezTo>
                                  <a:pt x="f3165" y="f3166"/>
                                  <a:pt x="f3167" y="f3168"/>
                                  <a:pt x="f3169" y="f29"/>
                                </a:cubicBezTo>
                                <a:cubicBezTo>
                                  <a:pt x="f3159" y="f29"/>
                                  <a:pt x="f3160" y="f23"/>
                                  <a:pt x="f3170" y="f267"/>
                                </a:cubicBezTo>
                                <a:lnTo>
                                  <a:pt x="f3171" y="f3172"/>
                                </a:lnTo>
                                <a:lnTo>
                                  <a:pt x="f3173" y="f34"/>
                                </a:lnTo>
                                <a:cubicBezTo>
                                  <a:pt x="f3174" y="f186"/>
                                  <a:pt x="f3175" y="f2823"/>
                                  <a:pt x="f3176" y="f2857"/>
                                </a:cubicBezTo>
                                <a:cubicBezTo>
                                  <a:pt x="f3177" y="f452"/>
                                  <a:pt x="f3178" y="f191"/>
                                  <a:pt x="f3179" y="f2825"/>
                                </a:cubicBezTo>
                                <a:cubicBezTo>
                                  <a:pt x="f1928" y="f193"/>
                                  <a:pt x="f3180" y="f448"/>
                                  <a:pt x="f3181" y="f51"/>
                                </a:cubicBezTo>
                                <a:cubicBezTo>
                                  <a:pt x="f3182" y="f2818"/>
                                  <a:pt x="f72" y="f3121"/>
                                  <a:pt x="f3183" y="f2815"/>
                                </a:cubicBezTo>
                                <a:cubicBezTo>
                                  <a:pt x="f3184" y="f443"/>
                                  <a:pt x="f3185" y="f3186"/>
                                  <a:pt x="f3187" y="f2810"/>
                                </a:cubicBezTo>
                                <a:cubicBezTo>
                                  <a:pt x="f192" y="f434"/>
                                  <a:pt x="f3188" y="f3189"/>
                                  <a:pt x="f3190" y="f3191"/>
                                </a:cubicBezTo>
                                <a:cubicBezTo>
                                  <a:pt x="f3192" y="f482"/>
                                  <a:pt x="f3193" y="f484"/>
                                  <a:pt x="f3194" y="f314"/>
                                </a:cubicBezTo>
                                <a:cubicBezTo>
                                  <a:pt x="f1957" y="f312"/>
                                  <a:pt x="f3195" y="f309"/>
                                  <a:pt x="f3196" y="f248"/>
                                </a:cubicBezTo>
                                <a:cubicBezTo>
                                  <a:pt x="f3197" y="f411"/>
                                  <a:pt x="f3198" y="f406"/>
                                  <a:pt x="f3199" y="f3016"/>
                                </a:cubicBezTo>
                                <a:cubicBezTo>
                                  <a:pt x="f3200" y="f3016"/>
                                  <a:pt x="f322" y="f402"/>
                                  <a:pt x="f3201" y="f402"/>
                                </a:cubicBezTo>
                                <a:cubicBezTo>
                                  <a:pt x="f3202" y="f3203"/>
                                  <a:pt x="f1970" y="f3204"/>
                                  <a:pt x="f3205" y="f340"/>
                                </a:cubicBezTo>
                                <a:cubicBezTo>
                                  <a:pt x="f1972" y="f3206"/>
                                  <a:pt x="f3207" y="f385"/>
                                  <a:pt x="f3208" y="f382"/>
                                </a:cubicBezTo>
                                <a:cubicBezTo>
                                  <a:pt x="f3208" y="f382"/>
                                  <a:pt x="f3209" y="f382"/>
                                  <a:pt x="f3210" y="f3211"/>
                                </a:cubicBezTo>
                                <a:cubicBezTo>
                                  <a:pt x="f3212" y="f385"/>
                                  <a:pt x="f2329" y="f3206"/>
                                  <a:pt x="f2332" y="f340"/>
                                </a:cubicBezTo>
                                <a:cubicBezTo>
                                  <a:pt x="f3213" y="f332"/>
                                  <a:pt x="f3214" y="f395"/>
                                  <a:pt x="f1965" y="f3203"/>
                                </a:cubicBezTo>
                                <a:cubicBezTo>
                                  <a:pt x="f3215" y="f336"/>
                                  <a:pt x="f302" y="f2782"/>
                                  <a:pt x="f3216" y="f507"/>
                                </a:cubicBezTo>
                                <a:cubicBezTo>
                                  <a:pt x="f319" y="f3217"/>
                                  <a:pt x="f3218" y="f3206"/>
                                  <a:pt x="f3219" y="f3220"/>
                                </a:cubicBezTo>
                                <a:cubicBezTo>
                                  <a:pt x="f2331" y="f3221"/>
                                  <a:pt x="f3222" y="f2956"/>
                                  <a:pt x="f1972" y="f3007"/>
                                </a:cubicBezTo>
                                <a:cubicBezTo>
                                  <a:pt x="f3223" y="f3224"/>
                                  <a:pt x="f3225" y="f3224"/>
                                  <a:pt x="f3226" y="f3227"/>
                                </a:cubicBezTo>
                                <a:cubicBezTo>
                                  <a:pt x="f337" y="f1016"/>
                                  <a:pt x="f3228" y="f534"/>
                                  <a:pt x="f3229" y="f3230"/>
                                </a:cubicBezTo>
                                <a:cubicBezTo>
                                  <a:pt x="f2314" y="f2999"/>
                                  <a:pt x="f3231" y="f1020"/>
                                  <a:pt x="f3232" y="f3233"/>
                                </a:cubicBezTo>
                                <a:cubicBezTo>
                                  <a:pt x="f3234" y="f3235"/>
                                  <a:pt x="f2013" y="f3236"/>
                                  <a:pt x="f3237" y="f3238"/>
                                </a:cubicBezTo>
                                <a:cubicBezTo>
                                  <a:pt x="f3239" y="f3238"/>
                                  <a:pt x="f658" y="f2738"/>
                                  <a:pt x="f3240" y="f1311"/>
                                </a:cubicBezTo>
                                <a:cubicBezTo>
                                  <a:pt x="f3241" y="f360"/>
                                  <a:pt x="f668" y="f3242"/>
                                  <a:pt x="f3243" y="f3244"/>
                                </a:cubicBezTo>
                                <a:cubicBezTo>
                                  <a:pt x="f3245" y="f3246"/>
                                  <a:pt x="f2013" y="f3247"/>
                                  <a:pt x="f680" y="f1304"/>
                                </a:cubicBezTo>
                                <a:cubicBezTo>
                                  <a:pt x="f3248" y="f1315"/>
                                  <a:pt x="f3249" y="f1317"/>
                                  <a:pt x="f3250" y="f3251"/>
                                </a:cubicBezTo>
                                <a:cubicBezTo>
                                  <a:pt x="f655" y="f1299"/>
                                  <a:pt x="f689" y="f3252"/>
                                  <a:pt x="f1876" y="f619"/>
                                </a:cubicBezTo>
                                <a:cubicBezTo>
                                  <a:pt x="f3253" y="f589"/>
                                  <a:pt x="f3254" y="f3255"/>
                                  <a:pt x="f3256" y="f3257"/>
                                </a:cubicBezTo>
                                <a:cubicBezTo>
                                  <a:pt x="f1767" y="f3258"/>
                                  <a:pt x="f3259" y="f3260"/>
                                  <a:pt x="f3261" y="f1055"/>
                                </a:cubicBezTo>
                                <a:lnTo>
                                  <a:pt x="f3262" y="f3263"/>
                                </a:lnTo>
                                <a:lnTo>
                                  <a:pt x="f3264" y="f1347"/>
                                </a:lnTo>
                                <a:cubicBezTo>
                                  <a:pt x="f3265" y="f1348"/>
                                  <a:pt x="f3266" y="f3267"/>
                                  <a:pt x="f3268" y="f3269"/>
                                </a:cubicBezTo>
                                <a:cubicBezTo>
                                  <a:pt x="f3270" y="f1267"/>
                                  <a:pt x="f3271" y="f787"/>
                                  <a:pt x="f3272" y="f3273"/>
                                </a:cubicBezTo>
                                <a:cubicBezTo>
                                  <a:pt x="f604" y="f3274"/>
                                  <a:pt x="f3275" y="f3276"/>
                                  <a:pt x="f3271" y="f2695"/>
                                </a:cubicBezTo>
                                <a:lnTo>
                                  <a:pt x="f3277" y="f3278"/>
                                </a:lnTo>
                                <a:lnTo>
                                  <a:pt x="f3279" y="f3280"/>
                                </a:lnTo>
                                <a:cubicBezTo>
                                  <a:pt x="f3281" y="f3282"/>
                                  <a:pt x="f3283" y="f795"/>
                                  <a:pt x="f3284" y="f3285"/>
                                </a:cubicBezTo>
                                <a:cubicBezTo>
                                  <a:pt x="f3286" y="f762"/>
                                  <a:pt x="f3287" y="f760"/>
                                  <a:pt x="f3288" y="f1260"/>
                                </a:cubicBezTo>
                                <a:lnTo>
                                  <a:pt x="f1609" y="f1260"/>
                                </a:lnTo>
                                <a:cubicBezTo>
                                  <a:pt x="f1615" y="f858"/>
                                  <a:pt x="f2297" y="f1258"/>
                                  <a:pt x="f3289" y="f3290"/>
                                </a:cubicBezTo>
                                <a:cubicBezTo>
                                  <a:pt x="f3291" y="f3292"/>
                                  <a:pt x="f2181" y="f870"/>
                                  <a:pt x="f2287" y="f3293"/>
                                </a:cubicBezTo>
                                <a:cubicBezTo>
                                  <a:pt x="f3294" y="f3295"/>
                                  <a:pt x="f3296" y="f1377"/>
                                  <a:pt x="f3297" y="f3298"/>
                                </a:cubicBezTo>
                                <a:cubicBezTo>
                                  <a:pt x="f3299" y="f1087"/>
                                  <a:pt x="f3300" y="f2652"/>
                                  <a:pt x="f1554" y="f2650"/>
                                </a:cubicBezTo>
                                <a:cubicBezTo>
                                  <a:pt x="f3301" y="f3302"/>
                                  <a:pt x="f3303" y="f3304"/>
                                  <a:pt x="f3297" y="f1087"/>
                                </a:cubicBezTo>
                                <a:cubicBezTo>
                                  <a:pt x="f3305" y="f3306"/>
                                  <a:pt x="f2284" y="f3307"/>
                                  <a:pt x="f3308" y="f3309"/>
                                </a:cubicBezTo>
                                <a:cubicBezTo>
                                  <a:pt x="f3310" y="f3311"/>
                                  <a:pt x="f3312" y="f3313"/>
                                  <a:pt x="f2289" y="f3293"/>
                                </a:cubicBezTo>
                                <a:lnTo>
                                  <a:pt x="f3314" y="f3315"/>
                                </a:lnTo>
                                <a:lnTo>
                                  <a:pt x="f3316" y="f3317"/>
                                </a:lnTo>
                                <a:lnTo>
                                  <a:pt x="f3318" y="f3319"/>
                                </a:lnTo>
                                <a:lnTo>
                                  <a:pt x="f3320" y="f3321"/>
                                </a:lnTo>
                                <a:lnTo>
                                  <a:pt x="f3322" y="f3323"/>
                                </a:lnTo>
                                <a:cubicBezTo>
                                  <a:pt x="f1606" y="f3324"/>
                                  <a:pt x="f1593" y="f3325"/>
                                  <a:pt x="f1735" y="f3326"/>
                                </a:cubicBezTo>
                                <a:lnTo>
                                  <a:pt x="f3327" y="f3328"/>
                                </a:lnTo>
                                <a:lnTo>
                                  <a:pt x="f3329" y="f3330"/>
                                </a:lnTo>
                                <a:cubicBezTo>
                                  <a:pt x="f3331" y="f3332"/>
                                  <a:pt x="f3333" y="f3334"/>
                                  <a:pt x="f3335" y="f3336"/>
                                </a:cubicBezTo>
                                <a:lnTo>
                                  <a:pt x="f3337" y="f3338"/>
                                </a:lnTo>
                                <a:lnTo>
                                  <a:pt x="f1717" y="f1530"/>
                                </a:lnTo>
                                <a:cubicBezTo>
                                  <a:pt x="f1717" y="f1136"/>
                                  <a:pt x="f1717" y="f3339"/>
                                  <a:pt x="f2220" y="f1404"/>
                                </a:cubicBezTo>
                                <a:cubicBezTo>
                                  <a:pt x="f1715" y="f3340"/>
                                  <a:pt x="f2260" y="f3341"/>
                                  <a:pt x="f1728" y="f3342"/>
                                </a:cubicBezTo>
                                <a:cubicBezTo>
                                  <a:pt x="f3343" y="f3344"/>
                                  <a:pt x="f1643" y="f3345"/>
                                  <a:pt x="f1708" y="f1153"/>
                                </a:cubicBezTo>
                                <a:cubicBezTo>
                                  <a:pt x="f1710" y="f3346"/>
                                  <a:pt x="f2260" y="f1149"/>
                                  <a:pt x="f1712" y="f1147"/>
                                </a:cubicBezTo>
                                <a:cubicBezTo>
                                  <a:pt x="f1717" y="f3347"/>
                                  <a:pt x="f1719" y="f3348"/>
                                  <a:pt x="f1723" y="f1404"/>
                                </a:cubicBezTo>
                                <a:cubicBezTo>
                                  <a:pt x="f3349" y="f1404"/>
                                  <a:pt x="f1689" y="f1404"/>
                                  <a:pt x="f1655" y="f1404"/>
                                </a:cubicBezTo>
                                <a:cubicBezTo>
                                  <a:pt x="f1657" y="f1136"/>
                                  <a:pt x="f1659" y="f3350"/>
                                  <a:pt x="f1684" y="f3351"/>
                                </a:cubicBezTo>
                                <a:cubicBezTo>
                                  <a:pt x="f1682" y="f1452"/>
                                  <a:pt x="f1665" y="f3352"/>
                                  <a:pt x="f1667" y="f1412"/>
                                </a:cubicBezTo>
                                <a:cubicBezTo>
                                  <a:pt x="f1671" y="f1448"/>
                                  <a:pt x="f2225" y="f3353"/>
                                  <a:pt x="f2227" y="f3354"/>
                                </a:cubicBezTo>
                                <a:cubicBezTo>
                                  <a:pt x="f2230" y="f1539"/>
                                  <a:pt x="f3355" y="f2583"/>
                                  <a:pt x="f3356" y="f3357"/>
                                </a:cubicBezTo>
                                <a:cubicBezTo>
                                  <a:pt x="f3358" y="f3357"/>
                                  <a:pt x="f3359" y="f3357"/>
                                  <a:pt x="f3360" y="f3357"/>
                                </a:cubicBezTo>
                                <a:cubicBezTo>
                                  <a:pt x="f3361" y="f3362"/>
                                  <a:pt x="f3363" y="f3364"/>
                                  <a:pt x="f3365" y="f2555"/>
                                </a:cubicBezTo>
                                <a:cubicBezTo>
                                  <a:pt x="f3366" y="f3367"/>
                                  <a:pt x="f3368" y="f2576"/>
                                  <a:pt x="f3368" y="f3369"/>
                                </a:cubicBezTo>
                                <a:cubicBezTo>
                                  <a:pt x="f3368" y="f3370"/>
                                  <a:pt x="f3366" y="f3371"/>
                                  <a:pt x="f3372" y="f3373"/>
                                </a:cubicBezTo>
                                <a:cubicBezTo>
                                  <a:pt x="f3361" y="f3374"/>
                                  <a:pt x="f3361" y="f3375"/>
                                  <a:pt x="f3376" y="f3377"/>
                                </a:cubicBezTo>
                                <a:lnTo>
                                  <a:pt x="f3378" y="f3379"/>
                                </a:lnTo>
                                <a:lnTo>
                                  <a:pt x="f3380" y="f3381"/>
                                </a:lnTo>
                                <a:cubicBezTo>
                                  <a:pt x="f3382" y="f3383"/>
                                  <a:pt x="f3384" y="f3385"/>
                                  <a:pt x="f3358" y="f3386"/>
                                </a:cubicBezTo>
                                <a:lnTo>
                                  <a:pt x="f3387" y="f3388"/>
                                </a:lnTo>
                                <a:lnTo>
                                  <a:pt x="f3387" y="f3389"/>
                                </a:lnTo>
                                <a:cubicBezTo>
                                  <a:pt x="f3356" y="f3390"/>
                                  <a:pt x="f3359" y="f1670"/>
                                  <a:pt x="f3376" y="f3391"/>
                                </a:cubicBezTo>
                                <a:cubicBezTo>
                                  <a:pt x="f3372" y="f3392"/>
                                  <a:pt x="f3366" y="f3393"/>
                                  <a:pt x="f3394" y="f3395"/>
                                </a:cubicBezTo>
                                <a:cubicBezTo>
                                  <a:pt x="f3396" y="f3397"/>
                                  <a:pt x="f3398" y="f3399"/>
                                  <a:pt x="f3400" y="f3401"/>
                                </a:cubicBezTo>
                                <a:lnTo>
                                  <a:pt x="f3402" y="f3403"/>
                                </a:lnTo>
                                <a:lnTo>
                                  <a:pt x="f3404" y="f3405"/>
                                </a:lnTo>
                                <a:cubicBezTo>
                                  <a:pt x="f3406" y="f3401"/>
                                  <a:pt x="f3407" y="f3408"/>
                                  <a:pt x="f3409" y="f3410"/>
                                </a:cubicBezTo>
                                <a:cubicBezTo>
                                  <a:pt x="f3411" y="f3412"/>
                                  <a:pt x="f3413" y="f3414"/>
                                  <a:pt x="f3413" y="f3415"/>
                                </a:cubicBezTo>
                                <a:cubicBezTo>
                                  <a:pt x="f3416" y="f3417"/>
                                  <a:pt x="f3418" y="f1677"/>
                                  <a:pt x="f3419" y="f3377"/>
                                </a:cubicBezTo>
                                <a:lnTo>
                                  <a:pt x="f3419" y="f3420"/>
                                </a:lnTo>
                                <a:cubicBezTo>
                                  <a:pt x="f3419" y="f3421"/>
                                  <a:pt x="f3419" y="f3422"/>
                                  <a:pt x="f3418" y="f1470"/>
                                </a:cubicBezTo>
                                <a:cubicBezTo>
                                  <a:pt x="f3416" y="f3423"/>
                                  <a:pt x="f3413" y="f1540"/>
                                  <a:pt x="f3413" y="f3424"/>
                                </a:cubicBezTo>
                                <a:cubicBezTo>
                                  <a:pt x="f3425" y="f3426"/>
                                  <a:pt x="f3419" y="f1456"/>
                                  <a:pt x="f3427" y="f3428"/>
                                </a:cubicBezTo>
                                <a:cubicBezTo>
                                  <a:pt x="f3429" y="f3428"/>
                                  <a:pt x="f3429" y="f3428"/>
                                  <a:pt x="f3430" y="f3428"/>
                                </a:cubicBezTo>
                                <a:cubicBezTo>
                                  <a:pt x="f3431" y="f3432"/>
                                  <a:pt x="f3431" y="f3433"/>
                                  <a:pt x="f3431" y="f3434"/>
                                </a:cubicBezTo>
                                <a:cubicBezTo>
                                  <a:pt x="f3431" y="f3435"/>
                                  <a:pt x="f3436" y="f3437"/>
                                  <a:pt x="f3431" y="f2563"/>
                                </a:cubicBezTo>
                                <a:cubicBezTo>
                                  <a:pt x="f3438" y="f3439"/>
                                  <a:pt x="f3436" y="f3440"/>
                                  <a:pt x="f3441" y="f3442"/>
                                </a:cubicBezTo>
                                <a:lnTo>
                                  <a:pt x="f3443" y="f3444"/>
                                </a:lnTo>
                                <a:lnTo>
                                  <a:pt x="f3430" y="f1677"/>
                                </a:lnTo>
                                <a:cubicBezTo>
                                  <a:pt x="f3445" y="f3446"/>
                                  <a:pt x="f3445" y="f3415"/>
                                  <a:pt x="f3445" y="f3447"/>
                                </a:cubicBezTo>
                                <a:cubicBezTo>
                                  <a:pt x="f3445" y="f3448"/>
                                  <a:pt x="f3441" y="f3390"/>
                                  <a:pt x="f3430" y="f3449"/>
                                </a:cubicBezTo>
                                <a:cubicBezTo>
                                  <a:pt x="f3430" y="f3450"/>
                                  <a:pt x="f3429" y="f3405"/>
                                  <a:pt x="f3429" y="f3451"/>
                                </a:cubicBezTo>
                                <a:cubicBezTo>
                                  <a:pt x="f3427" y="f3452"/>
                                  <a:pt x="f3453" y="f3454"/>
                                  <a:pt x="f3455" y="f3456"/>
                                </a:cubicBezTo>
                                <a:cubicBezTo>
                                  <a:pt x="f3419" y="f3457"/>
                                  <a:pt x="f3458" y="f3459"/>
                                  <a:pt x="f3460" y="f1720"/>
                                </a:cubicBezTo>
                                <a:lnTo>
                                  <a:pt x="f3461" y="f3462"/>
                                </a:lnTo>
                                <a:lnTo>
                                  <a:pt x="f3463" y="f3464"/>
                                </a:lnTo>
                                <a:cubicBezTo>
                                  <a:pt x="f3404" y="f3465"/>
                                  <a:pt x="f3407" y="f3466"/>
                                  <a:pt x="f3411" y="f3467"/>
                                </a:cubicBezTo>
                                <a:cubicBezTo>
                                  <a:pt x="f3418" y="f2238"/>
                                  <a:pt x="f3468" y="f3469"/>
                                  <a:pt x="f3429" y="f3470"/>
                                </a:cubicBezTo>
                                <a:cubicBezTo>
                                  <a:pt x="f3430" y="f3471"/>
                                  <a:pt x="f3441" y="f3472"/>
                                  <a:pt x="f3445" y="f3473"/>
                                </a:cubicBezTo>
                                <a:cubicBezTo>
                                  <a:pt x="f3445" y="f3474"/>
                                  <a:pt x="f3436" y="f3475"/>
                                  <a:pt x="f3436" y="f3401"/>
                                </a:cubicBezTo>
                                <a:cubicBezTo>
                                  <a:pt x="f3436" y="f3393"/>
                                  <a:pt x="f3476" y="f3412"/>
                                  <a:pt x="f3438" y="f3477"/>
                                </a:cubicBezTo>
                                <a:cubicBezTo>
                                  <a:pt x="f3438" y="f3478"/>
                                  <a:pt x="f3476" y="f3479"/>
                                  <a:pt x="f3436" y="f3480"/>
                                </a:cubicBezTo>
                                <a:cubicBezTo>
                                  <a:pt x="f3438" y="f3374"/>
                                  <a:pt x="f3481" y="f3482"/>
                                  <a:pt x="f3483" y="f2543"/>
                                </a:cubicBezTo>
                                <a:cubicBezTo>
                                  <a:pt x="f3438" y="f3484"/>
                                  <a:pt x="f3483" y="f3485"/>
                                  <a:pt x="f3483" y="f3364"/>
                                </a:cubicBezTo>
                                <a:cubicBezTo>
                                  <a:pt x="f3483" y="f3486"/>
                                  <a:pt x="f3483" y="f3487"/>
                                  <a:pt x="f3445" y="f2587"/>
                                </a:cubicBezTo>
                                <a:cubicBezTo>
                                  <a:pt x="f3445" y="f2587"/>
                                  <a:pt x="f3441" y="f2587"/>
                                  <a:pt x="f3430" y="f2587"/>
                                </a:cubicBezTo>
                                <a:cubicBezTo>
                                  <a:pt x="f3455" y="f1410"/>
                                  <a:pt x="f3419" y="f3350"/>
                                  <a:pt x="f3411" y="f3488"/>
                                </a:cubicBezTo>
                                <a:cubicBezTo>
                                  <a:pt x="f3409" y="f3340"/>
                                  <a:pt x="f3406" y="f3341"/>
                                  <a:pt x="f3463" y="f2626"/>
                                </a:cubicBezTo>
                                <a:cubicBezTo>
                                  <a:pt x="f3489" y="f3345"/>
                                  <a:pt x="f3396" y="f3490"/>
                                  <a:pt x="f3368" y="f1491"/>
                                </a:cubicBezTo>
                                <a:cubicBezTo>
                                  <a:pt x="f3491" y="f3492"/>
                                  <a:pt x="f3493" y="f3494"/>
                                  <a:pt x="f3495" y="f3496"/>
                                </a:cubicBezTo>
                                <a:lnTo>
                                  <a:pt x="f3497" y="f3498"/>
                                </a:lnTo>
                                <a:lnTo>
                                  <a:pt x="f3499" y="f3498"/>
                                </a:lnTo>
                                <a:cubicBezTo>
                                  <a:pt x="f1663" y="f3500"/>
                                  <a:pt x="f3501" y="f3502"/>
                                  <a:pt x="f2254" y="f3503"/>
                                </a:cubicBezTo>
                                <a:cubicBezTo>
                                  <a:pt x="f1727" y="f3504"/>
                                  <a:pt x="f1647" y="f1238"/>
                                  <a:pt x="f2258" y="f3505"/>
                                </a:cubicBezTo>
                                <a:cubicBezTo>
                                  <a:pt x="f2256" y="f3506"/>
                                  <a:pt x="f1653" y="f3507"/>
                                  <a:pt x="f1659" y="f3508"/>
                                </a:cubicBezTo>
                                <a:cubicBezTo>
                                  <a:pt x="f1680" y="f3509"/>
                                  <a:pt x="f3510" y="f1177"/>
                                  <a:pt x="f2227" y="f1176"/>
                                </a:cubicBezTo>
                                <a:cubicBezTo>
                                  <a:pt x="f3511" y="f3512"/>
                                  <a:pt x="f1671" y="f3513"/>
                                  <a:pt x="f3514" y="f1177"/>
                                </a:cubicBezTo>
                                <a:lnTo>
                                  <a:pt x="f3515" y="f3516"/>
                                </a:lnTo>
                                <a:lnTo>
                                  <a:pt x="f3517" y="f3518"/>
                                </a:lnTo>
                                <a:cubicBezTo>
                                  <a:pt x="f3358" y="f3519"/>
                                  <a:pt x="f3382" y="f3520"/>
                                  <a:pt x="f3376" y="f3521"/>
                                </a:cubicBezTo>
                                <a:cubicBezTo>
                                  <a:pt x="f3396" y="f3522"/>
                                  <a:pt x="f3523" y="f3524"/>
                                  <a:pt x="f3406" y="f3525"/>
                                </a:cubicBezTo>
                                <a:cubicBezTo>
                                  <a:pt x="f3458" y="f3526"/>
                                  <a:pt x="f3419" y="f3527"/>
                                  <a:pt x="f3427" y="f3528"/>
                                </a:cubicBezTo>
                                <a:cubicBezTo>
                                  <a:pt x="f3436" y="f1401"/>
                                  <a:pt x="f3436" y="f2627"/>
                                  <a:pt x="f3429" y="f1149"/>
                                </a:cubicBezTo>
                                <a:cubicBezTo>
                                  <a:pt x="f3441" y="f3529"/>
                                  <a:pt x="f3476" y="f2624"/>
                                  <a:pt x="f3431" y="f3530"/>
                                </a:cubicBezTo>
                                <a:cubicBezTo>
                                  <a:pt x="f3483" y="f3531"/>
                                  <a:pt x="f3532" y="f3533"/>
                                  <a:pt x="f3534" y="f3535"/>
                                </a:cubicBezTo>
                                <a:cubicBezTo>
                                  <a:pt x="f3536" y="f3352"/>
                                  <a:pt x="f3537" y="f1458"/>
                                  <a:pt x="f3538" y="f1441"/>
                                </a:cubicBezTo>
                                <a:cubicBezTo>
                                  <a:pt x="f3539" y="f2606"/>
                                  <a:pt x="f3540" y="f3541"/>
                                  <a:pt x="f3536" y="f3542"/>
                                </a:cubicBezTo>
                                <a:cubicBezTo>
                                  <a:pt x="f3543" y="f3544"/>
                                  <a:pt x="f3545" y="f3395"/>
                                  <a:pt x="f3483" y="f3546"/>
                                </a:cubicBezTo>
                                <a:cubicBezTo>
                                  <a:pt x="f3547" y="f3548"/>
                                  <a:pt x="f3549" y="f3550"/>
                                  <a:pt x="f3543" y="f3451"/>
                                </a:cubicBezTo>
                                <a:cubicBezTo>
                                  <a:pt x="f3549" y="f3454"/>
                                  <a:pt x="f3543" y="f3459"/>
                                  <a:pt x="f3445" y="f3551"/>
                                </a:cubicBezTo>
                                <a:cubicBezTo>
                                  <a:pt x="f3441" y="f3552"/>
                                  <a:pt x="f3430" y="f1718"/>
                                  <a:pt x="f3429" y="f2243"/>
                                </a:cubicBezTo>
                                <a:cubicBezTo>
                                  <a:pt x="f3453" y="f3553"/>
                                  <a:pt x="f3468" y="f3554"/>
                                  <a:pt x="f3418" y="f3555"/>
                                </a:cubicBezTo>
                                <a:cubicBezTo>
                                  <a:pt x="f3460" y="f3556"/>
                                  <a:pt x="f3489" y="f3557"/>
                                  <a:pt x="f3396" y="f3558"/>
                                </a:cubicBezTo>
                                <a:cubicBezTo>
                                  <a:pt x="f3368" y="f3559"/>
                                  <a:pt x="f3560" y="f3561"/>
                                  <a:pt x="f3489" y="f3562"/>
                                </a:cubicBezTo>
                                <a:lnTo>
                                  <a:pt x="f3563" y="f3564"/>
                                </a:lnTo>
                                <a:lnTo>
                                  <a:pt x="f3565" y="f3566"/>
                                </a:lnTo>
                                <a:cubicBezTo>
                                  <a:pt x="f3368" y="f3567"/>
                                  <a:pt x="f3568" y="f3569"/>
                                  <a:pt x="f3394" y="f3570"/>
                                </a:cubicBezTo>
                                <a:cubicBezTo>
                                  <a:pt x="f3365" y="f3571"/>
                                  <a:pt x="f3361" y="f3572"/>
                                  <a:pt x="f3382" y="f3573"/>
                                </a:cubicBezTo>
                                <a:cubicBezTo>
                                  <a:pt x="f3517" y="f3574"/>
                                  <a:pt x="f3575" y="f3576"/>
                                  <a:pt x="f2231" y="f3577"/>
                                </a:cubicBezTo>
                                <a:cubicBezTo>
                                  <a:pt x="f3578" y="f3579"/>
                                  <a:pt x="f1671" y="f3580"/>
                                  <a:pt x="f1680" y="f3581"/>
                                </a:cubicBezTo>
                                <a:lnTo>
                                  <a:pt x="f3582" y="f3583"/>
                                </a:lnTo>
                                <a:lnTo>
                                  <a:pt x="f3501" y="f3584"/>
                                </a:lnTo>
                                <a:cubicBezTo>
                                  <a:pt x="f2254" y="f3585"/>
                                  <a:pt x="f2256" y="f3586"/>
                                  <a:pt x="f1647" y="f3587"/>
                                </a:cubicBezTo>
                                <a:cubicBezTo>
                                  <a:pt x="f1715" y="f3588"/>
                                  <a:pt x="f3589" y="f3590"/>
                                  <a:pt x="f3591" y="f3592"/>
                                </a:cubicBezTo>
                                <a:cubicBezTo>
                                  <a:pt x="f1704" y="f2280"/>
                                  <a:pt x="f3593" y="f3594"/>
                                  <a:pt x="f3595" y="f3596"/>
                                </a:cubicBezTo>
                                <a:cubicBezTo>
                                  <a:pt x="f2198" y="f3597"/>
                                  <a:pt x="f1562" y="f1586"/>
                                  <a:pt x="f1627" y="f3598"/>
                                </a:cubicBezTo>
                                <a:cubicBezTo>
                                  <a:pt x="f3599" y="f2182"/>
                                  <a:pt x="f1554" y="f3600"/>
                                  <a:pt x="f3601" y="f3602"/>
                                </a:cubicBezTo>
                                <a:cubicBezTo>
                                  <a:pt x="f3299" y="f3603"/>
                                  <a:pt x="f3604" y="f3605"/>
                                  <a:pt x="f3606" y="f2173"/>
                                </a:cubicBezTo>
                                <a:cubicBezTo>
                                  <a:pt x="f2285" y="f3607"/>
                                  <a:pt x="f2287" y="f3608"/>
                                  <a:pt x="f2289" y="f3609"/>
                                </a:cubicBezTo>
                                <a:cubicBezTo>
                                  <a:pt x="f3610" y="f3611"/>
                                  <a:pt x="f3291" y="f3612"/>
                                  <a:pt x="f3613" y="f3614"/>
                                </a:cubicBezTo>
                                <a:cubicBezTo>
                                  <a:pt x="f3615" y="f3616"/>
                                  <a:pt x="f1619" y="f1788"/>
                                  <a:pt x="f1617" y="f1782"/>
                                </a:cubicBezTo>
                                <a:cubicBezTo>
                                  <a:pt x="f1615" y="f3617"/>
                                  <a:pt x="f3618" y="f3619"/>
                                  <a:pt x="f3620" y="f3621"/>
                                </a:cubicBezTo>
                                <a:cubicBezTo>
                                  <a:pt x="f1609" y="f3622"/>
                                  <a:pt x="f3623" y="f3624"/>
                                  <a:pt x="f2301" y="f3625"/>
                                </a:cubicBezTo>
                                <a:cubicBezTo>
                                  <a:pt x="f3626" y="f3627"/>
                                  <a:pt x="f3628" y="f1799"/>
                                  <a:pt x="f3629" y="f3630"/>
                                </a:cubicBezTo>
                                <a:cubicBezTo>
                                  <a:pt x="f3631" y="f3632"/>
                                  <a:pt x="f3633" y="f3634"/>
                                  <a:pt x="f3635" y="f3636"/>
                                </a:cubicBezTo>
                                <a:lnTo>
                                  <a:pt x="f3637" y="f3638"/>
                                </a:lnTo>
                                <a:lnTo>
                                  <a:pt x="f3639" y="f3640"/>
                                </a:lnTo>
                                <a:cubicBezTo>
                                  <a:pt x="f3641" y="f3642"/>
                                  <a:pt x="f733" y="f3643"/>
                                  <a:pt x="f1853" y="f1856"/>
                                </a:cubicBezTo>
                                <a:cubicBezTo>
                                  <a:pt x="f1777" y="f1802"/>
                                  <a:pt x="f730" y="f1858"/>
                                  <a:pt x="f715" y="f1861"/>
                                </a:cubicBezTo>
                                <a:lnTo>
                                  <a:pt x="f3644" y="f3645"/>
                                </a:lnTo>
                                <a:lnTo>
                                  <a:pt x="f729" y="f1757"/>
                                </a:lnTo>
                                <a:cubicBezTo>
                                  <a:pt x="f1797" y="f3646"/>
                                  <a:pt x="f3647" y="f3648"/>
                                  <a:pt x="f3649" y="f3650"/>
                                </a:cubicBezTo>
                                <a:cubicBezTo>
                                  <a:pt x="f720" y="f3651"/>
                                  <a:pt x="f620" y="f3652"/>
                                  <a:pt x="f723" y="f1824"/>
                                </a:cubicBezTo>
                                <a:cubicBezTo>
                                  <a:pt x="f624" y="f1820"/>
                                  <a:pt x="f3653" y="f1999"/>
                                  <a:pt x="f3654" y="f3655"/>
                                </a:cubicBezTo>
                                <a:cubicBezTo>
                                  <a:pt x="f3253" y="f3656"/>
                                  <a:pt x="f689" y="f3657"/>
                                  <a:pt x="f2002" y="f3658"/>
                                </a:cubicBezTo>
                                <a:cubicBezTo>
                                  <a:pt x="f3659" y="f3660"/>
                                  <a:pt x="f681" y="f3661"/>
                                  <a:pt x="f1998" y="f2023"/>
                                </a:cubicBezTo>
                                <a:lnTo>
                                  <a:pt x="f3662" y="f3663"/>
                                </a:lnTo>
                                <a:lnTo>
                                  <a:pt x="f3243" y="f3664"/>
                                </a:lnTo>
                                <a:cubicBezTo>
                                  <a:pt x="f3665" y="f3666"/>
                                  <a:pt x="f3667" y="f3668"/>
                                  <a:pt x="f3669" y="f3670"/>
                                </a:cubicBezTo>
                                <a:cubicBezTo>
                                  <a:pt x="f343" y="f3671"/>
                                  <a:pt x="f3672" y="f3673"/>
                                  <a:pt x="f2153" y="f3674"/>
                                </a:cubicBezTo>
                                <a:lnTo>
                                  <a:pt x="f3675" y="f3676"/>
                                </a:lnTo>
                                <a:lnTo>
                                  <a:pt x="f3677" y="f3678"/>
                                </a:lnTo>
                                <a:cubicBezTo>
                                  <a:pt x="f3679" y="f3680"/>
                                  <a:pt x="f3681" y="f1892"/>
                                  <a:pt x="f3682" y="f2044"/>
                                </a:cubicBezTo>
                                <a:cubicBezTo>
                                  <a:pt x="f3683" y="f2045"/>
                                  <a:pt x="f3684" y="f3685"/>
                                  <a:pt x="f3686" y="f2503"/>
                                </a:cubicBezTo>
                                <a:lnTo>
                                  <a:pt x="f3687" y="f3688"/>
                                </a:lnTo>
                                <a:lnTo>
                                  <a:pt x="f3689" y="f3690"/>
                                </a:lnTo>
                                <a:cubicBezTo>
                                  <a:pt x="f3691" y="f3692"/>
                                  <a:pt x="f3693" y="f2123"/>
                                  <a:pt x="f3694" y="f3695"/>
                                </a:cubicBezTo>
                                <a:lnTo>
                                  <a:pt x="f3696" y="f3697"/>
                                </a:lnTo>
                                <a:lnTo>
                                  <a:pt x="f3698" y="f3699"/>
                                </a:lnTo>
                                <a:cubicBezTo>
                                  <a:pt x="f3700" y="f3701"/>
                                  <a:pt x="f3702" y="f3703"/>
                                  <a:pt x="f3704" y="f3705"/>
                                </a:cubicBezTo>
                                <a:lnTo>
                                  <a:pt x="f3706" y="f3707"/>
                                </a:lnTo>
                                <a:lnTo>
                                  <a:pt x="f1937" y="f2400"/>
                                </a:lnTo>
                                <a:cubicBezTo>
                                  <a:pt x="f3708" y="f3709"/>
                                  <a:pt x="f164" y="f3710"/>
                                  <a:pt x="f3711" y="f3712"/>
                                </a:cubicBezTo>
                                <a:cubicBezTo>
                                  <a:pt x="f3713" y="f3714"/>
                                  <a:pt x="f3715" y="f3712"/>
                                  <a:pt x="f3716" y="f3717"/>
                                </a:cubicBezTo>
                                <a:cubicBezTo>
                                  <a:pt x="f3718" y="f3719"/>
                                  <a:pt x="f3720" y="f3719"/>
                                  <a:pt x="f2911" y="f3721"/>
                                </a:cubicBezTo>
                                <a:lnTo>
                                  <a:pt x="f3722" y="f3723"/>
                                </a:lnTo>
                                <a:lnTo>
                                  <a:pt x="f2432" y="f2371"/>
                                </a:lnTo>
                                <a:cubicBezTo>
                                  <a:pt x="f3724" y="f3712"/>
                                  <a:pt x="f3725" y="f3721"/>
                                  <a:pt x="f2368" y="f3710"/>
                                </a:cubicBezTo>
                                <a:cubicBezTo>
                                  <a:pt x="f3726" y="f3727"/>
                                  <a:pt x="f3728" y="f3729"/>
                                  <a:pt x="f3730" y="f3731"/>
                                </a:cubicBezTo>
                                <a:lnTo>
                                  <a:pt x="f3732" y="f3733"/>
                                </a:lnTo>
                                <a:lnTo>
                                  <a:pt x="f2453" y="f3734"/>
                                </a:lnTo>
                                <a:cubicBezTo>
                                  <a:pt x="f3728" y="f3729"/>
                                  <a:pt x="f3735" y="f2377"/>
                                  <a:pt x="f3736" y="f3737"/>
                                </a:cubicBezTo>
                                <a:cubicBezTo>
                                  <a:pt x="f3738" y="f3712"/>
                                  <a:pt x="f3739" y="f2372"/>
                                  <a:pt x="f2365" y="f2369"/>
                                </a:cubicBezTo>
                                <a:cubicBezTo>
                                  <a:pt x="f2365" y="f2369"/>
                                  <a:pt x="f2365" y="f2367"/>
                                  <a:pt x="f2365" y="f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72C7">
                              <a:alpha val="2200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D844FE4" id="Groep 26" o:spid="_x0000_s1026" style="position:absolute;margin-left:-126.65pt;margin-top:-36pt;width:682.4pt;height:830.55pt;z-index:251659264" coordsize="86666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">
              <v:group id="Groep 14" o:spid="_x0000_s1027" style="position:absolute;top:4267;width:40639;height:38195" coordsize="40639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">
                <v:shape id="Vrije vorm: Vorm 10" o:spid="_x0000_s1028" style="position:absolute;width:40639;height:38195;rotation:11796470fd;flip:x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stroked="f">
                  <v:fill color2="#0072c7" o:opacity2="24248f" focusposition="1" focussize="" focus="100%" type="gradientRadial"/>
                  <v:path arrowok="t" o:connecttype="custom" o:connectlocs="2031998,0;4063995,1909761;2031998,3819521;0,1909761;2209482,3798806;2190489,3808546;2191627,3809011;2367405,3699929;2305996,3713855;2213883,3724995;2209497,3713855;2273830,3708284;2367405,3699929;2527141,3685352;2523389,3686361;2525312,3686004;1381213,3664420;1446276,3680434;1474057,3681826;1551548,3718033;1586638,3724995;1588833,3725692;1596874,3718033;1627577,3726388;1658282,3733350;1718782,3746750;1719691,3745883;1789872,3757023;1823500,3762594;1857129,3765379;1925847,3768164;2019422,3766770;2023484,3766770;2032582,3761896;2053051,3755630;2073886,3755282;2088142,3757022;2091979,3766770;2124694,3766770;2114460,3780696;2108611,3787659;2089603,3796014;2054512,3796014;2009188,3793229;1911226,3790444;1838121,3784874;1773788,3776519;1709455,3766770;1611495,3752845;1535465,3729173;1536345,3728565;1491602,3715248;1452124,3698538;1406800,3684612;1360012,3669294;1381213,3664420;2241885,3634565;2219545,3637812;2065052,3645242;2115921,3651190;2129081,3648405;2219731,3638658;2234649,3635895;2380690,3614388;2304814,3625417;2330851,3626125;2368318,3619511;2657665,3611168;2419688,3671526;2540116,3645970;1131924,3582958;1300065,3651190;1360012,3669294;1405337,3684611;1450663,3698536;1490139,3715246;1481367,3722210;1457973,3718031;1374634,3688789;1333695,3673471;1292756,3656760;1238657,3638658;1191869,3619163;1155318,3601060;1131924,3582958;1200644,3548145;1281059,3587136;1270825,3592706;1177250,3549537;1200644,3548145;903835,3453454;1003258,3506370;1023728,3528650;976941,3504976;941850,3484089;903835,3453454;1078178,3417722;1078192,3418118;1083130,3423811;1083674,3421425;3213425,3326312;3208115,3326734;3120389,3386613;3034124,3431173;2972715,3465986;2939088,3479911;2903997,3493836;2861595,3514725;2829429,3532827;2782642,3550930;2734393,3567641;2721233,3580172;2700764,3587136;2649591,3595491;2583795,3614986;2523849,3633088;2458054,3651192;2376176,3670687;2260670,3688789;2257746,3692967;2202211,3706191;2203649,3706893;2265323,3692207;2266519,3688789;2382026,3670687;2463904,3651192;2529698,3633088;2589645,3614986;2655439,3595491;2706614,3587136;2671971,3606932;2672984,3606631;2709538,3585743;2730007,3578781;2731370,3578421;2740241,3569032;2788492,3552322;2835279,3534220;2867445,3516116;2909846,3495229;2944936,3481304;2968999,3471341;2981490,3463201;3042898,3428388;3129162,3383828;706201,3307055;711752,3311590;713648,3312510;3223238,3270704;3222736,3271033;3222736,3271430;3225060,3271746;3225661,3271033;3254826,3249918;3246193,3255597;3244667,3257107;3250586,3253499;586818,3179777;642039,3241700;598254,3191658;3358348,3179736;3358217,3179780;3357250,3186090;3333857,3211155;3306076,3240397;3307750,3240030;3333857,3212547;3357250,3187481;3358348,3179736;729727,3148378;732622,3151736;732768,3151276;513453,3116462;551468,3140136;553335,3142229;570658,3145880;609951,3180518;664050,3222294;687443,3252929;700602,3268248;756162,3312808;740079,3325340;688337,3270584;685982,3271033;734948,3322849;740079,3325340;756163,3312808;895063,3417247;867283,3425602;877517,3432565;836578,3433957;810260,3417247;785405,3399145;723997,3350406;666974,3301668;614338,3252929;589483,3229257;566089,3204192;574862,3193051;604104,3218117;636270,3241789;675747,3282173;679102,3284914;636270,3241789;605565,3218117;576323,3193051;544157,3155453;513453,3116462;3734474,2895052;3733732,2895354;3717764,2931857;3719124,2720597;3680377,2773902;3661368,2807322;3642362,2837958;3597036,2895052;3557560,2952144;3522469,2998098;3519543,2999802;3517149,3003180;3521006,3000883;3556097,2954931;3595574,2897837;3640899,2840744;3659907,2810109;3678914,2776688;3718391,2722379;3870450,2701492;3851442,2755800;3817815,2814286;3784185,2874165;3753482,2911762;3773951,2872771;3791497,2833781;3804655,2812894;3822200,2785043;3838284,2757193;3870450,2701492;3775812,2582126;3740322,2641613;3739670,2643043;3775413,2583127;3795276,2447392;3752621,2558388;3662893,2733069;3649756,2752851;3649672,2753015;3618967,2803145;3588263,2857454;3553173,2899230;3523930,2946576;3351402,3131780;3294379,3177734;3288908,3181696;3286549,3183971;3262704,3202484;3243206,3223687;3171562,3275211;3160336,3281965;3129845,3305639;3125442,3308362;3118926,3314202;3061905,3350407;3004882,3383828;2998355,3386978;2959746,3410862;2947777,3416612;2936164,3424210;2896686,3445099;2859801,3458876;2777593,3498368;2584722,3566879;2450322,3599792;2558940,3580172;2579409,3575994;2645204,3553714;2686142,3541182;2751938,3509153;2826505,3484088;2874279,3466244;2895225,3454846;2914230,3449277;2940549,3435350;2947464,3430773;2965406,3414463;3004882,3392183;3049793,3371215;3066290,3361546;3123313,3325340;3148168,3303060;3175949,3286350;3247591,3234827;3298766,3188873;3355787,3142921;3528316,2957715;3552060,2919272;3553173,2915939;3591187,2860238;3602884,2843528;3618437,2822983;3623354,2814286;3654057,2764155;3714004,2645790;3772489,2519071;3789668,2467547;3955251,2324118;3950866,2326903;3950866,2326903;3969062,2241589;3968537,2244052;3972796,2248922;3985956,2262847;3994729,2257277;3994950,2256208;3988880,2260062;3974259,2247529;3956029,2083402;3955009,2083457;3953159,2083555;3953790,2090174;3952328,2124988;3946480,2145875;3911389,2198791;3902617,2244745;3893844,2260062;3879223,2326903;3863139,2379819;3845594,2431343;3835360,2471725;3823663,2513501;3832991,2499682;3841208,2470332;3848518,2428556;3866063,2377034;3882147,2324118;3896768,2257277;3905541,2241958;3914314,2196006;3949404,2143090;3926011,2250314;3908465,2339435;3868988,2453622;3861179,2465192;3857840,2482517;3847057,2512109;3806118,2597052;3787110,2641613;3775413,2665286;3760792,2690352;3721316,2757193;3678914,2822641;3624817,2910370;3564869,2996707;3525393,3045444;3482991,3092790;3468370,3112285;3452288,3131780;3427431,3151276;3386779,3194144;3387954,3198622;3345553,3240397;3300227,3271033;3263675,3298883;3229048,3322984;3234433,3322557;3272448,3296098;3309001,3268248;3354326,3237612;3396728,3195836;3395265,3190266;3436204,3147099;3461061,3127604;3477143,3108108;3491764,3088613;3534166,3041267;3573642,2992528;3633589,2906192;3687686,2818464;3730088,2753015;3769564,2686174;3784185,2661108;3795882,2637436;3814890,2592875;3855829,2507931;3871912,2450838;3911389,2336651;3928935,2247530;3952328,2140305;3957603,2121471;3953790,2120810;3955251,2085997;3987417,2053969;3970393,2121533;3970394,2121533;3987419,2053970;4000577,2040044;3991805,2058147;3989795,2096092;3988880,2131950;3974259,2174799;3974259,2179693;3991805,2131950;3994729,2058146;4001546,2044080;3937706,1980164;3928126,2001733;3924548,2033082;3919935,2018437;3918248,2020504;3923086,2035867;3920162,2058147;3926011,2076249;3930543,2076009;3927472,2066501;3930396,2044220;3937706,1980164;4060524,1942567;4063449,1943959;4061986,2002445;4063449,2042829;4059061,2116631;4054676,2158407;4041516,2219678;4037131,2271202;4015198,2365894;3994729,2448052;3958177,2463370;3961101,2455015;3966949,2396529;3988880,2335258;4006426,2325511;4006426,2325510;4025434,2219678;4035668,2169547;4044440,2118025;4051752,2069286;4054676,2023333;4056137,1984343;4059061,1963454;4060524,1942567;205924,1296902;206652,1297248;206721,1297054;294137,1097307;261971,1154400;235653,1175288;235590,1176622;233045,1229931;233119,1229804;235653,1176680;261971,1155792;294137,1098699;295233,1099395;295781,1098351;311681,976157;291212,990082;260508,1051353;267533,1056705;267761,1055765;261971,1051353;292675,990082;310800,977752;424264,896784;422418,898192;414578,926898;409643,941345;275129,1175288;256121,1232381;238576,1290867;200561,1413409;175706,1496960;164009,1559624;158161,1591652;153774,1623680;140616,1710017;136228,1762932;143540,1818633;146966,1788283;146464,1778249;152312,1719764;165471,1633427;175907,1621499;191062,1524904;190327,1508100;204772,1468661;213366,1435549;210797,1441259;202024,1438474;180092,1498353;181555,1531774;171319,1595830;169858,1606970;155237,1623680;159622,1591652;165471,1559624;177167,1496960;202024,1413409;240039,1290867;257584,1232381;276591,1175288;411104,941345;424264,896784;450584,757532;450582,757532;457892,763102;457892,763100;714044,559275;713763,559488;712909,560408;700968,572326;697949,576508;695977,578631;687443,590429;598256,690691;573399,718541;548544,747783;438635,863482;550005,746392;574860,717148;599717,689297;688905,589036;697949,576508;712909,560408;751159,463251;738540,467438;729155,470757;726921,473456;710837,487381;669898,512447;642119,541690;615801,570932;598256,586251;597660,585540;581076,604528;552930,637775;507605,685121;514915,693474;515055,693357;509066,686512;554391,639167;599717,586251;617262,570934;643580,541690;671359,512448;712298,487383;728382,473457;745928,467191;751466,465554;2868907,211663;2943473,243691;2975640,268756;2903997,235335;2868907,211663;2626197,110008;2684681,122540;2766559,161531;2626197,110008;1746010,100783;1715305,104438;1649510,112794;1585177,126719;1557398,135074;1525231,143429;1454845,156598;1441890,161533;1352703,190775;1264976,224195;1203568,250654;1162629,265971;1061743,310532;1013494,339775;966707,369018;892138,421933;821957,474849;754789,530655;760549,537513;774804,528201;786939,519587;830730,483204;900911,430288;975478,377373;1022265,348129;1070515,318887;1171400,274326;1210878,254831;1272286,228372;1360012,194952;1449200,165709;1486665,158701;1504763,152810;1751097,102197;2268895,70844;2300146,73803;2342548,87728;2310382,83551;2243125,71018;2268895,70844;2439047,59878;2498993,64055;2572098,91905;2481448,76588;2439047,59878;1949973,59530;1781099,68233;1664131,83550;1608571,97475;1560320,114185;1493063,122540;1238657,215840;1146545,254831;1118764,264578;1093909,277111;1047122,300783;974016,336989;918456,378764;757625,498521;724014,526357;691132,554952;691829,555615;438885,838297;387711,905138;364317,945521;340923,983119;297060,1061100;249347,1132709;248811,1134904;232727,1176680;221031,1196175;218106,1198960;205131,1240040;202024,1264410;199100,1299222;178630,1356316;159622,1413409;139153,1496960;127456,1573549;120146,1650137;130380,1597222;131329,1592855;133304,1572156;145001,1495568;148664,1496732;148981,1495438;145003,1494175;165472,1410624;184479,1353530;204855,1296699;203487,1296437;206411,1261625;222493,1196175;234190,1176680;234583,1175663;250274,1134904;298523,1062493;342386,984512;365780,946915;389174,906531;440348,839690;693292,557009;760549,498523;921380,378766;976941,336990;1050046,300785;1096833,277111;1121690,264579;1149469,254831;1241583,215840;1495989,122542;1563246,114187;1611495,97477;1667055,83551;1784023,68233;1952897,60052;2088633,64389;2155399,0;2224117,4177;2294298,11140;2341085,22280;2371790,36206;2409805,29242;2466826,41776;2501917,51523;2500456,52916;2498993,62663;2439047,58486;2418578,52916;2398108,48738;2358631,40382;2319154,32027;2278215,26457;2232891,26457;2196338,26457;2139316,26457;2136638,25643;2111535,37597;2120308,51523;2208034,68233;2168996,68882;2169654,68930;2210959,68233;2246049,72411;2313306,84943;2345472,89121;2399571,100262;2455131,111402;2509228,123934;2563327,139252;2589645,146214;2615963,154569;2616302,154864;2635175,157964;2680911,174151;2687300,183370;2689068,183813;2730007,199130;2765098,213055;2800188,228374;2826506,242299;2844052,250654;2863058,260401;2927391,295215;3009269,345345;3051671,373196;3052899,374031;3074567,386568;3899693,1864586;3899076,1876239;3915775,1878511;3931857,1889651;3939169,1927249;3966948,1971809;3978646,1972822;3978646,1962062;3990532,1930617;3990342,1924465;4002039,1886866;4018122,1886866;4042978,1871549;4045902,1932820;4038592,1962062;4029819,1989913;4025432,2035867;4023971,2059539;4021047,2083212;4014813,2087171;4015198,2088781;4021171,2084989;4023971,2062324;4025432,2038652;4029819,1992698;4038592,1964847;4045902,1935605;4057599,1943960;4056137,1964847;4053213,1985736;4051750,2024727;4048826,2070679;4041516,2119418;4032744,2170941;4022508,2221071;4003501,2326903;3985956,2336651;3964024,2397922;3958175,2456408;3955251,2464763;3930396,2528819;3923085,2534389;3892381,2602622;3924548,2534389;3931857,2528819;3885070,2655538;3860215,2668072;3855060,2677892;3855829,2679210;3861678,2668070;3886533,2655538;3868988,2702884;3836821,2758585;3820739,2786435;3803194,2814286;3790034,2835173;3771027,2875557;3750558,2914547;3718391,2956323;3686225,2995313;3687565,2992685;3651133,3039874;3572179,3122034;3556636,3144811;3572179,3123425;3651133,3041266;3591187,3127602;3560300,3158413;3535504,3175772;3534164,3177734;3518662,3189092;3518082,3193051;3449362,3259892;3376257,3323948;3372877,3326285;3348478,3355976;3289993,3397751;3235333,3436796;3235136,3437023;3289993,3399145;3348478,3357369;3300227,3403321;3260934,3427691;3233752,3438625;3232970,3439529;3203728,3457631;3192710,3462495;3164984,3483915;3137934,3502191;3096995,3527257;3083837,3528650;3069211,3534841;3066938,3536486;3085298,3530042;3098458,3528650;3045822,3566247;3012193,3582959;2978565,3598276;2954812,3601669;2950785,3603846;2839664,3649799;2833999,3651025;2800188,3672079;2819195,3677649;2749014,3706893;2754862,3687397;2731469,3695753;2709538,3702714;2664212,3716640;2658156,3709717;2636431,3713855;2610113,3719425;2556016,3731958;2554232,3732748;2605727,3720816;2632045,3715246;2653976,3711070;2662749,3718031;2708075,3704106;2730006,3697144;2753399,3688789;2747551,3708284;2686142,3736135;2683132,3735332;2640818,3751452;2605727,3761200;2553092,3773732;2531343,3771993;2485855,3780422;2484372,3783481;2363018,3805761;2335237,3798798;2311843,3798798;2270904,3811331;2234352,3814116;2197799,3815508;2193828,3813888;2160516,3819512;2120308,3812723;2121771,3811331;2129081,3801583;2095453,3797406;2111535,3789051;2159786,3787657;2206573,3786266;2273828,3787657;2320616,3783481;2408342,3765377;2466826,3752845;2510690,3751452;2513741,3750103;2471214,3751453;2412729,3763985;2325003,3782089;2278215,3786266;2210959,3784874;2164171,3786266;2115921,3787659;2117384,3782089;2127618,3768164;2577947,3697144;2883528,3587136;2963943,3546752;3009269,3524472;3056056,3500799;3143783,3450669;3213964,3399145;3345553,3301668;3382105,3273818;3417196,3244575;3469832,3198622;3491764,3163809;3523267,3136305;3523521,3134577;3493227,3161024;3471295,3195836;3418659,3241790;3383568,3271033;3347016,3298883;3215427,3396360;3145246,3447884;3057519,3498014;3010732,3521687;2965406,3543967;2884991,3584351;2579409,3694359;2129081,3765379;2095453,3765379;2091066,3754238;2055975,3752845;2023809,3765379;1930234,3766770;1861516,3763985;1827887,3761200;1794259,3755630;1814517,3735052;1810341,3736135;1734867,3722824;1731388,3723603;1586640,3698538;1529617,3687397;1479905,3679042;1419960,3652584;1345391,3626126;1267901,3596883;1281059,3587136;1335157,3596883;1358551,3616378;1438966,3638658;1598337,3677649;1637813,3684612;1680215,3691574;1727002,3701323;1778562,3711941;1782561,3711070;1830811,3718033;1832272,3715248;1902453,3718033;1914150,3719425;2022346,3719425;2101300,3722210;2194875,3715248;2206572,3715248;2210959,3726388;2303071,3715248;2364479,3701323;2399570,3695753;2421502,3692967;2469751,3681827;2509228,3673472;2548704,3663724;2621116,3651788;2630584,3648407;2554554,3660939;2515077,3670687;2475601,3679042;2427350,3690182;2405420,3692967;2370329,3698538;2275291,3706893;2210959,3712463;2199262,3712463;2105687,3719425;2026733,3716640;1918537,3716640;1906840,3715248;1861516,3697144;1836659,3712463;1836596,3712583;1857129,3699929;1902455,3718031;1832274,3715246;1832826,3714906;1786948,3708284;1732850,3697144;1686063,3687397;1643661,3680434;1604185,3673472;1444815,3634482;1364400,3612201;1341006,3592706;1286907,3582958;1206492,3543967;1183098,3545360;1099758,3504976;1085136,3479911;1088061,3478519;1139235,3504976;1190408,3531435;1205029,3523080;1145084,3485481;1095372,3464594;1026652,3426995;968168,3390790;876056,3353192;840965,3325342;848275,3322557;883366,3332304;810260,3259892;769321,3227865;731307,3195836;683058,3158239;612877,3084435;608061,3070102;593869,3056584;545620,3006454;539771,2981388;520763,2956323;518499,2952941;495907,2938219;452043,2878342;427188,2822641;424264,2822641;390637,2761370;358470,2700099;324841,2629081;294137,2556670;324841,2605407;355546,2666678;365780,2700099;370010,2706007;364804,2680225;351226,2656756;329125,2609423;302909,2567808;270742,2484257;243184,2398608;234135,2373641;194722,2223807;177292,2115035;177167,2118025;178630,2140305;185940,2191829;194713,2244745;180092,2198791;169858,2140305;158161,2140305;150849,2087389;140616,2053969;131843,2021941;106986,1996876;99677,1996876;92365,1962062;89441,1917502;95289,1854839;98214,1832559;103193,1817277;100773,1782428;104062,1730904;109911,1720461;109911,1714193;98214,1735082;87980,1721157;68972,1696091;65499,1676248;64586,1677988;58738,1733689;54350,1789390;49965,1832559;49965,1921678;51426,1967632;54350,2013585;41192,2056754;38268,2056754;29495,1973202;29495,1886866;36805,1820025;49959,1832551;38268,1818633;35344,1768503;38268,1691913;39729,1671026;44116,1636212;61662,1573549;70404,1531921;67510,1522025;57275,1577726;39729,1640391;35344,1675203;33881,1696091;30957,1772679;33881,1822810;26571,1889651;26571,1975988;35344,2059539;38268,2059539;57275,2138913;67510,2204361;89441,2271202;123984,2414937;126998,2442483;133306,2442483;165472,2516286;177169,2553885;155237,2521856;131843,2471725;130382,2485650;117661,2448095;108449,2449445;98214,2417418;63123,2340828;41192,2272595;39729,2215501;29495,2148660;22184,2081819;6102,2033082;16336,1774073;26571,1707232;17799,1671026;35344,1570764;39729,1547091;51426,1466325;82131,1407839;74820,1487213;82128,1473608;86517,1441085;87980,1405054;101138,1359100;121607,1289474;146464,1218456;148326,1216460;159624,1159970;175706,1119586;194714,1086165;232729,1016539;263432,953877;307296,873110;339462,838297;365780,789559;387712,758924;411106,747783;416954,739428;440348,694868;485673,644737;486907,665690;483600,674497;530997,628027;554391,598784;585096,570934;587742,573734;586559,572326;624574,536120;662588,502700;703527,460924;760549,420540;821957,377373;858673,352977;883366,331419;927229,306353;974016,282681;980210,279648;996131,264753;1022267,246476;1050961,232550;1071260,228100;1074901,225587;1472594,72410;1487350,69354;1528154,55699;1556300,50303;1570976,50185;1576404,48738;1909765,6962;2004435,6614;2105687,8354;2107572,9700;2156861,4177;2202186,11139;2247512,19494;2270897,24557;2246049,18102;2200723,9747;2155399,2785;2155399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8" o:spid="_x0000_s1029" style="position:absolute;left:2909;top:4156;width:32260;height:30322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<v:path arrowok="t" o:connecttype="custom" o:connectlocs="1613034,0;3226067,1516130;1613034,3032260;0,1516130;1753924,3015815;1738847,3023547;1739750,3023916;1879285,2937318;1830538,2948373;1757417,2957217;1753936,2948373;1805004,2943951;1879285,2937318;2006085,2925745;2003109,2926546;2004635,2926263;1096430,2909127;1148078,2921841;1170131,2922946;1231644,2951690;1259500,2957217;1261242,2957771;1267625,2951690;1291998,2958323;1316372,2963850;1364397,2974488;1365119,2973800;1420830,2982644;1447524,2987066;1474220,2989277;1528769,2991488;1603051,2990382;1606275,2990382;1613497,2986513;1629746,2981538;1646285,2981262;1657602,2982643;1660648,2990382;1686617,2990382;1678493,3001437;1673851,3006965;1658762,3013598;1630906,3013598;1594927,3011387;1517163,3009176;1459131,3004754;1408062,2998121;1356994,2990382;1279231,2979327;1218878,2960534;1219576,2960051;1184059,2949479;1152721,2936213;1116741,2925158;1079601,2912997;1096430,2909127;1779644,2885426;1761912,2888004;1639273,2893902;1679653,2898625;1690100,2896414;1762060,2888676;1773901,2886482;1889832,2869408;1829600,2878164;1850269,2878726;1880010,2873475;2109699,2866851;1920787,2914769;2016386,2894480;898540,2844456;1032014,2898625;1079601,2912997;1115580,2925157;1151561,2936212;1182897,2949478;1175933,2955006;1157363,2951689;1091207,2928474;1058709,2916313;1026211,2903047;983266,2888676;946126,2873199;917110,2858827;898540,2844456;953091,2816819;1016926,2847773;1008802,2852195;934521,2817924;953091,2816819;717479,2741645;796403,2783654;812652,2801342;775512,2782548;747656,2765966;717479,2741645;855876,2713278;855887,2713592;859807,2718111;860238,2716218;2550870,2640709;2546655,2641043;2477017,2688581;2408538,2723957;2359791,2751594;2333097,2762649;2305241,2773704;2271582,2790287;2246048,2804658;2208907,2819030;2170607,2832296;2160160,2842245;2143911,2847773;2103289,2854406;2051060,2869883;2003474,2884254;1951244,2898626;1886248,2914103;1794558,2928474;1792236,2931791;1748150,2942289;1749293,2942846;1798251,2931188;1799200,2928474;1890892,2914103;1955888,2898626;2008116,2884254;2055703,2869883;2107932,2854406;2148555,2847773;2121055,2863489;2121860,2863250;2150876,2846667;2167125,2841140;2168207,2840854;2175249,2833401;2213551,2820135;2250692,2805764;2276226,2791392;2309884,2774810;2337739,2763755;2356841,2755845;2366756,2749383;2415503,2721746;2483981,2686370;560594,2625421;565001,2629022;566504,2629752;2558659,2596562;2558262,2596823;2558262,2597139;2560107,2597390;2560583,2596823;2583734,2580060;2576882,2584569;2575671,2585768;2580370,2582904;465826,2524377;509659,2573533;474904,2533809;2665912,2524344;2665809,2524379;2665041,2529388;2646471,2549287;2624418,2572502;2625747,2572210;2646471,2550392;2665041,2530493;2665912,2524344;579270,2499451;581568,2502115;581683,2501750;407588,2474112;437765,2492906;439246,2494568;452997,2497466;484189,2524965;527134,2558130;545704,2582451;556149,2594612;600254,2629988;587487,2639937;546413,2596467;544544,2596823;544544,2596823;583414,2637960;587487,2639937;600255,2629988;710516,2712901;688464,2719534;696588,2725062;664090,2726167;643198,2712901;623468,2698530;574721,2659836;529455,2621144;487672,2582451;467941,2563658;449371,2543759;456335,2534915;479548,2554814;505082,2573607;536419,2605667;539083,2607844;505082,2573607;480708,2554814;457495,2534915;431961,2505066;407588,2474112;2964488,2298338;2963899,2298578;2951221,2327557;2952302,2159841;2921544,2202159;2906455,2228691;2891368,2253012;2855387,2298338;2824050,2343663;2796195,2380145;2793871,2381497;2791970,2384179;2795033,2382356;2822889,2345875;2854227,2300549;2890206,2255224;2905295,2230903;2920383,2204371;2951721,2161256;3045008,2156004;3035287,2176733;3014396,2216531;3035287,2176733;3045008,2156004;3072428,2144674;3057339,2187788;3030645,2234219;3003949,2281756;2979577,2311604;2995826,2280650;3009753,2249696;3020198,2233114;3034126,2211004;3046894,2188894;3072428,2144674;2997302,2049910;2969130,2097137;2968612,2098272;2996986,2050705;3012753,1942948;2978893,2031065;2907665,2169742;2897236,2185447;2897170,2185577;2872796,2225375;2848423,2268490;2820568,2301655;2797355,2339242;2660399,2486273;2615133,2522755;2610790,2525900;2608916,2527707;2589989,2542404;2574511,2559236;2517639,2600140;2508728,2605501;2484523,2624297;2481027,2626459;2475856,2631095;2430591,2659838;2385325,2686370;2380145,2688871;2349496,2707832;2339994,2712397;2330776,2718429;2299438,2735012;2270159,2745948;2204898,2777302;2051796,2831691;1945106,2857821;2031329,2842245;2047578,2838928;2099807,2821240;2132305,2811291;2184534,2785864;2243727,2765965;2281651,2751799;2298278,2742750;2313364,2738329;2334257,2727273;2339746,2723639;2353988,2710691;2385325,2693003;2420977,2676357;2434072,2668680;2479338,2639937;2499068,2622249;2521121,2608983;2577992,2568080;2618615,2531598;2663880,2495117;2800836,2348085;2819684,2317566;2820568,2314920;2850744,2270700;2860030,2257434;2872376,2241123;2876279,2234219;2900651,2194421;2948239,2100452;2994664,1999852;3008302,1958948;3139744,1845082;3136263,1847293;3136263,1847293;3150707,1779563;3150291,1781519;3153672,1785385;3164118,1796440;3171082,1792018;3171258,1791170;3166440,1794229;3154833,1784279;3140362,1653982;3139552,1654025;3138083,1654102;3138584,1659358;3137424,1686996;3132782,1703578;3104926,1745587;3097962,1782069;3090998,1794229;3079392,1847293;3066624,1889302;3052697,1930206;3044573,1962265;3035287,1995430;3042692,1984459;3049215,1961159;3055018,1927994;3068946,1887091;3081713,1845082;3093320,1792018;3100284,1779857;3107247,1743376;3135103,1701367;3116533,1786490;3102605,1857242;3071267,1947893;3065067,1957078;3062417,1970833;3053858,1994325;3021360,2061760;3006271,2097137;2996986,2115931;2985379,2135830;2954042,2188894;2920383,2240852;2877440,2310499;2829853,2379040;2798516,2417732;2764857,2455319;2753250,2470796;2740484,2486273;2720752,2501750;2688482,2535782;2689414,2539337;2655756,2572502;2619775,2596823;2590760,2618933;2563272,2638066;2567547,2637728;2597724,2616722;2626741,2594612;2662720,2570291;2696379,2537126;2695218,2532704;2727716,2498434;2747448,2482957;2760214,2467480;2771821,2452003;2805480,2414416;2836817,2375723;2884404,2307182;2927347,2237536;2961006,2185577;2992343,2132513;3003949,2112614;3013235,2093821;3028324,2058445;3060822,1991008;3073588,1945683;3104926,1855032;3118854,1784280;3137424,1699156;3141611,1684203;3138584,1683679;3139744,1656042;3165278,1630615;3151763,1684253;3151764,1684253;3165280,1630616;3175725,1619560;3168761,1633932;3168761,1633932;3167165,1664056;3166440,1692523;3154833,1726540;3154833,1730426;3168761,1692523;3171082,1633931;3176494,1622764;3125817,1572023;3118211,1589147;3115371,1614033;3111710,1602407;3110371,1604048;3114211,1616244;3111890,1633932;3116533,1648303;3120131,1648112;3117693,1640564;3120014,1622876;3125817,1572023;3223312,1542175;3225633,1543280;3224472,1589711;3225633,1621771;3222151,1680362;3218669,1713527;3208223,1762169;3204742,1803073;3187331,1878247;3171082,1943471;3142067,1955632;3144388,1948999;3149031,1902568;3166440,1853926;3180367,1846188;3180367,1846187;3195456,1762169;3203580,1722371;3210544,1681468;3216348,1642775;3218669,1606294;3219829,1575340;3222151,1558757;3223312,1542175;163466,1029591;164044,1029866;164099,1029711;233491,871136;207957,916461;187065,933044;187015,934102;184995,976423;185052,976322;187065,934149;207957,917565;233491,872240;234361,872793;234796,871964;247418,774956;231169,786011;206796,834653;212372,838902;212553,838156;207957,834653;232330,786011;246718,776223;336788,711943;335322,713061;329099,735850;325182,747319;218402,933044;203313,978369;189386,1024800;159209,1122084;139478,1188414;130193,1238162;125551,1263588;122068,1289015;111623,1357556;108140,1399565;113944,1443785;116664,1419691;116266,1411725;120908,1365294;131353,1296753;139638,1287284;151669,1210598;151085,1197258;162551,1165949;169374,1139660;167334,1144194;160370,1141983;142960,1189520;144121,1216052;135996,1266905;134836,1275749;123229,1289015;126711,1263588;131353,1238162;140638,1188414;160370,1122084;190547,1024800;204475,978369;219562,933044;326342,747319;336788,711943;357681,601393;357680,601393;363482,605815;363482,605814;566820,444000;566597,444169;565921,444897;556439,454361;554042,457682;552478,459367;545704,468733;474905,548329;455174,570439;435443,593654;348232,685466;436603,592549;456334,569333;476065,547223;546864,467627;554042,457682;565921,444897;596283,367768;586265,371092;578815,373727;577042,375869;564274,386925;531776,406824;509725,430040;488833,453255;474905,465416;474431,464852;461268,479926;438925,506320;402945,543907;408748,550539;408859,550446;404105,545012;440085,507425;476065,465416;489993,453256;510885,430040;532936,406825;565434,386926;578202,375871;592130,370896;596526,369596;2277386,168036;2336578,193462;2362112,213361;2305241,186829;2277386,168036;2084719,87334;2131145,97283;2196141,128237;2084719,87334;1386012,80010;1361638,82912;1309408,89545;1258340,100600;1236288,107233;1210754,113866;1154880,124321;1144597,128238;1073798,151453;1004159,177985;955412,198990;922914,211150;842829,246526;804528,269742;767388,292957;708194,334966;652483,376976;599164,421279;603736,426724;615053,419331;624684,412492;659447,383609;715158,341600;774350,299590;811491,276374;849793,253159;929877,217783;961215,202306;1009962,181301;1079601,154769;1150399,131554;1180140,125990;1194506,121314;1390050,81133;1801085,56242;1825895,58591;1859554,69646;1834020,66330;1780630,56380;1801085,56242;1936156,47536;1983742,50852;2041774,72962;1969814,60802;1936156,47536;1547921,47260;1413866,54169;1321015,66329;1276910,77384;1238608,90650;1185219,97283;983266,171352;910146,202306;888094,210044;868363,219994;831223,238787;773190,267530;729086,300695;601415,395769;574734,417867;548632,440568;549185,441095;348394,665511;307771,718575;289201,750635;270631,780483;235811,842391;197936,899239;197511,900983;184743,934149;175458,949626;173137,951837;162836,984449;160370,1003796;158049,1031433;141800,1076759;126711,1122084;110462,1188414;101177,1249217;95374,1310019;103498,1268010;104251,1264543;105819,1248111;115104,1187309;118012,1188233;118264,1187206;115105,1186203;131355,1119873;146442,1074547;162617,1029429;161531,1029222;163853,1001585;176619,949626;185904,934149;186216,933341;198672,900983;236973,843497;271792,781589;290362,751741;308933,719681;349556,666617;550347,442201;603736,395770;731407,300697;775512,267531;833544,238788;870685,219994;890416,210045;912468,202306;985589,171352;1187541,97284;1240931,90651;1279231,77385;1323336,66330;1416188,54169;1550242,47674;1657992,51118;1710991,0;1765541,3316;1821252,8844;1858393,17688;1882767,28743;1912943,23215;1958208,33165;1986063,40903;1984903,42009;1983742,49747;1936156,46431;1919907,42009;1903658,38692;1872320,32059;1840984,25426;1808485,21004;1772506,21004;1743489,21004;1698225,21004;1696098,20357;1676172,29848;1683136,40903;1752775,54169;1721785,54684;1722308,54723;1755096,54169;1782951,57486;1836341,67435;1861875,70752;1904820,79596;1948924,88440;1991867,98389;2034812,110550;2055703,116077;2076595,122710;2076864,122945;2091846,125405;2128152,138256;2133223,145575;2134627,145926;2167125,158086;2194981,169141;2222836,181302;2243728,192357;2257656,198990;2272743,206728;2323812,234366;2388808,274164;2422467,296275;2423441,296937;2440643,306891;3095641,1480266;3095150,1489518;3108407,1491321;3121174,1500166;3126978,1530013;3149029,1565390;3158316,1566194;3158316,1557652;3167751,1532688;3167600,1527804;3176885,1497955;3189653,1497955;3209383,1485795;3211704,1534437;3205902,1557652;3198938,1579762;3195455,1616244;3194295,1635037;3191974,1653831;3187024,1656974;3187331,1658252;3192073,1655241;3194295,1637248;3195455,1618455;3198938,1581973;3205902,1559863;3211704,1536648;3220989,1543281;3219829,1559863;3217508,1576446;3216347,1607400;3214026,1643881;3208223,1682574;3201259,1723477;3193134,1763275;3178046,1847293;3164118,1855032;3146708,1903674;3142066,1950105;3139744,1956738;3120014,2007591;3114210,2012013;3089837,2066182;3115371,2012013;3121174,2007591;3084033,2108192;3064303,2118142;3060211,2125938;3060822,2126985;3065464,2118140;3085195,2108192;3071267,2145779;3045733,2189999;3032966,2212109;3019038,2234219;3008592,2250801;2993504,2282861;2977255,2313815;2951721,2346980;2926187,2377934;2927251,2375847;2898330,2413310;2835655,2478535;2823315,2496618;2835655,2479640;2898330,2414415;2850744,2482956;2826225,2507415;2806541,2521198;2805479,2522755;2793173,2531772;2792712,2534915;2738161,2587979;2680129,2638832;2677445,2640687;2658077,2664258;2611652,2697423;2568260,2728420;2568105,2728600;2611652,2698530;2658077,2665365;2619775,2701846;2588584,2721192;2567006,2729872;2566386,2730590;2543173,2744961;2534425,2748822;2512417,2765828;2490945,2780337;2458446,2800236;2448001,2801342;2436390,2806257;2434585,2807562;2449161,2802447;2459608,2801342;2417825,2831190;2391129,2844457;2364435,2856617;2345579,2859311;2342382,2861039;2254173,2897520;2249675,2898494;2222836,2915208;2237924,2919630;2182213,2942846;2186856,2927369;2168285,2934002;2150876,2939529;2114896,2950584;2110089,2945088;2092843,2948373;2071951,2952795;2029008,2962745;2027592,2963372;2068470,2953900;2089361,2949478;2106771,2946162;2113734,2951689;2149715,2940634;2167124,2935107;2185694,2928474;2181052,2943951;2132305,2966061;2129915,2965424;2096325,2978221;2068470,2985960;2026687,2995909;2009423,2994528;1973313,3001220;1972136,3003648;1875803,3021336;1853750,3015808;1835180,3015808;1802682,3025758;1773666,3027969;1744649,3029074;1741497,3027788;1715054,3032253;1683136,3026863;1684297,3025758;1690100,3018019;1663405,3014703;1676172,3008070;1714474,3006964;1751614,3005859;1805003,3006964;1842144,3003648;1911782,2989276;1958208,2979327;1993027,2978221;1995450,2977150;1961691,2978222;1915265,2988171;1845626,3002543;1808485,3005859;1755096,3004754;1717955,3005859;1679653,3006965;1680815,3002543;1688938,2991488;2046417,2935107;2288992,2847773;2352827,2815713;2388808,2798025;2425948,2779232;2495587,2739434;2551298,2698530;2655756,2621144;2684772,2599034;2712627,2575819;2754410,2539337;2771821,2511700;2796828,2489865;2797029,2488493;2772982,2509489;2755572,2537126;2713788,2573608;2685933,2596823;2656917,2618933;2552459,2696319;2496748,2737223;2427110,2777021;2389969,2795814;2353988,2813502;2290154,2845562;2047578,2932896;1690100,2989277;1663405,2989277;1659923,2980433;1632067,2979327;1606533,2989277;1532252,2990382;1477702,2988171;1451007,2985960;1424313,2981538;1440392,2965201;1437079,2966061;1377167,2955493;1374404,2956112;1259501,2936213;1214235,2927369;1174773,2920736;1127188,2899731;1067994,2878727;1006481,2855511;1016926,2847773;1059870,2855511;1078441,2870988;1142275,2888676;1268786,2919630;1300123,2925158;1333782,2930685;1370923,2938424;1411852,2946854;1415026,2946162;1453328,2951690;1454488,2949479;1510199,2951690;1519484,2952795;1605372,2952795;1668047,2955006;1742328,2949479;1751613,2949479;1755096,2958323;1828216,2949479;1876963,2938424;1904818,2934002;1922229,2931791;1960529,2922947;1991867,2916314;2023204,2908575;2080686,2899100;2088201,2896415;2027848,2906364;1996510,2914103;1965173,2920736;1926871,2929580;1909462,2931791;1881607,2936213;1806164,2942846;1755096,2947268;1745811,2947268;1671529,2952795;1608855,2950584;1522967,2950584;1513682,2949479;1477702,2935107;1457971,2947268;1457921,2947363;1474220,2937318;1510200,2951689;1454489,2949478;1454928,2949208;1418509,2943951;1375566,2935107;1338425,2927369;1304766,2921841;1273429,2916314;1146918,2885360;1083083,2867672;1064513,2852195;1021568,2844456;957734,2813502;939163,2814608;873006,2782548;861399,2762649;863721,2761544;904344,2782548;944966,2803553;956572,2796920;908986,2767071;869525,2750489;814974,2720640;768548,2691897;695428,2662049;667572,2639939;673375,2637728;701230,2645465;643198,2587979;610700,2562553;580523,2537126;542223,2507278;486512,2448686;482689,2437307;471423,2426576;433122,2386778;428480,2366879;413391,2346980;411593,2344295;393659,2332608;358840,2285072;339109,2240852;336788,2240852;310094,2192210;284560,2143568;257864,2087188;233491,2029702;257864,2068393;282238,2117036;290362,2143568;293719,2148258;289587,2127791;278808,2109160;261264,2071581;240454,2038544;214920,1972214;193046,1904224;185860,1884397;154573,1765447;140737,1679094;140638,1681468;141800,1699156;147602,1740060;154566,1782069;142960,1745587;134836,1699156;125551,1699156;119747,1657147;111623,1630615;104659,1605189;84928,1585290;79125,1585290;73321,1557652;71000,1522276;75642,1472529;77964,1454841;81917,1442708;79995,1415042;82606,1374138;87249,1365848;87249,1360872;77964,1377455;69840,1366400;54751,1346501;51994,1330748;51269,1332129;46627,1376349;43144,1420569;39663,1454841;39663,1525591;40823,1562074;43144,1598555;32699,1632826;30378,1632826;23414,1566496;23414,1497955;29217,1444890;39658,1454835;30378,1443785;28057,1403987;30378,1343184;31538,1326602;35020,1298964;48948,1249217;55888,1216169;53591,1208313;45466,1252533;31538,1302281;28057,1329918;26895,1346501;24574,1407303;26895,1447101;21093,1500166;21093,1568707;28057,1635037;30378,1635037;45466,1698051;53591,1750009;71000,1803073;98420,1917182;100813,1939050;105820,1939050;131355,1997641;140640,2027490;123229,2002063;104659,1962265;103499,1973320;93401,1943506;86089,1944577;77964,1919151;50108,1858348;32699,1804179;31538,1758853;23414,1705789;17610,1652725;4844,1614033;12968,1408409;21093,1355345;14129,1326602;28057,1247006;31538,1228212;40823,1164093;65197,1117662;59393,1180676;65195,1169875;68678,1144056;69840,1115451;80285,1078969;96534,1023694;116266,967314;117744,965729;126712,920883;139478,888822;154567,862290;184744,807015;209117,757268;243936,693149;269471,665511;290362,626819;307773,602498;326343,593654;330985,587021;349556,551645;385535,511847;386515,528481;383890,535473;421514,498581;440085,475366;464459,453256;466558,455478;465620,454361;495797,425618;525974,399086;558472,365921;603736,333860;652483,299590;681629,280223;701230,263108;736050,243209;773190,224416;778107,222008;790746,210183;811492,195673;834270,184618;850384,181085;853274,179090;1168970,57485;1180682,55059;1213074,44219;1235417,39935;1247067,39841;1251376,38692;1516003,5527;1591154,5251;1671529,6632;1673026,7701;1712153,3316;1748132,8843;1784113,15476;1802676,19495;1782951,14371;1746971,7738;1710991,2211;1710991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</v:group>
              <v:rect id="Rechthoek 4" o:spid="_x0000_s1030" style="position:absolute;left:8855;width:77724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" fillcolor="#2c567a" stroked="f">
                <v:textbox inset="0,0,0,0"/>
              </v:rect>
              <v:group id="Groep 12" o:spid="_x0000_s1031" style="position:absolute;left:27202;top:9982;width:59464;height:95497" coordsize="59463,9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">
                <v:shape id="Vrije vorm: Vorm 10" o:spid="_x0000_s1032" style="position:absolute;left:32514;top:71373;width:26949;height:24123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<v:fill opacity="11796f" color2="#0072c7" o:opacity2="13107f" focusposition="1" focussize="" focus="100%" type="gradientRadial"/>
                  <v:path arrowok="t" o:connecttype="custom" o:connectlocs="1347492,0;2694983,1206180;1347492,2412360;0,1206180;1465188,2399277;1452593,2405428;1453347,2405722;1569912,2336827;1529190,2345622;1468106,2352658;1465198,2345622;1507859,2342104;1569912,2336827;1675839,2327621;1673351,2328258;1674626,2328032;915932,2314400;959078,2324514;977501,2325394;1028888,2348261;1052158,2352658;1053613,2353099;1058945,2348261;1079306,2353538;1099667,2357935;1139787,2366399;1140390,2365851;1186929,2372887;1209229,2376405;1231530,2378164;1277099,2379923;1339152,2379043;1341846,2379043;1347879,2375965;1361453,2372007;1375269,2371788;1384723,2372886;1387268,2379043;1408962,2379043;1402175,2387838;1398297,2392236;1385692,2397513;1362422,2397513;1332366,2395754;1267403,2393995;1218925,2390477;1176263,2385200;1133602,2379043;1068641,2370248;1018223,2355297;1018806,2354913;989136,2346502;962957,2335948;932900,2327153;901874,2317478;915932,2314400;1486675,2295544;1471861,2297595;1369411,2302287;1403144,2306045;1411871,2304286;1471985,2298130;1481877,2296384;1578722,2282801;1528406,2289767;1545672,2290214;1570518,2286036;1762394,2280767;1604583,2318888;1684443,2302747;750620,2262950;862121,2306045;901874,2317478;931930,2327153;961988,2335947;988166,2346501;982348,2350899;966835,2348260;911570,2329791;884421,2320117;857273,2309563;821398,2298130;790372,2285817;766133,2274383;750620,2262950;796190,2240963;849517,2265589;842730,2269107;780677,2241842;796190,2240963;599366,2181157;665297,2214578;678871,2228650;647845,2213698;624575,2200506;599366,2181157;714979,2158589;714988,2158839;718263,2162435;718623,2160928;2130939,2100856;2127418,2101122;2069243,2138941;2012038,2167085;1971316,2189072;1949016,2197867;1925746,2206662;1897628,2219855;1876297,2231288;1845271,2242722;1813275,2253276;1804549,2261191;1790975,2265589;1757040,2270866;1713409,2283178;1673656,2294612;1630025,2306045;1575729,2318358;1499133,2329791;1497194,2332430;1460366,2340782;1461320,2341225;1502218,2331950;1503011,2329791;1579608,2318358;1633904,2306045;1677535,2294612;1717288,2283178;1760918,2270866;1794854,2265589;1771881,2278092;1772553,2277902;1796793,2264709;1810367,2260312;1811271,2260084;1817154,2254155;1849150,2243601;1880177,2232168;1901507,2220734;1929625,2207542;1952894,2198747;1968851,2192454;1977134,2187313;2017856,2165326;2075061,2137182;468308,2088693;471989,2091558;473246,2092138;2137447,2065734;2137114,2065942;2137114,2066193;2138655,2066392;2139053,2065942;2158394,2052606;2152669,2056193;2151657,2057147;2155582,2054868;389141,2008306;425759,2047416;396724,2015810;2227043,2008280;2226956,2008308;2226315,2012293;2210802,2028124;2192379,2046593;2193490,2046361;2210802,2029003;2226315,2013172;2227043,2008280;483909,1988475;485828,1990596;485925,1990305;340490,1968317;365699,1983269;366936,1984591;378424,1986897;404481,2008774;440356,2035159;455869,2054508;464594,2064183;501438,2092327;490773,2100242;456461,2065658;454900,2065942;487371,2098668;490773,2100242;501439,2092327;593549,2158289;575127,2163566;581914,2167964;554766,2168843;537313,2158289;520831,2146856;480109,2116073;442295,2085291;407390,2054508;390908,2039557;375394,2023726;381212,2016690;400603,2032521;421934,2047472;448112,2072978;450337,2074709;421934,2047472;401572,2032521;382181,2016690;360850,1992943;340490,1968317;2476465,1828477;2475974,1828668;2465384,1851723;2466286,1718294;2440592,1751960;2427987,1773068;2415383,1792417;2385325,1828477;2359147,1864536;2335877,1893560;2333937,1894636;2332349,1896770;2334907,1895319;2358177,1866296;2384356,1830236;2414413,1794177;2427018,1774828;2439622,1753720;2465801,1719419;2566637,1706227;2554032,1740527;2531732,1777466;2509431,1815285;2489070,1839031;2502645,1814405;2514279,1789779;2523005,1776587;2534640,1758997;2545306,1741407;2566637,1706227;2503878,1630837;2480344,1668408;2479911,1669312;2503614,1631470;2516786,1545741;2488499,1615844;2428997,1726171;2420286,1738665;2420230,1738768;2399868,1770430;2379508,1804731;2356238,1831116;2336847,1861019;2222437,1977992;2184623,2007016;2180995,2009518;2179430,2010955;2163618,2022647;2150688,2036039;2103178,2068581;2095734,2072847;2075514,2087799;2072595,2089519;2068273,2093207;2030460,2116074;1992646,2137182;1988318,2139172;1962715,2154256;1954779,2157888;1947077,2162687;1920898,2175880;1896438,2184581;1841923,2209524;1714023,2252794;1624898,2273582;1696926,2261191;1710500,2258552;1754131,2244480;1781279,2236565;1824910,2216336;1874358,2200505;1906039,2189235;1919929,2182036;1932532,2178519;1949985,2169723;1954571,2166832;1966468,2156531;1992646,2142459;2022429,2129216;2033369,2123109;2071183,2100242;2087665,2086170;2106087,2075616;2153596,2043075;2187532,2014051;2225345,1985028;2339755,1868054;2355500,1843775;2356238,1841669;2381447,1806489;2389204,1795935;2399517,1782959;2402778,1777466;2423138,1745804;2462891,1671047;2501674,1591013;2513067,1558471;2622871,1467883;2619963,1469642;2619963,1469642;2632029,1415758;2631681,1417314;2634506,1420390;2643233,1429185;2649050,1425667;2649197,1424992;2645172,1427426;2635476,1419510;2623387,1315850;2622710,1315884;2621484,1315946;2621902,1320127;2620933,1342115;2617055,1355307;2593785,1388728;2587967,1417752;2582150,1427426;2572454,1469642;2561788,1503063;2550153,1535605;2543367,1561110;2535610,1587495;2541796,1578767;2547245,1560230;2552092,1533845;2563727,1501304;2574393,1467883;2584089,1425667;2589906,1415992;2595724,1386969;2618994,1353548;2603480,1421269;2591846,1477557;2565666,1549676;2560488,1556983;2558274,1567926;2551123,1586616;2523975,1640265;2511370,1668408;2503614,1683360;2493918,1699191;2467740,1741407;2439622,1782743;2403748,1838152;2363995,1892681;2337817,1923463;2309698,1953366;2300003,1965679;2289338,1977992;2272854,1990305;2245897,2017380;2246675,2020208;2218558,2046593;2188501,2065942;2164262,2083532;2141300,2098753;2144870,2098484;2170079,2081773;2194319,2064183;2224376,2044834;2252494,2018449;2251524,2014931;2278672,1987667;2295155,1975354;2305820,1963041;2315516,1950728;2343634,1920825;2369812,1890042;2409565,1835513;2445439,1780105;2473557,1738768;2499735,1696552;2509431,1680721;2517188,1665770;2529793,1637626;2556941,1583977;2567606,1547918;2593785,1475799;2605420,1419511;2620933,1351789;2624430,1339893;2621902,1339476;2622871,1317489;2644202,1297260;2632912,1339933;2632913,1339933;2644203,1297261;2652928,1288465;2647111,1299899;2645778,1323865;2645172,1346512;2635476,1373575;2635476,1376666;2647111,1346512;2649050,1299898;2653571,1291014;2611236,1250646;2604883,1264268;2602510,1284068;2599452,1274819;2598333,1276124;2601541,1285827;2599602,1299899;2603480,1311332;2606486,1311181;2604450,1305175;2606389,1291103;2611236,1250646;2692681,1226900;2694621,1227779;2693651,1264718;2694621,1290224;2691711,1336837;2688803,1363222;2680076,1401920;2677168,1434462;2662624,1494268;2649050,1546158;2624811,1555833;2626750,1550556;2630629,1513617;2645172,1474919;2656807,1468763;2656807,1468762;2669412,1401920;2676198,1370258;2682016,1337717;2686864,1306934;2688803,1277911;2689772,1253285;2691711,1240092;2692681,1226900;136556,819106;137039,819325;137084,819202;195053,693045;173723,729104;156270,742297;156228,743139;154541,776808;154590,776728;156270,743176;173723,729983;195053,693924;195780,694363;196143,693704;206687,616528;193113,625323;172753,664021;177411,667401;177562,666808;173723,664021;194083,625323;206103,617535;281345,566397;280120,567286;274922,585416;271649,594541;182448,742297;169843,778356;158208,815295;132999,892691;116517,945461;108760,985038;104882,1005266;101973,1025495;93247,1080024;90338,1113445;95186,1148625;97458,1129456;97126,1123119;101004,1086180;109730,1031651;116650,1024118;126700,963110;126213,952497;135792,927587;141491,906674;139787,910281;133969,908522;119425,946341;120395,967449;113608,1007905;112639,1014941;102943,1025495;105851,1005266;109730,985038;117486,945461;133969,892691;159178,815295;170813,778356;183417,742297;272618,594541;281345,566397;298798,478447;298797,478447;303645,481965;303645,481964;473508,353231;473322,353365;472756,353946;464838,361473;462835,364115;461527,365456;455869,372907;396725,436231;380242,453821;363760,472290;290875,545364;364729,471411;381211,452941;397694,435351;456838,372027;462835,364115;472756,353946;498121,292584;489753,295228;483529,297324;482048,299029;471382,307824;444234,323655;425812,342125;408360,360594;396725,370268;396330,369820;385332,381812;366668,402810;336611,432713;341459,437989;341551,437916;337580,433592;367637,403689;397694,370268;409329,360594;426781,342125;445203,323656;472351,307825;483017,299030;494652,295072;498324,294038;1902476,133684;1951924,153912;1973255,169743;1925746,148635;1902476,133684;1741527,69480;1780310,77395;1834606,102021;1741527,69480;1157843,63654;1137481,65962;1093850,71239;1051189,80034;1032767,85311;1011436,90588;964760,98906;956170,102022;897026,120491;838852,141599;798130,158310;770982,167984;704080,196128;672085,214598;641058,233067;591609,266488;545070,299909;500528,335155;504348,339486;513801,333605;521848,328164;550887,305186;597427,271765;646875,238344;677901,219874;709898,201405;776798,173261;802977,160948;843699,144237;901874,123129;961017,104660;985862,100233;997863,96513;1161216,64546;1504587,44744;1525311,46613;1553429,55408;1532098,52770;1487498,44854;1504587,44744;1617421,37818;1657173,40456;1705652,58046;1645538,48372;1617421,37818;1293098,37598;1181112,43095;1103546,52769;1066702,61564;1034705,72118;990105,77395;821398,136322;760316,160948;741893,167104;725411,175020;694384,189971;645906,212838;609062,239223;502408,314860;480120,332440;458315,350500;458777,350920;291041,529457;257105,571673;241592,597179;226079,620925;196991,670177;165351,715404;164996,716791;154330,743176;146573,755489;144634,757248;136030,783193;133969,798585;132030,820572;118456,856632;105851,892691;92277,945461;84521,993833;79673,1042205;86460,1008784;87089,1006026;88399,992954;96155,944582;98584,945317;98795,944499;96157,943702;109731,890932;122335,854872;135847,818978;134940,818813;136879,796826;147544,755489;155300,743176;155561,742533;165966,716791;197961,671057;227049,621805;242562,598059;258075,572553;292011,530337;459747,351799;504348,314861;611001,239224;647845,212839;696324,189972;727350,175020;743833,167105;762255,160948;823339,136322;992045,77396;1036645,72119;1068641,61565;1105485,52770;1183051,43095;1295037,37928;1385048,40667;1429323,0;1474893,2638;1521432,7036;1552459,14072;1572820,22867;1598029,18469;1635842,26385;1659112,32541;1658143,33421;1657173,39577;1617421,36939;1603847,33421;1590273,30782;1564094,25505;1537916,20228;1510768,16710;1480711,16710;1456471,16710;1418658,16710;1416882,16196;1400236,23746;1406053,32541;1464228,43095;1438340,43505;1438777,43535;1466167,43095;1489437,45734;1534037,53649;1555368,56288;1591243,63324;1628087,70360;1663961,78275;1699835,87950;1717288,92347;1734740,97624;1734965,97810;1747481,99768;1777810,109991;1782046,115814;1783219,116094;1810367,125768;1833637,134563;1856907,144238;1874359,153033;1885994,158310;1898598,164466;1941259,186454;1995556,218116;2023674,235706;2024488,236233;2038857,244152;2586028,1177648;2585619,1185008;2596693,1186443;2607358,1193479;2612206,1217225;2630628,1245369;2638385,1246009;2638385,1239213;2646267,1219353;2646141,1215467;2653897,1191720;2664563,1191720;2681046,1182046;2682985,1220744;2678137,1239213;2672320,1256803;2669411,1285827;2668442,1300778;2666502,1315730;2662369,1318230;2662624,1319247;2666585,1316852;2668442,1302537;2669411,1287586;2672320,1258562;2678137,1240972;2682985,1222503;2690741,1227780;2689772,1240972;2687833,1254165;2686863,1278791;2684924,1307814;2680076,1338597;2674259,1371138;2667471,1402800;2654867,1469642;2643233,1475799;2628688,1514497;2624810,1551436;2622871,1556713;2606389,1597170;2601540,1600688;2581180,1643783;2602510,1600688;2607358,1597170;2576331,1677203;2559849,1685119;2556431,1691322;2556941,1692154;2560819,1685118;2577301,1677203;2565666,1707106;2544336,1742286;2533671,1759876;2522036,1777466;2513309,1790658;2500705,1816164;2487131,1840790;2465801,1867175;2444470,1891801;2445359,1890141;2421199,1919945;2368842,1971836;2358534,1986222;2368842,1972715;2421199,1920824;2381447,1975353;2360964,1994813;2344522,2005777;2343633,2007016;2333353,2014189;2332968,2016690;2287398,2058906;2238919,2099363;2236677,2100838;2220497,2119591;2181714,2145976;2145467,2170636;2145337,2170779;2181714,2146856;2220497,2120471;2188501,2149494;2162444,2164885;2144418,2171791;2143900,2172362;2124509,2183795;2117202,2186867;2098816,2200396;2080878,2211939;2053730,2227770;2045005,2228650;2035306,2232560;2033798,2233599;2045974,2229529;2054700,2228650;2019796,2252396;1997495,2262950;1975195,2272625;1959444,2274768;1956773,2276143;1883085,2305166;1879328,2305940;1856907,2319237;1869511,2322755;1822971,2341225;1826849,2328912;1811336,2334189;1796793,2338586;1766736,2347381;1762720,2343009;1748313,2345622;1730861,2349140;1694987,2357056;1693804,2357555;1727953,2350019;1745405,2346501;1759948,2343863;1765766,2348260;1795823,2339465;1810366,2335068;1825879,2329791;1822001,2342104;1781279,2359694;1779283,2359187;1751223,2369368;1727953,2375525;1693048,2383440;1678626,2382342;1648461,2387666;1647477,2389597;1567003,2403669;1548581,2399271;1533067,2399271;1505919,2407187;1481680,2408946;1457440,2409825;1454807,2408802;1432717,2412354;1406053,2408066;1407023,2407187;1411871,2401030;1389571,2398392;1400236,2393115;1432232,2392235;1463259,2391356;1507858,2392235;1538885,2389597;1597059,2378163;1635842,2370248;1664930,2369368;1666953,2368516;1638752,2369369;1599969,2377284;1541794,2388718;1510768,2391356;1466167,2390477;1435141,2391356;1403144,2392236;1404114,2388718;1410901,2379923;1709530,2335068;1912172,2265589;1965498,2240083;1995556,2226011;2026582,2211060;2084757,2179398;2131296,2146856;2218558,2085291;2242797,2067701;2266067,2049232;2300972,2020208;2315516,1998221;2336407,1980850;2336575,1979758;2316486,1996462;2301942,2018449;2267037,2047473;2243767,2065942;2219528,2083532;2132266,2145097;2085727,2177639;2027552,2209301;1996526,2224252;1966468,2238324;1913142,2263830;1710500,2333309;1411871,2378164;1389571,2378164;1386662,2371128;1363392,2370248;1342061,2378164;1280008,2379043;1234439,2377284;1212138,2375525;1189838,2372007;1203272,2359010;1200503,2359694;1150454,2351287;1148146,2351779;1052159,2335948;1014345,2328912;981379,2323635;941627,2306925;892178,2290214;840791,2271745;849517,2265589;885392,2271745;900905,2284058;954231,2298130;1059915,2322755;1086093,2327153;1114211,2331550;1145238,2337707;1179429,2344414;1182081,2343863;1214077,2348261;1215046,2346502;1261586,2348261;1269343,2349140;1341091,2349140;1393448,2350899;1455501,2346502;1463258,2346502;1466167,2353538;1527250,2346502;1567972,2337707;1591242,2334189;1605786,2332430;1637782,2325394;1663961,2320117;1690139,2313960;1738157,2306422;1744436,2304286;1694018,2312201;1667839,2318358;1641661,2323635;1609664,2330671;1595121,2332430;1571851,2335948;1508828,2341225;1466167,2344743;1458411,2344743;1396358,2349140;1344001,2347381;1272252,2347381;1264495,2346502;1234439,2335068;1217956,2344743;1217914,2344819;1231530,2336827;1261587,2348260;1215047,2346501;1215414,2346286;1184990,2342104;1149116,2335068;1118090,2328912;1089972,2324514;1063794,2320117;958109,2295491;904783,2281420;889270,2269107;853395,2262950;800069,2238324;784556,2239204;729289,2213698;719593,2197867;721533,2196988;755468,2213698;789403,2230409;799099,2225132;759347,2201385;726381,2188193;680810,2164446;642027,2141579;580945,2117833;557675,2100243;562522,2098484;585792,2104640;537313,2058906;510165,2038678;484956,2018449;452961,1994703;406421,1948089;403228,1939036;393816,1930499;361820,1898837;357942,1883006;345337,1867175;343836,1865039;328854,1855741;299766,1817923;283284,1782743;281345,1782743;259045,1744045;237715,1705347;215414,1660493;195053,1614760;215414,1645542;235775,1684239;242562,1705347;245367,1709079;241915,1692795;232911,1677973;218255,1648078;200870,1621795;179539,1569025;161264,1514930;155263,1499161;129127,1404527;117569,1335829;117486,1337717;118456,1351789;123304,1384331;129121,1417752;119425,1388728;112639,1351789;104882,1351789;100034,1318368;93247,1297260;87430,1277032;70947,1261201;66099,1261201;61251,1239213;59312,1211069;63190,1171492;65129,1157420;68431,1147768;66826,1125758;69007,1093216;72886,1086621;72886,1082662;65129,1095855;58343,1087060;45738,1071229;43435,1058697;42829,1059795;38951,1094975;36042,1130155;33134,1157420;33134,1213707;34103,1242731;36042,1271754;27316,1299019;25377,1299019;19559,1246249;19559,1191720;24407,1149504;33129,1157416;25377,1148625;23438,1116963;25377,1068590;26346,1055398;29255,1033410;40890,993833;46687,967542;44768,961292;37981,996472;26346,1036049;23438,1058036;22468,1071229;20529,1119601;22468,1151263;17620,1193479;17620,1248008;23438,1300778;25377,1300778;37981,1350910;44768,1392246;59312,1434462;82218,1525243;84217,1542641;88400,1542641;109731,1589254;117487,1613001;102943,1592772;87430,1561110;86461,1569905;78025,1546185;71917,1547038;65129,1526810;41859,1478437;27316,1435342;26346,1399282;19559,1357066;14711,1314850;4046,1284068;10833,1120481;17620,1078265;11803,1055398;23438,992074;26346,977123;34103,926112;54464,889173;49616,939305;54462,930712;57372,910171;58343,887414;67068,858390;80642,814415;97126,769561;98360,768300;105852,732622;116517,707116;129122,686008;154331,642033;174692,602456;203779,551445;225110,529457;242562,498675;257106,479326;272619,472290;276498,467013;292011,438869;322067,407207;322886,420441;320693,426003;352124,396653;367637,378184;387998,360594;389753,362363;388969,361473;414177,338607;439386,317499;466535,291114;504348,265608;545070,238344;569418,222936;585792,209320;614879,193489;645906,178538;650013,176622;660571,167215;677902,155671;696930,146876;710391,144065;712806,142478;976531,45733;986316,43803;1013375,35179;1032039,31771;1041772,31696;1045371,30782;1266434,4397;1329214,4177;1396358,5276;1397608,6126;1430293,2638;1460350,7035;1490407,12312;1505914,15510;1489437,11433;1459380,6156;1429323,1759;1429323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3" style="position:absolute;left:37335;top:75362;width:20580;height:18436;rotation:11796470fd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2873f"/>
                  <v:path arrowok="t" o:connecttype="custom" o:connectlocs="1028997,0;2057994,921797;1028997,1843594;0,921797;1118875,1833596;1109257,1838297;1109833,1838521;1198846,1785870;1167749,1792591;1121103,1797968;1118882,1792591;1151460,1789903;1198846,1785870;1279736,1778834;1277836,1779321;1278810,1779149;699442,1768730;732390,1776460;746458,1777132;785699,1794608;803469,1797968;804580,1798305;808652,1794608;824200,1798641;839749,1802001;870386,1808469;870846,1808051;906385,1813428;923414,1816116;940444,1817461;975243,1818805;1022629,1818133;1024686,1818133;1029293,1815780;1039658,1812755;1050209,1812587;1057428,1813427;1059372,1818133;1075938,1818133;1070756,1824854;1067794,1828215;1058168,1832248;1040398,1832248;1017446,1830903;967839,1829559;930818,1826871;898241,1822838;865663,1818133;816056,1811411;777555,1799985;778000,1799692;755343,1793264;735351,1785198;712399,1778477;688706,1771083;699442,1768730;1135283,1754320;1123971,1755887;1045736,1759473;1071496,1762345;1078160,1761000;1124065,1756296;1131619,1754962;1205574,1744581;1167151,1749905;1180336,1750246;1199309,1747054;1345833,1743027;1225322,1772160;1286307,1759825;573203,1729410;658349,1762345;688706,1771083;711658,1778476;734611,1785197;754602,1793263;750159,1796624;738313,1794607;696110,1780493;675379,1773099;654647,1765033;627252,1756296;603559,1746886;585049,1738148;573203,1729410;608002,1712607;648724,1731427;643542,1734116;596156,1713279;608002,1712607;457699,1666902;508047,1692443;518413,1703197;494720,1691771;476950,1681689;457699,1666902;545986,1649655;545993,1649846;548494,1652594;548769,1651442;1627268,1605534;1624579,1605737;1580155,1634639;1536471,1656148;1505374,1672951;1488345,1679672;1470575,1686393;1449103,1696476;1432814,1705213;1409121,1713951;1384688,1722017;1378024,1728066;1367658,1731427;1341744,1735460;1308425,1744870;1278069,1753607;1244751,1762345;1203288,1771755;1144796,1780493;1143315,1782510;1115192,1788892;1115921,1789231;1147152,1782143;1147758,1780493;1206250,1771755;1247713,1762345;1281031,1753607;1311388,1744870;1344706,1735460;1370620,1731427;1353078,1740982;1353591,1740837;1372101,1730755;1382467,1727394;1383157,1727221;1387649,1722689;1412083,1714623;1435776,1705886;1452065,1697148;1473536,1687066;1491306,1680345;1503492,1675536;1509817,1671606;1540914,1654803;1584597,1633295;357618,1596239;360429,1598428;361389,1598872;1632238,1578693;1631983,1578851;1631983,1579043;1633160,1579196;1633464,1578851;1648233,1568660;1643862,1571401;1643089,1572130;1646086,1570388;297163,1534804;325127,1564693;302954,1540539;1700657,1534785;1700590,1534806;1700101,1537851;1688254,1549950;1674186,1564064;1675034,1563887;1688254,1550622;1700101,1538523;1700657,1534785;369531,1519649;370997,1521270;371071,1521048;260011,1504244;279262,1515670;280207,1516681;288979,1518443;308877,1535162;336273,1555326;348119,1570113;354782,1577507;382918,1599016;374774,1605064;348572,1578635;347379,1578851;372175,1603862;374774,1605064;382919,1599016;453257,1649426;439189,1653458;444372,1656819;423641,1657491;410313,1649426;397727,1640688;366630,1617163;337753,1593638;311099,1570113;298512,1558687;286666,1546589;291108,1541212;305916,1553310;322205,1564736;342196,1584229;343895,1585552;322205,1564736;306656,1553310;291848,1541212;275559,1523064;260011,1504244;1891126,1397374;1890750,1397520;1882663,1415139;1883352,1313169;1863731,1338898;1854105,1355029;1844480,1369816;1821527,1397374;1801537,1424932;1783767,1447112;1782285,1447935;1781073,1449565;1783026,1448457;1800796,1426276;1820787,1398718;1843740,1371161;1853365,1356374;1862990,1340243;1882981,1314029;1959984,1303947;1950358,1330160;1933329,1358390;1916299,1387292;1900751,1405440;1911117,1386620;1920002,1367800;1926665,1357718;1935550,1344276;1943695,1330833;1959984,1303947;1912059,1246332;1894087,1275045;1893757,1275735;1911857,1246815;1921916,1181299;1900315,1234874;1854877,1319189;1848225,1328737;1848182,1328816;1832633,1353013;1817085,1379227;1799315,1399391;1784507,1422244;1697139,1511638;1668263,1533819;1665492,1535731;1664298,1536829;1652223,1545765;1642349,1555999;1606069,1580868;1600384,1584128;1584943,1595555;1582714,1596870;1579414,1599688;1550539,1617164;1521662,1633295;1518357,1634816;1498806,1646344;1492745,1649119;1486864,1652787;1466872,1662869;1448194,1669519;1406564,1688581;1308895,1721649;1240835,1737536;1295839,1728066;1306205,1726049;1339523,1715295;1360254,1709246;1393573,1693787;1431333,1681688;1455526,1673076;1466132,1667574;1475757,1664886;1489085,1658164;1492586,1655954;1501672,1648082;1521662,1637328;1544406,1627207;1552760,1622540;1581636,1605064;1594222,1594310;1608290,1586245;1644570,1561376;1670484,1539195;1699360,1517015;1786728,1427620;1798752,1409065;1799315,1407456;1818566,1380570;1824489,1372505;1832365,1362588;1834855,1358390;1850403,1334193;1880760,1277061;1910376,1215897;1919076,1191028;2002926,1121798;2000706,1123142;2000706,1123142;2009920,1081963;2009654,1083152;2011811,1085502;2018475,1092224;2022918,1089535;2023030,1089019;2019956,1090879;2012552,1084830;2003321,1005610;2002804,1005636;2001867,1005683;2002186,1008879;2001446,1025682;1998485,1035764;1980715,1061305;1976273,1083486;1971830,1090879;1964426,1123142;1956281,1148683;1947396,1173553;1942214,1193044;1936291,1213208;1941014,1206539;1945176,1192372;1948877,1172208;1957762,1147339;1965907,1121798;1973311,1089535;1977753,1082141;1982196,1059961;1999966,1034420;1988119,1086174;1979234,1129191;1959243,1184306;1955289,1189891;1953598,1198253;1948137,1212537;1927406,1253537;1917780,1275045;1911857,1286472;1904453,1298570;1884462,1330833;1862990,1362423;1835595,1404768;1805238,1446441;1785248,1469965;1763776,1492818;1756372,1502228;1748228,1511638;1735640,1521048;1715054,1541739;1715649,1543900;1694177,1564064;1671224,1578851;1652715,1592294;1635180,1603927;1637907,1603721;1657157,1590950;1675668,1577507;1698620,1562720;1720092,1542556;1719351,1539867;1740083,1519032;1752670,1509622;1760814,1500212;1768218,1490802;1789690,1467949;1809681,1444424;1840038,1402751;1867433,1360407;1888905,1328816;1908895,1296554;1916299,1284455;1922223,1273029;1931848,1251521;1952580,1210520;1960724,1182963;1980715,1127847;1989600,1084830;2001446,1033076;2004117,1023985;2002186,1023666;2002926,1006862;2019215,991403;2010594,1024015;2010595,1024015;2019216,991404;2025879,984682;2021437,993420;2020419,1011735;2019956,1029043;2012552,1049725;2012552,1052087;2021437,1029043;2022918,993419;2026370,986630;1994042,955779;1989190,966190;1987378,981321;1985042,974253;1984188,975250;1986638,982666;1985157,993420;1988119,1002157;1990415,1002041;1988859,997452;1990340,986698;1994042,955779;2056236,937632;2057717,938304;2056976,966534;2057717,986026;2055496,1021649;2053275,1041813;2046611,1071387;2044390,1096256;2033283,1141962;2022918,1181618;2004408,1189011;2005889,1184979;2008850,1156749;2019956,1127175;2028841,1122470;2028841,1122469;2038467,1071387;2043649,1047190;2048092,1022321;2051794,998796;2053275,976616;2054015,957796;2055496,947714;2056236,937632;104279,625984;104648,626152;104683,626058;148950,529645;132661,557202;119334,567284;119302,567928;118013,593659;118051,593598;119334,567956;132661,557874;148950,530316;149505,530652;149783,530148;157834,471168;147469,477890;131921,507464;135478,510047;135593,509593;132661,507464;148209,477890;157388,471938;214846,432857;213911,433536;209941,447392;207442,454365;139325,567284;129699,594842;120814,623071;101564,682220;88977,722548;83054,752794;80092,768253;77871,783713;71207,825385;68986,850927;72688,877812;74423,863163;74169,858320;77130,830090;83794,788417;89079,782660;96753,736036;96381,727925;103696,708888;108048,692906;106747,695662;102304,694318;91198,723220;91939,739352;86755,770270;86015,775647;78611,783713;80832,768253;83794,752794;89717,722548;102304,682220;121555,623071;130440,594842;140065,567284;208182,454365;214846,432857;228174,365643;228173,365643;231875,368332;231875,368331;361589,269949;361447,270052;361015,270496;354968,276248;353439,278267;352440,279292;348119,284986;302955,333380;290367,346823;277781,360938;222123,416783;278521,360266;291107,346151;303695,332708;348859,284314;353439,278267;361015,270496;380385,223601;373994,225622;369242,227224;368110,228526;359966,235248;339234,247346;325167,261461;311840,275576;302955,282970;302653,282627;294255,291792;280002,307839;257050,330692;260751,334724;260822,334667;257790,331364;280742,308511;303695,282970;312580,275577;325907,261461;339974,247347;360706,235248;368851,228527;377735,225502;380540,224712;1452805,102165;1490565,117624;1506854,129722;1470575,113591;1452805,102165;1329898,53099;1359514,59147;1400977,77967;1329898,53099;884174,48646;868625,50410;835306,54443;802728,61164;788661,65197;772372,69230;736729,75586;730169,77968;685004,92083;640580,108214;609483,120985;588752,128378;537663,149886;513230,164002;489537,178116;451776,203657;416237,229199;382223,256135;385139,259445;392359,254950;398503,250792;420679,233231;456218,207690;493979,182149;517672,168034;542106,153919;593193,132411;613185,123001;644282,110230;688706,94099;733870,79984;752843,76601;762007,73758;886750,49328;1148961,34195;1164787,35623;1186259,42344;1169970,40328;1135911,34279;1148961,34195;1235126,28902;1265482,30918;1302502,44360;1256597,36967;1235126,28902;987460,28734;901943,32934;842710,40328;814575,47049;790141,55115;756083,59147;627252,104181;580607,123001;566539,127705;553952,133755;530259,145181;493239,162657;465103,182821;383659,240625;366638,254060;349987,267862;350340,268183;222250,404626;196335,436889;184489,456381;172642,474529;150430,512168;126269,546732;125997,547792;117852,567956;111929,577366;110448,578710;103878,598539;102304,610301;100823,627104;90458,654662;80832,682220;70466,722548;64543,759516;60842,796483;66024,770942;66504,768834;67505,758843;73428,721876;75283,722438;75444,721813;73429,721204;83795,680875;93419,653317;103738,625886;103045,625760;104526,608957;112670,577366;118593,567956;118792,567465;126738,547792;151171,512841;173383,475201;185230,457054;197076,437561;222991,405299;351081,268855;385139,240625;466584,182821;494720,162657;531740,145182;555433,133755;568020,127706;582087,123001;628733,104181;757564,59148;791623,55115;816056,47050;844191,40328;903424,32934;988941,28986;1057677,31079;1091487,0;1126286,2016;1161825,5377;1185518,10754;1201067,17476;1220318,14115;1249193,20164;1266963,24869;1266223,25541;1265482,30246;1235126,28230;1224760,25541;1214394,23524;1194403,19492;1174412,15459;1153681,12770;1130729,12770;1112218,12770;1083343,12770;1081986,12377;1069275,18147;1073717,24869;1118142,32934;1098372,33248;1098706,33271;1119622,32934;1137392,34951;1171451,41000;1187740,43017;1215135,48394;1243271,53771;1270665,59820;1298061,67214;1311388,70574;1324715,74607;1324887,74749;1334444,76245;1357605,84059;1360840,88508;1361736,88722;1382467,96115;1400237,102837;1418006,110231;1431334,116952;1440219,120985;1449843,125689;1482421,142493;1523884,166690;1545356,180133;1545978,180536;1556951,186588;1974792,899992;1974479,905617;1982936,906714;1991080,912091;1994782,930238;2008850,951746;2014774,952235;2014774,947042;2020793,931864;2020696,928894;2026619,910746;2034764,910746;2047351,903353;2048832,932927;2045130,947042;2040688,960485;2038466,982666;2037726,994092;2036245,1005518;2033088,1007429;2033283,1008206;2036308,1006376;2037726,995436;2038466,984010;2040688,961829;2045130,948386;2048832,934272;2054755,938304;2054015,948386;2052534,958469;2051793,977288;2050312,999469;2046611,1022994;2042168,1047863;2036985,1072060;2027360,1123142;2018475,1127847;2007369,1157421;2004407,1185651;2002926,1189684;1990340,1220602;1986638,1223291;1971089,1256225;1987378,1223291;1991080,1220602;1967387,1281767;1954800,1287816;1952190,1292556;1952580,1293192;1955541,1287815;1968128,1281767;1959243,1304619;1942954,1331505;1934810,1344947;1925925,1358390;1919261,1368472;1909636,1387964;1899270,1406784;1882981,1426948;1866692,1445768;1867371,1444499;1848922,1467277;1808940,1506933;1801069,1517927;1808940,1507605;1848922,1467948;1818566,1509621;1802924,1524493;1790368,1532872;1789689,1533819;1781839,1539301;1781545,1541212;1746746,1573474;1709726,1604393;1708014,1605520;1695658,1619851;1666042,1640016;1638362,1658862;1638263,1658971;1666042,1640688;1695658,1620524;1671224,1642704;1651326,1654467;1637561,1659744;1637166,1660180;1622358,1668918;1616778,1671266;1602738,1681605;1589040,1690426;1568308,1702525;1561645,1703197;1554239,1706186;1553088,1706980;1562385,1703869;1569049,1703197;1542395,1721345;1525365,1729411;1508336,1736804;1496308,1738442;1494268,1739493;1437997,1761673;1435128,1762265;1418006,1772427;1427631,1775116;1392092,1789231;1395053,1779821;1383207,1783854;1372101,1787214;1349148,1793936;1346082,1790594;1335080,1792591;1321753,1795280;1294358,1801329;1293455,1801710;1319532,1795952;1332859,1793263;1343965,1791247;1348407,1794607;1371360,1787886;1382466,1784526;1394313,1780493;1391351,1789903;1360254,1803345;1358730,1802958;1337302,1810739;1319532,1815444;1292877,1821493;1281864,1820653;1258829,1824722;1258078,1826198;1196625,1836952;1182556,1833591;1170710,1833591;1149979,1839641;1131469,1840985;1112958,1841657;1110947,1840875;1094079,1843590;1073717,1840313;1074458,1839641;1078160,1834936;1061131,1832920;1069275,1828887;1093708,1828214;1117401,1827542;1151459,1828214;1175152,1826198;1219577,1817460;1249193,1811411;1271405,1810739;1272951,1810087;1251415,1810739;1221798,1816788;1177374,1825526;1153681,1827542;1119622,1826871;1095929,1827542;1071496,1828215;1072236,1825526;1077419,1818805;1305464,1784526;1460209,1731427;1500931,1711935;1523884,1701181;1547577,1689755;1592001,1665558;1627541,1640688;1694177,1593638;1712687,1580196;1730457,1566081;1757112,1543900;1768218,1527097;1784171,1513822;1784299,1512988;1768959,1525753;1757852,1542556;1731198,1564737;1713428,1578851;1694918,1592294;1628282,1639344;1592742,1664213;1548318,1688410;1524625,1699836;1501672,1710590;1460950,1730083;1306205,1783181;1078160,1817461;1061131,1817461;1058909,1812084;1041139,1811411;1024850,1817461;977464,1818133;942666,1816788;925636,1815444;908607,1812755;918865,1802823;916751,1803345;878531,1796920;876769,1797297;803469,1785198;774593,1779821;749419,1775788;719063,1763017;681302,1750247;642061,1736132;648724,1731427;676119,1736132;687966,1745542;728688,1756296;809393,1775116;829383,1778477;850855,1781837;874548,1786542;900658,1791668;902683,1791247;927117,1794608;927857,1793264;963396,1794608;969319,1795280;1024110,1795280;1064091,1796624;1111477,1793264;1117401,1793264;1119622,1798641;1166268,1793264;1197365,1786542;1215134,1783854;1226241,1782510;1250674,1777132;1270665,1773100;1290656,1768394;1327325,1762633;1332119,1761001;1293618,1767050;1273627,1771755;1253636,1775788;1229202,1781165;1218097,1782510;1200327,1785198;1152200,1789231;1119622,1791919;1113699,1791919;1066313,1795280;1026331,1793936;971541,1793936;965618,1793264;942666,1784526;930078,1791919;930046,1791977;940444,1785870;963397,1794607;927858,1793263;928137,1793099;904905,1789903;877510,1784526;853817,1779821;832345,1776460;812354,1773100;731650,1754280;690928,1743526;679081,1734116;651686,1729410;610964,1710590;599117,1711263;556914,1691771;549510,1679672;550990,1679000;576905,1691771;602819,1704542;610223,1700509;579867,1682361;554693,1672279;519893,1654131;490277,1636655;443632,1618508;425862,1605065;429564,1603721;447334,1608425;410313,1573474;389582,1558016;370331,1542556;345898,1524409;310359,1488785;307920,1481867;300733,1475342;276300,1451145;273339,1439047;263713,1426948;262566,1425316;251126,1418210;228913,1389309;216327,1362423;214846,1362423;197817,1332849;181528,1303275;164498,1268996;148950,1234045;164498,1257570;180047,1287144;185230,1303275;187372,1306126;184735,1293682;177860,1282354;166668,1259508;153392,1239421;137103,1199093;123148,1157752;118565,1145701;98607,1073380;89780,1020878;89717,1022321;90458,1033076;94159,1057945;98602,1083486;91198,1061305;86015,1033076;80092,1033076;76390,1007534;71207,991403;66765,975944;54178,963846;50476,963846;46773,947042;45293,925533;48254,895288;49735,884533;52257,877157;51031,860336;52697,835467;55658,830426;55658,827401;49735,837484;44553,830762;34927,818664;33169,809086;32706,809926;29745,836811;27523,863697;25302,884533;25302,927550;26042,949730;27523,971911;20860,992747;19379,992747;14936,952419;14936,910746;18638,878484;25299,884530;19379,877812;17898,853615;19379,816647;20119,806565;22340,789762;31225,759516;35652,739423;34187,734646;29004,761532;20119,791778;17898,808581;17157,818664;15676,855631;17157,879828;13456,912091;13456,953763;17898,994092;19379,994092;29004,1032404;34187,1063994;45293,1096256;62785,1165634;64312,1178930;67506,1178930;83795,1214553;89718,1232701;78611,1217241;66765,1193044;66025,1199766;59583,1181639;54918,1182290;49735,1166831;31965,1129863;20860,1096929;20119,1069371;14936,1037108;11234,1004846;3090,981321;8272,856304;13456,824041;9013,806565;17898,758171;20119,746745;26042,707761;41591,679531;37889,717843;41589,711276;43812,695578;44553,678187;51216,656006;61582,622399;74169,588120;75112,587157;80833,559890;88977,540398;98603,524267;117853,490660;133401,460414;155614,421430;171902,404626;185230,381102;196336,366315;208183,360938;211144,356905;222991,335396;245943,311199;246568,321313;244894,325564;268895,303134;280742,289019;296291,275577;297631,276928;297032,276248;316282,258773;335533,242641;356264,222477;385139,202985;416237,182149;434829,170374;447334,159968;469546,147870;493239,136444;496375,134979;504438,127790;517673,118968;532203,112247;542483,110099;544326,108886;745717,34950;753189,33476;773852,26885;788105,24280;795537,24223;798286,23524;967099,3360;1015040,3192;1066313,4032;1067268,4682;1092228,2016;1115180,5376;1138133,9409;1149975,11853;1137392,8737;1114439,4705;1091487,1344;1091487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4" style="position:absolute;left:47276;top:70901;width:9396;height:9272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3644f"/>
                  <v:path arrowok="t" o:connecttype="custom" o:connectlocs="469782,0;939564,463637;469782,927274;0,463637;510815,922245;506424,924610;506687,924722;547326,898240;533128,901621;511832,904326;510819,901621;525692,900269;547326,898240;584255,894702;583388,894946;583833,894860;319326,889620;334368,893508;340790,893845;358706,902635;366818,904326;367326,904495;369185,902635;376283,904664;383382,906354;397369,909607;397579,909397;413804,912101;421579,913454;429354,914130;445241,914806;466875,914468;467814,914468;469917,913284;474649,911763;479466,911679;482762,912101;483649,914468;491213,914468;488847,917848;487494,919539;483100,921567;474987,921567;464509,920891;441861,920215;424959,918863;410086,916834;395213,914468;372565,911087;354988,905340;355191,905192;344847,901959;335720,897903;325241,894522;314424,890803;319326,889620;518306,882372;513142,883160;477424,884964;489184,886408;492227,885732;513185,883366;516633,882695;550397,877473;532855,880151;538875,880323;547537,878717;614431,876692;559413,891345;587255,885141;261692,869843;300565,886408;314424,890803;324903,894522;335382,897902;344509,901959;342480,903650;337072,902635;317805,895536;308340,891817;298875,887760;286368,883366;275551,878633;267100,874238;261692,869843;277579,861391;296171,870857;293805,872210;272171,861729;277579,861391;208960,838403;231946,851249;236678,856659;225861,850911;217748,845840;208960,838403;249266,829728;249270,829824;250411,831207;250537,830627;742919,807537;741691,807639;721410,822176;701466,832994;687269,841445;679494,844826;671382,848207;661579,853278;654142,857673;643325,862068;632170,866124;629128,869167;624396,870857;612565,872886;597353,877619;583494,882013;568283,886408;549353,891141;522649,895536;521973,896550;509134,899761;509466,899931;523725,896366;524001,895536;550706,891141;569635,886408;584846,882013;598706,877619;613917,872886;625748,870857;617739,875663;617973,875590;626424,870519;631156,868829;631472,868742;633522,866462;644678,862405;655494,858011;662931,853616;672734,848545;680846,845164;686409,842746;689297,840769;703494,832318;723438,821500;163268,802862;164552,803963;164990,804186;745188,794036;745072,794116;745072,794213;745609,794289;745748,794116;752490,788990;750495,790369;750142,790736;751510,789860;135668,771962;148434,786995;138312,774846;776424,771952;776394,771963;776170,773494;770762,779580;764339,786679;764726,786590;770762,779917;776170,773832;776424,771952;168707,764339;169377,765154;169410,765043;118706,756591;127495,762338;127927,762846;131932,763733;141016,772142;153523,782284;158932,789721;161974,793440;174819,804258;171101,807301;159138,794007;158594,794116;169914,806696;171101,807301;174819,804258;206931,829613;200509,831641;202875,833332;193410,833670;187326,829613;181580,825218;167382,813386;154199,801554;142030,789721;136284,783974;130875,777889;132904,775185;139664,781270;147101,787017;156227,796821;157003,797486;147101,787017;140002,781270;133241,775185;125805,766057;118706,756591;863381,702838;863210,702912;859518,711774;859832,660486;850874,673427;846480,681540;842086,688978;831607,702838;822480,716699;814367,727855;813691,728269;813137,729089;814029,728531;822142,717375;831269,703515;841747,689654;846142,682217;850536,674103;859663,660918;894818,655848;890423,669032;882649,683231;874874,697768;867776,706895;872508,697429;876565,687964;879607,682893;883663,676131;887381,669370;894818,655848;872938,626869;864733,641311;864583,641658;872846,627112;877438,594159;867577,621106;846832,663514;843795,668316;843776,668356;836677,680526;829578,693711;821466,703853;814705,715347;774818,760310;761635,771466;760370,772428;759824,772980;754312,777475;749804,782622;733240,795131;730645,796770;723596,802518;722578,803179;721071,804596;707889,813386;694705,821500;693196,822265;684270,828063;681503,829459;678818,831303;669691,836375;661164,839719;642158,849307;597568,865939;566495,873930;591607,869167;596339,868152;611550,862743;621015,859701;636227,851925;653466,845840;664511,841508;669353,838741;673747,837389;679832,834008;681431,832897;685579,828937;694705,823528;705088,818438;708902,816090;722086,807301;727832,801892;734255,797835;750818,785327;762649,774170;775832,763014;815719,718051;821209,708719;821466,707909;830255,694387;832959,690330;836554,685342;837691,683231;844790,671060;858649,642325;872170,611561;876142,599052;914423,564232;913409,564908;913409,564908;917616,544196;917495,544794;918480,545976;921522,549357;923550,548004;923601,547745;922198,548680;918818,545638;914603,505792;914367,505806;913940,505829;914085,507436;913748,515888;912395,520959;904283,533806;902255,544962;900226,548680;896846,564908;893128,577754;889071,590263;886705,600066;884001,610208;886158,606854;888057,599728;889747,589586;893804,577078;897522,564232;900903,548004;902931,544285;904959,533129;913072,520283;907663,546314;903607,567950;894480,595671;892675,598480;891903,602687;889410,609871;879945,630492;875550,641311;872846,647058;869466,653143;860339,669370;850536,685259;838029,706557;824170,727517;815043,739350;805240,750844;801860,755577;798142,760310;792395,765043;782997,775450;783269,776537;773466,786679;762987,794116;754536,800878;746531,806728;747776,806625;756565,800201;765015,793440;775494,786003;785297,775861;784959,774508;794424,764029;800170,759296;803888,754563;807269,749830;817072,738336;826198,726503;840058,705543;852564,684245;862367,668356;871494,652129;874874,646043;877578,640296;881973,629478;891438,608856;895156,594996;904283,567274;908339,545638;913748,519607;914967,515034;914085,514874;914423,506422;921860,498647;917924,515050;917924,515050;921860,498647;924902,495266;922874,499661;922410,508873;922198,517578;918818,527981;918818,529169;922874,517578;923550,499661;925126,496246;910367,480729;908152,485965;907325,493576;906258,490021;905868,490523;906987,494252;906311,499661;907663,504056;908711,503998;908001,501689;908677,496280;910367,480729;938762,471602;939438,471939;939099,486138;939438,495942;938423,513860;937409,524002;934367,538876;933353,551385;928283,574373;923550,594319;915100,598038;915776,596010;917128,581811;922198,566936;926254,564570;926254,564569;930649,538876;933015,526706;935043,514198;936733,502365;937409,491209;937747,481743;938423,476672;938762,471602;47608,314852;47776,314936;47792,314889;68002,266396;60566,280256;54481,285327;54467,285651;53878,298593;53895,298562;54481,285665;60566,280594;68002,266734;68256,266903;68382,266649;72058,236984;67326,240365;60227,255239;61851,256539;61904,256311;60566,255239;67664,240365;71855,237371;98087,217714;97660,218056;95847,225025;94706,228532;63608,285327;59213,299188;55157,313387;46368,343137;40622,363420;37918,378634;36566,386409;35551,394185;32509,415145;31495,427991;33185,441514;33977,434146;33861,431710;35213,417511;38256,396551;40668,393655;44172,370205;44002,366125;47342,356550;49329,348512;48735,349898;46706,349222;41636,363759;41974,371872;39608,387423;39270,390128;35889,394185;36903,386409;38256,378634;40960,363420;46706,343137;55495,313387;59551,299188;63946,285327;95044,228532;98087,217714;104171,183908;104171,183908;105861,185260;105861,185260;165081,135776;165016,135828;164819,136051;162058,138945;161360,139960;160904,140476;158932,143340;138312,167681;132565,174442;126819,181541;101409,209629;127157,181203;132903,174104;138650,167342;159269,143002;161360,139960;164819,136051;173662,112465;170745,113481;168575,114287;168058,114942;164340,118323;154875,124408;148453,131507;142368,138607;138312,142325;138174,142153;134340,146763;127833,154834;117354,166328;119044,168356;119077,168328;117692,166666;128171,155172;138650,142325;142706,138607;148791,131507;155213,124408;164678,118323;168396,114942;172453,113421;173733,113024;663269,51386;680508,59161;687945,65247;671382,57133;663269,51386;607156,26707;620677,29749;639607,39215;607156,26707;403664,24467;396565,25355;381354,27383;366481,30764;360058,32792;352622,34821;336349,38018;333354,39216;312734,46315;292453,54428;278256,60852;268791,64570;245467,75388;234312,82488;223495,89587;206255,102434;190030,115280;174501,128828;175833,130493;179129,128232;181934,126141;192058,117309;208284,104462;225523,91616;236340,84516;247495,77417;270819,66599;279945,61866;294143,55442;314424,47329;335044,40230;343705,38528;347890,37098;404840,24811;524551,17199;531776,17917;541579,21298;534142,20284;518593,17241;524551,17199;563889,14537;577748,15551;594649,22312;573691,18593;563889,14537;450819,14452;411776,16565;384734,20284;371889,23664;360734,27721;345185,29749;286368,52400;265072,61866;258650,64232;252903,67275;242086,73022;225185,81812;212340,91954;175157,121027;167386,127785;159784,134727;159945,134888;101467,203515;89636,219742;84227,229546;78819,238674;68678,257606;57647,274990;57523,275523;53805,285665;51101,290398;50425,291074;47425,301047;46706,306964;46030,315415;41298,329276;36903,343137;32171,363420;29467,382014;27777,400608;30143,387761;30362,386701;30819,381676;33523,363083;34370,363365;34443,363051;33523,362744;38256,342460;42650,328600;47361,314803;47045,314739;47721,306288;51439,290398;54143,285665;54234,285418;57861,275523;69016,257944;79157,239012;84565,229885;89974,220081;101805,203853;160284,135226;175833,121028;213016,91954;225861,81812;242762,73022;253579,67275;259326,64232;265748,61866;287044,52400;345861,29750;361410,27721;372565,23665;385410,20284;412452,16565;451495,14579;482876,15632;498311,0;514198,1014;530424,2705;541241,5409;548339,8790;557128,7099;570311,10142;578424,12508;578086,12846;577748,15213;563889,14199;559156,12846;554424,11832;545297,9804;536170,7775;526706,6423;516227,6423;507776,6423;494593,6423;493974,6225;488171,9128;490199,12508;510480,16565;501455,16723;501607,16734;511156,16565;519269,17579;534818,20622;542255,21636;554762,24341;567607,27045;580114,30088;592621,33807;598706,35497;604790,37525;604869,37597;609232,38349;619806,42279;621283,44517;621692,44625;631156,48343;639269,51724;647382,55443;653466,58823;657523,60852;661917,63218;676790,71670;695720,83840;705523,90602;705806,90804;710816,93848;901579,452670;901436,455499;905297,456050;909015,458755;910705,467883;917127,478701;919832,478947;919832,476334;922580,468700;922536,467207;925240,458079;928959,458079;934705,454360;935381,469235;933691,476334;931663,483096;930649,494252;930311,499999;929635,505746;928193,506707;928283,507098;929663,506178;930311,500675;930649,494928;931663,483772;933691,477011;935381,469911;938085,471940;937747,477011;937071,482082;936733,491548;936057,502704;934367,514536;932339,527044;929973,539215;925578,564908;921522,567274;916451,582149;915099,596348;914423,598376;908677,613927;906987,615280;899888,631845;907325,615280;909015,613927;898198,644691;892452,647734;891260,650118;891438,650438;892790,647734;898536,644691;894480,656185;887043,669708;883325,676469;879269,683231;876226,688301;871832,698106;867100,707571;859663,717713;852227,727179;852536,726541;844113,737997;825860,757943;822266,763473;825860,758281;844113,738335;830255,759295;823114,766775;817381,770990;817071,771466;813487,774223;813353,775185;797466,791412;780564,806963;779783,807530;774142,814738;760621,824880;747984,834359;747938,834414;760621,825218;774142,815076;762987,826232;753903,832149;747618,834803;747438,835022;740677,839417;738130,840598;731720,845798;725466,850235;716001,856320;712959,856659;709578,858162;709052,858561;713297,856996;716339,856659;704170,865786;696396,869843;688621,873562;683130,874386;682198,874914;656508,886070;655198,886368;647382,891479;651776,892831;635551,899931;636903,895198;631494,897226;626424,898917;615945,902297;614545,900617;609522,901621;603438,902973;590931,906016;590519,906208;602424,903311;608508,901959;613579,900945;615607,902635;626086,899254;631156,897564;636565,895536;635212,900269;621015,907030;620319,906835;610537,910749;602424,913115;590255,916158;585227,915735;574710,917782;574367,918524;546311,923933;539889,922243;534480,922243;525015,925286;516565,925962;508114,926300;507196,925906;499495,927272;490199,925624;490537,925286;492227,922919;484452,921905;488171,919877;499326,919538;510143,919201;525691,919538;536508,918524;556790,914129;570311,911087;580452,910749;581157,910421;571325,910749;557804,913791;537523,918187;526706,919201;511156,918863;500340,919201;489184,919539;489523,918187;491889,914806;596001,897564;666649,870857;685240,861053;695720,855644;706536,849897;726818,837727;743043,825218;773466,801554;781916,794792;790029,787693;802198,776537;807269,768085;814552,761408;814611,760989;807607,767409;802536,775861;790367,787017;782255,794116;773804,800878;743382,824542;727156,837051;706875,849221;696058,854968;685579,860377;666987,870181;596339,896888;492227,914130;484452,914130;483438,911425;475325,911087;467889,914130;446255,914468;430368,913791;422593,913115;414819,911763;419502,906767;418537,907030;401088,903799;400283,903988;366819,897903;353636,895198;342143,893170;328284,886746;311044,880323;293129,873224;296171,870857;308678,873224;314086,877957;332678,883366;369523,892831;378650,894522;388453,896212;399269,898579;411190,901157;412114,900945;423269,902635;423607,901959;439832,902635;442537,902973;467551,902973;485804,903650;507438,901959;510142,901959;511156,904664;532452,901959;546649,898579;554762,897226;559832,896550;570987,893846;580114,891817;589241,889451;605982,886553;608171,885732;590593,888775;581466,891141;572340,893170;561185,895874;556114,896550;548002,897903;526030,899931;511156,901283;508452,901283;486818,902973;468565,902297;443551,902297;440847,901959;430368,897564;424621,901283;424607,901312;429354,898240;439833,902635;423607,901959;423735,901876;413128,900269;400622,897564;389805,895198;380002,893508;370875,891817;334030,882352;315439,876942;310030,872210;297523,869843;278932,860377;273523,860715;254255,850911;250875,844826;251551,844488;263382,850911;275213,857335;278593,855306;264734,846178;253241,841108;237354,831980;223833,823190;202537,814062;194425,807301;196115,806625;204227,808991;187326,791412;177861,783636;169072,775861;157918,766733;141692,748815;140579,745336;137298,742054;126143,729884;124791,723799;120396,717713;119873,716892;114650,713318;104509,698782;98763,685259;98087,685259;90312,670384;82876,655509;75101,638268;68002,620689;75101,632521;82199,647396;84565,655509;85544,656944;84340,650684;81201,644987;76091,633496;70030,623393;62593,603109;56222,582316;54130,576254;45018,539879;40988,513472;40960,514198;41298,519607;42988,532115;45016,544962;41636,533806;39270,519607;36566,519607;34875,506760;32509,498647;30481,490871;24734,484786;23044,484786;21354,476334;20678,465516;22030,450304;22706,444894;23857,441184;23298,432724;24058,420216;25410,417680;25410,416159;22706,421230;20340,417849;15946,411764;15143,406947;14932,407369;13580,420892;12565,434414;11551,444894;11551,466530;11889,477687;12565,488843;9523,499323;8847,499323;6819,479039;6819,458079;8509,441852;11550,444893;8847,441514;8171,429343;8847,410750;9185,405679;10199,397227;14256,382014;16277,371908;15608,369506;13241,383028;9185,398241;8171,406693;7833,411764;7157,430357;7833,442528;6143,458755;6143,479715;8171,499999;8847,499999;13241,519269;15608,535158;20678,551385;28664,586280;29361,592967;30819,592967;38256,610885;40960,620013;35889,612237;30481,600066;30143,603447;27202,594330;25073,594657;22706,586882;14594,568288;9523,551723;9185,537862;6819,521635;5129,505408;1411,493576;3777,430696;6143,414469;4115,405679;8171,381338;9185,375591;11889,355983;18988,341784;17298,361054;18987,357751;20002,349856;20340,341108;23382,329952;28115,313049;33861,295807;34292,295323;36904,281609;40622,271804;45016,263691;53805,246788;60904,231575;71044,211967;78481,203515;84565,191683;89636,184246;95045,181541;96397,179513;101805,168695;112284,156524;112569,161611;111805,163749;122762,152467;128171,145368;135270,138607;135881,139287;135608,138945;144397,130155;153185,122042;162650,111900;175833,102095;190030,91616;198519,85693;204227,80459;214368,74374;225185,68627;226617,67891;230298,64275;236340,59837;242974,56457;247667,55376;248509,54766;340452,17579;343864,16837;353297,13522;359804,12212;363198,12183;364452,11832;441523,1690;463410,1606;486818,2028;487254,2355;498650,1014;509128,2704;519607,4733;525014,5962;519269,4395;508790,2366;498311,676;498311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5" style="position:absolute;left:29881;top:81603;width:5496;height:5425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0303f"/>
                  <v:path arrowok="t" o:connecttype="custom" o:connectlocs="274809,0;549618,271211;274809,542422;0,271211;298812,539480;296244,540863;296397,540929;320170,525438;311865,527416;299407,528998;298814,527416;307515,526625;320170,525438;341773,523368;341265,523512;341525,523461;186796,520396;195596,522670;199353,522867;209833,528009;214578,528998;214875,529097;215963,528009;220115,529196;224267,530185;232449,532088;232572,531964;242064,533547;246612,534338;251160,534733;260453,535129;273108,534931;273658,534931;274888,534239;277656,533349;280474,533299;282402,533546;282921,534931;287345,534931;285961,536908;285170,537897;282600,539084;277854,539084;271724,538688;258476,538293;248589,537502;239889,536315;231188,534931;217940,532953;207658,529591;207777,529505;201725,527614;196386,525241;190257,523263;183929,521088;186796,520396;303194,516156;300173,516617;279279,517672;286159,518517;287939,518121;300198,516737;302216,516345;321967,513290;311705,514857;315226,514957;320293,514018;359425,512833;327241,521405;343527,517775;153082,508827;175822,518517;183929,521088;190059,523263;196189,525241;201528,527614;200341,528603;197177,528009;185907,523856;180370,521681;174833,519308;167517,516737;161189,513969;156246,511398;153082,508827;162376,503883;173251,509420;171867,510211;159212,504081;162376,503883;122235,490436;135681,497950;138450,501114;132122,497753;127377,494786;122235,490436;145814,485361;145816,485418;146483,486226;146557,485887;434586,472380;433868,472440;422004,480943;410337,487272;402032,492215;397485,494193;392739,496170;387004,499137;382654,501708;376327,504279;369802,506652;368022,508431;365253,509420;358333,510607;349435,513375;341327,515946;332429,518517;321356,521286;305735,523856;305339,524450;297829,526328;298023,526427;306364,524342;306526,523856;322147,521286;333220,518517;342118,515946;350226,513375;359124,510607;366045,509420;361360,512232;361497,512189;366440,509222;369208,508234;369393,508183;370592,506849;377118,504476;383445,501906;387796,499335;393530,496368;398276,494391;401530,492976;403219,491820;411524,486876;423190,480548;95507,469645;96258,470289;96514,470420;435913,464483;435846,464529;435846,464586;436160,464631;436241,464529;440185,461531;439018,462337;438811,462552;439612,462040;79362,451570;86830,460364;80908,453257;454186,451564;454168,451570;454037,452466;450873,456026;447116,460179;447343,460127;450873,456224;454037,452664;454186,451564;98689,447111;99080,447588;99100,447522;69440,442578;74581,445940;74833,446238;77176,446756;82490,451675;89807,457608;92970,461959;94750,464134;102264,470462;100089,472242;93091,464466;92773,464529;99395,471888;100089,472242;102264,470462;121049,485294;117292,486480;118676,487469;113140,487667;109580,485294;106219,482723;97914,475801;90202,468880;83084,461959;79722,458597;76558,455037;77745,453455;81700,457015;86050,460376;91389,466112;91842,466501;86050,460376;81897,457015;77942,453455;73592,448116;69440,442578;505053,411135;504953,411178;502793,416362;502977,386360;497737,393930;495166,398677;492596,403027;486466,411135;481127,419243;476382,425769;475986,426011;475662,426491;476184,426165;480929,419639;486268,411531;492398,403423;494969,399072;497539,394326;502878,386613;523443,383647;520872,391360;516324,399665;511776,408169;507624,413508;510392,407971;512765,402434;514545,399468;516917,395513;519093,391557;523443,383647;510644,366696;505844,375144;505756,375347;510590,366838;513276,347562;507507,363325;495373,388132;493596,390941;493585,390964;489432,398083;485280,405796;480534,411729;476579,418452;453246,444754;445534,451280;444795,451843;444476,452166;441251,454795;438614,457806;428925,465123;427406,466082;423283,469444;422687,469831;421806,470660;414094,475802;406383,480548;405500,480995;400278,484387;398660,485204;397089,486283;391750,489249;386762,491206;375644,496814;349560,506544;331384,511218;346073,508431;348841,507838;357739,504674;363276,502894;372174,498346;382259,494786;388720,492252;391553,490633;394123,489842;397682,487865;398617,487215;401044,484898;406383,481734;412457,478757;414688,477384;422399,472242;425761,469078;429518,466705;439207,459388;446128,452862;453839,446336;477172,420034;480383,414575;480534,414102;485675,406191;487257,403818;489360,400901;490025,399665;494178,392546;502285,375737;510194,357741;512518,350424;534911,330055;534318,330451;534318,330451;536779,318335;536708,318685;537284,319376;539064,321354;540250,320563;540280,320411;539459,320958;537482,319178;535017,295870;534879,295878;534628,295892;534714,296832;534516,301776;533725,304742;528979,312257;527793,318783;526607,320958;524629,330451;522454,337965;520081,345283;518697,351017;517115,356950;518377,354988;519488,350819;520477,344887;522850,337570;525025,330055;527002,320563;528189,318387;529375,311862;534121,304347;530957,319574;528584,332230;523245,348446;522189,350090;521737,352550;520279,356752;514742,368815;512172,375144;510590,378506;508613,382065;503274,391557;497539,400852;490223,413311;482116,425572;476777,432493;471043,439217;469065,441985;466890,444754;463529,447522;458031,453610;458190,454246;452455,460179;446325,464529;441382,468485;436699,471907;437427,471847;442569,468089;447512,464134;453642,459783;459376,453851;459178,453060;464715,446929;468077,444161;470252,441392;472229,438624;477963,431900;483302,424978;491410,412717;498726,400259;504460,390964;509799,381472;511776,377912;513358,374550;515929,368222;521466,356159;523641,348051;528979,331835;531352,319179;534516,303951;535229,301277;534714,301183;534911,296239;539262,291690;536959,301286;536959,301286;539262,291691;541041,289713;539855,292284;539583,297673;539459,302765;537482,308850;537482,309545;539855,302765;540250,292284;541172,290286;532539,281209;531243,284272;530759,288724;530135,286645;529907,286938;530561,289120;530166,292284;530957,294855;531570,294821;531154,293470;531550,290306;532539,281209;549149,275870;549544,276068;549346,284373;549544,290108;548951,300589;548358,306522;546578,315223;545985,322540;543019,335988;540250,347655;535307,349831;535703,348644;536493,340339;539459,331637;541832,330253;541832,330253;544403,315223;545787,308104;546973,300787;547962,293866;548358,287340;548555,281803;548951,278836;549149,275870;27849,184177;27948,184226;27957,184199;39779,155832;35429,163940;31870,166906;31861,167096;31517,174666;31527,174648;31870,167104;35429,164138;39779,156030;39928,156128;40002,155980;42152,138627;39384,140605;35231,149306;36181,150066;36212,149933;35429,149306;39582,140605;42033,138854;57378,127355;57128,127555;56068,131632;55400,133683;37209,166906;34638,175014;32265,183320;27124,200723;23763,212588;22181,221487;21390,226035;20796,230584;19017,242845;18424,250359;19412,258270;19876,253960;19808,252535;20599,244229;22378,231968;23790,230274;25839,216556;25740,214170;27693,208569;28856,203867;28508,204678;27322,204282;24356,212786;24554,217532;23169,226629;22972,228211;20994,230584;21587,226035;22378,221487;23960,212588;27322,200723;32463,183320;34836,175014;37406,166906;55598,133683;57378,127355;60937,107579;60937,107579;61926,108370;61926,108370;96568,79424;96530,79455;96414,79585;94800,81278;94391,81872;94124,82173;92970,83849;80909,98087;77547,102042;74186,106195;59321,122626;74383,105997;77745,101844;81106,97889;93168,83651;94391,81872;96414,79585;101587,65788;99881,66382;98611,66854;98309,67237;96134,69215;90598,72774;86841,76927;83281,81080;80909,83255;80828,83154;78585,85851;74779,90572;68649,97296;69638,98482;69656,98466;68847,97494;74976,90770;81106,83255;83479,81080;87038,76927;90795,72774;96332,69215;98507,67237;100880,66347;101629,66115;387993,30059;398078,34607;402428,38167;392739,33421;387993,30059;355169,15623;363078,17402;374152,22940;355169,15623;236132,14313;231979,14832;223081,16018;214381,17996;210624,19182;206274,20369;196754,22239;195002,22940;182941,27093;171076,31839;162771,35596;157235,37771;143591,44100;137066,48253;130738,52405;120654,59920;111162,67435;102078,75360;102857,76334;104785,75011;106426,73788;112349,68621;121840,61107;131924,53592;138252,49439;144777,45286;158421,38958;163760,36189;172065,32432;183929,27686;195991,23533;201058,22538;203505,21701;236820,14513;306847,10061;311074,10481;316808,12459;312458,11865;303362,10085;306847,10061;329859,8503;337966,9097;347853,13052;335593,10876;329859,8503;263716,8454;240877,9690;225058,11865;217544,13843;211019,16216;201923,17402;167517,30652;155060,36189;151303,37573;147941,39353;141614,42715;131727,47857;124213,53790;102462,70797;97916,74750;93469,78810;93564,78905;59355,119049;52434,128541;49271,134276;46107,139616;40175,150690;33722,160859;33649,161171;31474,167104;29892,169873;29497,170268;27742,176102;27322,179563;26926,184507;24158,192615;21587,200723;18819,212588;17237,223465;16249,234341;17633,226826;17761,226206;18028,223267;19610,212390;20105,212556;20148,212372;19610,212192;22379,200327;24949,192219;27705,184148;27520,184111;27915,179167;30090,169873;31672,167104;31725,166959;33847,161171;40372,150888;46305,139814;49468,134474;52632,128739;59553,119247;93761,79103;102857,70797;124608,53790;132122,47857;142009,42715;148337,39353;151698,37574;155455,36189;167913,30652;202319,17403;211415,16216;217940,13843;225454,11865;241273,9690;264111,8528;282468,9144;291498,0;300791,593;310283,1582;316610,3164;320763,5142;325904,4153;333616,5933;338361,7317;338164,7515;337966,8899;329859,8306;327090,7515;324322,6921;318983,5735;313644,4548;308108,3757;301978,3757;297034,3757;289323,3757;288961,3642;285566,5339;286752,7317;298616,9690;293337,9782;293426,9789;299012,9690;303758,10283;312853,12063;317204,12656;324520,14238;332034,15821;339350,17600;346666,19776;350226,20764;353785,21951;353831,21993;356383,22433;362569,24732;363433,26041;363672,26104;369208,28279;373954,30257;378700,32432;382259,34410;384632,35596;387202,36980;395903,41924;406976,49044;412710,52999;412877,53117;415807,54898;527398,264796;527314,266451;529573,266773;531748,268355;532736,273695;536493,280023;538075,280167;538075,278639;539683,274173;539657,273299;541239,267960;543414,267960;546776,265784;547171,274486;546182,278639;544996,282594;544403,289120;544205,292481;543810,295843;542967,296406;543019,296634;543826,296096;544205,292877;544403,289515;544996,282989;546182,279034;547171,274881;548753,276068;548555,279034;548160,282001;547962,287538;547567,294064;546578,300985;545392,308302;544007,315421;541437,330451;539064,331835;536098,340536;535307,348842;534911,350029;531550,359125;530561,359916;526409,369606;530759,359916;531748,359125;525420,377121;522059,378901;521362,380296;521466,380483;522256,378901;525618,377121;523245,383845;518895,391755;516720,395710;514347,399665;512567,402632;509997,408367;507228,413904;502878,419837;498528,425374;498709,425000;493782,431702;483104,443370;481002,446604;483104,443567;493782,431900;485675,444160;481498,448536;478145,451001;477963,451280;475867,452893;475788,453455;466495,462947;456608,472044;456151,472376;452851,476593;444941,482525;437549,488070;437522,488102;444941,482723;452851,476790;446325,483316;441011,486777;437335,488330;437230,488458;433275,491029;431785,491720;428035,494762;424377,497357;418840,500917;417061,501114;415083,501994;414775,502227;417258,501312;419038,501114;411919,506454;407371,508827;402824,511002;399611,511484;399067,511793;384039,518319;383272,518493;378700,521483;381270,522274;371779,526427;372570,523659;369406,524845;366440,525834;360310,527811;359491,526828;356553,527416;352994,528207;345678,529987;345436,530099;352401,528405;355960,527614;358926,527020;360112,528009;366242,526032;369208,525043;372372,523856;371581,526625;363276,530580;362869,530466;357146,532755;352401,534140;345282,535919;342341,535672;336189,536869;335988,537304;319576,540468;315819,539479;312656,539479;307119,541259;302176,541654;297232,541852;296695,541622;292190,542421;286752,541457;286950,541259;287939,539875;283391,539281;285566,538095;292091,537897;298419,537699;307514,537897;313842,537304;325706,534733;333616,532953;339548,532755;339960,532564;334209,532756;326299,534535;314435,537106;308108,537699;299012,537502;292684,537699;286159,537897;286357,537106;287741,535129;348644,525043;389971,509420;400846,503685;406976,500521;413304,497159;425168,490040;434659,482723;452455,468880;457399,464925;462144,460772;469263,454246;472229,449302;476490,445396;476524,445151;472427,448907;469461,453851;462342,460377;457597,464529;452653,468485;434857,482328;425366,489645;413501,496764;407174,500126;401044,503290;390168,509025;348841,524647;287939,534733;283391,534733;282797,533151;278052,532953;273702,534733;261046,534931;251753,534535;247205,534140;242657,533349;245397,530426;244832,530580;234625,528690;234154,528800;214578,525241;206867,523659;200144,522472;192037,518715;181952,514957;171472,510804;173251,509420;180568,510804;183732,513573;194607,516737;216160,522274;221499,523263;227234,524252;233561,525636;240534,527144;241075,527020;247600,528009;247798,527614;257289,528009;258871,528207;273504,528207;284182,528603;296837,527614;298419,527614;299012,529196;311469,527614;319774,525636;324520,524845;327486,524450;334011,522868;339350,521681;344689,520297;354482,518602;355762,518122;345480,519901;340141,521286;334802,522472;328277,524054;325311,524450;320565,525241;307712,526427;299012,527218;297430,527218;284775,528207;274097,527811;259465,527811;257883,527614;251753,525043;248391,527218;248383,527235;251160,525438;257290,528009;247798,527614;247873,527565;241668,526625;234352,525043;228025,523659;222290,522670;216951,521681;195398,516144;184523,512980;181359,510211;174042,508827;163167,503290;160003,503488;148732,497753;146755,494193;147150,493995;154071,497753;160992,501510;162969,500323;154862,494984;148139,492018;138845,486678;130936,481537;118479,476197;113733,472242;114721,471847;119467,473231;109580,462947;104044,458399;98903,453851;92377,448511;82886,438030;82235,435995;80315,434075;73790,426956;72999,423396;70428,419837;70122,419356;67067,417266;61135,408762;57773,400852;57378,400852;52830,392151;48480,383449;43932,373364;39779,363081;43932,370002;48084,378703;49468,383449;50041,384288;49336,380627;47500,377294;44511,370572;40966,364662;36615,352797;32888,340634;31665,337088;26334,315810;23977,300363;23960,300787;24158,303951;25147,311268;26333,318783;24356,312257;22972,303951;21390,303951;20401,296437;19017,291690;17831,287142;14469,283583;13480,283583;12492,278639;12096,272310;12887,263411;13282,260247;13956,258077;13629,253128;14073,245811;14864,244328;14864,243438;13282,246404;11898,244427;9328,240867;8858,238049;8735,238296;7944,246207;7350,254117;6757,260247;6757,272904;6955,279430;7350,285955;5571,292086;5175,292086;3989,280221;3989,267960;4978,258467;6756,260246;5175,258270;4780,251151;5175,240274;5373,237308;5966,232364;8339,223465;9521,217553;9130,216148;7746,224058;5373,232957;4780,237901;4582,240867;4187,251744;4582,258863;3594,268355;3594,280616;4780,292481;5175,292481;7746,303754;9130,313048;12096,322540;16768,342953;17175,346865;18028,346865;22379,357346;23960,362685;20994,358137;17831,351017;17633,352995;15913,347662;14667,347853;13282,343305;8537,332428;5571,322738;5373,314630;3989,305138;3000,295646;825,288724;2209,251942;3594,242449;2407,237308;4780,223069;5373,219707;6955,208237;11107,199932;10119,211204;11107,209272;11701,204653;11898,199536;13678,193010;16446,183122;19808,173037;20060,172753;21588,164731;23763,158996;26333,154250;31474,144362;35627,135463;41559,123993;45909,119049;49468,112128;52435,107777;55598,106195;56389,105008;59553,98680;65683,91561;65850,94537;65403,95787;71812,89188;74976,85035;79129,81080;79487,81478;79327,81278;84468,76136;89609,71390;95146,65457;102857,59722;111162,53592;116128,50127;119467,47066;125399,43506;131727,40144;132564,39714;134718,37598;138252,35003;142133,33025;144878,32393;145370,32036;199155,10283;201150,9849;206669,7910;210475,7144;212460,7127;213194,6921;258278,989;271081,939;284775,1186;285030,1378;291696,593;297825,1582;303955,2768;307118,3487;303758,2571;297628,1384;291498,396;291498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6" style="position:absolute;width:5496;height:5424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23644f"/>
                  <v:path arrowok="t" o:connecttype="custom" o:connectlocs="274809,0;549618,271211;274809,542422;0,271211;298812,539480;296244,540863;296397,540929;320170,525438;311865,527416;299407,528998;298814,527416;307515,526625;320170,525438;341773,523368;341265,523512;341525,523461;186796,520396;195596,522670;199353,522867;209833,528009;214578,528998;214875,529097;215963,528009;220115,529196;224267,530185;232449,532088;232572,531964;242064,533547;246612,534338;251160,534733;260453,535129;273108,534931;273658,534931;274888,534239;277656,533349;280474,533299;282402,533546;282921,534931;287345,534931;285961,536908;285170,537897;282600,539084;277854,539084;271724,538688;258476,538293;248589,537502;239889,536315;231188,534931;217940,532953;207658,529591;207777,529505;201725,527614;196386,525241;190257,523263;183929,521088;186796,520396;303194,516156;300173,516617;279279,517672;286159,518517;287939,518121;300198,516737;302216,516345;321967,513290;311705,514857;315226,514957;320293,514018;359425,512833;327241,521405;343527,517775;153082,508827;175822,518517;183929,521088;190059,523263;196189,525241;201528,527614;200341,528603;197177,528009;185907,523856;180370,521681;174833,519308;167517,516737;161189,513969;156246,511398;153082,508827;162376,503883;173251,509420;171867,510211;159212,504081;162376,503883;122235,490436;135681,497950;138450,501114;132122,497753;127377,494786;122235,490436;145814,485361;145816,485418;146483,486226;146557,485887;434586,472380;433868,472440;422004,480943;410337,487272;402032,492215;397485,494193;392739,496170;387004,499137;382654,501708;376327,504279;369802,506652;368022,508431;365253,509420;358333,510607;349435,513375;341327,515946;332429,518517;321356,521286;305735,523856;305339,524450;297829,526328;298023,526427;306364,524342;306526,523856;322147,521286;333220,518517;342118,515946;350226,513375;359124,510607;366045,509420;361360,512232;361497,512189;366440,509222;369208,508234;369393,508183;370592,506849;377118,504476;383445,501906;387796,499335;393530,496368;398276,494391;401530,492976;403219,491820;411524,486876;423190,480548;95507,469645;96258,470289;96514,470420;435913,464483;435846,464529;435846,464586;436160,464631;436241,464529;440185,461531;439018,462337;438811,462552;439612,462040;79362,451570;86830,460364;80908,453257;454186,451564;454168,451570;454037,452466;450873,456026;447116,460179;447343,460127;450873,456224;454037,452664;454186,451564;98689,447111;99080,447588;99100,447522;69440,442578;74581,445940;74833,446238;77176,446756;82490,451675;89807,457608;92970,461959;94750,464134;102264,470462;100089,472242;93091,464466;92773,464529;99395,471888;100089,472242;102264,470462;121049,485294;117292,486480;118676,487469;113140,487667;109580,485294;106219,482723;97914,475801;90202,468880;83084,461959;79722,458597;76558,455037;77745,453455;81700,457015;86050,460376;91389,466112;91842,466501;86050,460376;81897,457015;77942,453455;73592,448116;69440,442578;505053,411135;504953,411178;502793,416362;502977,386360;497737,393930;495166,398677;492596,403027;486466,411135;481127,419243;476382,425769;475986,426011;475662,426491;476184,426165;480929,419639;486268,411531;492398,403423;494969,399072;497539,394326;502878,386613;523443,383647;520872,391360;516324,399665;511776,408169;507624,413508;510392,407971;512765,402434;514545,399468;516917,395513;519093,391557;523443,383647;510644,366696;505844,375144;505756,375347;510590,366838;513276,347562;507507,363325;495373,388132;493596,390941;493585,390964;489432,398083;485280,405796;480534,411729;476579,418452;453246,444754;445534,451280;444795,451843;444476,452166;441251,454795;438614,457806;428925,465123;427406,466082;423283,469444;422687,469831;421806,470660;414094,475802;406383,480548;405500,480995;400278,484387;398660,485204;397089,486283;391750,489249;386762,491206;375644,496814;349560,506544;331384,511218;346073,508431;348841,507838;357739,504674;363276,502894;372174,498346;382259,494786;388720,492252;391553,490633;394123,489842;397682,487865;398617,487215;401044,484898;406383,481734;412457,478757;414688,477384;422399,472242;425761,469078;429518,466705;439207,459388;446128,452862;453839,446336;477172,420034;480383,414575;480534,414102;485675,406191;487257,403818;489360,400901;490025,399665;494178,392546;502285,375737;510194,357741;512518,350424;534911,330055;534318,330451;534318,330451;536779,318335;536708,318685;537284,319376;539064,321354;540250,320563;540280,320411;539459,320958;537482,319178;535017,295870;534879,295878;534628,295892;534714,296832;534516,301776;533725,304742;528979,312257;527793,318783;526607,320958;524629,330451;522454,337965;520081,345283;518697,351017;517115,356950;518377,354988;519488,350819;520477,344887;522850,337570;525025,330055;527002,320563;528189,318387;529375,311862;534121,304347;530957,319574;528584,332230;523245,348446;522189,350090;521737,352550;520279,356752;514742,368815;512172,375144;510590,378506;508613,382065;503274,391557;497539,400852;490223,413311;482116,425572;476777,432493;471043,439217;469065,441985;466890,444754;463529,447522;458031,453610;458190,454246;452455,460179;446325,464529;441382,468485;436699,471907;437427,471847;442569,468089;447512,464134;453642,459783;459376,453851;459178,453060;464715,446929;468077,444161;470252,441392;472229,438624;477963,431900;483302,424978;491410,412717;498726,400259;504460,390964;509799,381472;511776,377912;513358,374550;515929,368222;521466,356159;523641,348051;528979,331835;531352,319179;534516,303951;535229,301277;534714,301183;534911,296239;539262,291690;536959,301286;536959,301286;539262,291691;541041,289713;539855,292284;539583,297673;539459,302765;537482,308850;537482,309545;539855,302765;540250,292284;541172,290286;532539,281209;531243,284272;530759,288724;530135,286645;529907,286938;530561,289120;530166,292284;530957,294855;531570,294821;531154,293470;531550,290306;532539,281209;549149,275870;549544,276068;549346,284373;549544,290108;548951,300589;548358,306522;546578,315223;545985,322540;543019,335988;540250,347655;535307,349831;535703,348644;536493,340339;539459,331637;541832,330253;541832,330253;544403,315223;545787,308104;546973,300787;547962,293866;548358,287340;548555,281803;548951,278836;549149,275870;27849,184177;27948,184226;27957,184199;39779,155832;35429,163940;31870,166906;31861,167096;31517,174666;31527,174648;31870,167104;35429,164138;39779,156030;39928,156128;40002,155980;42152,138627;39384,140605;35231,149306;36181,150066;36212,149933;35429,149306;39582,140605;42033,138854;57378,127355;57128,127555;56068,131632;55400,133683;37209,166906;34638,175014;32265,183320;27124,200723;23763,212588;22181,221487;21390,226035;20796,230584;19017,242845;18424,250359;19412,258270;19876,253960;19808,252535;20599,244229;22378,231968;23790,230274;25839,216556;25740,214170;27693,208569;28856,203867;28508,204678;27322,204282;24356,212786;24554,217532;23169,226629;22972,228211;20994,230584;21587,226035;22378,221487;23960,212588;27322,200723;32463,183320;34836,175014;37406,166906;55598,133683;57378,127355;60937,107579;60937,107579;61926,108370;61926,108370;96568,79424;96530,79455;96414,79585;94800,81278;94391,81872;94124,82173;92970,83849;80909,98087;77547,102042;74186,106195;59321,122626;74383,105997;77745,101844;81106,97889;93168,83651;94391,81872;96414,79585;101587,65788;99881,66382;98611,66854;98309,67237;96134,69215;90598,72774;86841,76927;83281,81080;80909,83255;80828,83154;78585,85851;74779,90572;68649,97296;69638,98482;69656,98466;68847,97494;74976,90770;81106,83255;83479,81080;87038,76927;90795,72774;96332,69215;98507,67237;100880,66347;101629,66115;387993,30059;398078,34607;402428,38167;392739,33421;387993,30059;355169,15623;363078,17402;374152,22940;355169,15623;236132,14313;231979,14832;223081,16018;214381,17996;210624,19182;206274,20369;196754,22239;195002,22940;182941,27093;171076,31839;162771,35596;157235,37771;143591,44100;137066,48253;130738,52405;120654,59920;111162,67435;102078,75360;102857,76334;104785,75011;106426,73788;112349,68621;121840,61107;131924,53592;138252,49439;144777,45286;158421,38958;163760,36189;172065,32432;183929,27686;195991,23533;201058,22538;203505,21701;236820,14513;306847,10061;311074,10481;316808,12459;312458,11865;303362,10085;306847,10061;329859,8503;337966,9097;347853,13052;335593,10876;329859,8503;263716,8454;240877,9690;225058,11865;217544,13843;211019,16216;201923,17402;167517,30652;155060,36189;151303,37573;147941,39353;141614,42715;131727,47857;124213,53790;102462,70797;97916,74750;93469,78810;93564,78905;59355,119049;52434,128541;49271,134276;46107,139616;40175,150690;33722,160859;33649,161171;31474,167104;29892,169873;29497,170268;27742,176102;27322,179563;26926,184507;24158,192615;21587,200723;18819,212588;17237,223465;16249,234341;17633,226826;17761,226206;18028,223267;19610,212390;20105,212556;20148,212372;19610,212192;22379,200327;24949,192219;27705,184148;27520,184111;27915,179167;30090,169873;31672,167104;31725,166959;33847,161171;40372,150888;46305,139814;49468,134474;52632,128739;59553,119247;93761,79103;102857,70797;124608,53790;132122,47857;142009,42715;148337,39353;151698,37574;155455,36189;167913,30652;202319,17403;211415,16216;217940,13843;225454,11865;241273,9690;264111,8528;282468,9144;291498,0;300791,593;310283,1582;316610,3164;320763,5142;325904,4153;333616,5933;338361,7317;338164,7515;337966,8899;329859,8306;327090,7515;324322,6921;318983,5735;313644,4548;308108,3757;301978,3757;297034,3757;289323,3757;288961,3642;285566,5339;286752,7317;298616,9690;293337,9782;293426,9789;299012,9690;303758,10283;312853,12063;317204,12656;324520,14238;332034,15821;339350,17600;346666,19776;350226,20764;353785,21951;353831,21993;356383,22433;362569,24732;363433,26041;363672,26104;369208,28279;373954,30257;378700,32432;382259,34410;384632,35596;387202,36980;395903,41924;406976,49044;412710,52999;412877,53117;415807,54898;527398,264796;527314,266451;529573,266773;531748,268355;532736,273695;536493,280023;538075,280167;538075,278639;539683,274173;539657,273299;541239,267960;543414,267960;546776,265784;547171,274486;546182,278639;544996,282594;544403,289120;544205,292481;543810,295843;542967,296406;543019,296634;543826,296096;544205,292877;544403,289515;544996,282989;546182,279034;547171,274881;548753,276068;548555,279034;548160,282001;547962,287538;547567,294064;546578,300985;545392,308302;544007,315421;541437,330451;539064,331835;536098,340536;535307,348842;534911,350029;531550,359125;530561,359916;526409,369606;530759,359916;531748,359125;525420,377121;522059,378901;521362,380296;521466,380483;522256,378901;525618,377121;523245,383845;518895,391755;516720,395710;514347,399665;512567,402632;509997,408367;507228,413904;502878,419837;498528,425374;498709,425000;493782,431702;483104,443370;481002,446604;483104,443567;493782,431900;485675,444160;481498,448536;478145,451001;477963,451280;475867,452893;475788,453455;466495,462947;456608,472044;456151,472376;452851,476593;444941,482525;437549,488070;437522,488102;444941,482723;452851,476790;446325,483316;441011,486777;437335,488330;437230,488458;433275,491029;431785,491720;428035,494762;424377,497357;418840,500917;417061,501114;415083,501994;414775,502227;417258,501312;419038,501114;411919,506454;407371,508827;402824,511002;399611,511484;399067,511793;384039,518319;383272,518493;378700,521483;381270,522274;371779,526427;372570,523659;369406,524845;366440,525834;360310,527811;359491,526828;356553,527416;352994,528207;345678,529987;345436,530099;352401,528405;355960,527614;358926,527020;360112,528009;366242,526032;369208,525043;372372,523856;371581,526625;363276,530580;362869,530466;357146,532755;352401,534140;345282,535919;342341,535672;336189,536869;335988,537304;319576,540468;315819,539479;312656,539479;307119,541259;302176,541654;297232,541852;296695,541622;292190,542421;286752,541457;286950,541259;287939,539875;283391,539281;285566,538095;292091,537897;298419,537699;307514,537897;313842,537304;325706,534733;333616,532953;339548,532755;339960,532564;334209,532756;326299,534535;314435,537106;308108,537699;299012,537502;292684,537699;286159,537897;286357,537106;287741,535129;348644,525043;389971,509420;400846,503685;406976,500521;413304,497159;425168,490040;434659,482723;452455,468880;457399,464925;462144,460772;469263,454246;472229,449302;476490,445396;476524,445151;472427,448907;469461,453851;462342,460377;457597,464529;452653,468485;434857,482328;425366,489645;413501,496764;407174,500126;401044,503290;390168,509025;348841,524647;287939,534733;283391,534733;282797,533151;278052,532953;273702,534733;261046,534931;251753,534535;247205,534140;242657,533349;245397,530426;244832,530580;234625,528690;234154,528800;214578,525241;206867,523659;200144,522472;192037,518715;181952,514957;171472,510804;173251,509420;180568,510804;183732,513573;194607,516737;216160,522274;221499,523263;227234,524252;233561,525636;240534,527144;241075,527020;247600,528009;247798,527614;257289,528009;258871,528207;273504,528207;284182,528603;296837,527614;298419,527614;299012,529196;311469,527614;319774,525636;324520,524845;327486,524450;334011,522868;339350,521681;344689,520297;354482,518602;355762,518122;345480,519901;340141,521286;334802,522472;328277,524054;325311,524450;320565,525241;307712,526427;299012,527218;297430,527218;284775,528207;274097,527811;259465,527811;257883,527614;251753,525043;248391,527218;248383,527235;251160,525438;257290,528009;247798,527614;247873,527565;241668,526625;234352,525043;228025,523659;222290,522670;216951,521681;195398,516144;184523,512980;181359,510211;174042,508827;163167,503290;160003,503488;148732,497753;146755,494193;147150,493995;154071,497753;160992,501510;162969,500323;154862,494984;148139,492018;138845,486678;130936,481537;118479,476197;113733,472242;114721,471847;119467,473231;109580,462947;104044,458399;98903,453851;92377,448511;82886,438030;82235,435995;80315,434075;73790,426956;72999,423396;70428,419837;70122,419356;67067,417266;61135,408762;57773,400852;57378,400852;52830,392151;48480,383449;43932,373364;39779,363081;43932,370002;48084,378703;49468,383449;50041,384288;49336,380627;47500,377294;44511,370572;40966,364662;36615,352797;32888,340634;31665,337088;26334,315810;23977,300363;23960,300787;24158,303951;25147,311268;26333,318783;24356,312257;22972,303951;21390,303951;20401,296437;19017,291690;17831,287142;14469,283583;13480,283583;12492,278639;12096,272310;12887,263411;13282,260247;13956,258077;13629,253128;14073,245811;14864,244328;14864,243438;13282,246404;11898,244427;9328,240867;8858,238049;8735,238296;7944,246207;7350,254117;6757,260247;6757,272904;6955,279430;7350,285955;5571,292086;5175,292086;3989,280221;3989,267960;4978,258467;6756,260246;5175,258270;4780,251151;5175,240274;5373,237308;5966,232364;8339,223465;9521,217553;9130,216148;7746,224058;5373,232957;4780,237901;4582,240867;4187,251744;4582,258863;3594,268355;3594,280616;4780,292481;5175,292481;7746,303754;9130,313048;12096,322540;16768,342953;17175,346865;18028,346865;22379,357346;23960,362685;20994,358137;17831,351017;17633,352995;15913,347662;14667,347853;13282,343305;8537,332428;5571,322738;5373,314630;3989,305138;3000,295646;825,288724;2209,251942;3594,242449;2407,237308;4780,223069;5373,219707;6955,208237;11107,199932;10119,211204;11107,209272;11701,204653;11898,199536;13678,193010;16446,183122;19808,173037;20060,172753;21588,164731;23763,158996;26333,154250;31474,144362;35627,135463;41559,123993;45909,119049;49468,112128;52435,107777;55598,106195;56389,105008;59553,98680;65683,91561;65850,94537;65403,95787;71812,89188;74976,85035;79129,81080;79487,81478;79327,81278;84468,76136;89609,71390;95146,65457;102857,59722;111162,53592;116128,50127;119467,47066;125399,43506;131727,40144;132564,39714;134718,37598;138252,35003;142133,33025;144878,32393;145370,32036;199155,10283;201150,9849;206669,7910;210475,7144;212460,7127;213194,6921;258278,989;271081,939;284775,1186;285030,1378;291696,593;297825,1582;303955,2768;307118,3487;303758,2571;297628,1384;291498,396;291498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  <v:shape id="Vrije vorm: Vorm 10" o:spid="_x0000_s1037" style="position:absolute;left:39839;top:70191;width:3432;height:3388;rotation:11796470fd;flip:x y;visibility:visible;mso-wrap-style:square;v-text-anchor:top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" stroked="f">
                  <v:fill opacity="14392f"/>
                  <v:path arrowok="t" o:connecttype="custom" o:connectlocs="171605,0;343210,169365;171605,338730;0,169365;186594,336893;184990,337757;185086,337798;199931,328124;194745,329359;186965,330347;186595,329359;192028,328865;199931,328124;213421,326831;213104,326921;213266,326889;116645,324975;122140,326395;124486,326519;131030,329730;133994,330347;134179,330409;134858,329730;137451,330471;140044,331088;145154,332276;145230,332200;151157,333187;153997,333681;156837,333928;162640,334175;170543,334052;170886,334052;171654,333620;173383,333064;175143,333033;176346,333187;176671,334052;179433,334052;178569,335287;178075,335904;176470,336645;173506,336645;169679,336398;161406,336151;155232,335657;149799,334916;144366,334052;136093,332817;129672,330718;129746,330664;125968,329483;122634,328001;118806,326766;114855,325407;116645,324975;189330,322327;187444,322615;174396,323274;178692,323802;179804,323555;187459,322690;188719,322445;201053,320538;194645,321516;196844,321579;200008,320992;224443,320252;204346,325605;214516,323339;95593,317751;109792,323802;114855,325407;118683,326766;122511,328001;125844,329483;125103,330100;123128,329730;116090,327136;112632,325778;109175,324296;104606,322690;100655,320961;97568,319356;95593,317751;101396,314663;108187,318121;107323,318615;99420,314787;101396,314663;76330,306266;84727,310959;86455,312934;82504,310835;79541,308983;76330,306266;91054,303097;91055,303132;91472,303637;91518,303425;271378,294990;270930,295028;263521,300338;256236,304290;251050,307377;248210,308612;245247,309847;241666,311699;238949,313305;234998,314910;230923,316392;229812,317504;228083,318121;223762,318862;218205,320591;213143,322196;207586,323802;200671,325531;190917,327136;190670,327507;185980,328679;186101,328742;191310,327439;191411,327136;201165,325531;208080,323802;213636,322196;218699,320591;224255,318862;228577,318121;225652,319877;225737,319850;228824,317998;230553,317380;230668,317348;231417,316516;235492,315034;239443,313428;242160,311823;245740,309971;248704,308736;250736,307852;251791,307130;256977,304043;264262,300091;59640,293283;60108,293685;60269,293766;272207,290059;272165,290088;272165,290123;272361,290151;272412,290088;274875,288215;274145,288719;274017,288853;274517,288533;49558,281995;54221,287487;50523,283049;283617,281991;283606,281995;283524,282555;281549,284778;279203,287371;279344,287339;281549,284901;283524,282678;283617,281991;61626,279210;61871,279508;61883,279467;43362,276380;46572,278479;46730,278665;48193,278989;51511,282061;56080,285766;58056,288482;59167,289841;63859,293793;62501,294904;58131,290048;57932,290088;62067,294683;62501,294904;63859,293793;75589,303055;73243,303796;74108,304413;70650,304537;68428,303055;66329,301449;61143,297127;56327,292805;51882,288482;49783,286383;47807,284160;48548,283172;51017,285395;53734,287494;57068,291076;57351,291319;53734,287494;51141,285395;48671,283172;45955,279838;43362,276380;315381,256744;315319,256771;313970,260008;314085,241273;310813,246000;309208,248964;307602,251681;303775,256744;300441,261808;297477,265883;297230,266034;297028,266334;297354,266130;300317,262055;303651,256991;307479,251928;309084,249211;310689,246248;314023,241431;326865,239579;325260,244395;322420,249582;319580,254892;316987,258226;318715,254769;320197,251311;321308,249458;322790,246988;324148,244519;326865,239579;318873,228993;315875,234269;315820,234395;318839,229082;320516,217044;316914,226888;309336,242379;308227,244134;308220,244148;305627,248594;303034,253410;300070,257115;297601,261314;283031,277738;278215,281814;277753,282165;277554,282367;275540,284009;273893,285889;267843,290458;266895,291057;264320,293157;263948,293398;263398,293916;258582,297127;253766,300091;253215,300370;249955,302489;248944,302998;247963,303672;244629,305525;241514,306747;234572,310249;218283,316325;206933,319244;216106,317504;217835,317133;223391,315157;226848,314046;232405,311205;238702,308982;242737,307400;244506,306389;246111,305895;248333,304660;248917,304254;250433,302808;253766,300832;257559,298973;258952,298115;263768,294904;265867,292928;268213,291446;274264,286877;278585,282802;283401,278726;297971,262302;299976,258892;300070,258597;303281,253657;304269,252175;305582,250353;305997,249582;308590,245136;313653,234639;318592,223401;320043,218832;334026,206112;333656,206359;333656,206359;335193,198793;335148,199011;335508,199443;336620,200678;337360,200184;337379,200089;336866,200431;335632,199320;334092,184764;334006,184769;333850,184778;333903,185365;333780,188452;333286,190305;330322,194997;329581,199073;328841,200431;327606,206359;326247,211052;324766,215621;323901,219202;322914,222907;323701,221682;324395,219079;325013,215374;326494,210805;327853,206112;329087,200184;329828,198826;330569,194750;333533,190058;331557,199567;330075,207470;326741,217597;326082,218623;325800,220159;324889,222784;321432,230317;319827,234269;318839,236368;317604,238591;314270,244519;310689,250323;306121,258103;301058,265760;297724,270082;294143,274281;292909,276010;291550,277738;289451,279467;286018,283269;286117,283666;282537,287371;278709,290088;275622,292558;272698,294695;273152,294657;276363,292311;279450,289841;283277,287124;286858,283419;286735,282925;290192,279097;292291,277368;293650,275639;294884,273910;298465,269711;301799,265389;306862,257732;311430,249952;315011,244148;318345,238220;319580,235997;320568,233898;322173,229946;325630,222413;326988,217350;330322,207223;331804,199320;333780,189811;334225,188140;333903,188082;334026,184994;336743,182154;335305,188146;335305,188146;336743,182154;337854,180919;337113,182524;336944,185890;336866,189070;335632,192870;335632,193304;337113,189070;337360,182524;337936,181277;332545,175609;331736,177521;331433,180302;331044,179003;330901,179186;331310,180549;331063,182524;331557,184130;331940,184109;331680,183265;331927,181289;332545,175609;342917,172274;343164,172398;343040,177585;343164,181166;342793,187711;342423,191416;341312,196850;340941,201419;339089,209817;337360,217103;334274,218461;334520,217720;335014,212534;336866,207100;338348,206235;338348,206235;339953,196850;340818,192404;341559,187835;342176,183512;342423,179437;342546,175979;342793,174127;342917,172274;17391,115014;17452,115045;17458,115028;24840,97313;22124,102377;19901,104229;19896,104347;19681,109075;19687,109064;19901,104353;22124,102500;24840,97437;24933,97499;24979,97406;26322,86569;24593,87804;22000,93238;22593,93713;22613,93629;22124,93238;24717,87804;26248,86711;35830,79530;35674,79655;35012,82201;34595,83482;23235,104229;21630,109292;20148,114479;16938,125347;14839,132756;13851,138314;13357,141154;12986,143994;11875,151651;11505,156344;12122,161283;12411,158592;12369,157702;12863,152515;13974,144859;14856,143801;16135,135234;16073,133744;17293,130247;18019,127310;17802,127816;17061,127569;15209,132880;15333,135844;14468,141524;14345,142512;13110,143994;13480,141154;13974,138314;14962,132756;17061,125347;20272,114479;21753,109292;23358,104229;34718,83482;35830,79530;38052,67181;38052,67181;38670,67675;38670,67675;60302,49599;60278,49618;60206,49699;59198,50756;58943,51127;58776,51315;58056,52362;50524,61253;48424,63723;46325,66316;37043,76577;46449,66193;48548,63599;50647,61130;58179,52238;58943,51127;60206,49699;63436,41083;62371,41454;61578,41749;61389,41988;60031,43223;56574,45446;54228,48039;52005,50633;50524,51991;50473,51928;49073,53612;46696,56560;42868,60759;43485,61500;43497,61490;42991,60883;46819,56684;50647,51991;52129,50633;54351,48039;56697,45446;60155,43223;61513,41988;62995,41432;63462,41287;242283,18771;248580,21611;251297,23834;245247,20870;242283,18771;221786,9756;226725,10867;233640,14325;221786,9756;147453,8938;144860,9262;139303,10003;133870,11238;131524,11979;128808,12720;122864,13888;121770,14325;114238,16919;106829,19883;101643,22229;98186,23587;89666,27539;85591,30133;81640,32726;75342,37419;69415,42111;63743,47061;64229,47669;65433,46843;66458,46079;70156,42852;76083,38160;82380,33467;86332,30873;90407,28280;98926,24328;102260,22599;107446,20253;114855,17289;122387,14696;125551,14074;127079,13552;147883,9063;191611,6283;194251,6545;197831,7780;195115,7410;189435,6298;191611,6283;205981,5310;211043,5681;217217,8150;209562,6792;205981,5310;164678,5279;150416,6051;140538,7410;135846,8644;131771,10126;126091,10867;104606,19142;96827,22599;94481,23464;92382,24575;88431,26675;82257,29885;77565,33590;63982,44211;61144,46679;58367,49215;58426,49274;37064,74343;32743,80271;30767,83853;28791,87187;25087,94102;21058,100453;21012,100648;19654,104353;18666,106081;18419,106328;17324,109972;17061,112133;16814,115220;15086,120283;13480,125347;11752,132756;10764,139548;10146,146341;11011,141648;11091,141261;11258,139425;12246,132633;12555,132736;12582,132621;12246,132509;13974,125100;15579,120036;17300,114996;17185,114973;17432,111886;18790,106081;19778,104353;19811,104262;21136,100648;25211,94226;28915,87310;30891,83976;32866,80395;37188,74467;58549,49398;64229,44211;77812,33590;82504,29886;88678,26675;92629,24575;94728,23464;97074,22599;104853,19142;126338,10867;132018,10127;136093,8645;140785,7410;150663,6051;164925,5326;176388,5710;182026,0;187830,370;193757,988;197708,1976;200301,3211;203511,2593;208327,3705;211290,4569;211167,4693;211043,5557;205981,5187;204252,4693;202524,4322;199190,3581;195856,2840;192398,2346;188571,2346;185484,2346;180668,2346;180442,2274;178322,3334;179063,4569;186472,6051;183175,6109;183230,6113;186719,6051;189682,6422;195362,7533;198078,7904;202647,8892;207339,9880;211908,10991;216477,12349;218699,12967;220922,13708;220950,13734;222544,14009;226407,15444;226946,16262;227096,16301;230553,17660;233516,18895;236480,20253;238702,21488;240184,22229;241789,23093;247222,26181;254137,30627;257718,33096;257822,33170;259651,34282;329334,165359;329282,166392;330693,166594;332051,167582;332668,170916;335014,174868;336002,174958;336002,174003;337006,171215;336990,170669;337978,167335;339336,167335;341435,165976;341682,171410;341065,174003;340324,176473;339953,180549;339830,182648;339583,184747;339057,185098;339089,185241;339593,184905;339830,182895;339953,180796;340324,176720;341065,174250;341682,171657;342670,172398;342546,174250;342299,176103;342176,179561;341929,183636;341312,187958;340571,192527;339706,196973;338101,206359;336620,207223;334767,212657;334273,217844;334026,218585;331927,224266;331310,224760;328717,230811;331433,224760;332051,224266;328100,235503;326000,236615;325565,237486;325630,237603;326124,236615;328223,235503;326741,239702;324025,244642;322667,247112;321185,249582;320074,251434;318468,255016;316740,258473;314023,262178;311307,265636;311420,265403;308343,269588;301675,276874;300363,278894;301675,276998;308343,269711;303281,277368;300672,280100;298578,281640;298465,281814;297156,282821;297107,283172;291303,289100;285130,294781;284844,294988;282784,297621;277844,301326;273228,304788;273212,304809;277844,301449;282784,297745;278709,301820;275390,303981;273095,304951;273029,305031;270559,306636;269629,307068;267287,308967;265003,310588;261546,312811;260434,312934;259199,313483;259007,313629;260558,313058;261669,312934;257224,316269;254384,317751;251544,319109;249538,319410;249198,319603;239814,323678;239335,323787;236480,325654;238085,326148;232158,328742;232652,327013;230676,327754;228824,328371;224996,329606;224485,328992;222650,329359;220428,329853;215859,330965;215708,331035;220057,329976;222280,329483;224132,329112;224873,329730;228701,328495;230553,327877;232528,327136;232034,328865;226848,331335;226594,331264;223021,332693;220057,333558;215612,334669;213775,334515;209934,335263;209809,335534;199560,337510;197214,336892;195238,336892;191781,338004;188694,338251;185607,338374;185272,338230;182459,338729;179063,338127;179186,338004;179804,337139;176964,336769;178322,336028;182397,335904;186348,335781;192028,335904;195979,335534;203388,333928;208327,332817;212031,332693;212289,332574;208697,332693;203758,333805;196350,335410;192398,335781;186719,335657;182767,335781;178692,335904;178816,335410;179680,334175;217711,327877;243518,318121;250309,314540;254137,312564;258088,310465;265497,306019;271424,301449;282537,292805;285623,290335;288587,287742;293032,283666;294884,280579;297545,278140;297566,277987;295008,280332;293156,283419;288710,287495;285747,290088;282660,292558;271547,301202;265620,305772;258212,310218;254260,312317;250433,314293;243641,317874;217835,327630;179804,333928;176964,333928;176593,332940;173630,332817;170913,333928;163011,334052;157208,333805;154368,333558;151528,333064;153238,331239;152886,331335;146512,330155;146218,330224;133994,328001;129178,327013;124980,326272;119918,323925;113620,321579;107076,318986;108187,318121;112756,318986;114732,320714;121523,322690;134982,326148;138316,326766;141896,327383;145848,328248;150202,329189;150540,329112;154615,329730;154738,329483;160665,329730;161653,329853;170790,329853;177458,330100;185360,329483;186348,329483;186719,330471;194497,329483;199684,328248;202647,327754;204499,327507;208574,326519;211908,325778;215242,324913;221357,323855;222156,323555;215736,324666;212402,325531;209068,326272;204993,327260;203141,327507;200178,328001;192151,328742;186719,329236;185731,329236;177828,329853;171160,329606;162023,329606;161035,329483;157208,327877;155108,329236;155103,329246;156837,328124;160665,329730;154738,329483;154785,329452;150910,328865;146342,327877;142390,327013;138809,326395;135476,325778;122017,322320;115225,320344;113250,318615;108681,317751;101890,314293;99914,314416;92876,310835;91641,308612;91888,308489;96210,310835;100532,313181;101766,312440;96704,309106;92506,307254;86702,303919;81763,300708;73984,297374;71021,294904;71638,294657;74601,295522;68428,289100;64970,286260;61760,283419;57685,280085;51758,273540;51352,272269;50153,271070;46078,266624;45584,264401;43979,262178;43788,261878;41880,260573;38176,255263;36077,250323;35830,250323;32990,244889;30273,239455;27433,233157;24840,226735;27433,231058;30026,236491;30891,239455;31248,239979;30808,237693;29662,235611;27795,231414;25581,227723;22865,220314;20537,212718;19773,210504;16445,197216;14973,187570;14962,187835;15086,189811;15703,194380;16444,199073;15209,194997;14345,189811;13357,189811;12739,185118;11875,182154;11134,179314;9035,177091;8418,177091;7800,174003;7553,170052;8047,164494;8294,162518;8715,161163;8510,158073;8788,153503;9282,152577;9282,152021;8294,153874;7430,152639;5825,150416;5532,148656;5454,148811;4960,153750;4590,158690;4220,162518;4220,170422;4343,174497;4590,178573;3479,182401;3232,182401;2491,174991;2491,167335;3108,161407;4219,162518;3232,161283;2985,156838;3232,150045;3355,148193;3726,145106;5207,139548;5946,135857;5701,134979;4837,139919;3355,145476;2985,148564;2861,150416;2614,157208;2861,161654;2244,167582;2244,175238;2985,182648;3232,182648;4837,189687;5701,195491;7553,201419;10471,214166;10725,216609;11258,216609;13974,223154;14962,226488;13110,223648;11134,219202;11011,220437;9937,217107;9159,217226;8294,214386;5331,207594;3479,201543;3355,196479;2491,190552;1873,184624;515,180302;1380,157332;2244,151404;1503,148193;2985,139302;3355,137202;4343,130039;6936,124853;6319,131892;6936,130685;7306,127801;7430,124606;8541,120530;10270,114356;12369,108057;12526,107880;13480,102871;14839,99289;16444,96325;19654,90151;22247,84593;25952,77431;28668,74343;30891,70021;32743,67304;34718,66316;35212,65575;37188,61624;41016,57178;41120,59036;40841,59817;44843,55696;46819,53103;49412,50633;49636,50881;49536,50756;52746,47545;55957,44581;59414,40877;64229,37295;69415,33467;72516,31303;74601,29392;78306,27169;82257,25069;82780,24800;84125,23479;86332,21858;88755,20623;90469,20229;90777,20006;124363,6422;125609,6151;129055,4940;131432,4461;132671,4451;133130,4322;161282,617;169277,587;177828,741;177987,860;182150,370;185978,988;189805,1729;191780,2178;189682,1605;185854,864;182026,247;182026,0" o:connectangles="270,0,90,18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/v:shape>
              </v:group>
            </v:group>
          </w:pict>
        </mc:Fallback>
      </mc:AlternateContent>
    </w:r>
    <w:r>
      <w:rPr>
        <w:rStyle w:val="Standaardalinea-lettertype"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C3702"/>
    <w:multiLevelType w:val="multilevel"/>
    <w:tmpl w:val="FD32F0EE"/>
    <w:styleLink w:val="LFO10"/>
    <w:lvl w:ilvl="0">
      <w:start w:val="1"/>
      <w:numFmt w:val="decimal"/>
      <w:pStyle w:val="Lijstnummering5"/>
      <w:lvlText w:val="%1."/>
      <w:lvlJc w:val="left"/>
      <w:pPr>
        <w:ind w:left="180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06842F6A"/>
    <w:multiLevelType w:val="multilevel"/>
    <w:tmpl w:val="77186DF2"/>
    <w:styleLink w:val="1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0F14A7"/>
    <w:multiLevelType w:val="multilevel"/>
    <w:tmpl w:val="EEB093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6667078"/>
    <w:multiLevelType w:val="multilevel"/>
    <w:tmpl w:val="0FE64BFE"/>
    <w:styleLink w:val="LFO6"/>
    <w:lvl w:ilvl="0">
      <w:start w:val="1"/>
      <w:numFmt w:val="decimal"/>
      <w:pStyle w:val="Lijstnummering"/>
      <w:lvlText w:val="%1."/>
      <w:lvlJc w:val="left"/>
      <w:pPr>
        <w:ind w:left="36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" w15:restartNumberingAfterBreak="0">
    <w:nsid w:val="18331834"/>
    <w:multiLevelType w:val="multilevel"/>
    <w:tmpl w:val="5C4072A4"/>
    <w:styleLink w:val="LFO9"/>
    <w:lvl w:ilvl="0">
      <w:start w:val="1"/>
      <w:numFmt w:val="decimal"/>
      <w:pStyle w:val="Lijstnummering4"/>
      <w:lvlText w:val="%1."/>
      <w:lvlJc w:val="left"/>
      <w:pPr>
        <w:ind w:left="144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 w15:restartNumberingAfterBreak="0">
    <w:nsid w:val="19230D88"/>
    <w:multiLevelType w:val="multilevel"/>
    <w:tmpl w:val="8CC260FA"/>
    <w:styleLink w:val="LFO14"/>
    <w:lvl w:ilvl="0">
      <w:numFmt w:val="bullet"/>
      <w:pStyle w:val="Lijstopsomteken5"/>
      <w:lvlText w:val=""/>
      <w:lvlJc w:val="left"/>
      <w:pPr>
        <w:ind w:left="180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6" w15:restartNumberingAfterBreak="0">
    <w:nsid w:val="2D2C248B"/>
    <w:multiLevelType w:val="multilevel"/>
    <w:tmpl w:val="48EE6778"/>
    <w:styleLink w:val="LFO11"/>
    <w:lvl w:ilvl="0">
      <w:numFmt w:val="bullet"/>
      <w:pStyle w:val="Lijstopsomteken2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 w15:restartNumberingAfterBreak="0">
    <w:nsid w:val="373407A2"/>
    <w:multiLevelType w:val="multilevel"/>
    <w:tmpl w:val="1B001B2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4236541F"/>
    <w:multiLevelType w:val="multilevel"/>
    <w:tmpl w:val="DEE0D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A3C17ED"/>
    <w:multiLevelType w:val="multilevel"/>
    <w:tmpl w:val="4D6A587C"/>
    <w:styleLink w:val="LFO12"/>
    <w:lvl w:ilvl="0">
      <w:numFmt w:val="bullet"/>
      <w:pStyle w:val="Lijstopsomteken3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0" w15:restartNumberingAfterBreak="0">
    <w:nsid w:val="4C2E3E8C"/>
    <w:multiLevelType w:val="multilevel"/>
    <w:tmpl w:val="9FC8247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8823768"/>
    <w:multiLevelType w:val="multilevel"/>
    <w:tmpl w:val="B9604D54"/>
    <w:styleLink w:val="Artikelsectie1"/>
    <w:lvl w:ilvl="0">
      <w:start w:val="1"/>
      <w:numFmt w:val="upperRoman"/>
      <w:lvlText w:val="文章 %1."/>
      <w:lvlJc w:val="left"/>
      <w:rPr>
        <w:rFonts w:ascii="Times New Roman" w:hAnsi="Times New Roman" w:cs="Times New Roman"/>
      </w:rPr>
    </w:lvl>
    <w:lvl w:ilvl="1">
      <w:start w:val="1"/>
      <w:numFmt w:val="decimalZero"/>
      <w:lvlText w:val="第 %1.%2 节"/>
      <w:lvlJc w:val="left"/>
    </w:lvl>
    <w:lvl w:ilvl="2">
      <w:start w:val="1"/>
      <w:numFmt w:val="lowerLetter"/>
      <w:lvlText w:val="()"/>
      <w:lvlJc w:val="left"/>
      <w:pPr>
        <w:ind w:left="720" w:hanging="432"/>
      </w:pPr>
    </w:lvl>
    <w:lvl w:ilvl="3">
      <w:start w:val="1"/>
      <w:numFmt w:val="lowerRoman"/>
      <w:lvlText w:val="()"/>
      <w:lvlJc w:val="right"/>
      <w:pPr>
        <w:ind w:left="864" w:hanging="144"/>
      </w:pPr>
    </w:lvl>
    <w:lvl w:ilvl="4">
      <w:start w:val="1"/>
      <w:numFmt w:val="decimal"/>
      <w:lvlText w:val=")"/>
      <w:lvlJc w:val="left"/>
      <w:pPr>
        <w:ind w:left="1008" w:hanging="432"/>
      </w:pPr>
    </w:lvl>
    <w:lvl w:ilvl="5">
      <w:start w:val="1"/>
      <w:numFmt w:val="lowerLetter"/>
      <w:lvlText w:val=")"/>
      <w:lvlJc w:val="left"/>
      <w:pPr>
        <w:ind w:left="1152" w:hanging="432"/>
      </w:pPr>
    </w:lvl>
    <w:lvl w:ilvl="6">
      <w:start w:val="1"/>
      <w:numFmt w:val="lowerRoman"/>
      <w:lvlText w:val=")"/>
      <w:lvlJc w:val="right"/>
      <w:pPr>
        <w:ind w:left="1296" w:hanging="288"/>
      </w:pPr>
    </w:lvl>
    <w:lvl w:ilvl="7">
      <w:start w:val="1"/>
      <w:numFmt w:val="lowerLetter"/>
      <w:lvlText w:val="."/>
      <w:lvlJc w:val="left"/>
      <w:pPr>
        <w:ind w:left="1440" w:hanging="432"/>
      </w:pPr>
    </w:lvl>
    <w:lvl w:ilvl="8">
      <w:start w:val="1"/>
      <w:numFmt w:val="lowerRoman"/>
      <w:lvlText w:val="."/>
      <w:lvlJc w:val="right"/>
      <w:pPr>
        <w:ind w:left="1584" w:hanging="144"/>
      </w:pPr>
    </w:lvl>
  </w:abstractNum>
  <w:abstractNum w:abstractNumId="12" w15:restartNumberingAfterBreak="0">
    <w:nsid w:val="590B46BA"/>
    <w:multiLevelType w:val="multilevel"/>
    <w:tmpl w:val="0C64CC12"/>
    <w:styleLink w:val="LFO2"/>
    <w:lvl w:ilvl="0">
      <w:numFmt w:val="bullet"/>
      <w:pStyle w:val="Lijstalinea"/>
      <w:lvlText w:val=""/>
      <w:lvlJc w:val="left"/>
      <w:pPr>
        <w:ind w:left="720" w:hanging="360"/>
      </w:pPr>
      <w:rPr>
        <w:rFonts w:ascii="Symbol" w:hAnsi="Symbol"/>
        <w:color w:val="666666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AE00A7F"/>
    <w:multiLevelType w:val="multilevel"/>
    <w:tmpl w:val="D70C709C"/>
    <w:styleLink w:val="LFO13"/>
    <w:lvl w:ilvl="0">
      <w:numFmt w:val="bullet"/>
      <w:pStyle w:val="Lijstopsomteken4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4" w15:restartNumberingAfterBreak="0">
    <w:nsid w:val="5AF232D8"/>
    <w:multiLevelType w:val="multilevel"/>
    <w:tmpl w:val="8400682C"/>
    <w:styleLink w:val="LFO3"/>
    <w:lvl w:ilvl="0">
      <w:numFmt w:val="bullet"/>
      <w:pStyle w:val="Lijstopsomteken"/>
      <w:lvlText w:val=""/>
      <w:lvlJc w:val="left"/>
      <w:pPr>
        <w:ind w:left="360" w:hanging="360"/>
      </w:pPr>
      <w:rPr>
        <w:rFonts w:ascii="Symbol" w:hAnsi="Symbol"/>
        <w:color w:val="666666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5" w15:restartNumberingAfterBreak="0">
    <w:nsid w:val="754D5B21"/>
    <w:multiLevelType w:val="multilevel"/>
    <w:tmpl w:val="91783A70"/>
    <w:styleLink w:val="LFO7"/>
    <w:lvl w:ilvl="0">
      <w:start w:val="1"/>
      <w:numFmt w:val="decimal"/>
      <w:pStyle w:val="Lijstnummering2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6" w15:restartNumberingAfterBreak="0">
    <w:nsid w:val="77194B54"/>
    <w:multiLevelType w:val="multilevel"/>
    <w:tmpl w:val="2266042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8CB554F"/>
    <w:multiLevelType w:val="multilevel"/>
    <w:tmpl w:val="D9F88ECE"/>
    <w:styleLink w:val="LFO8"/>
    <w:lvl w:ilvl="0">
      <w:start w:val="1"/>
      <w:numFmt w:val="decimal"/>
      <w:pStyle w:val="Lijstnummering3"/>
      <w:lvlText w:val="%1."/>
      <w:lvlJc w:val="left"/>
      <w:pPr>
        <w:ind w:left="108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8" w15:restartNumberingAfterBreak="0">
    <w:nsid w:val="7A501199"/>
    <w:multiLevelType w:val="hybridMultilevel"/>
    <w:tmpl w:val="C0FC02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63075"/>
    <w:multiLevelType w:val="multilevel"/>
    <w:tmpl w:val="554E0F5C"/>
    <w:styleLink w:val="1ai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)"/>
      <w:lvlJc w:val="left"/>
      <w:pPr>
        <w:ind w:left="720" w:hanging="360"/>
      </w:pPr>
    </w:lvl>
    <w:lvl w:ilvl="2">
      <w:start w:val="1"/>
      <w:numFmt w:val="lowerRoman"/>
      <w:lvlText w:val=")"/>
      <w:lvlJc w:val="left"/>
      <w:pPr>
        <w:ind w:left="1080" w:hanging="360"/>
      </w:pPr>
    </w:lvl>
    <w:lvl w:ilvl="3">
      <w:start w:val="1"/>
      <w:numFmt w:val="decimal"/>
      <w:lvlText w:val="()"/>
      <w:lvlJc w:val="left"/>
      <w:pPr>
        <w:ind w:left="1440" w:hanging="360"/>
      </w:pPr>
    </w:lvl>
    <w:lvl w:ilvl="4">
      <w:start w:val="1"/>
      <w:numFmt w:val="lowerLetter"/>
      <w:lvlText w:val="()"/>
      <w:lvlJc w:val="left"/>
      <w:pPr>
        <w:ind w:left="1800" w:hanging="360"/>
      </w:pPr>
    </w:lvl>
    <w:lvl w:ilvl="5">
      <w:start w:val="1"/>
      <w:numFmt w:val="lowerRoman"/>
      <w:lvlText w:val="()"/>
      <w:lvlJc w:val="left"/>
      <w:pPr>
        <w:ind w:left="2160" w:hanging="360"/>
      </w:pPr>
    </w:lvl>
    <w:lvl w:ilvl="6">
      <w:start w:val="1"/>
      <w:numFmt w:val="decimal"/>
      <w:lvlText w:val="."/>
      <w:lvlJc w:val="left"/>
      <w:pPr>
        <w:ind w:left="2520" w:hanging="360"/>
      </w:pPr>
    </w:lvl>
    <w:lvl w:ilvl="7">
      <w:start w:val="1"/>
      <w:numFmt w:val="lowerLetter"/>
      <w:lvlText w:val="."/>
      <w:lvlJc w:val="left"/>
      <w:pPr>
        <w:ind w:left="2880" w:hanging="360"/>
      </w:pPr>
    </w:lvl>
    <w:lvl w:ilvl="8">
      <w:start w:val="1"/>
      <w:numFmt w:val="lowerRoman"/>
      <w:lvlText w:val="."/>
      <w:lvlJc w:val="left"/>
      <w:pPr>
        <w:ind w:left="3240" w:hanging="360"/>
      </w:pPr>
    </w:lvl>
  </w:abstractNum>
  <w:num w:numId="1" w16cid:durableId="743186119">
    <w:abstractNumId w:val="1"/>
  </w:num>
  <w:num w:numId="2" w16cid:durableId="1240365439">
    <w:abstractNumId w:val="19"/>
  </w:num>
  <w:num w:numId="3" w16cid:durableId="2043550253">
    <w:abstractNumId w:val="11"/>
  </w:num>
  <w:num w:numId="4" w16cid:durableId="1142966198">
    <w:abstractNumId w:val="12"/>
  </w:num>
  <w:num w:numId="5" w16cid:durableId="1596866093">
    <w:abstractNumId w:val="14"/>
  </w:num>
  <w:num w:numId="6" w16cid:durableId="1729256023">
    <w:abstractNumId w:val="3"/>
  </w:num>
  <w:num w:numId="7" w16cid:durableId="598176151">
    <w:abstractNumId w:val="15"/>
  </w:num>
  <w:num w:numId="8" w16cid:durableId="131095908">
    <w:abstractNumId w:val="17"/>
  </w:num>
  <w:num w:numId="9" w16cid:durableId="1093435333">
    <w:abstractNumId w:val="4"/>
  </w:num>
  <w:num w:numId="10" w16cid:durableId="986515530">
    <w:abstractNumId w:val="0"/>
  </w:num>
  <w:num w:numId="11" w16cid:durableId="2048286604">
    <w:abstractNumId w:val="6"/>
  </w:num>
  <w:num w:numId="12" w16cid:durableId="351803969">
    <w:abstractNumId w:val="9"/>
  </w:num>
  <w:num w:numId="13" w16cid:durableId="1124155546">
    <w:abstractNumId w:val="13"/>
  </w:num>
  <w:num w:numId="14" w16cid:durableId="1981614134">
    <w:abstractNumId w:val="5"/>
  </w:num>
  <w:num w:numId="15" w16cid:durableId="348678482">
    <w:abstractNumId w:val="16"/>
  </w:num>
  <w:num w:numId="16" w16cid:durableId="1875073124">
    <w:abstractNumId w:val="8"/>
  </w:num>
  <w:num w:numId="17" w16cid:durableId="1276206243">
    <w:abstractNumId w:val="7"/>
  </w:num>
  <w:num w:numId="18" w16cid:durableId="640156660">
    <w:abstractNumId w:val="2"/>
  </w:num>
  <w:num w:numId="19" w16cid:durableId="39212450">
    <w:abstractNumId w:val="10"/>
  </w:num>
  <w:num w:numId="20" w16cid:durableId="188266427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47"/>
    <w:rsid w:val="000D310E"/>
    <w:rsid w:val="00233F5D"/>
    <w:rsid w:val="002A0093"/>
    <w:rsid w:val="003266FF"/>
    <w:rsid w:val="003A2DC6"/>
    <w:rsid w:val="003D55D1"/>
    <w:rsid w:val="00570AD2"/>
    <w:rsid w:val="00587411"/>
    <w:rsid w:val="00643C11"/>
    <w:rsid w:val="006C6328"/>
    <w:rsid w:val="00907145"/>
    <w:rsid w:val="00B9593C"/>
    <w:rsid w:val="00C0568F"/>
    <w:rsid w:val="00CF4747"/>
    <w:rsid w:val="00D05E91"/>
    <w:rsid w:val="00D354BB"/>
    <w:rsid w:val="00E552DB"/>
    <w:rsid w:val="00E75C2A"/>
    <w:rsid w:val="00F9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D0D970"/>
  <w15:docId w15:val="{C14FE0FC-4544-462F-9012-EBDE4A94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SimSun" w:hAnsi="Calibri" w:cs="Times New Roman"/>
        <w:sz w:val="22"/>
        <w:szCs w:val="22"/>
        <w:lang w:val="nl-NL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Standaard"/>
    <w:next w:val="Standaard"/>
    <w:pPr>
      <w:pBdr>
        <w:top w:val="single" w:sz="24" w:space="8" w:color="2C567A"/>
      </w:pBdr>
      <w:overflowPunct w:val="0"/>
      <w:spacing w:before="240" w:after="120"/>
      <w:outlineLvl w:val="0"/>
    </w:pPr>
    <w:rPr>
      <w:rFonts w:ascii="Corbel" w:hAnsi="Corbel"/>
      <w:b/>
      <w:bCs/>
      <w:color w:val="2C567A"/>
      <w:sz w:val="28"/>
      <w:szCs w:val="20"/>
    </w:rPr>
  </w:style>
  <w:style w:type="paragraph" w:customStyle="1" w:styleId="Kop2">
    <w:name w:val="Kop 2"/>
    <w:basedOn w:val="Standaard"/>
    <w:next w:val="Standaard"/>
    <w:pPr>
      <w:overflowPunct w:val="0"/>
      <w:spacing w:before="360" w:after="120"/>
      <w:outlineLvl w:val="1"/>
    </w:pPr>
    <w:rPr>
      <w:rFonts w:ascii="Corbel" w:hAnsi="Corbel" w:cs="Georgia"/>
      <w:b/>
      <w:bCs/>
      <w:color w:val="0072C7"/>
      <w:sz w:val="24"/>
      <w:szCs w:val="20"/>
      <w:u w:val="single"/>
    </w:rPr>
  </w:style>
  <w:style w:type="paragraph" w:customStyle="1" w:styleId="Kop3">
    <w:name w:val="Kop 3"/>
    <w:basedOn w:val="Standaard"/>
    <w:next w:val="Standaard"/>
    <w:pPr>
      <w:keepNext/>
      <w:keepLines/>
      <w:spacing w:before="40"/>
      <w:outlineLvl w:val="2"/>
    </w:pPr>
    <w:rPr>
      <w:rFonts w:ascii="Corbel" w:eastAsia="SimHei" w:hAnsi="Corbel" w:cs="Angsana New"/>
      <w:color w:val="162A3C"/>
      <w:sz w:val="24"/>
      <w:szCs w:val="24"/>
    </w:rPr>
  </w:style>
  <w:style w:type="paragraph" w:customStyle="1" w:styleId="Kop4">
    <w:name w:val="Kop 4"/>
    <w:basedOn w:val="Standaard"/>
    <w:next w:val="Standaard"/>
    <w:pPr>
      <w:keepNext/>
      <w:keepLines/>
      <w:spacing w:before="40"/>
      <w:outlineLvl w:val="3"/>
    </w:pPr>
    <w:rPr>
      <w:rFonts w:ascii="Corbel" w:eastAsia="SimHei" w:hAnsi="Corbel" w:cs="Angsana New"/>
      <w:i/>
      <w:iCs/>
      <w:color w:val="21405B"/>
    </w:rPr>
  </w:style>
  <w:style w:type="paragraph" w:customStyle="1" w:styleId="Kop5">
    <w:name w:val="Kop 5"/>
    <w:basedOn w:val="Standaard"/>
    <w:next w:val="Standaard"/>
    <w:pPr>
      <w:keepNext/>
      <w:keepLines/>
      <w:spacing w:before="40"/>
      <w:outlineLvl w:val="4"/>
    </w:pPr>
    <w:rPr>
      <w:rFonts w:ascii="Corbel" w:eastAsia="SimHei" w:hAnsi="Corbel" w:cs="Angsana New"/>
      <w:color w:val="21405B"/>
    </w:rPr>
  </w:style>
  <w:style w:type="paragraph" w:customStyle="1" w:styleId="Kop6">
    <w:name w:val="Kop 6"/>
    <w:basedOn w:val="Standaard"/>
    <w:next w:val="Standaard"/>
    <w:pPr>
      <w:keepNext/>
      <w:keepLines/>
      <w:spacing w:before="40"/>
      <w:outlineLvl w:val="5"/>
    </w:pPr>
    <w:rPr>
      <w:rFonts w:ascii="Corbel" w:eastAsia="SimHei" w:hAnsi="Corbel" w:cs="Angsana New"/>
      <w:color w:val="162A3C"/>
    </w:rPr>
  </w:style>
  <w:style w:type="paragraph" w:customStyle="1" w:styleId="Kop7">
    <w:name w:val="Kop 7"/>
    <w:basedOn w:val="Standaard"/>
    <w:next w:val="Standaard"/>
    <w:pPr>
      <w:keepNext/>
      <w:keepLines/>
      <w:spacing w:before="40"/>
      <w:outlineLvl w:val="6"/>
    </w:pPr>
    <w:rPr>
      <w:rFonts w:ascii="Corbel" w:eastAsia="SimHei" w:hAnsi="Corbel" w:cs="Angsana New"/>
      <w:i/>
      <w:iCs/>
      <w:color w:val="162A3C"/>
    </w:rPr>
  </w:style>
  <w:style w:type="paragraph" w:customStyle="1" w:styleId="Kop8">
    <w:name w:val="Kop 8"/>
    <w:basedOn w:val="Standaard"/>
    <w:next w:val="Standaard"/>
    <w:pPr>
      <w:keepNext/>
      <w:keepLines/>
      <w:spacing w:before="40"/>
      <w:outlineLvl w:val="7"/>
    </w:pPr>
    <w:rPr>
      <w:rFonts w:ascii="Corbel" w:eastAsia="SimHei" w:hAnsi="Corbel" w:cs="Angsana New"/>
      <w:color w:val="272727"/>
      <w:sz w:val="21"/>
      <w:szCs w:val="21"/>
    </w:rPr>
  </w:style>
  <w:style w:type="paragraph" w:customStyle="1" w:styleId="Kop9">
    <w:name w:val="Kop 9"/>
    <w:basedOn w:val="Standaard"/>
    <w:next w:val="Standaard"/>
    <w:pPr>
      <w:keepNext/>
      <w:keepLines/>
      <w:spacing w:before="40"/>
      <w:outlineLvl w:val="8"/>
    </w:pPr>
    <w:rPr>
      <w:rFonts w:ascii="Corbel" w:eastAsia="SimHei" w:hAnsi="Corbel" w:cs="Angsana New"/>
      <w:i/>
      <w:iCs/>
      <w:color w:val="272727"/>
      <w:sz w:val="21"/>
      <w:szCs w:val="21"/>
    </w:rPr>
  </w:style>
  <w:style w:type="paragraph" w:customStyle="1" w:styleId="Standaard">
    <w:name w:val="Standaard"/>
    <w:pPr>
      <w:widowControl w:val="0"/>
      <w:suppressAutoHyphens/>
      <w:autoSpaceDE w:val="0"/>
      <w:spacing w:line="216" w:lineRule="auto"/>
    </w:pPr>
    <w:rPr>
      <w:rFonts w:cs="Calibri"/>
    </w:rPr>
  </w:style>
  <w:style w:type="character" w:customStyle="1" w:styleId="Standaardalinea-lettertype">
    <w:name w:val="Standaardalinea-lettertype"/>
  </w:style>
  <w:style w:type="paragraph" w:customStyle="1" w:styleId="Plattetekst">
    <w:name w:val="Platte tekst"/>
    <w:basedOn w:val="Standaard"/>
    <w:rPr>
      <w:sz w:val="20"/>
      <w:szCs w:val="20"/>
    </w:rPr>
  </w:style>
  <w:style w:type="character" w:customStyle="1" w:styleId="PlattetekstChar">
    <w:name w:val="Platte tekst Char"/>
    <w:basedOn w:val="Standaardalinea-lettertype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rPr>
      <w:rFonts w:ascii="Corbel" w:hAnsi="Corbel" w:cs="Calibri"/>
      <w:b/>
      <w:bCs/>
      <w:color w:val="2C567A"/>
      <w:sz w:val="28"/>
      <w:szCs w:val="20"/>
    </w:rPr>
  </w:style>
  <w:style w:type="paragraph" w:customStyle="1" w:styleId="Lijstalinea">
    <w:name w:val="Lijstalinea"/>
    <w:basedOn w:val="Plattetekst"/>
    <w:pPr>
      <w:numPr>
        <w:numId w:val="4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rPr>
      <w:rFonts w:ascii="Times New Roman" w:hAnsi="Times New Roman"/>
      <w:sz w:val="24"/>
      <w:szCs w:val="24"/>
    </w:rPr>
  </w:style>
  <w:style w:type="paragraph" w:customStyle="1" w:styleId="Koptekst">
    <w:name w:val="Koptekst"/>
    <w:basedOn w:val="Standaar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rPr>
      <w:rFonts w:ascii="Calibri" w:hAnsi="Calibri" w:cs="Calibri"/>
    </w:rPr>
  </w:style>
  <w:style w:type="paragraph" w:customStyle="1" w:styleId="Voettekst">
    <w:name w:val="Voettekst"/>
    <w:basedOn w:val="Standaar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rPr>
      <w:rFonts w:ascii="Calibri" w:hAnsi="Calibri" w:cs="Calibri"/>
    </w:rPr>
  </w:style>
  <w:style w:type="paragraph" w:customStyle="1" w:styleId="Titel">
    <w:name w:val="Titel"/>
    <w:basedOn w:val="Plattetekst"/>
    <w:next w:val="Standaard"/>
    <w:pPr>
      <w:pBdr>
        <w:bottom w:val="single" w:sz="24" w:space="8" w:color="2C567A"/>
      </w:pBdr>
      <w:overflowPunct w:val="0"/>
      <w:spacing w:before="240" w:after="480"/>
    </w:pPr>
    <w:rPr>
      <w:rFonts w:ascii="Corbel" w:hAnsi="Corbel"/>
      <w:b/>
      <w:bCs/>
      <w:color w:val="2C567A"/>
      <w:sz w:val="48"/>
      <w:szCs w:val="42"/>
    </w:rPr>
  </w:style>
  <w:style w:type="character" w:customStyle="1" w:styleId="TitelChar">
    <w:name w:val="Titel Char"/>
    <w:basedOn w:val="Standaardalinea-lettertype"/>
    <w:rPr>
      <w:rFonts w:ascii="Corbel" w:hAnsi="Corbel" w:cs="Calibri"/>
      <w:b/>
      <w:bCs/>
      <w:color w:val="2C567A"/>
      <w:sz w:val="48"/>
      <w:szCs w:val="42"/>
    </w:rPr>
  </w:style>
  <w:style w:type="paragraph" w:customStyle="1" w:styleId="Informatie">
    <w:name w:val="Informatie"/>
    <w:basedOn w:val="Plattetekst"/>
    <w:pPr>
      <w:overflowPunct w:val="0"/>
      <w:spacing w:before="4"/>
    </w:pPr>
    <w:rPr>
      <w:color w:val="666666"/>
      <w:szCs w:val="17"/>
    </w:rPr>
  </w:style>
  <w:style w:type="paragraph" w:customStyle="1" w:styleId="Datums">
    <w:name w:val="Datums"/>
    <w:basedOn w:val="Plattetekst"/>
    <w:pPr>
      <w:overflowPunct w:val="0"/>
    </w:pPr>
    <w:rPr>
      <w:b/>
      <w:color w:val="000000"/>
      <w:sz w:val="18"/>
    </w:rPr>
  </w:style>
  <w:style w:type="character" w:customStyle="1" w:styleId="Zwaar">
    <w:name w:val="Zwaar"/>
    <w:basedOn w:val="Standaardalinea-lettertype"/>
    <w:rPr>
      <w:rFonts w:ascii="Calibri" w:hAnsi="Calibri" w:cs="Calibri"/>
      <w:b/>
      <w:bCs/>
      <w:color w:val="666666"/>
    </w:rPr>
  </w:style>
  <w:style w:type="character" w:customStyle="1" w:styleId="Tekstvantijdelijkeaanduiding">
    <w:name w:val="Tekst van tijdelijke aanduiding"/>
    <w:basedOn w:val="Standaardalinea-lettertype"/>
    <w:rPr>
      <w:rFonts w:ascii="Calibri" w:hAnsi="Calibri" w:cs="Calibri"/>
      <w:color w:val="808080"/>
    </w:rPr>
  </w:style>
  <w:style w:type="paragraph" w:customStyle="1" w:styleId="Datum">
    <w:name w:val="Datum"/>
    <w:basedOn w:val="Standaard"/>
    <w:next w:val="Standaard"/>
    <w:pPr>
      <w:spacing w:line="480" w:lineRule="auto"/>
    </w:pPr>
  </w:style>
  <w:style w:type="character" w:customStyle="1" w:styleId="DatumChar">
    <w:name w:val="Datum Char"/>
    <w:basedOn w:val="Standaardalinea-lettertype"/>
    <w:rPr>
      <w:rFonts w:ascii="Calibri" w:hAnsi="Calibri" w:cs="Calibri"/>
    </w:rPr>
  </w:style>
  <w:style w:type="paragraph" w:customStyle="1" w:styleId="Geenafstand">
    <w:name w:val="Geen afstand"/>
    <w:pPr>
      <w:widowControl w:val="0"/>
      <w:suppressAutoHyphens/>
      <w:autoSpaceDE w:val="0"/>
    </w:pPr>
    <w:rPr>
      <w:rFonts w:cs="Calibri"/>
      <w:sz w:val="8"/>
    </w:rPr>
  </w:style>
  <w:style w:type="character" w:customStyle="1" w:styleId="Kop2Char">
    <w:name w:val="Kop 2 Char"/>
    <w:basedOn w:val="Standaardalinea-lettertype"/>
    <w:rPr>
      <w:rFonts w:ascii="Corbel" w:hAnsi="Corbel" w:cs="Georgia"/>
      <w:b/>
      <w:bCs/>
      <w:color w:val="0072C7"/>
      <w:sz w:val="24"/>
      <w:szCs w:val="20"/>
      <w:u w:val="single"/>
    </w:rPr>
  </w:style>
  <w:style w:type="paragraph" w:customStyle="1" w:styleId="Werkervaring">
    <w:name w:val="Werkervaring"/>
    <w:basedOn w:val="Standaard"/>
    <w:pPr>
      <w:widowControl/>
      <w:autoSpaceDE/>
      <w:spacing w:after="200"/>
    </w:pPr>
    <w:rPr>
      <w:rFonts w:eastAsia="Calibri"/>
      <w:szCs w:val="24"/>
    </w:rPr>
  </w:style>
  <w:style w:type="paragraph" w:customStyle="1" w:styleId="Lijstopsomteken">
    <w:name w:val="Lijst opsom.teken"/>
    <w:basedOn w:val="Standaard"/>
    <w:pPr>
      <w:numPr>
        <w:numId w:val="5"/>
      </w:numPr>
    </w:pPr>
  </w:style>
  <w:style w:type="paragraph" w:customStyle="1" w:styleId="Naamonderwijsinstelling">
    <w:name w:val="Naam onderwijsinstelling"/>
    <w:basedOn w:val="Standaard"/>
    <w:rPr>
      <w:b/>
    </w:rPr>
  </w:style>
  <w:style w:type="character" w:customStyle="1" w:styleId="Vermelding1">
    <w:name w:val="Vermelding1"/>
    <w:basedOn w:val="Standaardalinea-lettertype"/>
    <w:rPr>
      <w:rFonts w:ascii="Calibri" w:hAnsi="Calibri" w:cs="Calibri"/>
      <w:color w:val="2B579A"/>
      <w:shd w:val="clear" w:color="auto" w:fill="E1DFDD"/>
    </w:rPr>
  </w:style>
  <w:style w:type="character" w:styleId="HTMLCode">
    <w:name w:val="HTML Code"/>
    <w:basedOn w:val="Standaardalinea-lettertype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rPr>
      <w:rFonts w:ascii="Calibri" w:hAnsi="Calibri" w:cs="Calibri"/>
      <w:i/>
      <w:iCs/>
    </w:rPr>
  </w:style>
  <w:style w:type="paragraph" w:customStyle="1" w:styleId="HTML-adres">
    <w:name w:val="HTML-adres"/>
    <w:basedOn w:val="Standaard"/>
    <w:rPr>
      <w:i/>
      <w:iCs/>
    </w:rPr>
  </w:style>
  <w:style w:type="character" w:customStyle="1" w:styleId="HTML-adresChar">
    <w:name w:val="HTML-adres Char"/>
    <w:basedOn w:val="Standaardalinea-lettertype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rPr>
      <w:rFonts w:ascii="Calibri" w:hAnsi="Calibri" w:cs="Calibri"/>
      <w:i/>
      <w:iCs/>
    </w:rPr>
  </w:style>
  <w:style w:type="character" w:customStyle="1" w:styleId="HTML-citaat">
    <w:name w:val="HTML-citaat"/>
    <w:basedOn w:val="Standaardalinea-lettertype"/>
    <w:rPr>
      <w:rFonts w:ascii="Calibri" w:hAnsi="Calibri" w:cs="Calibri"/>
      <w:i/>
      <w:iCs/>
    </w:rPr>
  </w:style>
  <w:style w:type="character" w:customStyle="1" w:styleId="HTML-schrijfmachine">
    <w:name w:val="HTML-schrijfmachine"/>
    <w:basedOn w:val="Standaardalinea-lettertype"/>
    <w:rPr>
      <w:rFonts w:ascii="Consolas" w:hAnsi="Consolas" w:cs="Calibri"/>
      <w:sz w:val="20"/>
      <w:szCs w:val="20"/>
    </w:rPr>
  </w:style>
  <w:style w:type="character" w:customStyle="1" w:styleId="HTML-voorbeeld">
    <w:name w:val="HTML-voorbeeld"/>
    <w:basedOn w:val="Standaardalinea-lettertype"/>
    <w:rPr>
      <w:rFonts w:ascii="Consolas" w:hAnsi="Consolas" w:cs="Calibri"/>
      <w:sz w:val="24"/>
      <w:szCs w:val="24"/>
    </w:rPr>
  </w:style>
  <w:style w:type="character" w:customStyle="1" w:styleId="HTML-acroniem">
    <w:name w:val="HTML-acroniem"/>
    <w:basedOn w:val="Standaardalinea-lettertype"/>
    <w:rPr>
      <w:rFonts w:ascii="Calibri" w:hAnsi="Calibri" w:cs="Calibri"/>
    </w:rPr>
  </w:style>
  <w:style w:type="character" w:customStyle="1" w:styleId="HTML-toetsenbord">
    <w:name w:val="HTML-toetsenbord"/>
    <w:basedOn w:val="Standaardalinea-lettertype"/>
    <w:rPr>
      <w:rFonts w:ascii="Consolas" w:hAnsi="Consolas" w:cs="Calibri"/>
      <w:sz w:val="20"/>
      <w:szCs w:val="20"/>
    </w:rPr>
  </w:style>
  <w:style w:type="paragraph" w:customStyle="1" w:styleId="HTML-voorafopgemaakt">
    <w:name w:val="HTML - vooraf opgemaakt"/>
    <w:basedOn w:val="Standaar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rPr>
      <w:rFonts w:ascii="Consolas" w:hAnsi="Consolas" w:cs="Calibri"/>
      <w:sz w:val="20"/>
      <w:szCs w:val="20"/>
    </w:rPr>
  </w:style>
  <w:style w:type="paragraph" w:customStyle="1" w:styleId="Inhopg1">
    <w:name w:val="Inhopg 1"/>
    <w:basedOn w:val="Standaard"/>
    <w:next w:val="Standaard"/>
    <w:autoRedefine/>
    <w:pPr>
      <w:spacing w:after="100"/>
    </w:pPr>
  </w:style>
  <w:style w:type="paragraph" w:customStyle="1" w:styleId="Inhopg2">
    <w:name w:val="Inhopg 2"/>
    <w:basedOn w:val="Standaard"/>
    <w:next w:val="Standaard"/>
    <w:autoRedefine/>
    <w:pPr>
      <w:spacing w:after="100"/>
      <w:ind w:left="220"/>
    </w:pPr>
  </w:style>
  <w:style w:type="paragraph" w:customStyle="1" w:styleId="Inhopg3">
    <w:name w:val="Inhopg 3"/>
    <w:basedOn w:val="Standaard"/>
    <w:next w:val="Standaard"/>
    <w:autoRedefine/>
    <w:pPr>
      <w:spacing w:after="100"/>
      <w:ind w:left="440"/>
    </w:pPr>
  </w:style>
  <w:style w:type="paragraph" w:customStyle="1" w:styleId="Inhopg4">
    <w:name w:val="Inhopg 4"/>
    <w:basedOn w:val="Standaard"/>
    <w:next w:val="Standaard"/>
    <w:autoRedefine/>
    <w:pPr>
      <w:spacing w:after="100"/>
      <w:ind w:left="660"/>
    </w:pPr>
  </w:style>
  <w:style w:type="paragraph" w:customStyle="1" w:styleId="Inhopg5">
    <w:name w:val="Inhopg 5"/>
    <w:basedOn w:val="Standaard"/>
    <w:next w:val="Standaard"/>
    <w:autoRedefine/>
    <w:pPr>
      <w:spacing w:after="100"/>
      <w:ind w:left="880"/>
    </w:pPr>
  </w:style>
  <w:style w:type="paragraph" w:customStyle="1" w:styleId="Inhopg6">
    <w:name w:val="Inhopg 6"/>
    <w:basedOn w:val="Standaard"/>
    <w:next w:val="Standaard"/>
    <w:autoRedefine/>
    <w:pPr>
      <w:spacing w:after="100"/>
      <w:ind w:left="1100"/>
    </w:pPr>
  </w:style>
  <w:style w:type="paragraph" w:customStyle="1" w:styleId="Inhopg7">
    <w:name w:val="Inhopg 7"/>
    <w:basedOn w:val="Standaard"/>
    <w:next w:val="Standaard"/>
    <w:autoRedefine/>
    <w:pPr>
      <w:spacing w:after="100"/>
      <w:ind w:left="1320"/>
    </w:pPr>
  </w:style>
  <w:style w:type="paragraph" w:customStyle="1" w:styleId="Inhopg8">
    <w:name w:val="Inhopg 8"/>
    <w:basedOn w:val="Standaard"/>
    <w:next w:val="Standaard"/>
    <w:autoRedefine/>
    <w:pPr>
      <w:spacing w:after="100"/>
      <w:ind w:left="1540"/>
    </w:pPr>
  </w:style>
  <w:style w:type="paragraph" w:customStyle="1" w:styleId="Inhopg9">
    <w:name w:val="Inhopg 9"/>
    <w:basedOn w:val="Standaard"/>
    <w:next w:val="Standaard"/>
    <w:autoRedefine/>
    <w:pPr>
      <w:spacing w:after="100"/>
      <w:ind w:left="1760"/>
    </w:pPr>
  </w:style>
  <w:style w:type="paragraph" w:customStyle="1" w:styleId="Kopvaninhoudsopgave">
    <w:name w:val="Kop van inhoudsopgave"/>
    <w:basedOn w:val="Kop1"/>
    <w:next w:val="Standaard"/>
    <w:pPr>
      <w:keepNext/>
      <w:keepLines/>
      <w:pBdr>
        <w:top w:val="none" w:sz="0" w:space="0" w:color="auto"/>
      </w:pBdr>
      <w:overflowPunct/>
      <w:spacing w:after="0"/>
    </w:pPr>
    <w:rPr>
      <w:rFonts w:eastAsia="SimHei" w:cs="Angsana New"/>
      <w:b w:val="0"/>
      <w:bCs w:val="0"/>
      <w:color w:val="21405B"/>
      <w:sz w:val="32"/>
      <w:szCs w:val="32"/>
    </w:rPr>
  </w:style>
  <w:style w:type="character" w:customStyle="1" w:styleId="Subtieleverwijzing">
    <w:name w:val="Subtiele verwijzing"/>
    <w:basedOn w:val="Standaardalinea-lettertype"/>
    <w:rPr>
      <w:rFonts w:ascii="Calibri" w:hAnsi="Calibri" w:cs="Calibri"/>
      <w:smallCaps/>
      <w:color w:val="5A5A5A"/>
    </w:rPr>
  </w:style>
  <w:style w:type="character" w:customStyle="1" w:styleId="Subtielebenadrukking">
    <w:name w:val="Subtiele benadrukking"/>
    <w:basedOn w:val="Standaardalinea-lettertype"/>
    <w:rPr>
      <w:rFonts w:ascii="Calibri" w:hAnsi="Calibri" w:cs="Calibri"/>
      <w:i/>
      <w:iCs/>
      <w:color w:val="404040"/>
    </w:rPr>
  </w:style>
  <w:style w:type="paragraph" w:customStyle="1" w:styleId="Bibliografie">
    <w:name w:val="Bibliografie"/>
    <w:basedOn w:val="Standaard"/>
    <w:next w:val="Standaard"/>
  </w:style>
  <w:style w:type="character" w:customStyle="1" w:styleId="Titelvanboek">
    <w:name w:val="Titel van boek"/>
    <w:basedOn w:val="Standaardalinea-lettertype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Standaardalinea-lettertype"/>
    <w:rPr>
      <w:rFonts w:ascii="Calibri" w:hAnsi="Calibri" w:cs="Calibri"/>
      <w:color w:val="2B579A"/>
      <w:shd w:val="clear" w:color="auto" w:fill="E1DFDD"/>
    </w:rPr>
  </w:style>
  <w:style w:type="paragraph" w:customStyle="1" w:styleId="Berichtkop">
    <w:name w:val="Berichtkop"/>
    <w:basedOn w:val="Standaard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ind w:left="1080" w:hanging="1080"/>
    </w:pPr>
    <w:rPr>
      <w:rFonts w:ascii="Corbel" w:eastAsia="SimHei" w:hAnsi="Corbel" w:cs="Angsana New"/>
      <w:sz w:val="24"/>
      <w:szCs w:val="24"/>
    </w:rPr>
  </w:style>
  <w:style w:type="character" w:customStyle="1" w:styleId="BerichtkopChar">
    <w:name w:val="Berichtkop Char"/>
    <w:basedOn w:val="Standaardalinea-lettertype"/>
    <w:rPr>
      <w:rFonts w:ascii="Corbel" w:eastAsia="SimHei" w:hAnsi="Corbel" w:cs="Angsana New"/>
      <w:sz w:val="24"/>
      <w:szCs w:val="24"/>
      <w:shd w:val="clear" w:color="auto" w:fill="auto"/>
    </w:rPr>
  </w:style>
  <w:style w:type="paragraph" w:customStyle="1" w:styleId="Lijst">
    <w:name w:val="Lijst"/>
    <w:basedOn w:val="Standaard"/>
    <w:pPr>
      <w:ind w:left="360" w:hanging="360"/>
    </w:pPr>
  </w:style>
  <w:style w:type="paragraph" w:customStyle="1" w:styleId="Lijst2">
    <w:name w:val="Lijst 2"/>
    <w:basedOn w:val="Standaard"/>
    <w:pPr>
      <w:ind w:left="720" w:hanging="360"/>
    </w:pPr>
  </w:style>
  <w:style w:type="paragraph" w:customStyle="1" w:styleId="Lijst3">
    <w:name w:val="Lijst 3"/>
    <w:basedOn w:val="Standaard"/>
    <w:pPr>
      <w:ind w:left="1080" w:hanging="360"/>
    </w:pPr>
  </w:style>
  <w:style w:type="paragraph" w:customStyle="1" w:styleId="Lijst4">
    <w:name w:val="Lijst 4"/>
    <w:basedOn w:val="Standaard"/>
    <w:pPr>
      <w:ind w:left="1440" w:hanging="360"/>
    </w:pPr>
  </w:style>
  <w:style w:type="paragraph" w:customStyle="1" w:styleId="Lijst5">
    <w:name w:val="Lijst 5"/>
    <w:basedOn w:val="Standaard"/>
    <w:pPr>
      <w:ind w:left="1800" w:hanging="360"/>
    </w:pPr>
  </w:style>
  <w:style w:type="paragraph" w:customStyle="1" w:styleId="Lijstvoortzetting">
    <w:name w:val="Lijstvoortzetting"/>
    <w:basedOn w:val="Standaard"/>
    <w:pPr>
      <w:spacing w:after="120"/>
      <w:ind w:left="360"/>
    </w:pPr>
  </w:style>
  <w:style w:type="paragraph" w:customStyle="1" w:styleId="Lijstvoortzetting2">
    <w:name w:val="Lijstvoortzetting 2"/>
    <w:basedOn w:val="Standaard"/>
    <w:pPr>
      <w:spacing w:after="120"/>
      <w:ind w:left="720"/>
    </w:pPr>
  </w:style>
  <w:style w:type="paragraph" w:customStyle="1" w:styleId="Lijstvoortzetting3">
    <w:name w:val="Lijstvoortzetting 3"/>
    <w:basedOn w:val="Standaard"/>
    <w:pPr>
      <w:spacing w:after="120"/>
      <w:ind w:left="1080"/>
    </w:pPr>
  </w:style>
  <w:style w:type="paragraph" w:customStyle="1" w:styleId="Lijstvoortzetting4">
    <w:name w:val="Lijstvoortzetting 4"/>
    <w:basedOn w:val="Standaard"/>
    <w:pPr>
      <w:spacing w:after="120"/>
      <w:ind w:left="1440"/>
    </w:pPr>
  </w:style>
  <w:style w:type="paragraph" w:customStyle="1" w:styleId="Lijstvoortzetting5">
    <w:name w:val="Lijstvoortzetting 5"/>
    <w:basedOn w:val="Standaard"/>
    <w:pPr>
      <w:spacing w:after="120"/>
      <w:ind w:left="1800"/>
    </w:pPr>
  </w:style>
  <w:style w:type="paragraph" w:customStyle="1" w:styleId="Lijstnummering">
    <w:name w:val="Lijstnummering"/>
    <w:basedOn w:val="Standaard"/>
    <w:pPr>
      <w:numPr>
        <w:numId w:val="6"/>
      </w:numPr>
    </w:pPr>
  </w:style>
  <w:style w:type="paragraph" w:customStyle="1" w:styleId="Lijstnummering2">
    <w:name w:val="Lijstnummering 2"/>
    <w:basedOn w:val="Standaard"/>
    <w:pPr>
      <w:numPr>
        <w:numId w:val="7"/>
      </w:numPr>
    </w:pPr>
  </w:style>
  <w:style w:type="paragraph" w:customStyle="1" w:styleId="Lijstnummering3">
    <w:name w:val="Lijstnummering 3"/>
    <w:basedOn w:val="Standaard"/>
    <w:pPr>
      <w:numPr>
        <w:numId w:val="8"/>
      </w:numPr>
    </w:pPr>
  </w:style>
  <w:style w:type="paragraph" w:customStyle="1" w:styleId="Lijstnummering4">
    <w:name w:val="Lijstnummering 4"/>
    <w:basedOn w:val="Standaard"/>
    <w:pPr>
      <w:numPr>
        <w:numId w:val="9"/>
      </w:numPr>
    </w:pPr>
  </w:style>
  <w:style w:type="paragraph" w:customStyle="1" w:styleId="Lijstnummering5">
    <w:name w:val="Lijstnummering 5"/>
    <w:basedOn w:val="Standaard"/>
    <w:pPr>
      <w:numPr>
        <w:numId w:val="10"/>
      </w:numPr>
    </w:pPr>
  </w:style>
  <w:style w:type="paragraph" w:customStyle="1" w:styleId="Lijstopsomteken2">
    <w:name w:val="Lijst opsom.teken 2"/>
    <w:basedOn w:val="Standaard"/>
    <w:pPr>
      <w:numPr>
        <w:numId w:val="11"/>
      </w:numPr>
    </w:pPr>
  </w:style>
  <w:style w:type="paragraph" w:customStyle="1" w:styleId="Lijstopsomteken3">
    <w:name w:val="Lijst opsom.teken 3"/>
    <w:basedOn w:val="Standaard"/>
    <w:pPr>
      <w:numPr>
        <w:numId w:val="12"/>
      </w:numPr>
    </w:pPr>
  </w:style>
  <w:style w:type="paragraph" w:customStyle="1" w:styleId="Lijstopsomteken4">
    <w:name w:val="Lijst opsom.teken 4"/>
    <w:basedOn w:val="Standaard"/>
    <w:pPr>
      <w:numPr>
        <w:numId w:val="13"/>
      </w:numPr>
    </w:pPr>
  </w:style>
  <w:style w:type="paragraph" w:customStyle="1" w:styleId="Lijstopsomteken5">
    <w:name w:val="Lijst opsom.teken 5"/>
    <w:basedOn w:val="Standaard"/>
    <w:pPr>
      <w:numPr>
        <w:numId w:val="14"/>
      </w:numPr>
    </w:pPr>
  </w:style>
  <w:style w:type="paragraph" w:customStyle="1" w:styleId="Ondertitel">
    <w:name w:val="Ondertitel"/>
    <w:basedOn w:val="Standaard"/>
    <w:next w:val="Standaard"/>
    <w:pPr>
      <w:spacing w:after="160"/>
    </w:pPr>
    <w:rPr>
      <w:color w:val="5A5A5A"/>
      <w:spacing w:val="15"/>
    </w:rPr>
  </w:style>
  <w:style w:type="character" w:customStyle="1" w:styleId="OndertitelChar">
    <w:name w:val="Ondertitel Char"/>
    <w:basedOn w:val="Standaardalinea-lettertype"/>
    <w:rPr>
      <w:rFonts w:ascii="Calibri" w:hAnsi="Calibri" w:cs="Calibri"/>
      <w:color w:val="5A5A5A"/>
      <w:spacing w:val="15"/>
    </w:rPr>
  </w:style>
  <w:style w:type="paragraph" w:customStyle="1" w:styleId="Lijstmetafbeeldingen">
    <w:name w:val="Lijst met afbeeldingen"/>
    <w:basedOn w:val="Standaard"/>
    <w:next w:val="Standaard"/>
  </w:style>
  <w:style w:type="paragraph" w:customStyle="1" w:styleId="Macrotekst">
    <w:name w:val="Macrotekst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autoSpaceDE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rPr>
      <w:rFonts w:ascii="Consolas" w:hAnsi="Consolas" w:cs="Calibri"/>
      <w:sz w:val="20"/>
      <w:szCs w:val="20"/>
    </w:rPr>
  </w:style>
  <w:style w:type="paragraph" w:customStyle="1" w:styleId="Afzender">
    <w:name w:val="Afzender"/>
    <w:basedOn w:val="Standaard"/>
    <w:rPr>
      <w:rFonts w:ascii="Corbel" w:eastAsia="SimHei" w:hAnsi="Corbel" w:cs="Angsana New"/>
      <w:sz w:val="20"/>
      <w:szCs w:val="20"/>
    </w:rPr>
  </w:style>
  <w:style w:type="character" w:customStyle="1" w:styleId="Eindnootmarkering">
    <w:name w:val="Eindnootmarkering"/>
    <w:basedOn w:val="Standaardalinea-lettertype"/>
    <w:rPr>
      <w:rFonts w:ascii="Calibri" w:hAnsi="Calibri" w:cs="Calibri"/>
      <w:position w:val="0"/>
      <w:vertAlign w:val="superscript"/>
    </w:rPr>
  </w:style>
  <w:style w:type="paragraph" w:customStyle="1" w:styleId="Eindnoottekst">
    <w:name w:val="Eindnoottekst"/>
    <w:basedOn w:val="Standaard"/>
    <w:rPr>
      <w:sz w:val="20"/>
      <w:szCs w:val="20"/>
    </w:rPr>
  </w:style>
  <w:style w:type="character" w:customStyle="1" w:styleId="EindnoottekstChar">
    <w:name w:val="Eindnoottekst Char"/>
    <w:basedOn w:val="Standaardalinea-lettertype"/>
    <w:rPr>
      <w:rFonts w:ascii="Calibri" w:hAnsi="Calibri" w:cs="Calibri"/>
      <w:sz w:val="20"/>
      <w:szCs w:val="20"/>
    </w:rPr>
  </w:style>
  <w:style w:type="paragraph" w:customStyle="1" w:styleId="Bronvermelding">
    <w:name w:val="Bronvermelding"/>
    <w:basedOn w:val="Standaard"/>
    <w:next w:val="Standaard"/>
    <w:pPr>
      <w:ind w:left="220" w:hanging="220"/>
    </w:pPr>
  </w:style>
  <w:style w:type="paragraph" w:customStyle="1" w:styleId="Kopbronvermelding">
    <w:name w:val="Kop bronvermelding"/>
    <w:basedOn w:val="Standaard"/>
    <w:next w:val="Standaard"/>
    <w:pPr>
      <w:spacing w:before="120"/>
    </w:pPr>
    <w:rPr>
      <w:rFonts w:ascii="Corbel" w:eastAsia="SimHei" w:hAnsi="Corbel" w:cs="Angsana New"/>
      <w:b/>
      <w:bCs/>
      <w:sz w:val="24"/>
      <w:szCs w:val="24"/>
    </w:rPr>
  </w:style>
  <w:style w:type="paragraph" w:customStyle="1" w:styleId="Citaat">
    <w:name w:val="Citaat"/>
    <w:basedOn w:val="Standaard"/>
    <w:next w:val="Standaard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atChar">
    <w:name w:val="Citaat Char"/>
    <w:basedOn w:val="Standaardalinea-lettertype"/>
    <w:rPr>
      <w:rFonts w:ascii="Calibri" w:hAnsi="Calibri" w:cs="Calibri"/>
      <w:i/>
      <w:iCs/>
      <w:color w:val="404040"/>
    </w:rPr>
  </w:style>
  <w:style w:type="character" w:customStyle="1" w:styleId="Nadruk">
    <w:name w:val="Nadruk"/>
    <w:basedOn w:val="Standaardalinea-lettertype"/>
    <w:rPr>
      <w:rFonts w:ascii="Calibri" w:hAnsi="Calibri" w:cs="Calibri"/>
      <w:i/>
      <w:iCs/>
    </w:rPr>
  </w:style>
  <w:style w:type="paragraph" w:customStyle="1" w:styleId="Tekstopmerking">
    <w:name w:val="Tekst opmerking"/>
    <w:basedOn w:val="Standaard"/>
    <w:rPr>
      <w:sz w:val="20"/>
      <w:szCs w:val="20"/>
    </w:rPr>
  </w:style>
  <w:style w:type="character" w:customStyle="1" w:styleId="TekstopmerkingChar">
    <w:name w:val="Tekst opmerking Char"/>
    <w:basedOn w:val="Standaardalinea-lettertype"/>
    <w:rPr>
      <w:rFonts w:ascii="Calibri" w:hAnsi="Calibri" w:cs="Calibri"/>
      <w:sz w:val="20"/>
      <w:szCs w:val="20"/>
    </w:rPr>
  </w:style>
  <w:style w:type="paragraph" w:customStyle="1" w:styleId="Onderwerpvanopmerking">
    <w:name w:val="Onderwerp van opmerking"/>
    <w:basedOn w:val="Tekstopmerking"/>
    <w:next w:val="Tekstopmerking"/>
    <w:rPr>
      <w:b/>
      <w:bCs/>
    </w:rPr>
  </w:style>
  <w:style w:type="character" w:customStyle="1" w:styleId="OnderwerpvanopmerkingChar">
    <w:name w:val="Onderwerp van opmerking Char"/>
    <w:basedOn w:val="TekstopmerkingChar"/>
    <w:rPr>
      <w:rFonts w:ascii="Calibri" w:hAnsi="Calibri" w:cs="Calibri"/>
      <w:b/>
      <w:bCs/>
      <w:sz w:val="20"/>
      <w:szCs w:val="20"/>
    </w:rPr>
  </w:style>
  <w:style w:type="character" w:customStyle="1" w:styleId="Verwijzingopmerking">
    <w:name w:val="Verwijzing opmerking"/>
    <w:basedOn w:val="Standaardalinea-lettertype"/>
    <w:rPr>
      <w:rFonts w:ascii="Calibri" w:hAnsi="Calibri" w:cs="Calibri"/>
      <w:sz w:val="16"/>
      <w:szCs w:val="16"/>
    </w:rPr>
  </w:style>
  <w:style w:type="paragraph" w:customStyle="1" w:styleId="Ballontekst">
    <w:name w:val="Ballontekst"/>
    <w:basedOn w:val="Standaar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rPr>
      <w:rFonts w:ascii="Microsoft YaHei UI" w:eastAsia="Microsoft YaHei UI" w:hAnsi="Microsoft YaHei UI" w:cs="Calibri"/>
      <w:sz w:val="18"/>
      <w:szCs w:val="18"/>
    </w:rPr>
  </w:style>
  <w:style w:type="paragraph" w:customStyle="1" w:styleId="Adresenvelop">
    <w:name w:val="Adres envelop"/>
    <w:basedOn w:val="Standaard"/>
    <w:pPr>
      <w:ind w:left="2880"/>
    </w:pPr>
    <w:rPr>
      <w:rFonts w:ascii="Corbel" w:eastAsia="SimHei" w:hAnsi="Corbel" w:cs="Angsana New"/>
      <w:sz w:val="24"/>
      <w:szCs w:val="24"/>
    </w:rPr>
  </w:style>
  <w:style w:type="paragraph" w:customStyle="1" w:styleId="Bloktekst">
    <w:name w:val="Bloktekst"/>
    <w:basedOn w:val="Standaard"/>
    <w:pPr>
      <w:pBdr>
        <w:top w:val="single" w:sz="2" w:space="10" w:color="2C567A"/>
        <w:left w:val="single" w:sz="2" w:space="10" w:color="2C567A"/>
        <w:bottom w:val="single" w:sz="2" w:space="10" w:color="2C567A"/>
        <w:right w:val="single" w:sz="2" w:space="10" w:color="2C567A"/>
      </w:pBdr>
      <w:ind w:left="1152" w:right="1152"/>
    </w:pPr>
    <w:rPr>
      <w:i/>
      <w:iCs/>
      <w:color w:val="2C567A"/>
    </w:rPr>
  </w:style>
  <w:style w:type="paragraph" w:customStyle="1" w:styleId="Documentstructuur">
    <w:name w:val="Documentstructuur"/>
    <w:basedOn w:val="Standaar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rPr>
      <w:rFonts w:ascii="Corbel" w:eastAsia="SimHei" w:hAnsi="Corbel" w:cs="Angsana New"/>
      <w:color w:val="162A3C"/>
      <w:sz w:val="24"/>
      <w:szCs w:val="24"/>
    </w:rPr>
  </w:style>
  <w:style w:type="character" w:customStyle="1" w:styleId="Kop4Char">
    <w:name w:val="Kop 4 Char"/>
    <w:basedOn w:val="Standaardalinea-lettertype"/>
    <w:rPr>
      <w:rFonts w:ascii="Corbel" w:eastAsia="SimHei" w:hAnsi="Corbel" w:cs="Angsana New"/>
      <w:i/>
      <w:iCs/>
      <w:color w:val="21405B"/>
    </w:rPr>
  </w:style>
  <w:style w:type="character" w:customStyle="1" w:styleId="Kop5Char">
    <w:name w:val="Kop 5 Char"/>
    <w:basedOn w:val="Standaardalinea-lettertype"/>
    <w:rPr>
      <w:rFonts w:ascii="Corbel" w:eastAsia="SimHei" w:hAnsi="Corbel" w:cs="Angsana New"/>
      <w:color w:val="21405B"/>
    </w:rPr>
  </w:style>
  <w:style w:type="character" w:customStyle="1" w:styleId="Kop6Char">
    <w:name w:val="Kop 6 Char"/>
    <w:basedOn w:val="Standaardalinea-lettertype"/>
    <w:rPr>
      <w:rFonts w:ascii="Corbel" w:eastAsia="SimHei" w:hAnsi="Corbel" w:cs="Angsana New"/>
      <w:color w:val="162A3C"/>
    </w:rPr>
  </w:style>
  <w:style w:type="character" w:customStyle="1" w:styleId="Kop7Char">
    <w:name w:val="Kop 7 Char"/>
    <w:basedOn w:val="Standaardalinea-lettertype"/>
    <w:rPr>
      <w:rFonts w:ascii="Corbel" w:eastAsia="SimHei" w:hAnsi="Corbel" w:cs="Angsana New"/>
      <w:i/>
      <w:iCs/>
      <w:color w:val="162A3C"/>
    </w:rPr>
  </w:style>
  <w:style w:type="character" w:customStyle="1" w:styleId="Kop8Char">
    <w:name w:val="Kop 8 Char"/>
    <w:basedOn w:val="Standaardalinea-lettertype"/>
    <w:rPr>
      <w:rFonts w:ascii="Corbel" w:eastAsia="SimHei" w:hAnsi="Corbel" w:cs="Angsana New"/>
      <w:color w:val="272727"/>
      <w:sz w:val="21"/>
      <w:szCs w:val="21"/>
    </w:rPr>
  </w:style>
  <w:style w:type="character" w:customStyle="1" w:styleId="Kop9Char">
    <w:name w:val="Kop 9 Char"/>
    <w:basedOn w:val="Standaardalinea-lettertype"/>
    <w:rPr>
      <w:rFonts w:ascii="Corbel" w:eastAsia="SimHei" w:hAnsi="Corbel" w:cs="Angsana New"/>
      <w:i/>
      <w:iCs/>
      <w:color w:val="272727"/>
      <w:sz w:val="21"/>
      <w:szCs w:val="21"/>
    </w:rPr>
  </w:style>
  <w:style w:type="character" w:customStyle="1" w:styleId="Intensieveverwijzing">
    <w:name w:val="Intensieve verwijzing"/>
    <w:basedOn w:val="Standaardalinea-lettertype"/>
    <w:rPr>
      <w:rFonts w:ascii="Calibri" w:hAnsi="Calibri" w:cs="Calibri"/>
      <w:b/>
      <w:bCs/>
      <w:smallCaps/>
      <w:color w:val="2C567A"/>
      <w:spacing w:val="5"/>
    </w:rPr>
  </w:style>
  <w:style w:type="paragraph" w:customStyle="1" w:styleId="Duidelijkcitaat">
    <w:name w:val="Duidelijk citaat"/>
    <w:basedOn w:val="Standaard"/>
    <w:next w:val="Standaard"/>
    <w:pPr>
      <w:pBdr>
        <w:top w:val="single" w:sz="4" w:space="10" w:color="2C567A"/>
        <w:bottom w:val="single" w:sz="4" w:space="10" w:color="2C567A"/>
      </w:pBdr>
      <w:spacing w:before="360" w:after="360"/>
      <w:ind w:left="864" w:right="864"/>
      <w:jc w:val="center"/>
    </w:pPr>
    <w:rPr>
      <w:i/>
      <w:iCs/>
      <w:color w:val="2C567A"/>
    </w:rPr>
  </w:style>
  <w:style w:type="character" w:customStyle="1" w:styleId="DuidelijkcitaatChar">
    <w:name w:val="Duidelijk citaat Char"/>
    <w:basedOn w:val="Standaardalinea-lettertype"/>
    <w:rPr>
      <w:rFonts w:ascii="Calibri" w:hAnsi="Calibri" w:cs="Calibri"/>
      <w:i/>
      <w:iCs/>
      <w:color w:val="2C567A"/>
    </w:rPr>
  </w:style>
  <w:style w:type="character" w:customStyle="1" w:styleId="Intensievebenadrukking">
    <w:name w:val="Intensieve benadrukking"/>
    <w:basedOn w:val="Standaardalinea-lettertype"/>
    <w:rPr>
      <w:rFonts w:ascii="Calibri" w:hAnsi="Calibri" w:cs="Calibri"/>
      <w:i/>
      <w:iCs/>
      <w:color w:val="2C567A"/>
    </w:rPr>
  </w:style>
  <w:style w:type="paragraph" w:customStyle="1" w:styleId="Normaalweb">
    <w:name w:val="Normaal (web)"/>
    <w:basedOn w:val="Standaar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Standaardalinea-lettertype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Standaardalinea-lettertype"/>
    <w:rPr>
      <w:rFonts w:ascii="Calibri" w:hAnsi="Calibri" w:cs="Calibri"/>
      <w:color w:val="605E5C"/>
      <w:shd w:val="clear" w:color="auto" w:fill="E1DFDD"/>
    </w:rPr>
  </w:style>
  <w:style w:type="paragraph" w:customStyle="1" w:styleId="Plattetekst2">
    <w:name w:val="Platte tekst 2"/>
    <w:basedOn w:val="Standaar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rPr>
      <w:rFonts w:ascii="Calibri" w:hAnsi="Calibri" w:cs="Calibri"/>
    </w:rPr>
  </w:style>
  <w:style w:type="paragraph" w:customStyle="1" w:styleId="Plattetekst3">
    <w:name w:val="Platte tekst 3"/>
    <w:basedOn w:val="Standaar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rPr>
      <w:rFonts w:ascii="Calibri" w:hAnsi="Calibri" w:cs="Calibri"/>
      <w:sz w:val="16"/>
      <w:szCs w:val="16"/>
    </w:rPr>
  </w:style>
  <w:style w:type="paragraph" w:customStyle="1" w:styleId="Plattetekstinspringen">
    <w:name w:val="Platte tekst inspringen"/>
    <w:basedOn w:val="Standaar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rPr>
      <w:rFonts w:ascii="Calibri" w:hAnsi="Calibri" w:cs="Calibri"/>
    </w:rPr>
  </w:style>
  <w:style w:type="paragraph" w:customStyle="1" w:styleId="Plattetekstinspringen2">
    <w:name w:val="Platte tekst inspringen 2"/>
    <w:basedOn w:val="Standaar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rPr>
      <w:rFonts w:ascii="Calibri" w:hAnsi="Calibri" w:cs="Calibri"/>
    </w:rPr>
  </w:style>
  <w:style w:type="paragraph" w:customStyle="1" w:styleId="Plattetekstinspringen3">
    <w:name w:val="Platte tekst inspringen 3"/>
    <w:basedOn w:val="Standaar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rPr>
      <w:rFonts w:ascii="Calibri" w:hAnsi="Calibri" w:cs="Calibri"/>
      <w:sz w:val="16"/>
      <w:szCs w:val="16"/>
    </w:rPr>
  </w:style>
  <w:style w:type="paragraph" w:customStyle="1" w:styleId="Platteteksteersteinspringing">
    <w:name w:val="Platte tekst eerste inspringing"/>
    <w:basedOn w:val="Plattetekst"/>
    <w:pPr>
      <w:ind w:firstLine="360"/>
    </w:pPr>
  </w:style>
  <w:style w:type="character" w:customStyle="1" w:styleId="PlatteteksteersteinspringingChar">
    <w:name w:val="Platte tekst eerste inspringing Char"/>
    <w:basedOn w:val="PlattetekstChar"/>
    <w:rPr>
      <w:rFonts w:ascii="Calibri" w:hAnsi="Calibri" w:cs="Calibri"/>
      <w:sz w:val="20"/>
      <w:szCs w:val="20"/>
    </w:rPr>
  </w:style>
  <w:style w:type="paragraph" w:customStyle="1" w:styleId="Platteteksteersteinspringing2">
    <w:name w:val="Platte tekst eerste inspringing 2"/>
    <w:basedOn w:val="Plattetekstinspringen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rPr>
      <w:rFonts w:ascii="Calibri" w:hAnsi="Calibri" w:cs="Calibri"/>
    </w:rPr>
  </w:style>
  <w:style w:type="paragraph" w:customStyle="1" w:styleId="Standaardinspringing">
    <w:name w:val="Standaardinspringing"/>
    <w:basedOn w:val="Standaard"/>
    <w:pPr>
      <w:ind w:left="720"/>
    </w:pPr>
  </w:style>
  <w:style w:type="paragraph" w:customStyle="1" w:styleId="Notitiekop">
    <w:name w:val="Notitiekop"/>
    <w:basedOn w:val="Standaard"/>
    <w:next w:val="Standaard"/>
  </w:style>
  <w:style w:type="character" w:customStyle="1" w:styleId="NotitiekopChar">
    <w:name w:val="Notitiekop Char"/>
    <w:basedOn w:val="Standaardalinea-lettertype"/>
    <w:rPr>
      <w:rFonts w:ascii="Calibri" w:hAnsi="Calibri" w:cs="Calibri"/>
    </w:rPr>
  </w:style>
  <w:style w:type="paragraph" w:customStyle="1" w:styleId="E-mailhandtekening">
    <w:name w:val="E-mailhandtekening"/>
    <w:basedOn w:val="Standaard"/>
  </w:style>
  <w:style w:type="character" w:customStyle="1" w:styleId="E-mailhandtekeningChar">
    <w:name w:val="E-mailhandtekening Char"/>
    <w:basedOn w:val="Standaardalinea-lettertype"/>
    <w:rPr>
      <w:rFonts w:ascii="Calibri" w:hAnsi="Calibri" w:cs="Calibri"/>
    </w:rPr>
  </w:style>
  <w:style w:type="paragraph" w:customStyle="1" w:styleId="Aanhef">
    <w:name w:val="Aanhef"/>
    <w:basedOn w:val="Standaard"/>
    <w:next w:val="Standaard"/>
  </w:style>
  <w:style w:type="character" w:customStyle="1" w:styleId="AanhefChar">
    <w:name w:val="Aanhef Char"/>
    <w:basedOn w:val="Standaardalinea-lettertype"/>
    <w:rPr>
      <w:rFonts w:ascii="Calibri" w:hAnsi="Calibri" w:cs="Calibri"/>
    </w:rPr>
  </w:style>
  <w:style w:type="paragraph" w:customStyle="1" w:styleId="Handtekening">
    <w:name w:val="Handtekening"/>
    <w:basedOn w:val="Standaard"/>
    <w:pPr>
      <w:ind w:left="4320"/>
    </w:pPr>
  </w:style>
  <w:style w:type="character" w:customStyle="1" w:styleId="HandtekeningChar">
    <w:name w:val="Handtekening Char"/>
    <w:basedOn w:val="Standaardalinea-lettertype"/>
    <w:rPr>
      <w:rFonts w:ascii="Calibri" w:hAnsi="Calibri" w:cs="Calibri"/>
    </w:rPr>
  </w:style>
  <w:style w:type="paragraph" w:styleId="Index1">
    <w:name w:val="index 1"/>
    <w:basedOn w:val="Standaard"/>
    <w:next w:val="Standaard"/>
    <w:autoRedefine/>
    <w:pPr>
      <w:ind w:left="220" w:hanging="220"/>
    </w:pPr>
  </w:style>
  <w:style w:type="paragraph" w:styleId="Index2">
    <w:name w:val="index 2"/>
    <w:basedOn w:val="Standaard"/>
    <w:next w:val="Standaard"/>
    <w:autoRedefine/>
    <w:pPr>
      <w:ind w:left="440" w:hanging="220"/>
    </w:pPr>
  </w:style>
  <w:style w:type="paragraph" w:styleId="Index3">
    <w:name w:val="index 3"/>
    <w:basedOn w:val="Standaard"/>
    <w:next w:val="Standaard"/>
    <w:autoRedefine/>
    <w:pPr>
      <w:ind w:left="660" w:hanging="220"/>
    </w:pPr>
  </w:style>
  <w:style w:type="paragraph" w:styleId="Index4">
    <w:name w:val="index 4"/>
    <w:basedOn w:val="Standaard"/>
    <w:next w:val="Standaard"/>
    <w:autoRedefine/>
    <w:pPr>
      <w:ind w:left="880" w:hanging="220"/>
    </w:pPr>
  </w:style>
  <w:style w:type="paragraph" w:styleId="Index5">
    <w:name w:val="index 5"/>
    <w:basedOn w:val="Standaard"/>
    <w:next w:val="Standaard"/>
    <w:autoRedefine/>
    <w:pPr>
      <w:ind w:left="1100" w:hanging="220"/>
    </w:pPr>
  </w:style>
  <w:style w:type="paragraph" w:styleId="Index6">
    <w:name w:val="index 6"/>
    <w:basedOn w:val="Standaard"/>
    <w:next w:val="Standaard"/>
    <w:autoRedefine/>
    <w:pPr>
      <w:ind w:left="1320" w:hanging="220"/>
    </w:pPr>
  </w:style>
  <w:style w:type="paragraph" w:styleId="Index7">
    <w:name w:val="index 7"/>
    <w:basedOn w:val="Standaard"/>
    <w:next w:val="Standaard"/>
    <w:autoRedefine/>
    <w:pPr>
      <w:ind w:left="1540" w:hanging="220"/>
    </w:pPr>
  </w:style>
  <w:style w:type="paragraph" w:styleId="Index8">
    <w:name w:val="index 8"/>
    <w:basedOn w:val="Standaard"/>
    <w:next w:val="Standaard"/>
    <w:autoRedefine/>
    <w:pPr>
      <w:ind w:left="1760" w:hanging="220"/>
    </w:pPr>
  </w:style>
  <w:style w:type="paragraph" w:styleId="Index9">
    <w:name w:val="index 9"/>
    <w:basedOn w:val="Standaard"/>
    <w:next w:val="Standaard"/>
    <w:autoRedefine/>
    <w:pPr>
      <w:ind w:left="1980" w:hanging="220"/>
    </w:pPr>
  </w:style>
  <w:style w:type="paragraph" w:customStyle="1" w:styleId="Indexkop">
    <w:name w:val="Indexkop"/>
    <w:basedOn w:val="Standaard"/>
    <w:next w:val="Index1"/>
    <w:rPr>
      <w:rFonts w:ascii="Corbel" w:eastAsia="SimHei" w:hAnsi="Corbel" w:cs="Angsana New"/>
      <w:b/>
      <w:bCs/>
    </w:rPr>
  </w:style>
  <w:style w:type="paragraph" w:customStyle="1" w:styleId="Tekstzonderopmaak">
    <w:name w:val="Tekst zonder opmaak"/>
    <w:basedOn w:val="Standaar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rPr>
      <w:rFonts w:ascii="Consolas" w:hAnsi="Consolas" w:cs="Calibri"/>
      <w:sz w:val="21"/>
      <w:szCs w:val="21"/>
    </w:rPr>
  </w:style>
  <w:style w:type="paragraph" w:customStyle="1" w:styleId="Afsluiting">
    <w:name w:val="Afsluiting"/>
    <w:basedOn w:val="Standaard"/>
    <w:pPr>
      <w:ind w:left="4320"/>
    </w:pPr>
  </w:style>
  <w:style w:type="character" w:customStyle="1" w:styleId="AfsluitingChar">
    <w:name w:val="Afsluiting Char"/>
    <w:basedOn w:val="Standaardalinea-lettertype"/>
    <w:rPr>
      <w:rFonts w:ascii="Calibri" w:hAnsi="Calibri" w:cs="Calibri"/>
    </w:rPr>
  </w:style>
  <w:style w:type="character" w:customStyle="1" w:styleId="Voetnootmarkering">
    <w:name w:val="Voetnootmarkering"/>
    <w:basedOn w:val="Standaardalinea-lettertype"/>
    <w:rPr>
      <w:rFonts w:ascii="Calibri" w:hAnsi="Calibri" w:cs="Calibri"/>
      <w:position w:val="0"/>
      <w:vertAlign w:val="superscript"/>
    </w:rPr>
  </w:style>
  <w:style w:type="paragraph" w:customStyle="1" w:styleId="Voetnoottekst">
    <w:name w:val="Voetnoottekst"/>
    <w:basedOn w:val="Standaard"/>
    <w:rPr>
      <w:sz w:val="20"/>
      <w:szCs w:val="20"/>
    </w:rPr>
  </w:style>
  <w:style w:type="character" w:customStyle="1" w:styleId="VoetnoottekstChar">
    <w:name w:val="Voetnoottekst Char"/>
    <w:basedOn w:val="Standaardalinea-lettertype"/>
    <w:rPr>
      <w:rFonts w:ascii="Calibri" w:hAnsi="Calibri" w:cs="Calibri"/>
      <w:sz w:val="20"/>
      <w:szCs w:val="20"/>
    </w:rPr>
  </w:style>
  <w:style w:type="character" w:customStyle="1" w:styleId="Regelnummer">
    <w:name w:val="Regelnummer"/>
    <w:basedOn w:val="Standaardalinea-lettertype"/>
    <w:rPr>
      <w:rFonts w:ascii="Calibri" w:hAnsi="Calibri" w:cs="Calibri"/>
    </w:rPr>
  </w:style>
  <w:style w:type="character" w:customStyle="1" w:styleId="GevolgdeHyperlink">
    <w:name w:val="GevolgdeHyperlink"/>
    <w:basedOn w:val="Standaardalinea-lettertype"/>
    <w:rPr>
      <w:rFonts w:ascii="Calibri" w:hAnsi="Calibri" w:cs="Calibri"/>
      <w:color w:val="954F72"/>
      <w:u w:val="single"/>
    </w:rPr>
  </w:style>
  <w:style w:type="character" w:styleId="Hyperlink">
    <w:name w:val="Hyperlink"/>
    <w:basedOn w:val="Standaardalinea-lettertype"/>
    <w:rPr>
      <w:rFonts w:ascii="Calibri" w:hAnsi="Calibri" w:cs="Calibri"/>
      <w:color w:val="0563C1"/>
      <w:u w:val="single"/>
    </w:rPr>
  </w:style>
  <w:style w:type="character" w:customStyle="1" w:styleId="Paginanummer">
    <w:name w:val="Paginanummer"/>
    <w:basedOn w:val="Standaardalinea-lettertype"/>
    <w:rPr>
      <w:rFonts w:ascii="Calibri" w:hAnsi="Calibri" w:cs="Calibri"/>
    </w:rPr>
  </w:style>
  <w:style w:type="paragraph" w:customStyle="1" w:styleId="Bijschrift">
    <w:name w:val="Bijschrift"/>
    <w:basedOn w:val="Standaard"/>
    <w:next w:val="Standaard"/>
    <w:pPr>
      <w:spacing w:after="200"/>
    </w:pPr>
    <w:rPr>
      <w:i/>
      <w:iCs/>
      <w:color w:val="44546A"/>
      <w:sz w:val="18"/>
      <w:szCs w:val="18"/>
    </w:rPr>
  </w:style>
  <w:style w:type="character" w:customStyle="1" w:styleId="Onopgelostemelding">
    <w:name w:val="Onopgeloste melding"/>
    <w:basedOn w:val="Standaardalinea-lettertype"/>
    <w:rPr>
      <w:color w:val="605E5C"/>
      <w:shd w:val="clear" w:color="auto" w:fill="E1DFDD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</w:style>
  <w:style w:type="numbering" w:customStyle="1" w:styleId="1111111">
    <w:name w:val="1 / 1.1 / 1.1.11"/>
    <w:basedOn w:val="NoList"/>
    <w:pPr>
      <w:numPr>
        <w:numId w:val="1"/>
      </w:numPr>
    </w:pPr>
  </w:style>
  <w:style w:type="numbering" w:customStyle="1" w:styleId="1ai1">
    <w:name w:val="1 / a / i1"/>
    <w:basedOn w:val="NoList"/>
    <w:pPr>
      <w:numPr>
        <w:numId w:val="2"/>
      </w:numPr>
    </w:pPr>
  </w:style>
  <w:style w:type="numbering" w:customStyle="1" w:styleId="Artikelsectie1">
    <w:name w:val="Artikel/sectie1"/>
    <w:basedOn w:val="NoList"/>
    <w:pPr>
      <w:numPr>
        <w:numId w:val="3"/>
      </w:numPr>
    </w:pPr>
  </w:style>
  <w:style w:type="numbering" w:customStyle="1" w:styleId="LFO2">
    <w:name w:val="LFO2"/>
    <w:basedOn w:val="NoList"/>
    <w:pPr>
      <w:numPr>
        <w:numId w:val="4"/>
      </w:numPr>
    </w:pPr>
  </w:style>
  <w:style w:type="numbering" w:customStyle="1" w:styleId="LFO3">
    <w:name w:val="LFO3"/>
    <w:basedOn w:val="NoList"/>
    <w:pPr>
      <w:numPr>
        <w:numId w:val="5"/>
      </w:numPr>
    </w:pPr>
  </w:style>
  <w:style w:type="numbering" w:customStyle="1" w:styleId="LFO6">
    <w:name w:val="LFO6"/>
    <w:basedOn w:val="NoList"/>
    <w:pPr>
      <w:numPr>
        <w:numId w:val="6"/>
      </w:numPr>
    </w:pPr>
  </w:style>
  <w:style w:type="numbering" w:customStyle="1" w:styleId="LFO7">
    <w:name w:val="LFO7"/>
    <w:basedOn w:val="NoList"/>
    <w:pPr>
      <w:numPr>
        <w:numId w:val="7"/>
      </w:numPr>
    </w:pPr>
  </w:style>
  <w:style w:type="numbering" w:customStyle="1" w:styleId="LFO8">
    <w:name w:val="LFO8"/>
    <w:basedOn w:val="NoList"/>
    <w:pPr>
      <w:numPr>
        <w:numId w:val="8"/>
      </w:numPr>
    </w:pPr>
  </w:style>
  <w:style w:type="numbering" w:customStyle="1" w:styleId="LFO9">
    <w:name w:val="LFO9"/>
    <w:basedOn w:val="NoList"/>
    <w:pPr>
      <w:numPr>
        <w:numId w:val="9"/>
      </w:numPr>
    </w:pPr>
  </w:style>
  <w:style w:type="numbering" w:customStyle="1" w:styleId="LFO10">
    <w:name w:val="LFO10"/>
    <w:basedOn w:val="NoList"/>
    <w:pPr>
      <w:numPr>
        <w:numId w:val="10"/>
      </w:numPr>
    </w:pPr>
  </w:style>
  <w:style w:type="numbering" w:customStyle="1" w:styleId="LFO11">
    <w:name w:val="LFO11"/>
    <w:basedOn w:val="NoList"/>
    <w:pPr>
      <w:numPr>
        <w:numId w:val="11"/>
      </w:numPr>
    </w:pPr>
  </w:style>
  <w:style w:type="numbering" w:customStyle="1" w:styleId="LFO12">
    <w:name w:val="LFO12"/>
    <w:basedOn w:val="NoList"/>
    <w:pPr>
      <w:numPr>
        <w:numId w:val="12"/>
      </w:numPr>
    </w:pPr>
  </w:style>
  <w:style w:type="numbering" w:customStyle="1" w:styleId="LFO13">
    <w:name w:val="LFO13"/>
    <w:basedOn w:val="NoList"/>
    <w:pPr>
      <w:numPr>
        <w:numId w:val="13"/>
      </w:numPr>
    </w:pPr>
  </w:style>
  <w:style w:type="numbering" w:customStyle="1" w:styleId="LFO14">
    <w:name w:val="LFO14"/>
    <w:basedOn w:val="NoList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tijn\Desktop\website%20eindwerk\Stijnluyts.github.io\doc\Blauwe%20bollen%20c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C51B2-BA9A-47EB-8F87-76BC59B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</Template>
  <TotalTime>12</TotalTime>
  <Pages>1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Luyts</dc:creator>
  <dc:description/>
  <cp:lastModifiedBy>Stijn Luyts</cp:lastModifiedBy>
  <cp:revision>7</cp:revision>
  <dcterms:created xsi:type="dcterms:W3CDTF">2025-06-03T12:00:00Z</dcterms:created>
  <dcterms:modified xsi:type="dcterms:W3CDTF">2025-06-04T13:17:00Z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c337be75-dfbb-4261-9834-ac247c7dde13_Enabled">
    <vt:lpwstr>true</vt:lpwstr>
  </property>
  <property fmtid="{D5CDD505-2E9C-101B-9397-08002B2CF9AE}" pid="4" name="MSIP_Label_c337be75-dfbb-4261-9834-ac247c7dde13_SetDate">
    <vt:lpwstr>2025-06-03T12:05:53Z</vt:lpwstr>
  </property>
  <property fmtid="{D5CDD505-2E9C-101B-9397-08002B2CF9AE}" pid="5" name="MSIP_Label_c337be75-dfbb-4261-9834-ac247c7dde13_Method">
    <vt:lpwstr>Standard</vt:lpwstr>
  </property>
  <property fmtid="{D5CDD505-2E9C-101B-9397-08002B2CF9AE}" pid="6" name="MSIP_Label_c337be75-dfbb-4261-9834-ac247c7dde13_Name">
    <vt:lpwstr>Algemeen</vt:lpwstr>
  </property>
  <property fmtid="{D5CDD505-2E9C-101B-9397-08002B2CF9AE}" pid="7" name="MSIP_Label_c337be75-dfbb-4261-9834-ac247c7dde13_SiteId">
    <vt:lpwstr>77d33cc5-c9b4-4766-95c7-ed5b515e1cce</vt:lpwstr>
  </property>
  <property fmtid="{D5CDD505-2E9C-101B-9397-08002B2CF9AE}" pid="8" name="MSIP_Label_c337be75-dfbb-4261-9834-ac247c7dde13_ActionId">
    <vt:lpwstr>e8eb2de4-9ce6-45a6-a448-9df59f7ab6a9</vt:lpwstr>
  </property>
  <property fmtid="{D5CDD505-2E9C-101B-9397-08002B2CF9AE}" pid="9" name="MSIP_Label_c337be75-dfbb-4261-9834-ac247c7dde13_ContentBits">
    <vt:lpwstr>0</vt:lpwstr>
  </property>
  <property fmtid="{D5CDD505-2E9C-101B-9397-08002B2CF9AE}" pid="10" name="MSIP_Label_c337be75-dfbb-4261-9834-ac247c7dde13_Tag">
    <vt:lpwstr>10, 3, 0, 1</vt:lpwstr>
  </property>
</Properties>
</file>